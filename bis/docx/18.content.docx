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bi_VU" w:bidi="bi_VU"/>
        </w:rPr>
      </w:r>
    </w:p>
    <w:p>
      <w:pPr>
        <w:pStyle w:val="Heading2"/>
      </w:pPr>
      <w:r>
        <w:rPr>
          <w:lang w:val="bi_VU" w:bidi="bi_VU"/>
        </w:rPr>
        <w:t>Resource: Open Bislama Bible Revised</w:t>
      </w:r>
      <w:r>
        <w:rPr>
          <w:lang w:val="bi_VU" w:bidi="bi_VU"/>
        </w:rPr>
      </w:r>
    </w:p>
    <w:p>
      <w:pPr>
        <w:pStyle w:val="Heading2"/>
      </w:pPr>
      <w:r>
        <w:rPr>
          <w:lang w:val="bi_VU" w:bidi="bi_VU"/>
        </w:rPr>
        <w:t>License Information</w:t>
      </w:r>
      <w:r>
        <w:rPr>
          <w:lang w:val="bi_VU" w:bidi="bi_VU"/>
        </w:rPr>
      </w:r>
    </w:p>
    <w:p>
      <w:pPr/>
      <w:r>
        <w:rPr>
          <w:lang w:val="bi_VU" w:bidi="bi_VU"/>
        </w:rPr>
      </w:r>
      <w:r>
        <w:rPr>
          <w:b/>
          <w:lang w:val="bi_VU" w:bidi="bi_VU"/>
        </w:rPr>
        <w:t>Open Bislama Bible Revised</w:t>
      </w:r>
      <w:r>
        <w:rPr>
          <w:lang w:val="bi_VU" w:bidi="bi_VU"/>
        </w:rPr>
        <w:t xml:space="preserve"> (Bislama) is based on</w:t>
      </w:r>
      <w:r>
        <w:rPr>
          <w:lang w:val="bi_VU" w:bidi="bi_VU"/>
        </w:rPr>
        <w:t xml:space="preserve">: </w:t>
      </w:r>
      <w:r>
        <w:rPr>
          <w:lang w:val="bi_VU" w:bidi="bi_VU"/>
        </w:rPr>
        <w:t>Open Bislama Bible Revised</w:t>
      </w:r>
      <w:r>
        <w:rPr>
          <w:lang w:val="bi_VU" w:bidi="bi_VU"/>
        </w:rPr>
        <w:t xml:space="preserve">, </w:t>
      </w:r>
      <w:hyperlink r:id="rId13">
        <w:r>
          <w:rPr>
            <w:lang w:val="bi_VU" w:bidi="bi_VU"/>
          </w:rPr>
          <w:rPr>
            <w:color w:val="0000EE"/>
            <w:u w:val="single"/>
          </w:rPr>
          <w:t>Bible Society of the South Pacific</w:t>
        </w:r>
      </w:hyperlink>
      <w:r>
        <w:rPr>
          <w:lang w:val="bi_VU" w:bidi="bi_VU"/>
        </w:rPr>
        <w:t xml:space="preserve">, 2012, which is licensed under a </w:t>
      </w:r>
      <w:hyperlink r:id="rId14">
        <w:r>
          <w:rPr>
            <w:lang w:val="bi_VU" w:bidi="bi_VU"/>
          </w:rPr>
          <w:rPr>
            <w:color w:val="0000EE"/>
            <w:u w:val="single"/>
          </w:rPr>
          <w:t>CC BY-SA 4.0 license</w:t>
        </w:r>
      </w:hyperlink>
      <w:r>
        <w:rPr>
          <w:lang w:val="bi_VU" w:bidi="bi_VU"/>
        </w:rPr>
        <w:t>.</w:t>
      </w:r>
      <w:r>
        <w:rPr>
          <w:lang w:val="bi_VU" w:bidi="bi_VU"/>
        </w:rPr>
      </w:r>
    </w:p>
    <w:p>
      <w:pPr/>
      <w:r>
        <w:rPr>
          <w:lang w:val="bi_VU" w:bidi="bi_VU"/>
        </w:rPr>
      </w:r>
      <w:r>
        <w:rPr>
          <w:lang w:val="bi_VU" w:bidi="bi_VU"/>
        </w:rPr>
        <w:t>This PDF version is provided under the same license.</w:t>
      </w:r>
      <w:r>
        <w:rPr>
          <w:lang w:val="bi_VU" w:bidi="bi_VU"/>
        </w:rPr>
      </w:r>
      <w:r>
        <w:rPr>
          <w:lang w:val="bi_VU" w:bidi="bi_VU"/>
        </w:rPr>
      </w:r>
    </w:p>
    <w:p>
      <w:pPr>
        <w:pStyle w:val="Heading1"/>
      </w:pPr>
      <w:r>
        <w:rPr>
          <w:lang w:val="bi_VU" w:bidi="bi_VU"/>
        </w:rPr>
        <w:t>Open Bislama Bible Revised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pStyle w:val="Heading2"/>
      </w:pPr>
      <w:r>
        <w:rPr>
          <w:lang w:val="bi_VU" w:bidi="bi_VU"/>
        </w:rPr>
      </w:r>
    </w:p>
    <w:p>
      <w:pPr/>
      <w:r>
        <w:rPr>
          <w:lang w:val="bi_VU" w:bidi="bi_VU"/>
        </w:rPr>
      </w:r>
      <w:r>
        <w:rPr>
          <w:lang w:val="bi_VU" w:bidi="bi_VU"/>
        </w:rPr>
      </w:r>
    </w:p>
    <w:p>
      <w:pPr/>
      <w:r>
        <w:rPr>
          <w:lang w:val="bi_VU" w:bidi="bi_VU"/>
        </w:rPr>
      </w:r>
      <w:r>
        <w:rPr>
          <w:lang w:val="bi_VU" w:bidi="bi_VU"/>
        </w:rPr>
        <w:t xml:space="preserve"> </w:t>
      </w:r>
      <w:r>
        <w:rPr>
          <w:lang w:val="bi_VU" w:bidi="bi_VU"/>
        </w:rPr>
      </w:r>
      <w:r>
        <w:rPr>
          <w:lang w:val="bi_VU" w:bidi="bi_V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pStyle w:val="Heading2"/>
      </w:pPr>
      <w:r>
        <w:rPr>
          <w:lang w:val="bi_VU" w:bidi="bi_VU"/>
        </w:rPr>
        <w:t>Job 1:1</w:t>
      </w:r>
      <w:r>
        <w:rPr>
          <w:lang w:val="bi_VU" w:bidi="bi_VU"/>
        </w:rPr>
      </w:r>
    </w:p>
    <w:p>
      <w:pPr/>
      <w:r>
        <w:rPr>
          <w:lang w:val="bi_VU" w:bidi="bi_VU"/>
        </w:rPr>
      </w:r>
      <w:r>
        <w:rPr>
          <w:vertAlign w:val="superscript"/>
          <w:lang w:val="bi_VU" w:bidi="bi_VU"/>
        </w:rPr>
        <w:t>1</w:t>
      </w:r>
      <w:r>
        <w:rPr>
          <w:lang w:val="bi_VU" w:bidi="bi_VU"/>
        </w:rPr>
        <w:t xml:space="preserve"> Bifo i gat wan man i stap we nem blong hem Job, mo hem i stap long kantri ya Uj. Hem i stap mekem wosip long God, mo oltaem i stap bilif strong long hem we tingting blong hem i no foldaon nating. Hem i wan gudfala man, mo oltaem i stap lukaot gud blong i no mekem wan samting we i nogud.</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Hem i gat seven pikinini boe blong hem mo tri dota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mo i gat seven taosen sipsip, mo tri taosen kamel, mo wan taosen buluk, mo faef handred dongki. Mo hem i gat plante man blong wok blong hem, mo i rij we i rij, i winim olgeta man long ol ples ya long is.</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Oltaem ol pikinini boe blong hem oli stap mekem lafet, we wan i mekem finis, biaen narawan, biaen narawan bakegen, gogo olgeta evriwan oli gat janis blong mekem lafet. Oltaem olgeta brata ya evriwan oli stap kam long ol lafet ya, mo oli stap singaot trifala sista blong olgeta tu oli kam.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Mo biaen long evri lafet ya, Job i stap girap long eli moning blong mekem sakrefaes blong ol pikinini ya blong hem wanwan, blong mekem olgeta oli klin long fes blong God. Oltaem hem i stap mekem samting ya, from we hem i ting se maet wan long olgeta i mekem sin long tingting blong hem we i spolem God.</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wan dei, olgeta long heven oli kam stanap long fes blong Hae God, mo long dei ya, Setan tu i kam wetem olgeta.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Hae God i askem long hem se, “?Setan, yu kam wea?” Mo hem i talem se, “Mi mi stap long wol. Mi stap go olbaot long evri haf blong hem.”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Hae God i askem long hem se, “?Yu luk fasin blong Job, man ya blong wok blong mi? I no gat narafala man long wol ya we i olsem hem. Hem i wan gudfala man we tingting blong hem i stap strong long mi. Oltaem hem i stap mekem wosip long mi, mo i stap lukaot gud blong i no mekem wan samting we i no stret.”</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Be Setan i talem se, “No, be hem i stap mekem wosip long yu from we yu yu stap givhan gud long hem.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Oltaem yu stap lukaot gud long hem wetem ol pikinini blong hem mo olgeta samting blong hem, mo yu stap blokemgud olgeta. Evri samting we hem i stap mekem, be yu yu stap blesem olgeta, mo ol anamol ya we yu givim long hem, kantri ya i fulap gud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Be sipos yu tekemaot ol samting ya, bambae hem i tok nogud long yu, stret long fes blong yu.”</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Hae God i talem long hem se, “Oraet, evri samting we hem i gat, naoia i stap long han blong yu, be yu no mas spolem bodi blong hem.” Nao Setan i aot long fes blong hem, i gowe.</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wan dei, taem ol pikinini blong Job oli stap mekem lafet long haos blong fasbon brata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wan man blong wok blong Job i resis i kam long hem, i talem se, “!Masta! Mifala i stap wok long garen,* mifala i stap yusum ol buluk blong yu blong pulum plao blong brebrekem graon, mo ol dongki blong yu oli stap kakae klosap long mifala.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wantaem nomo, ol man Seba oli kam mekem faet long mifala, nao oli kilim olgeta man blong wok blong yu oli ded, mo oli tekem olgeta anamol blong yu, oli karem i blong olgeta. Mi wan nomo mi ronwe, nao mi kam blong talemaot trabol ya long yu.”</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Mo taem hem i stap toktok yet, wan narafala man blong wok i kamtru, i talem se, “!Masta! Ol sipsip blong yu mo ol man blong lukaot long olgeta, laetning i kilim olgeta evriwan i ded. Mi wan nomo mi ronwe, nao mi kam blong talemaot trabol ya long yu.”</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Mo taem hem i stap toktok yet, wan narafala man blong wok i kamtru, i talem se, “!Masta! Ol man Koldia oli mekem tri grup, nao oli kam mekem faet long mifala. Oli kilim olgeta man blong wok blong yu oli ded, mo oli tekem olgeta kamel blong yu, oli karem i blong olgeta. Mi wan nomo mi ronwe, nao mi kam blong talemaot trabol ya long yu.”</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Mo taem hem i stap toktok yet, wan narafala man blong wok i kamtru, i talem se, “!Masta! Olgeta pikinini blong yu oli stap mekem lafet long haos blong fasbon pikinini boe blong yu,</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wan bigfala win i kamaot long draeples, i kam kilimdaon haos ya we i flatemgud, mo i kilim olgeta man insaed oli ded. Mi wan nomo mi ronwe, nao mi kam blong talemaot trabol ya long yu.”</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Job i stanap, i terem* klos blong hem, mo i katemaot hea blong hem from we i harem nogud tumas. Nao i sakem hem i go long graon we fes blong hem i godaon, nao i presem Hae God,</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i talem se, “Hae God. Taem mi mi bon, mi no karem wan samting i kam, mo sipos mi ded, bambae mi no save karem wan samting i go. Yu nomo yu givim ol samting ya long mi, mo naoia yu tekemaot olgeta bakegen. Mi mi presem nem blong yu.”</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Nating we ol trabol ya i kasem Job olsem, be hem i no mekem sin nating, mo i no tok nogud long God from ol samting ya.</w:t>
      </w:r>
      <w:r>
        <w:rPr>
          <w:lang w:val="bi_VU" w:bidi="bi_VU"/>
        </w:rPr>
      </w:r>
      <w:r>
        <w:rPr>
          <w:lang w:val="bi_VU" w:bidi="bi_VU"/>
        </w:rPr>
      </w:r>
    </w:p>
    <w:p>
      <w:pPr/>
      <w:r>
        <w:rPr>
          <w:lang w:val="bi_VU" w:bidi="bi_VU"/>
        </w:rPr>
      </w:r>
    </w:p>
    <w:p>
      <w:pPr>
        <w:pStyle w:val="Heading2"/>
      </w:pPr>
      <w:r>
        <w:rPr>
          <w:lang w:val="bi_VU" w:bidi="bi_VU"/>
        </w:rPr>
        <w:t>Job 2:1</w:t>
      </w:r>
      <w:r>
        <w:rPr>
          <w:lang w:val="bi_VU" w:bidi="bi_VU"/>
        </w:rPr>
      </w:r>
    </w:p>
    <w:p>
      <w:pPr/>
      <w:r>
        <w:rPr>
          <w:lang w:val="bi_VU" w:bidi="bi_VU"/>
        </w:rPr>
      </w:r>
      <w:r>
        <w:rPr>
          <w:vertAlign w:val="superscript"/>
          <w:lang w:val="bi_VU" w:bidi="bi_VU"/>
        </w:rPr>
        <w:t>1</w:t>
      </w:r>
      <w:r>
        <w:rPr>
          <w:lang w:val="bi_VU" w:bidi="bi_VU"/>
        </w:rPr>
        <w:t xml:space="preserve"> Nao wan dei, olgeta long heven oli kam stanap long fes blong Hae God bakegen, mo Setan tu i kam wetem olgeta.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Hae God i askem long hem se, “?Setan, yu kam wea?” Mo hem i talem se, “Mi mi stap long wol. Mi stap go olbaot long evri haf blong hem.”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Hae God i askem long hem se, “?Olsem wanem long Job, man ya blong wok blong mi? ?Yu luk fasin blong hem? I no gat narafala man long wol ya we i olsem hem. Hem i wan gudfala man we tingting blong hem i stap strong long mi. Oltaem, hem i stap mekem wosip long mi, mo i stap lukaot gud blong i no mekem wan samting we i nogud. Yu yu pusum mi blong mi letem yu yu spolem hem be blong nating nomo. Tingting blong hem i stap strong long mi yet olsem fastaem.”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Be Setan i talem se, “Hem i save lego olgeta samting we hem i gat blong i sevem laef blong hem.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Be sipos yu spolem bodi blong hem, bambae hem i tok nogud long yu, stret long fes blong yu.”</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Hae God i talem long hem se, “Oraet, hem i stap long han blong yu. Be yu no mas kilim hem i ded.”</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Setan i aot long fes blong hem, i gowe, mo i go mekem we ol soa i kam kavremapgud bodi blong Job, i stat long hed blong hem, i go kasem leg blong hem daon.</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Job i go sidaon long asis long ples blong bonem doti, mo i tekem wan pis graonpot, i stap skrasem ol soa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woman blong hem i tok long hem, i talem se, “!Ei! ?From wanem tingting blong yu i stap strong yet long God olsem? !I moa gud yu tok nogud long hem blong yu yu ded!”</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Be hem i talem se, “!Yu no tok krangke olsem! Taem God i stap givim ol gudgudfala samting long yumi, yumi glad blong tekem. Mo taem hem i givim trabol long yumi, i no stret blong yumi tok agens long hem from.” Nao nating we hem i stap harem nogud tumas long ol samting ya, be hem i no tok agens long God nating.</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i gat tri fren blong Job we trifala i harem nius ya we hem i harem nogud tumas, mo oli mekem plan blong kam leftemap tingting blong hem bakegen. Nao oli aot long ples blong olgeta, oli kam blong luk hem. Trifala ya, i gat Elifas we i blong taon ya Teman, mo Bildad we i man Suaha, mo Jofara we i man Nahama.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taem oli stap longwe yet, oli luk Job be oli no luksave hem. Mo taem oli luksave hem, oli stat krae, we oli krae bigwan from we oli sore tumas long hem. Oli stap terem* klos blong olgeta, mo oli stap sakem asis i go antap, mo oli sakem i go long hed blong olgeta, blong soemaot we oli harem nogud.</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oli kam sidaon long graon wetem Job, oli stap seven dei mo seven naet wetem hem we oli no toktok nating, from we oli luk we hem i stap harem nogud tumas.</w:t>
      </w:r>
      <w:r>
        <w:rPr>
          <w:lang w:val="bi_VU" w:bidi="bi_VU"/>
        </w:rPr>
      </w:r>
      <w:r>
        <w:rPr>
          <w:lang w:val="bi_VU" w:bidi="bi_VU"/>
        </w:rPr>
      </w:r>
    </w:p>
    <w:p>
      <w:pPr/>
      <w:r>
        <w:rPr>
          <w:lang w:val="bi_VU" w:bidi="bi_VU"/>
        </w:rPr>
      </w:r>
    </w:p>
    <w:p>
      <w:pPr>
        <w:pStyle w:val="Heading2"/>
      </w:pPr>
      <w:r>
        <w:rPr>
          <w:lang w:val="bi_VU" w:bidi="bi_VU"/>
        </w:rPr>
        <w:t>Job 3:1</w:t>
      </w:r>
      <w:r>
        <w:rPr>
          <w:lang w:val="bi_VU" w:bidi="bi_VU"/>
        </w:rPr>
      </w:r>
    </w:p>
    <w:p>
      <w:pPr/>
      <w:r>
        <w:rPr>
          <w:lang w:val="bi_VU" w:bidi="bi_VU"/>
        </w:rPr>
      </w:r>
      <w:r>
        <w:rPr>
          <w:vertAlign w:val="superscript"/>
          <w:lang w:val="bi_VU" w:bidi="bi_VU"/>
        </w:rPr>
        <w:t>1</w:t>
      </w:r>
      <w:r>
        <w:rPr>
          <w:lang w:val="bi_VU" w:bidi="bi_VU"/>
        </w:rPr>
        <w:t xml:space="preserve"> Nao Job i stat tok, mo i tok nogud long dei ya we hem i bon long hem.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Hem i talem se,</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“God blong heven. Sipos yu bin spolem naet ya we papa mo mama blong mi tufala i stap wanples long hem, mo yu bin singaot* trabol i kam long dei ya we mi mi bon long hem, bambae i moa gud.</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Sipos yu bin mekem dei ya i kam tudak, we yu no moa save tingbaot bakegen, mo yu no letem laet i saen long hem, bambae i moa gud.</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Sipos yu bin letem tudak we i tudak olgeta i kam holem dei ya i blong hem, no yu bin kavremapgud hem long klaod, mo yu bin blokem san, blong i no saen long hem, bambae i moa gud.</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Mo sipos yu bin letem naet ya i kam tudak we i tudak olgeta, mo yu bin tekemaot dei blong hem i gowe long kalenda, we yu no moa save kaontem bakegen, bambae i moa gud olgeta.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Sipos yu bin mekem we long naet ya, mama mo papa blong mi, tufala i no save harem gud, mo mama blong mi i no save gat bel, bambae i moa gud.</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Sipos yu bin talem long ol kleva mo long ol man we oli save toktok wetem bigfala anamol ya Leviatan* blong oli spolemgud dei ya,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mo sipos yu bin blokem moning sta blong i no saen long naet ya, mo yu bin mekem we naet ya i no save tingbaot se delaet bambae i kamtru, bambae i moa gud.</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Sipos yu bin spolemgud naet ya, bambae i moa gud. Hem nao i mekem we mi mi bon, nao mi kasem ol trabol ya we naoia, mi stap harem nogud tumas from.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“Sipos mi mi ded long bel blong mama blong mi, no mi ded long sem taem we mi mi bon, bambae i gud tumas long mi.</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?Blong wanem mama blong mi i putum mi mi stap gud long leg blong hem? ?Blong wanem hem i givim titi long mi?</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Sipos mi ded long taem ya we mi mi bon, naoia bambae mi stap spel gud.</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Bambae mi stap slip gud, stret olsem ol king mo ol haeman we oli bin wokem bakegen ol olfala haos ya blong ol king bifo, we naoia olgeta oli stap spel gud.</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Bambae mi stap slip gud olsem ol haeman we ol haos blong olgeta oli fulap gud long gol mo silva,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no bambae mi stap slip gud olsem pikinini we i bon we i ded finis.</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Long beregraon, ol man nogud oli no moa mekem sin, mo olgeta we oli taed tumas from ol hadwok long wol ya oli stap spel.</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Nating we man i slef* fastaem, be long ples ya, hem i stap harem gud, from we i stap long pis, i no moa save harem ol strong tok blong masta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Ples ya i ples blong evrikaen man. Olgeta we oli gat nem, wetem olgeta we oli no gat nem, olgeta evriwan oli stap. Mo ol slef tu oli fri oli no moa stap aninit long masta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“God. ?From wanem yu letem ol man we oli stap harem nogud tumas oli laef i stap? ?From wanem yu stap letem laet i kam long ol man we oli stap trabol tumas?</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Oltaem oli wantem ded, be oli no save ded. Oltaem oli wantem beregraon moa i winim we oli wantem ol gudgudfala samting blong wol ya.</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Olgeta oli no save hapi, gogo oli ded, oli go long beregraon, nao oli harem gud.</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God, yu yu stap haedem fiuja blong ol man oli no luk, mo yu stap blokemgud olgeta long evri saed. ?Be blong wanem yu givim laef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Long taem blong kakae, mi mi no wantem kakae, mi stap krae nomo. Oltaem mi stap harem nogud, mi stap krae, we mi no save spel.</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Ol samting we mi mi fraet long olgeta, be oli stap kamtru nao, oli kasem mi.</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Ol trabol blong mi, bambae oli no save finis samtaem. Mi mi no gat pis, mo mi no save spel nating.”</w:t>
      </w:r>
      <w:r>
        <w:rPr>
          <w:lang w:val="bi_VU" w:bidi="bi_VU"/>
        </w:rPr>
      </w:r>
      <w:r>
        <w:rPr>
          <w:lang w:val="bi_VU" w:bidi="bi_VU"/>
        </w:rPr>
      </w:r>
    </w:p>
    <w:p>
      <w:pPr/>
      <w:r>
        <w:rPr>
          <w:lang w:val="bi_VU" w:bidi="bi_VU"/>
        </w:rPr>
      </w:r>
    </w:p>
    <w:p>
      <w:pPr>
        <w:pStyle w:val="Heading2"/>
      </w:pPr>
      <w:r>
        <w:rPr>
          <w:lang w:val="bi_VU" w:bidi="bi_VU"/>
        </w:rPr>
        <w:t>Job 4:1</w:t>
      </w:r>
      <w:r>
        <w:rPr>
          <w:lang w:val="bi_VU" w:bidi="bi_VU"/>
        </w:rPr>
      </w:r>
    </w:p>
    <w:p>
      <w:pPr/>
      <w:r>
        <w:rPr>
          <w:lang w:val="bi_VU" w:bidi="bi_VU"/>
        </w:rPr>
      </w:r>
      <w:r>
        <w:rPr>
          <w:vertAlign w:val="superscript"/>
          <w:lang w:val="bi_VU" w:bidi="bi_VU"/>
        </w:rPr>
        <w:t>1</w:t>
      </w:r>
      <w:r>
        <w:rPr>
          <w:lang w:val="bi_VU" w:bidi="bi_VU"/>
        </w:rPr>
        <w:t xml:space="preserve"> Nao Elifas i tok, i talem se,</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“Job, sipos mi mi tok, ating bambae yu yu harem nogud, be mi harem se mi mas tok.</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Oltaem yu yu stap tijim plante man, mo yu stap givhan long olgeta we oli no strong, blong mekem olgeta oli kam strong bakegen.</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Taem man i taed, i slak, mo i foldaon, ol tok blong yu i stap leftemap tingting blong hem, i stap mekem hem i stanap strong bakegen.</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Be naoia, taem we trabol ya i kasem yu, be tingting blong yu i no longfala nating. Taem trabol ya i kasem yu, be wantaem nomo, yu yu seksek.</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Oltaem yu yu stap mekem wosip long God, mo hem i no gat poen nating agens long yu. From samting ya, i stret blong yu stap trastem hem, mo blong tingting blong yu i stap strong long hem.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Yu traem tingbaot. ?I gat wan stret man samtaem we bigfala trabol olsem i kasem hem?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Man we i mekem garen, mo i planem kakae long hem, oltaem hem i stap kakae frut blong hem. Mo mi mi luk finis we ol man we oli stap mekem sin, mo oli stap wokem ol fasin nogud, oltaem oli stap kakae frut blong hem.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Oltaem God i kros long olgeta, i stap spolemgud olgeta, olsem we hariken i kilim olgeta.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Olgeta oli olsem laeon, we i stap singsingaot bigwan, be God i mekem hem i kwaet, mo i brebrekem ol tut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hem i no moa save kilim anamol blong i kakae, nao i no longtaem, hem i ded, mo ol pikinini blong hem oli go wanwan.</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“Wan taem, wan tok i kam kasem mi we i no gat man i harem. Mi mi harem, be i no klia nating.</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Long naet, hem i spolem slip blong mi, olsem wan drim we i mekem mi mi fraet tumas.</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Mi fraet we mi fraet, mo bodi blong mi i seksek gud from.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mi harem wan smol win i blu long fes blong mi, i mekem mi mi fraet we mi fraet nogud, mi harem we skin blong mi i kam narafala olgeta.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Mi luk wan samting i stanap, be mi no save se wanem samting. Mi lukluk stret long hem, be mi no luksave nating. Ples i kwaet, nao mi harem wan man i tok,</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i talem se, ‘God i mekem man, be long fes blong hem i no gat man we fasin blong hem i stret gud, mo laef blong hem i klin gud.</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Ol enjel long heven oli man blong wok blong God, be hem i no trastem olgeta, hem i gat poen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?Yu ting se hem bambae i trastem man we i mekem long graon nomo? ?Yu ting se hem i save trastem man we i kamaot long asis nomo? !Nogat! Man i save ded kwiktaem nomo olsem nambembe.</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Man i save stap long moning, be hem i save ded i no kasem sapa yet, we i no gat man i save.</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Olgeta samting we man i gat, God i save tekemaot olgeta, nao plante taem, man i ded we i no kasem waes yet.’ ”</w:t>
      </w:r>
      <w:r>
        <w:rPr>
          <w:lang w:val="bi_VU" w:bidi="bi_VU"/>
        </w:rPr>
      </w:r>
      <w:r>
        <w:rPr>
          <w:lang w:val="bi_VU" w:bidi="bi_VU"/>
        </w:rPr>
      </w:r>
    </w:p>
    <w:p>
      <w:pPr/>
      <w:r>
        <w:rPr>
          <w:lang w:val="bi_VU" w:bidi="bi_VU"/>
        </w:rPr>
      </w:r>
    </w:p>
    <w:p>
      <w:pPr>
        <w:pStyle w:val="Heading2"/>
      </w:pPr>
      <w:r>
        <w:rPr>
          <w:lang w:val="bi_VU" w:bidi="bi_VU"/>
        </w:rPr>
        <w:t>Job 5:1</w:t>
      </w:r>
      <w:r>
        <w:rPr>
          <w:lang w:val="bi_VU" w:bidi="bi_VU"/>
        </w:rPr>
      </w:r>
    </w:p>
    <w:p>
      <w:pPr/>
      <w:r>
        <w:rPr>
          <w:lang w:val="bi_VU" w:bidi="bi_VU"/>
        </w:rPr>
      </w:r>
      <w:r>
        <w:rPr>
          <w:vertAlign w:val="superscript"/>
          <w:lang w:val="bi_VU" w:bidi="bi_VU"/>
        </w:rPr>
        <w:t>1</w:t>
      </w:r>
      <w:r>
        <w:rPr>
          <w:lang w:val="bi_VU" w:bidi="bi_VU"/>
        </w:rPr>
        <w:t xml:space="preserve"> “Job, yu traem singaot wan man, blong i kam givhan long yu. ?Yu ting se i gat man we bambae i save ansa long yu? ?Yu ting se i gat enjel i stap we bambae yu save luk long hem blong i givhan long yu?</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Man we i harem nogud long trabol we i kasem hem, hem i save kros long trabol ya gogo i ded from. Be hemia i fasin blong man we i no gat hed, we i no save tingting gud.</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Mi mi luk finis man we i no gat hed we i ting se i stap gud nomo, be kwiktaem nomo, trabol i kam long haos blong hem, i spolem hem.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ol pikinini blong hem oli no moa stap gud. I no gat man i save stanap long kot blong givhan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Mo ol man we oli no gat kakae oli stap kam karemaot ol kakae long garen blong hem. Nating we hem i no bin lukaot gud long garen blong hem, mo bus i kam kavremap, be oli tekemaot evriwan. Mo olgeta we oli tosta oli jalus long hem, oli wantem tumas blong karem ol gudgudfala samting blong hem.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Rabis fasin i no save gru long garen, mo trabol i no save kamaot long graon, nogat.</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Evri taem nomo, man i stap pulum trabol i kam long hem olsem we faea i laet i stap go antap.</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“Sipos mi, bambae mi mas lukluk i go long God, mi mas putum trabol blong mi i stap long han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Yumi no save luksave ol bigbigfala wok we hem i stap mekem. Ol merikel blong hem, man i no save kaontem.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Hem i stap sanem ren i kam long graon, mo i stap mekem ol garen oli gru gud.</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Hem nao i stap leftemap ol man we tingting blong olgeta i stap daon, mo ol man we oli harem nogud, oli stap krae, hem nao i stap mekem olgeta oli harem gud bakegen.</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Hem i stap spolem ol plan blong ol man blong wokem trik, i stap mekem we olgeta oli no save win,</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mo i stap faenemaot ol trik blong ol waesman, mo i stap mekem we ol trik ya oli no wok.</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nating we long medel dei, be tudak i kavremap olgeta, mo oli stap lukaot ol samting, olsem we i medel naet.</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Be God i stap sevem ol puaman, blong oli no ded, mo i stap sevem ol man we oli trabol, i stap tekemaot olgeta long hadlaef.</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Tingting blong ol puaman, hem i stap mekem i kam strong, be ol man nogud, hem i stap satemgud olgeta.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“Olgeta we God i stap stretem laef blong olgeta, bambae oli harem gud. Job. Sipos hem i tok long yu from rong blong yu, be yu no mas kros from.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Hem i stap putum meresin long ol soa we hem i mekem. Han blong hem i stap mekem man i karekil, be han blong hem i stap mekem man i gud bakegen tu.</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Oltaem hem bambae i tekemaot yu long trabol, i sevem yu.</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Sipos hadtaem i kam we i no gat kakae nating, hem bambae i holem yu yu stap laef, mo sipos faet i kam, hem bambae i blokemgud yu blong yu no ded.</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Sipos man i stap sakem ol giaman toktok we i save spolem yu, God bambae i tekemaot yu long trabol ya. Sipos bigfala trabol i kasem ples blong yu, hem bambae i sevem yu.</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Long taem blong bigfala trabol, bambae yu yu harem gud nomo, mo long taem we i no gat kakae, bambae yu yu laf. Mo bambae yu no save fraet long ol wael anamol.</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Ples we bambae yu mekem garen long hem bambae i no gat ston nating long hem, mo neva ol wael anamol bambae oli save kam kilim yu.</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Bambae yu yu save stap long pis long haos tapolen blong yu, mo bambae yu save luk we ol sipsip blong yu oli stap gud nomo.</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Ol pikinini blong yu, wetem olgeta we bambae oli kamaot biaen long yu bambae oli plante we plante, olsem ol lif blong gras long open ples.</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Bambae yu save stap gogo yu olfala we yu olfala gud, olsem kakae blong wit* we i raep we i save stap gud gogo kasem long taem blong tekemaot.</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Job, mifala i stap stadi longtaem blong faenemaot ol samting ya. Tok ya blong mi i tru tumas, mo yu yu mas folem, blong i givhan long yu.”</w:t>
      </w:r>
      <w:r>
        <w:rPr>
          <w:lang w:val="bi_VU" w:bidi="bi_VU"/>
        </w:rPr>
      </w:r>
      <w:r>
        <w:rPr>
          <w:lang w:val="bi_VU" w:bidi="bi_VU"/>
        </w:rPr>
      </w:r>
    </w:p>
    <w:p>
      <w:pPr/>
      <w:r>
        <w:rPr>
          <w:lang w:val="bi_VU" w:bidi="bi_VU"/>
        </w:rPr>
      </w:r>
    </w:p>
    <w:p>
      <w:pPr>
        <w:pStyle w:val="Heading2"/>
      </w:pPr>
      <w:r>
        <w:rPr>
          <w:lang w:val="bi_VU" w:bidi="bi_VU"/>
        </w:rPr>
        <w:t>Job 6:1</w:t>
      </w:r>
      <w:r>
        <w:rPr>
          <w:lang w:val="bi_VU" w:bidi="bi_VU"/>
        </w:rPr>
      </w:r>
    </w:p>
    <w:p>
      <w:pPr/>
      <w:r>
        <w:rPr>
          <w:lang w:val="bi_VU" w:bidi="bi_VU"/>
        </w:rPr>
      </w:r>
      <w:r>
        <w:rPr>
          <w:vertAlign w:val="superscript"/>
          <w:lang w:val="bi_VU" w:bidi="bi_VU"/>
        </w:rPr>
        <w:t>1</w:t>
      </w:r>
      <w:r>
        <w:rPr>
          <w:lang w:val="bi_VU" w:bidi="bi_VU"/>
        </w:rPr>
        <w:t xml:space="preserve"> Nao Job i talem se,</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“Trifala. Plante trabol i kasem mi, i mekem mi mi harem nogud tumas. Sipos man i save skelem olgeta long skel,</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bambae oli hevi moa i winim hevi blong sanbij. From samting ya, i nogud yutrifala i sek long ol tok ya we mi mi stap sakem.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God i gat olgeta paoa, mo hem i stap sutum mi long ol ara blong hem, nao posen blong olgeta i stap go olbaot long bodi blong mi. Ol trabol ya we oli stap spolem mi oli kamaot long God. Hem i laenemap olgeta blong oli mekem mi mi fraet.</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“Taem dongki i stap kakae gras, hem i save harem gud, mo taem buluk i gat kakae blong hem, hem i save stap kwaet.</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?Be hu i save kakae kakae we i no gat tes blong hem, mo we i no gat sol long hem? Waet kakae blong eg i no gat tes blong hem, mo mi mi no wantem nating.</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Mi mi no hanggri blong kakae ol samting olsem. Olgeta samting ya we mi stap kakae oli mekem mi mi wantem traot nomo.</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“?From wanem God i no save givim samting ya we mi mi askem? ?From wanem hem i no save givim ansa long prea blong mi?</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Sipos hem i kilim mi mi ded, hemia bambae i moa gud long mi.</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Sipos mi savegud se bambae hem i mekem olsem, nating we mi mi harem nogud tumas, be bambae mi glad we mi stap jamjam from. Mi mi save we God i tabu, fasin blong hem i stret olgeta, mo neva mi mi agensem ol tok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?Be from wanem bambae mi stap laef? Mi mi no moa strong. ?From wanem bambae mi stap? Tingting blong mi i foldaon finis.</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God i no mekem mi long ston. Hem i no wokem bodi blong mi long bras.</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Naoia mi mi no moa strong blong sevem laef blong mi. Mo i no moa gat wan samting i stap we i save givhan long mi. I no moa gat wan samting we mi save putum tingting blong mi i stap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“!Trifala! Long taem blong trabol olsem, nating we mi lego God no nogat, be mi mi wantem luk ol man we oli tru fren blong mi.</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Be yufala ya i stap giaman nomo long mi. Tok blong yufala i olsem wan krik, we taem i no gat ren, i stap kam drae.</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Taem sno* mo aes antap long hil i ronaot, krik olsem i fulap long wota, i stap ron bigwan.</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Be long taem blong bigsan, wota ya i finis, nao krik olsem i kam drae olgeta, i no moa gat wota long hem.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Oltaem ol bisnes man we oli stap wokbaot long kamel oli lego rod blong go lukaot wota, be oli lusum rod long draeples, nao oli stap wokbaot gogo oli ded.</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Ol bisnesman blong kantri ya Seba, mo olgeta blong kantri ya Tema, oli go lukaot wota,</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be tingting blong olgeta i foldaon nomo long saed blong ol krik olsem we oli drae olgeta.</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Fasin blong tok blong yufala i olsem krik ya nomo, i no givhan long mi nating. Yufala i luk bigfala trabol ya we i kasem mi, nao yufala i fraet.</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Be neva mi mi talem long yufala blong yufala i givim presen long mi, no blong yufala i yusum mane blong yufala, blong pem wan man nogud blong i haedem ol rong blong mi.</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Neva mi mi talem long yufala blong yufala i kam pemaot mi long han blong ol enemi blong mi, no long han blong wan king we fasin blong hem i strong tumas.</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“Oraet, yufala i traem tijim mi. Yufala i traem talemaot ol rong blong mi, blong mi mi harem. Bambae mi stap kwaet, mi lesin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Tok we i klia, i no save haedem problem, hem i save mekem man i bilif, be tok ya blong yufala hem i krangke nomo.</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Yufala i ting se tok blong mi i olsem win nomo. ?Be sipos i olsem, from wanem yufala i stap givim ansa long ol tok ya we mi stap sakem from we tingting blong mi i foldaon?</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Fasin blong yufala, yufala i save plei daes from ol pikinini we oli no gat papa, blong oli kam slef* blong yufala. Mo yufala i save salem ol besfren blong yufala blong yufala i kam rij moa.</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!Yufala i lukluk i kam long fes blong mi! Mi mi no save giaman.</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Tingting blong yufala i go longwe tumas ya. !I naf! !Fasin ya i no stret! I nogud yufala i stap talem se mi mi rong. !Mi mi stret nomo!</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!Be yufala i ting se mi mi giaman! !Yufala i ting se mi mi no save makem fasin we i stret mo fasin we i no stret!</w:t>
      </w:r>
      <w:r>
        <w:rPr>
          <w:lang w:val="bi_VU" w:bidi="bi_VU"/>
        </w:rPr>
      </w:r>
      <w:r>
        <w:rPr>
          <w:lang w:val="bi_VU" w:bidi="bi_VU"/>
        </w:rPr>
      </w:r>
    </w:p>
    <w:p>
      <w:pPr/>
      <w:r>
        <w:rPr>
          <w:lang w:val="bi_VU" w:bidi="bi_VU"/>
        </w:rPr>
      </w:r>
    </w:p>
    <w:p>
      <w:pPr>
        <w:pStyle w:val="Heading2"/>
      </w:pPr>
      <w:r>
        <w:rPr>
          <w:lang w:val="bi_VU" w:bidi="bi_VU"/>
        </w:rPr>
        <w:t>Job 7:1</w:t>
      </w:r>
      <w:r>
        <w:rPr>
          <w:lang w:val="bi_VU" w:bidi="bi_VU"/>
        </w:rPr>
      </w:r>
    </w:p>
    <w:p>
      <w:pPr/>
      <w:r>
        <w:rPr>
          <w:lang w:val="bi_VU" w:bidi="bi_VU"/>
        </w:rPr>
      </w:r>
      <w:r>
        <w:rPr>
          <w:vertAlign w:val="superscript"/>
          <w:lang w:val="bi_VU" w:bidi="bi_VU"/>
        </w:rPr>
        <w:t>1</w:t>
      </w:r>
      <w:r>
        <w:rPr>
          <w:lang w:val="bi_VU" w:bidi="bi_VU"/>
        </w:rPr>
        <w:t xml:space="preserve"> “Laef blong yumi long wol ya i strong tumas, i olsem laef blong man we oli fosem hem i kam soldia. I olsem laef blong man we oltaem i stap wok had tumas long han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no laef blong slef* we i wantem tumas blong go spel long sed we i kolkol, no laef blong wokboe we oltaem i stap wet blong kasem pei blong hem.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Plante manis nao, God i stap mekem we laef blong mi i blong nating nomo. Evri naet, hem i stap mekem mi mi harem nogud nomo.</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Taem mi ledaon blong slip, be mi no save slip gud, mi stap tantanem mi gogo kasem delaet. Oltaem naet i longfala tumas, mi wantem tumas blong i delaet kwiktaem.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Bodi blong mi i fulap long wom, mo i gat fulap soa olbaot long hem. Mo wota blong ol soa ya i stap ron oltaem nomo.</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Laef blong mi i stap go kwiktaem olsem wota we i ron, mo tingting blong mi i no moa stap long wan samting.</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“God, yu traem tingbaot mi. Laef blong mi i olsem win blong man nomo. Gudfala taem blong mi i finis nao.</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Yu yu stap luk mi naoia, be neva bambae yu save luk mi bakegen samtaem. Sipos yu traem lukaot mi, be bambae yu no save faenem mi, bambae mi lus olgeta.</w:t>
      </w:r>
      <w:r>
        <w:rPr>
          <w:lang w:val="bi_VU" w:bidi="bi_VU"/>
        </w:rPr>
      </w:r>
      <w:r>
        <w:rPr>
          <w:lang w:val="bi_VU" w:bidi="bi_VU"/>
        </w:rPr>
      </w:r>
    </w:p>
    <w:p>
      <w:pPr/>
      <w:r>
        <w:rPr>
          <w:lang w:val="bi_VU" w:bidi="bi_VU"/>
        </w:rPr>
      </w:r>
    </w:p>
    <w:p>
      <w:pPr/>
      <w:r>
        <w:rPr>
          <w:lang w:val="bi_VU" w:bidi="bi_VU"/>
        </w:rPr>
      </w:r>
      <w:r>
        <w:rPr>
          <w:vertAlign w:val="superscript"/>
          <w:lang w:val="bi_VU" w:bidi="bi_VU"/>
        </w:rPr>
        <w:t>9-10</w:t>
      </w:r>
      <w:r>
        <w:rPr>
          <w:lang w:val="bi_VU" w:bidi="bi_VU"/>
        </w:rPr>
        <w:t xml:space="preserve"> Taem we man i ded, hem i no save kambak. Ol man we oli save hem, i no longtaem, oli fogetem hem. Hem i olsem klaod we i lus i go, i finis.</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From samting ya, tingting blong mi i trabol tumas, i kam nogud olgeta. Bambae mi no save stap kwaet, mi mas tok.</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“?From wanem yu stap gad long mi olsem? ?Yu ting se mi mi bigfala anamol ya Leviatan*?</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Mi mi ledaon, mi traem spel, mi traem faenem rod blong tekemaot sobodi blong mi blong mi save harem gud, be nogat.</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Yu yu stap mekem we mi luk ol vison* mo ol drim we oli mekem mi mi fraet we mi fraet,</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gogo mi no moa wantem stap long laef ya, mi luk se i moa gud man i jokem nek blong mi mi ded.</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Naoia mi taed finis long laef ya, mi rere blong lego rop. !Plis, i naf! Yu no moa mekem wan samting long mi. Naoia laef blong mi i blong nating nomo.</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“?From wanem yu stap tinghevi long man olsem? ?From wanem yu stap lesin long hem?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Evri moning, yu stap lukluk i kam long hem, mo oltaem long dei, yu stap traem faenemaot laef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Plis yu tanem fes blong yu i gowe long mi, yu givim smol janis long mi blong mi solemdaon spet blong mi.</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Oltaem yu stap lukluk long ol man. ?Weswe? ?Sin blong mi i mekem yu yu harem nogud? ?From wanem yu mekem mi mi kam olsem mak blong yu stap praktis blong sutum? !Ating mi mi wan bigfala problem long yu!</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?From wanem yu no save fogivim mi from ol sin blong mi? ?From wanem yu no save tekemaot ol rong blong mi? I no longtaem bambae mi mi go long beregraon. Maet yu save lukaot mi, be mi mi lus finis.”</w:t>
      </w:r>
      <w:r>
        <w:rPr>
          <w:lang w:val="bi_VU" w:bidi="bi_VU"/>
        </w:rPr>
      </w:r>
      <w:r>
        <w:rPr>
          <w:lang w:val="bi_VU" w:bidi="bi_VU"/>
        </w:rPr>
      </w:r>
    </w:p>
    <w:p>
      <w:pPr/>
      <w:r>
        <w:rPr>
          <w:lang w:val="bi_VU" w:bidi="bi_VU"/>
        </w:rPr>
      </w:r>
    </w:p>
    <w:p>
      <w:pPr>
        <w:pStyle w:val="Heading2"/>
      </w:pPr>
      <w:r>
        <w:rPr>
          <w:lang w:val="bi_VU" w:bidi="bi_VU"/>
        </w:rPr>
        <w:t>Job 8:1</w:t>
      </w:r>
      <w:r>
        <w:rPr>
          <w:lang w:val="bi_VU" w:bidi="bi_VU"/>
        </w:rPr>
      </w:r>
    </w:p>
    <w:p>
      <w:pPr/>
      <w:r>
        <w:rPr>
          <w:lang w:val="bi_VU" w:bidi="bi_VU"/>
        </w:rPr>
      </w:r>
      <w:r>
        <w:rPr>
          <w:vertAlign w:val="superscript"/>
          <w:lang w:val="bi_VU" w:bidi="bi_VU"/>
        </w:rPr>
        <w:t>1</w:t>
      </w:r>
      <w:r>
        <w:rPr>
          <w:lang w:val="bi_VU" w:bidi="bi_VU"/>
        </w:rPr>
        <w:t xml:space="preserve"> Nao Bildad i talem se,</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“?Olsem wanem? ?Tok blong yu i finis nao? Ol tok ya blong yu i olsem win nomo.</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Neva God i save gowe long stret fasin, blong mekem samting we i no stret. Oltaem nomo, hem i stap mekem ol fasin we i stret gud.</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!Mi mi talem stret long fes blong yu! !Ol pikinini ya blong yu oli mekem sin ya! Taswe God i givim panis ya long olgeta we i stret blong oli kasem.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Hem i gat olgeta paoa. Mo i gud yu luk long hem, yu askem long hem blong i givhan long yu.</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Sipos laef blong yu i klin, mo ol tok blong yu i tru, hem bambae i givhan long yu. Olgeta samting ya we yu yu gat fastaem, bambae hem i givim jenis blong olgeta long yu.</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Mo taem yu luk ol gudgudfala samting ya we hem bambae i givim long yu, ol samting ya we oli lus bambae oli olsem nating nomo.</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“I gud yu lukluk i gobak long ol waestok ya blong bifo, wetem ol trutok ya we ol bubu blong yumi oli lanem, yu traem tingbaot olgeta.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Yumi ya i blong yestedei nomo, yumi no save wan samting nating. Laef blong yumi long wol ya i olsem sado nomo, we i pas i go.</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I gud yu lesin long ol waestok blong ol bubu ya blong yumi. Yu mas harem ol samting we oli talem blong yumi lanem.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“Longlongfala gras blong wota i no save gru long ples we i no gat wota long hem. Neva yumi save faenem long draeples.</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Mo sipos wota i drae, bambae hem i faswan blong ded. Hem i save ded we i sotsotfala yet, i no naf blong yumi wokem wan samting long hem.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Ol man we oli no moa tingbaot God, oli stap lus kwiktaem nomo, olsem gras ya. Mo taem oli no bilif long hem, ol samting we tingting blong olgeta i stap strong long hem oli stap lus long sem fasin.</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Bilif blong ol man olsem i no strong, i olsem tred nomo, mo i save brok isi nomo olsem nes blong spaeda.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Sipos man i lei long nes blong spaeda, bambae i no save holem hem. Mo sipos man i hang long tred nomo, bambae hem i mas foldaon.</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“Ol man nogud oli stap kam strong kwiktaem, olsem rabis gras long niufala garen, we taem san i strong gud, i kavremap ples kwiktaem nomo.</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Ol rus blong gras ya oli goraon long ol bigfala ston, mo oli holemtaetgud olgeta.</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Be sipos man i pulumaot gras ya, bambae i no gat man i save luksave ples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Laef blong wol ya nomo i save mekem ol man nogud oli glad, be blong smoltaem nomo, biaen, ol narafala man oli kam, oli tekem ples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“Be God i no save lego olgeta we tingting blong olgeta i stap long hem, mo hem i no save givhan long ol man we fasin blong olgeta i nogud.</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Bambae hem i mekem yu yu laf bigwan bakegen, mo bambae yu stap singsingaot from we yu yu glad.</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Be olgeta we oli no laekem yu oli agens long yu, bambae hem i mekem olgeta oli sem. Olgeta ya oli man nogud, mo ol hom blong olgeta bambae oli lus.”</w:t>
      </w:r>
      <w:r>
        <w:rPr>
          <w:lang w:val="bi_VU" w:bidi="bi_VU"/>
        </w:rPr>
      </w:r>
      <w:r>
        <w:rPr>
          <w:lang w:val="bi_VU" w:bidi="bi_VU"/>
        </w:rPr>
      </w:r>
    </w:p>
    <w:p>
      <w:pPr/>
      <w:r>
        <w:rPr>
          <w:lang w:val="bi_VU" w:bidi="bi_VU"/>
        </w:rPr>
      </w:r>
    </w:p>
    <w:p>
      <w:pPr>
        <w:pStyle w:val="Heading2"/>
      </w:pPr>
      <w:r>
        <w:rPr>
          <w:lang w:val="bi_VU" w:bidi="bi_VU"/>
        </w:rPr>
        <w:t>Job 9:1</w:t>
      </w:r>
      <w:r>
        <w:rPr>
          <w:lang w:val="bi_VU" w:bidi="bi_VU"/>
        </w:rPr>
      </w:r>
    </w:p>
    <w:p>
      <w:pPr/>
      <w:r>
        <w:rPr>
          <w:lang w:val="bi_VU" w:bidi="bi_VU"/>
        </w:rPr>
      </w:r>
      <w:r>
        <w:rPr>
          <w:vertAlign w:val="superscript"/>
          <w:lang w:val="bi_VU" w:bidi="bi_VU"/>
        </w:rPr>
        <w:t>1</w:t>
      </w:r>
      <w:r>
        <w:rPr>
          <w:lang w:val="bi_VU" w:bidi="bi_VU"/>
        </w:rPr>
        <w:t xml:space="preserve"> Nao Job i talem se,</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“Yes, mi mi save we ol samting ya i tru. ?Be sipos man i tekem God i go long kot bambae hem i save win olsem wanem?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Sipos man i wantem rao wetem God, bambae God i save askem plante taosen kwestin long hem we hem i no save givim ansa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God i waes we i waes, mo hem i gat paoa. I no gat man i save agensem hem, gogo i winim hem.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Ol bigbigfala hil oli sek nomo we hem i stap mekem olgeta oli muvmuv, be taem hem i kros, hem i stap kafsaedem olgeta.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Hem i stap mekem graon i seksek, i muvmuv olbaot, mo i stap seksekem ol fandesen blong wol ya daon.</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Hem i save tok long san, blong i no girap long moning, mo i save blokem ol sta tu blong oli no saen long naet.</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I no gat man i givhan long hem blong mekem ol samting we i stap olbaot long skae, mo taem hem i stap purumbut long baksaed blong Leviatan* blong flatemdaon hem, i no gat man i halpem hem.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Hem nomo i putum olgeta sta long skae. Ol grup blong sta ya we nem blong olgeta, Bigfala Bea, mo Oraeon,* mo Pleades,* mo ol sta ya long saot, hem nomo i hangem olgeta long ples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Yumi no save luksave ol bigbigfala wok we hem i stap mekem. Ol merikel blong hem oli plante we plante, we man i no save kaontem.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“Sipos God i kam pas long fes blong mi, be bambae mi mi no save luk hem.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Hem i save tekem ol samting we hem i wantem, mo i no gat man i save blokem hem. I no gat man i save tok long hem se, ‘!Ei! ?Yu stap mekem wanem ya?’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Sipos hem i kros, tingting blong hem i no save jenis. Ol enemi blong hem we oli givhan long Rahab,* bigfala devel ya blong solwota we i stap faet agens long hem, hem i flatemgud olgeta.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Mo from ol samting ya, sipos hem i tok, mi mi no save givim ansa long hem.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Nating we mi mi no mekem wan samting nogud, be mi no gat tok blong talem long hem. Hem i bigfala jaj we bambae i lukluk laef blong mi, mo mi mi mas krae long hem blong hem i gat sore long mi.</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Sipos hem i letem mi mi tok, mi mi no bilif se hem bambae i lesin long mi.</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Oltaem hem i stap sanem ol bigfala win i kam we oli stap kilim mi gogo mi karekil, be from nating nomo.</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Hem i no save letem mi mi pulum win smol, hem i stap mekem mi mi harem nogud oltaem nomo.</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Mi mi no strong, mo mi no save fosem hem blong i mekem wan samting. ?Mo sipos mi wantem tekem hem i go long kot, hu bambae i save mekem hem i go?</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Nating we tingting blong mi i stap strong long hem oltaem, mo mi mi no mekem wan samting we i nogud, be ol tok blong mi i nogud. Olgeta samting we mi mi talem i stap soemaot we mi mi rong.</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Mi mi no mekem samting nogud, be naoia mi no moa kea. Mi mi taed blong stap long laef ya. I no gat wan gudfala samting nating long hem.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Man we i stap mekem i stret nomo, mo man we i stap mekem i no stret, be God i stap spolem tufala evriwan.</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Sipos man i stap mekem i stret nomo be i ded we i yangfala yet, samting ya, God bambae i stap laf nomo from.</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Wol ya, God i letem i go long han blong ol man nogud. Hem nao i mekem ol jaj oli blaen, blong oli no moa save luksave stret fasin. ?Sipos i no hem we i mekem, be hu nao?”</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Nao Job i prea, i talem se, “God. Naoia, mi harem se ol dei blong mi oli stap go kwiktaem nomo, mo i no moa gat wan long olgeta we i gud.</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Laef blong mi i stap ron olsem selingbot we i spid we i spid. Hem i stap ron kwiktaem tumas olsem pijin ya igel* we i sut i kamdaon blong holem rat.</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Sipos mi traem laf blong fogetem ol trabol ya blong mi, bambae mi no save mekem.</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Mi fraet we mi fraet tumas yet long ol sobodi blong mi, from we mi save se yu bambae yu jajem mi se mi mi rong.</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Mo from we yu yu luk finis se mi mi rong, i nogud mi traem lukaot gud long laef blong mi.</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I no gat wan sop we i naf blong wasemaot ol sin blong mi.</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Sipos mi traem wasem mi olsem, bambae yu yu sakem mi mi godaon long hol blong klosis. Nao nating we ol klos blong mi nomo, be bambae oli no moa laekem mi, oli fraet long mi.”</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Nao Job i talem se, “Trifala. Sipos God i man, bambae mi save givim ansa long hem. Mitufala i save go long kot blong stretem rao blong mitufala.</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Be i no gat man i save stanap long medel blong mitufala, blong jajem ol poen blong mitufala.</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Sipos i gat man i save blokem hem blong i no moa panisim mi, mo i mekem hem i tekemaot ol samting ya we i putum blong mekem mi mi fraet,</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bambae mi save tok we mi no fraet long hem. Be naoia, mi no save mekem.”</w:t>
      </w:r>
      <w:r>
        <w:rPr>
          <w:lang w:val="bi_VU" w:bidi="bi_VU"/>
        </w:rPr>
      </w:r>
      <w:r>
        <w:rPr>
          <w:lang w:val="bi_VU" w:bidi="bi_VU"/>
        </w:rPr>
      </w:r>
    </w:p>
    <w:p>
      <w:pPr/>
      <w:r>
        <w:rPr>
          <w:lang w:val="bi_VU" w:bidi="bi_VU"/>
        </w:rPr>
      </w:r>
    </w:p>
    <w:p>
      <w:pPr>
        <w:pStyle w:val="Heading2"/>
      </w:pPr>
      <w:r>
        <w:rPr>
          <w:lang w:val="bi_VU" w:bidi="bi_VU"/>
        </w:rPr>
        <w:t>Job 10:1</w:t>
      </w:r>
      <w:r>
        <w:rPr>
          <w:lang w:val="bi_VU" w:bidi="bi_VU"/>
        </w:rPr>
      </w:r>
    </w:p>
    <w:p>
      <w:pPr/>
      <w:r>
        <w:rPr>
          <w:lang w:val="bi_VU" w:bidi="bi_VU"/>
        </w:rPr>
      </w:r>
      <w:r>
        <w:rPr>
          <w:vertAlign w:val="superscript"/>
          <w:lang w:val="bi_VU" w:bidi="bi_VU"/>
        </w:rPr>
        <w:t>1</w:t>
      </w:r>
      <w:r>
        <w:rPr>
          <w:lang w:val="bi_VU" w:bidi="bi_VU"/>
        </w:rPr>
        <w:t xml:space="preserve"> Nao Job i prea, i talem se, “God. Mi mi taed finis long laef ya, mi no laekem nating. Mi stap harem nogud tumas. Plis yu lesin long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Plis yu no talem se mi mi rong. I moa gud yu talemaot long mi ol poen ya we yu yu gat long mi.</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Yu yu stap mekem i strong tumas long mi. ?Yu ting se fasin ya i stret? Yu nao yu mekem mi, be naoia yu stap lukluk nogud long mi. ?Yu ting se hemia i gudfala fasin? Ol man nogud oli stap mekem plan agens long mi, be yu yu stap glad long tingting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Mifala i no save lukluk ol samting olsem we yu yu stap lukluk. Lukluk blong mifala i no olsem lukluk blong yu.</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Laef blong mifala i sotfala nomo, i no olsem laef blong yu.</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?From wanem yu stap lukaot ol sin blong mi? ?From wanem yu stap traem faenemaot ol smosmol poen long laef blong mi?</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Yu yu save finis we mi mi no mekem wan samting nogud, mo we i no gat man i save tekemaot mi long han blong yu.</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“Yu nomo yu wokem mi long han blong yu, mo naoia, sem han ya nomo blong yu i stap spolem mi.</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Yu mas tingbaot we yu nao yu tekem graon, yu wokem mi long hem. ?Olsem wanem? ?Bambae yu yu smasem mi, mi kam asis blong graon bakegen?</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Yu yu givhan long papa blong mi blong i tekem mama blong mi, mo yu mekem mi mi gru insaed long bel blong mama blong mi.</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Yu nomo yu mekem bodi blong mi, we yu joenem ol bun blong mi mo ol string blong mi oli fas wanples, nao yu kavremap ol bun ya long mit blong mi mo skin blong mi.</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Yu yu givim laef long mi, mo oltaem yu yu lavem mi. Yu yu stap lukaot gud long mi, mo oltaem, yu stap mekem we laef blong mi i stap gud.</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Be naoia mi mi luksave se long olgeta samting ya, yu yu stap folem wan plan we i haed, se bambae yu spolem mi.</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Oltaem yu yu stap wajem mi blong luk se mi mi mekem sin, mo sipos yu luk we mi mi mekem, bambae yu no save fogivim mi.</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Taem mi mi mekem sin, mi kam nogud long fes blong yu. Be taem mi mekem i stret, mi no kasem wan gud samting from. Tingting blong mi i kam nogud finis, mo oltaem mi mi sem tumas.</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Taem we laef blong mi i stap ron gud, be yu yu kam olsem laeon, yu lukaot mi blong yu spolem mi. Mo taem yu wantem spolem mi, yu yu rere blong soemaot bigfala paoa blong yu.</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Oltaem yu yu gat ol witnes we oli agens long mi. Oltaem kros blong yu i stap kam bigwan moa long mi. Mo oltaem yu stap mekem niufala plan blong kam mekem faet long mi.</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“?God, from wanem yu letem mi mi bon? Sipos mi mi ded taem man i no luk mi yet, bambae i moa gud.</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Sipos mi kamaot long bel blong mama blong mi, mi go stret long beregraon, hemia bambae i gud, i sem mak nomo olsem we neva mi mi bon.</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Plis yu no moa mekem wan samting long mi. Taem blong mi klosap i finis. Plis yu letem mi mi glad long smol taem ya we i stap.</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Klosap mi mi go nao, mo neva bambae mi kambak bakegen. Bambae mi go long ples ya we i tudak, we i no gat laet nating long hem.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Hem i ples blong tudak, we i tudak olgeta, mo evri samting long ples ya i olbaot, i paspas gud. Long ples ya, i no gat laet nating, tudak nomo i rul.”</w:t>
      </w:r>
      <w:r>
        <w:rPr>
          <w:lang w:val="bi_VU" w:bidi="bi_VU"/>
        </w:rPr>
      </w:r>
      <w:r>
        <w:rPr>
          <w:lang w:val="bi_VU" w:bidi="bi_VU"/>
        </w:rPr>
      </w:r>
    </w:p>
    <w:p>
      <w:pPr/>
      <w:r>
        <w:rPr>
          <w:lang w:val="bi_VU" w:bidi="bi_VU"/>
        </w:rPr>
      </w:r>
    </w:p>
    <w:p>
      <w:pPr>
        <w:pStyle w:val="Heading2"/>
      </w:pPr>
      <w:r>
        <w:rPr>
          <w:lang w:val="bi_VU" w:bidi="bi_VU"/>
        </w:rPr>
        <w:t>Job 11:1</w:t>
      </w:r>
      <w:r>
        <w:rPr>
          <w:lang w:val="bi_VU" w:bidi="bi_VU"/>
        </w:rPr>
      </w:r>
    </w:p>
    <w:p>
      <w:pPr/>
      <w:r>
        <w:rPr>
          <w:lang w:val="bi_VU" w:bidi="bi_VU"/>
        </w:rPr>
      </w:r>
      <w:r>
        <w:rPr>
          <w:vertAlign w:val="superscript"/>
          <w:lang w:val="bi_VU" w:bidi="bi_VU"/>
        </w:rPr>
        <w:t>1</w:t>
      </w:r>
      <w:r>
        <w:rPr>
          <w:lang w:val="bi_VU" w:bidi="bi_VU"/>
        </w:rPr>
        <w:t xml:space="preserve"> Nao Jofara i talem se,</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“Mi mi mas givim ansa long ol rabis tok ya. Fasin ya we man i stap toktok tumas i no save soemaot we hem i stret.</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?Job, yu ting se mifala i no save givim ansa long yu? Ol toktok ya blong yu i blong mekem man i sem nomo, mo mifala i no save satem maot blong mifala long hem.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Yu yu talem se ol samting ya we yu stap talem i tru, mo yu bilif se laef blong yu i klin long fes blong God.</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Man, mi mi wantem tumas blong God nomo i givim ansa long yu.</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I moa gud hem i kam talemaot long yu we waes i gat plante haf blong hem, mo i gat plante samting long hem we i strong tumas blong man i save. Panis ya we God i stap givim long yu, hem i no kasem mak we i stret blong yu yu kasem.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“Nem blong God i hae we i hae, mo paoa blong hem i bigwan tumas. ?Yu ting se yu save faenemaot ples we nem blong hem i go finis long hem, no we paoa blong hem i no save go bitim?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Paoa blong hem i go antap i winim skae, be yu yu no save pusum han blong yu i go kasem ples ya. Mo hem i save Hom* blong ol Dedman, be yu yu no save ples ya.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Mo nem blong hem i kavremap olgeta ples, i finisim evri haf blong wol ya.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Sipos God i wantem holem yu blong tekem yu yu go long kot, bambae i no gat man i save blokem hem.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Hem i savegud ol man we oli stap mekem ol rabis fasin, mo hem i luk ol samting nogud we oli stap mekem.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Man we i no gat hed, bambae hem i save kam waes nomo, long taem we faol i gat tut.</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“Job, i gud yu stretem tingting blong yu, mo yu prea long God.</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I gud yu lego ol fasin nogud blong yu, mo yu no moa mekem ol samting nogud long haos blong yu.</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bambae yu save stanap bakegen we yu no save fraet, tingting blong yu i strong, mo i no gat poen nating long yu.</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Bambae yu no moa save tingbaot trabol ya blong yu. Trabol ya bambae i olsem reva we i ron bigwan i draonem ples, be taem i lus, i no gat man i save tingbaot bakegen.</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Laef blong yu bambae i ron gud bakegen, mo bambae yu yu glad we yu glad. Bambae yu luk we hadtaem ya i finis long laef blong yu, olsem we i brok delaet, nao naet i finis, mo san i kam antap, i saen we i saen.</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Bambae yu save stap gud we tingting blong yu bambae i stap strong. God bambae i lukaot long yu, mo bambae i mekem yu yu slip gud.</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Long naet, bambae yu no save fraet long ol enemi blong yu, mo plante man bambae oli stap kam luk yu blong yu givhan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Be ol man nogud, tingting blong olgeta bambae i mas foldaon. Bambae oli stap luklukraon, be oli no save faenem rod blong ronwe. Wan samting nomo i stap we oli save putum tingting blong olgeta long hem, se bambae oli mas ded.”</w:t>
      </w:r>
      <w:r>
        <w:rPr>
          <w:lang w:val="bi_VU" w:bidi="bi_VU"/>
        </w:rPr>
      </w:r>
      <w:r>
        <w:rPr>
          <w:lang w:val="bi_VU" w:bidi="bi_VU"/>
        </w:rPr>
      </w:r>
    </w:p>
    <w:p>
      <w:pPr/>
      <w:r>
        <w:rPr>
          <w:lang w:val="bi_VU" w:bidi="bi_VU"/>
        </w:rPr>
      </w:r>
    </w:p>
    <w:p>
      <w:pPr>
        <w:pStyle w:val="Heading2"/>
      </w:pPr>
      <w:r>
        <w:rPr>
          <w:lang w:val="bi_VU" w:bidi="bi_VU"/>
        </w:rPr>
        <w:t>Job 12:1</w:t>
      </w:r>
      <w:r>
        <w:rPr>
          <w:lang w:val="bi_VU" w:bidi="bi_VU"/>
        </w:rPr>
      </w:r>
    </w:p>
    <w:p>
      <w:pPr/>
      <w:r>
        <w:rPr>
          <w:lang w:val="bi_VU" w:bidi="bi_VU"/>
        </w:rPr>
      </w:r>
      <w:r>
        <w:rPr>
          <w:vertAlign w:val="superscript"/>
          <w:lang w:val="bi_VU" w:bidi="bi_VU"/>
        </w:rPr>
        <w:t>1</w:t>
      </w:r>
      <w:r>
        <w:rPr>
          <w:lang w:val="bi_VU" w:bidi="bi_VU"/>
        </w:rPr>
        <w:t xml:space="preserve"> Nao Job i talem se,</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“!Trifala! !Ating yufala nao i prapa waesman! Ating sipos yufala i ded, be waes tu bambae i ded wantaem wetem yufala.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Be mi tu mi gat hed, mi olsem yufala nomo. ?Yufala i ting se mi mi wan wokboe blong yufala? Olgeta man oli save ol samting ya we yufala i stap talem.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“Olgeta we oli gudfala fren blong mi, naoia oli stap laf long mi, be from nating nomo. Oli no moa tingbaot we bifo, mi mi stap prea long God, mo hem i stap harem mi. Laef blong mi i stret nomo, i no gat man nating i gat poen agens long mi.</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Yufala i no stap long trabol, be yufala i stap laf long man we trabol i stap spolem hem. Man we klosap i foldaon, be yufala girap, yufala i go kilim hem.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Be ol man blong stil mo ol man we oli no bilif long God, nating we paoa blong olgeta nomo i god blong olgeta, be oli no go mekem trabol long man olsem, oli stap folem laef blong olgeta nomo.</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“Ol pijin mo ol anamol, be oli save tijim yufala long plante samting.</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I gud yufala i askem long olgeta laef samting long graon mo long solwota blong oli tijim yufala long waes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Olgeta evriwan oli save we Hae God i mekem olgeta long han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Hem i stap holem laef blong olgeta samting we hem i mekem. Laef blong yumi evriwan i stap long han blong hem nomo.</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Be yufala, oltaem yufala i glad blong lesin long ol toktok, olsem we yufala i wantem tumas blong kakae ol samting we i swit.</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“Yes, ol olfala oli gat waes, mo oli save luksave ol samting,</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be God i gat waes mo paoa. Hem i save luksave ol samting, mo i gat paoa tu blong mekem ol samting.</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Sipos hem i pulumdaon samting, bambae i no gat man i save stanemap bakegen, mo sipos hem i putum man long kalabus, bambae i no gat man i save tekemaot man ya bakegen.</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Sipos hem i holemtaet ren, bambae draetaem i kam, mo sipos hem i letem ol reva i ron, bambae oli ron bigwan.</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“God i strong tumas, mo oltaem hem i stap win. Man blong giaman mo man we hem i giaman long hem, be tufala evriwan i stap long paoa blong God.</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Hem i stap mekem ol haeman oli no moa gat waes, mo i stap mekem ol lida oli kam olsem man we i no gat hed.</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Hem i stap daonem ol king we ol man oli putumap olgeta, i stap mekem olgeta oli kalabus.</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Mo ol pris, mo ol man we oli gat paoa, hem i stap tekemaot hae nem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Olgeta we ol man oli stap trastem tok blong olgeta, hem i stap mekem olgeta oli stap kwaet, mo i stap mekem ol olfala oli lusum waes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Olgeta we oli stap holem paoa, hem i stap mekem olgeta oli sem, mo i stap brekemdaon paoa blong ol king.</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Hem i stap mekem laet i saen long ples we i tudak olgeta, mo i stap soemaot ol samting we oli stap haed long tudak.</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Hem i stap leftemap ol kantri oli kam antap, mo i stap daonem olgeta bakegen. Hem i stap mekem olgeta oli gat paoa, mo i stap tekemaot paoa blong olgeta bakegen.</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Hem i stap mekem ol lida blong olgeta oli no moa gat save. Hem i stap mekem olgeta oli lusum hed, nao oli lusum rod,</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oli stap wokbaot long tudak we oli no moa save ples, oli stap wokbaot krangke nomo, olsem man we i drong.</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“Trifala. !Mi mi no wan wokboe blong yufala! Ol samting ya we yufala i stap talem, mi mi harem olgeta bifo finis, mi save olgeta evriwan. Mi save evri samting we yufala i save.</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Be mi no wantem toktok wetem yufala, mi wantem toktok wetem God. Mi wantem blong hem i stretem trabol blong mi.</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Yufala i no gat hed, mo yufala i stap sakem ol giaman toktok blong haedem samting ya. Yufala i olsem rabis dokta, we i no save mekem sikman i gud bakegen.</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Sipos yufala i satem maot blong yufala, maet ol man oli save talem se yufala i waes.</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“Mi wantem talemaot ol poen blong mi. Plis yufala i lesin.</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?From wanem yufala i stap giaman? Ol giaman toktok ya i no save leftemap nem blong God.</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?Olsem wanem? ?Yufala i ting se fasin ya i save givhan long hem? Yufala i no save go giaman olsem insaed long kot blong tok long saed blong hem.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Sipos God i luklukgud long yufala, bambae hem i no save faenem wan gudfala samting nating. Yufala i no save giaman long hem, olsem we yufala i stap giaman long man.</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Yufala i jajem trabol blong mi finis. !Yufala i no save haedem! Be mi mi savegud se hem bambae i faerap long yufala yet ya.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Mo paoa blong hem bambae i mekem yufala i fraet we i fraet.</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Ol waestok ya blong yufala i rabis, i olsem asis nomo. Ol strong tok blong yufala i olsem graonpot, i no strong nating.</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“!Yufala i stap kwaet! Yufala i letem mi mi tok fastaem. Bambae yumi luk wanem samting i kamtru, i kasem mi.</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Mi mi rere nomo blong letem laef blong mi.</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Nating sipos God i kilim mi mi ded, be tingting blong mi bambae i stap strong long hem nomo. Bambae mi save talemaot ol poen blong mi long fes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Maet fasin ya we mi no save fraet i save sevem mi, from we i no gat wan man nogud i rere blong go stanap long fes blong hem olsem.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Plis yufala i lesin gud long ol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Mi mi rere blong talemaot ol poen blong mi, from we mi save se God bambae i talemaot se mi mi stret nomo.”</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Job i prea, i talem se, “God. ?Olsem wanem? ?Yu yu kam blong talemaot ol poen we yu faenem long mi? Sipos i olsem, mi mi rere blong stap kwaet, gogo mi ded.</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Mi wantem askem tu samting long yu. Sipos yu save letem tufala long mi, bambae mi no save traem ronwe long fes blong yu.</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Plis yu no moa panisim mi, mo yu tekemaot ol samting ya we i blong mekem mi mi fraet.</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“God, i gud yu yu tok fastaem, nao bambae mi mi save givim ansa. Sipos yu no wantem olsem, bambae mi mi tok fastaem, mo yu yu save givim ansa.</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I gud yu talemaot ol sin blong mi. I gud yu soemaot ol fasin nogud we mi mi mekem. ?Yu luk se mi mi brekem wanem loa?</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?From wanem yu tanem baksaed long mi? ?From wanem yu stap luk mi olsem wan enemi blong yu?</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Oltaem yu stap mekem mi mi fraet tumas, be mi mi olsem lif nomo, we win i save karem i go. Yu stap kam mekem faet long mi, be mi mi olsem drae gras nomo, we i no strong nating.</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“Panis we yu stap givim long mi i strong tumas, mo yu stap panisim mi from ol samting ya we mi mekem taem we mi mi yangfala yet.</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Yu fasem leg blong mi long jen, yu stap wajem mi oltaem nomo long weples mi mi go, mo yu stap folem trak blong mi blong save weples mi pas long hem.</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Be fasin ya i mekem mi mi kam olsem pis wud we i roten finis, no mi kam olsem olfala klos we kakros i stap kakae.</w:t>
      </w:r>
      <w:r>
        <w:rPr>
          <w:lang w:val="bi_VU" w:bidi="bi_VU"/>
        </w:rPr>
      </w:r>
      <w:r>
        <w:rPr>
          <w:lang w:val="bi_VU" w:bidi="bi_VU"/>
        </w:rPr>
      </w:r>
    </w:p>
    <w:p>
      <w:pPr/>
      <w:r>
        <w:rPr>
          <w:lang w:val="bi_VU" w:bidi="bi_VU"/>
        </w:rPr>
      </w:r>
    </w:p>
    <w:p>
      <w:pPr>
        <w:pStyle w:val="Heading2"/>
      </w:pPr>
      <w:r>
        <w:rPr>
          <w:lang w:val="bi_VU" w:bidi="bi_VU"/>
        </w:rPr>
        <w:t>Job 14:1</w:t>
      </w:r>
      <w:r>
        <w:rPr>
          <w:lang w:val="bi_VU" w:bidi="bi_VU"/>
        </w:rPr>
      </w:r>
    </w:p>
    <w:p>
      <w:pPr/>
      <w:r>
        <w:rPr>
          <w:lang w:val="bi_VU" w:bidi="bi_VU"/>
        </w:rPr>
      </w:r>
      <w:r>
        <w:rPr>
          <w:vertAlign w:val="superscript"/>
          <w:lang w:val="bi_VU" w:bidi="bi_VU"/>
        </w:rPr>
        <w:t>1</w:t>
      </w:r>
      <w:r>
        <w:rPr>
          <w:lang w:val="bi_VU" w:bidi="bi_VU"/>
        </w:rPr>
        <w:t xml:space="preserve"> “God. Mifala man we i bon long wol ya, mifala i no strong. Laef blong mifala i sotfala nomo, mo i fulap long trabol.</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Mifala i stap kam bigfala kwiktaem nomo, olsem we flaoa i gru, be mifala i stap ded kwiktaem tu, olsem flaoa. Laef blong mifala i olsem sado, we i stap lus kwiktaem nomo.</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?Olsem wanem? ?Yu yu glad blong lukluk i kam long man olsem mi? ?Bambae yu save mekem kot blong jajem mi?</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Fasin blong mifala i no stret. Neva i gat wan samting we i klin gud i kamaot long samting we i doti tumas, olsem laef blong mifala.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Ol yia blong laef blong mifala, yu yu makemaot olgeta bifo finis. Yu yu makemrere taem blong mifala, mo mifala i no save jenisim.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Plis yu tanem fes blong yu i gowe long mifala, yu livim mifala i stap. Laef long wol ya i had, mo sipos mifala i save glad long hem, plis yu letem mifala i stap glad olsem.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“Tri we man i katemdaon, samtaem stamba blong hem i no ded olgeta, i stap laef, mo i save gru bakegen.</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Nating we rus blong hem i kam olfala, mo stamba blong hem long graon i kam drae,</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be smol wota bambae i mekem hem i gru bakegen olsem wan yang tri.</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Be mifala, bambae mifala i ded, mo hemia bambae i en blong mifala. Taem mifala i lego rop, mifala i go lus olgeta.</w:t>
      </w:r>
      <w:r>
        <w:rPr>
          <w:lang w:val="bi_VU" w:bidi="bi_VU"/>
        </w:rPr>
      </w:r>
      <w:r>
        <w:rPr>
          <w:lang w:val="bi_VU" w:bidi="bi_VU"/>
        </w:rPr>
      </w:r>
    </w:p>
    <w:p>
      <w:pPr/>
      <w:r>
        <w:rPr>
          <w:lang w:val="bi_VU" w:bidi="bi_VU"/>
        </w:rPr>
      </w:r>
    </w:p>
    <w:p>
      <w:pPr/>
      <w:r>
        <w:rPr>
          <w:lang w:val="bi_VU" w:bidi="bi_VU"/>
        </w:rPr>
      </w:r>
      <w:r>
        <w:rPr>
          <w:vertAlign w:val="superscript"/>
          <w:lang w:val="bi_VU" w:bidi="bi_VU"/>
        </w:rPr>
        <w:t>11-12</w:t>
      </w:r>
      <w:r>
        <w:rPr>
          <w:lang w:val="bi_VU" w:bidi="bi_VU"/>
        </w:rPr>
        <w:t xml:space="preserve"> “Sipos mifala i ded, bambae mifala i no save girap bakegen, i olsem reva we i drae finis, i no moa ron, no lugun we i drae, we i no moa gat wota long hem. Sipos mifala i slip olsem, bambae mifala i no save wekap bakegen, gogo skae i lus.</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“God. Mi mi wantem tumas blong yu haedem mi long Hom* blong ol Dedman, blong mi save stap long ples ya gogo kros blong yu i finis, nao biaen, bambae yu save putum taem blong tingbaot mi bakegen.</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Sipos mifala i ded, bambae mifala i no save laef bakegen, be mi mi wantem wet fastaem, go kasem taem we i moa gud. Bambae mi mas wet gogo kasem we trabol ya blong mi i finis.</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long taem ya, sipos yu yu singaot mi mi kam, mi bambae mi harem yu. Yu nao yu mekem mi, mo long taem ya, bambae yu save glad long mi.</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Oltaem bambae yu stap lukaot gud long mi long weples mi mi pas long hem, be bambae yu no moa save makem ol sin blong mi bakegen,</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yu save fogivim mi, mo yu save tekemaot ol sin blong mi.</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“Oltaem ol bigbigfala hil oli stap folfoldaon, mo ol bigbigfala ston oli stap kamkamaot long ples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Oltaem wota i stap digimaot ol bigbigfala ston, mo bigfala ren i stap wasemaot ol graon long hil, mo long sem fasin, oltaem yu yu stap tekemaot olgeta samting we mifala i stap putum tingting blong mifala i stap strong long hem.</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Yu stap mekem i strong tumas long mifala, gogo yu winim mifala, nao yu sanem mifala i gowe long laef ya we bambae mifala i no save kambak long hem bakegen samtaem. Yu mekem we fes blong mifala i kam narafala, nao yu kilim mifala i ded.</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Sipos ol pikinini blong mifala oli tekem hae nem bambae mifala i no save, no sipos oli lusum hae nem blong olgeta, be bambae mifala i no save tu.</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Oltaem mifala i stap harem nomo we bodi blong mifala i stap soa, mo mifala i stap harem nogud long tingting blong mifala.”</w:t>
      </w:r>
      <w:r>
        <w:rPr>
          <w:lang w:val="bi_VU" w:bidi="bi_VU"/>
        </w:rPr>
      </w:r>
      <w:r>
        <w:rPr>
          <w:lang w:val="bi_VU" w:bidi="bi_VU"/>
        </w:rPr>
      </w:r>
    </w:p>
    <w:p>
      <w:pPr/>
      <w:r>
        <w:rPr>
          <w:lang w:val="bi_VU" w:bidi="bi_VU"/>
        </w:rPr>
      </w:r>
    </w:p>
    <w:p>
      <w:pPr>
        <w:pStyle w:val="Heading2"/>
      </w:pPr>
      <w:r>
        <w:rPr>
          <w:lang w:val="bi_VU" w:bidi="bi_VU"/>
        </w:rPr>
        <w:t>Job 15:1</w:t>
      </w:r>
      <w:r>
        <w:rPr>
          <w:lang w:val="bi_VU" w:bidi="bi_VU"/>
        </w:rPr>
      </w:r>
    </w:p>
    <w:p>
      <w:pPr/>
      <w:r>
        <w:rPr>
          <w:lang w:val="bi_VU" w:bidi="bi_VU"/>
        </w:rPr>
      </w:r>
      <w:r>
        <w:rPr>
          <w:vertAlign w:val="superscript"/>
          <w:lang w:val="bi_VU" w:bidi="bi_VU"/>
        </w:rPr>
        <w:t>1</w:t>
      </w:r>
      <w:r>
        <w:rPr>
          <w:lang w:val="bi_VU" w:bidi="bi_VU"/>
        </w:rPr>
        <w:t xml:space="preserve"> Nao Elifas i talem se,</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“!Job! !Ol toktok ya i no gat mining nating!</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!Man we i gat hed i no save tok olsem! Hem i no save sakem ol rabis tok olsem blong talemaot ol poen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Ol toktok ya blong yu i blong spolem tingting blong man nomo. Bambae i no longtaem, yu yu mekem we ol man oli no moa save prea long God, mo oli no moa save obei long hem tu.</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Ol tok blong yu i stap soemaot we fasin blong yu i nogud tumas. Yu yu stap talem ol tok ya we i smat we i smat, be blong haedem ol rong blong yu nomo.</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Mi mi no talem nating se yu yu mekem samting nogud, ol toktok ya blong yu nomo i stap soemaot we yu yu rong.</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“?Yu ting se yu yu fas man we i bon long wol ya? !Yu luk! !Yu yu no stap long taem ya we God i mekem ol hil ya!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!Taem God i stap mekem plan blong wol, yu yu no harem ol toktok blong hem! ?Yu ting se yu wan nomo yu waes?</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Waes ya we yu yu gat, mifala tu i gat. Mifala i save evri samting ya we yu yu save.</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Mifala i lanem ol waes blong mifala long ol olfala bifo, we oli bon bifo longtaem, fastaem long papa blong yu.</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“Job, God i stap toktok gud long yu blong mekem yu yu harem gud. ?From wanem yu no wantem harem ol tok ya blong hem? Mifala i stap toktok long yu long nem blong hem, mo fasin blong tok blong mifala i kwaet mo i stret.</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!Be yu luk! Yu yu girap, yu stap lukluk strong long mifala, mo yu kros tumas long mifala.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!Yu yu kros long God ya! !Yu stap tok agens long hem ya!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“?Yu ting se man i save kam we i klin gud long fes blong God? ?Yu ting se wan long yumi i save kam we i stret long fes blong hem? !Nogat!</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!Ol enjel blong God oli blong heven, be oli no klin long fes blong hem! !Mo hem i no trastem olgeta!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Be yumi man, yumi wantem tumas ol fasin nogud olsem we yumi wantem dring wota. Laef blong yumi i nogud we i nogud. Yumi no naf blong mekem wan gudfala samting nating.</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“Job, yu lesin gud long ol samting ya we mi mi save.</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Ol waesman oli tijim mi long ol trutok we oli bin lanem long ol papa blong olgeta, mo oli no haedem wan samting nating long mi.</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Kantri blong olgeta, i no gat man blong narafala kantri i stap long hem, mo i no gat man i stap pulum olgeta oli gowe long God.</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“Man nogud we i stap mekem ol narafala man oli harem nogud, hem bambae i stap harem nogud oltaem long laef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Oltaem bambae hem i stap harem ol tok we i blong mekem hem i fraet nomo. Mo long taem we hem i ting se i stap gud nomo, ol man blong stil bambae oli kam kilim hem.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Hem i savegud we i no save ronwe long ol man we oli stap haed long tudak. Mo hem i save tu we ol man blong faet oli stap wet long hem blong kilim hem i ded,</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mo we ol bigbigfala pijin ya valja* oli stap wet blong kakae dedbodi blong hem. Hem i savegud we fiuja blong hem i tudak nomo.</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Oltaem hem i stap fraet tumas, from we bigfala trabol ya we bambae hem i kasem i olsem wan strong king we i stap wet blong kam mekem faet long hem.</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Ol samting ya bambae oli winim hem, from we hem i stap leftemap han blong hem blong faet agens long God. God i gat olgeta paoa, be man olsem i stap faet agens long hem.</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Hem i praod, mo i stronghed, mo oltaem i stap holem sil blong hem, i stap resis i go blong faet agens long God.</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“Man olsem, oltaem hem i stap kakae gud, mo hem i fatfat gud.</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Fasin blong hem, oltaem, long taem blong faet, sipos ol man oli fraet, oli ronronwe, be hem bambae i stap go holem ol taon blong olgeta, mo i stap go insaed long ol haos blong olgeta. Be i no longtaem, ol samting we hem i stanemap bambae oli brokdaon bakegen.</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Bambae hem i no save stap rijman longtaem, from we ol samting we hem i gat oli no save stap longtaem. Sado blong hem bambae i lus,</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mo tudak bambae i kam kavremap hem we bambae hem i no save ronwe. Bambae hem i olsem tri we faea i bonem ol han blong hem, mo we win i stap tektekemaot ol flaoa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Sipos hem stap mekem i krangke, we i trastem ol samting nogud, ol samting nogud ya bambae i kam pei blong hem.</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Bambae laef blong hem i kam nogud we i no taem blong hem yet. Bambae i kam olsem han blong tri we i drae olgeta, we neva bambae i save gru bakegen samtaem.</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Bambae hem i olsem rop blong grep* we i lusum olgeta frut blong hem we oli no raep yet, no i olsem tri ya olif,* we i lusum ol flaoa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“Man we i no bilif long God, bambae i no gat laen i kamaot biaen long hem. Haos blong hem, hem i stanemap long fasin ya we i stap pem ol narafala man blong oli mekem ol samting we i no stret, be faea bambae i spolem haos ya.</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Hemia nao laef blong man we i stap mekem ol rabis plan mo i stap wokem ol fasin nogud. Oltaem nomo, tingting blong hem i fulap long fasin blong giaman.”</w:t>
      </w:r>
      <w:r>
        <w:rPr>
          <w:lang w:val="bi_VU" w:bidi="bi_VU"/>
        </w:rPr>
      </w:r>
      <w:r>
        <w:rPr>
          <w:lang w:val="bi_VU" w:bidi="bi_VU"/>
        </w:rPr>
      </w:r>
    </w:p>
    <w:p>
      <w:pPr/>
      <w:r>
        <w:rPr>
          <w:lang w:val="bi_VU" w:bidi="bi_VU"/>
        </w:rPr>
      </w:r>
    </w:p>
    <w:p>
      <w:pPr>
        <w:pStyle w:val="Heading2"/>
      </w:pPr>
      <w:r>
        <w:rPr>
          <w:lang w:val="bi_VU" w:bidi="bi_VU"/>
        </w:rPr>
        <w:t>Job 16:1</w:t>
      </w:r>
      <w:r>
        <w:rPr>
          <w:lang w:val="bi_VU" w:bidi="bi_VU"/>
        </w:rPr>
      </w:r>
    </w:p>
    <w:p>
      <w:pPr/>
      <w:r>
        <w:rPr>
          <w:lang w:val="bi_VU" w:bidi="bi_VU"/>
        </w:rPr>
      </w:r>
      <w:r>
        <w:rPr>
          <w:vertAlign w:val="superscript"/>
          <w:lang w:val="bi_VU" w:bidi="bi_VU"/>
        </w:rPr>
        <w:t>1</w:t>
      </w:r>
      <w:r>
        <w:rPr>
          <w:lang w:val="bi_VU" w:bidi="bi_VU"/>
        </w:rPr>
        <w:t xml:space="preserve"> Nao Job i talem se,</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“Trifala. Mi mi harem ol tok olsem bifo finis. Ol tok ya we yufala i stap talem blong givhan long mi, oli stap mekem mi mi harem nogud nomo.</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?Bambae yufala i finis wetaem? Oltaem nomo, yufala i stap gohed, yufala i stap toktok. Oltaem nomo, yufala i wantem we tok blong yufala i satem toktok ya blong yumi.</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Sipos yufala i stap harem nogud olsem mi, mo mi mi stap harem gud olsem yufala, mi tu mi save talem ol samting ya we yufala i stap talem. Sipos i olsem mi tu mi save mekem fasin blong waesman, mi save saksakem hed blong mi long yufala, mo mi save daonem yufala nomo long ol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Bambae mi save toktok long yufala, blong leftemap tingting blong yufala, mo mi save gohed blong tok blong mekem tingting blong yufala i kam strong.”</w:t>
      </w:r>
      <w:r>
        <w:rPr>
          <w:lang w:val="bi_VU" w:bidi="bi_VU"/>
        </w:rPr>
      </w:r>
      <w:r>
        <w:rPr>
          <w:lang w:val="bi_VU" w:bidi="bi_VU"/>
        </w:rPr>
      </w:r>
    </w:p>
    <w:p>
      <w:pPr/>
      <w:r>
        <w:rPr>
          <w:lang w:val="bi_VU" w:bidi="bi_VU"/>
        </w:rPr>
      </w:r>
    </w:p>
    <w:p>
      <w:pPr/>
      <w:r>
        <w:rPr>
          <w:lang w:val="bi_VU" w:bidi="bi_VU"/>
        </w:rPr>
      </w:r>
      <w:r>
        <w:rPr>
          <w:vertAlign w:val="superscript"/>
          <w:lang w:val="bi_VU" w:bidi="bi_VU"/>
        </w:rPr>
        <w:t>6-7</w:t>
      </w:r>
      <w:r>
        <w:rPr>
          <w:lang w:val="bi_VU" w:bidi="bi_VU"/>
        </w:rPr>
        <w:t xml:space="preserve"> Nao Job i prea, i talem se, “God. Ol tok ya blong mi i no givhan long mi nating, be taem mi stap kwaet, fasin ya tu i no save tekemaot sobodi blong mi. Yu yu letem ol enemi oli kam, oli kilim ol famle blong mi oli ded, mo yu mekem mi mi slak we mi slak.</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Yu yu holemtaet mi finis. Yu yu enemi blong mi ya. Naoia mi kam bunbun olgeta, mo ol man oli luk se samting ya i soemaot we mi mi bin mekem samting nogud.”</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Job i talem se, “Trifala. God i kros tumas long mi, nao i stap spolemgud mi, olsem we i stap pulumaot han mo leg blong mi. Hem i stap lukluk strong long mi we i no laekem mi nating, i stap agens long mi.</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Ol man oli stap jikim mi, mo oli stap laf nogud long mi. Oli kam hivap raon long mi, mo oli stap slavem fes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God i putum mi finis long han blong ol man nogud.</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Fastaem mi mi stap gud, be God i kam holem mi long nek blong mi, nao i stap kilim mi we i smasemgud mi. Hem i stap yusum mi olsem mak blong i praktis long bonara blong hem i stap sutum mi.</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Hem i stap goraon long evri saed, i stap sut i kam long mi. Ol ara blong hem oli stap stikim mi, oli stap mekem mi mi karekil, be hem i no save sore long mi.</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Hem i stap sutum mi plante taem, i mekem mi mi karekil tumas. Hem i stap kam mekem faet long mi olsem soldia we i stap kilim enemi blong hem we i no gat sore nating.</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“Mi mi kam sidaon long asis, mi stap krae, mo mi putum ol rabis klos blong soemaot we hem i mekem we tingting blong mi i foldaon olgeta.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Mi stap krae gogo ae blong mi i red we i red, mo i solap from.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Be laef blong mi i klin, mi no mekem faet nating, mo prea blong mi long hem i no blong giaman.”</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Nao hem i talem se, “!Graon! Fasin ya we laef blong mi bambae i lus, hem i no stret nating. !Plis yu no kavremap samting ya! Plis yu no letem we ol man oli berem mi, nao tok blong mi i blong nating nomo.</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I gat wan witnes blong mi i stap long heven, mo hem bambae i stanap i tok long saed blong mi.</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Ol fren blong mi oli stap lukluk nogud long mi, gogo oli tanem baksaed long mi. Mi stap krae i go long God, we wota blong ae blong mi i stap ron bigwan.</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Mi mi wantem blong wan man i toktok long fes blong God blong givhan long mi, olsem we man i save toktok blong givhan long fren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Nao Job i prea, i talem se, “God. Naoia laef blong mi i stap pas i go, mi stap wokbaot i go long wan rod we bambae mi no save kambak bakegen.</w:t>
      </w:r>
      <w:r>
        <w:rPr>
          <w:lang w:val="bi_VU" w:bidi="bi_VU"/>
        </w:rPr>
      </w:r>
      <w:r>
        <w:rPr>
          <w:lang w:val="bi_VU" w:bidi="bi_VU"/>
        </w:rPr>
      </w:r>
    </w:p>
    <w:p>
      <w:pPr/>
      <w:r>
        <w:rPr>
          <w:lang w:val="bi_VU" w:bidi="bi_VU"/>
        </w:rPr>
      </w:r>
    </w:p>
    <w:p>
      <w:pPr>
        <w:pStyle w:val="Heading2"/>
      </w:pPr>
      <w:r>
        <w:rPr>
          <w:lang w:val="bi_VU" w:bidi="bi_VU"/>
        </w:rPr>
        <w:t>Job 17:1</w:t>
      </w:r>
      <w:r>
        <w:rPr>
          <w:lang w:val="bi_VU" w:bidi="bi_VU"/>
        </w:rPr>
      </w:r>
    </w:p>
    <w:p>
      <w:pPr/>
      <w:r>
        <w:rPr>
          <w:lang w:val="bi_VU" w:bidi="bi_VU"/>
        </w:rPr>
      </w:r>
      <w:r>
        <w:rPr>
          <w:vertAlign w:val="superscript"/>
          <w:lang w:val="bi_VU" w:bidi="bi_VU"/>
        </w:rPr>
        <w:t>1</w:t>
      </w:r>
      <w:r>
        <w:rPr>
          <w:lang w:val="bi_VU" w:bidi="bi_VU"/>
        </w:rPr>
        <w:t xml:space="preserve"> Mi no moa save pulumgud win blong mi. Ded blong mi i kam klosap finis, mo beregraon nomo i stap wet long mi.</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Ol man raonabaot long mi oli no kea long mi nating, oli stap laf nogud long mi nomo.</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God, mi mi tok tru ya. Plis yu harem tok blong mi. I no gat narafala man moa we i save witnes long mi se tok blong mi i tru.</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Yu yu blokem tingting blong olgeta finis, blong oli no moa save tingting gud. Plis yu no letem olgeta oli winim mi.</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Wan olfala waestok bifo i talem se, ‘Man i save letem fren blong hem i go long han blong enemi blong hem from mane, be ol pikinini blong hem bambae oli harem nogud from.’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Be naoia ol man oli kam, oli stap sakem tok ya long mi, mo oli stap spet long fes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Mi mi harem nogud mi stap krae gogo, klosap mi blaen from. Leg blong mi mo han blong mi i kam bunbun olgeta.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Olgeta we oli ting se oli stret man oli stap sek long mi, nao olgeta evriwan oli stap talem se mi mi no bilif long yu.</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Olgeta oli wantem tumas blong ol narafala man oli stap tinghae long olgeta, nao oltaem oli stap bilif strong moa se tok ya blong olgeta i stret.</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Be sipos olgeta evriwan oli kam stanap long fes blong mi, bambae mi mi save talem se i no gat wan long olgeta nating we i waes.</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“Laef blong mi i pas finis. Ol plan blong mi oli foldaon finis. Tingting blong mi i lus olgeta.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Be ol fren blong mi oli stap talem se tudak ya we mi mi stap long hem, hem i delaet. Oli stap talem se delaet i kam klosap finis, be mi mi save we mi stap yet long tudak.</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Naoia, tingting blong mi i stap long Hom* blong ol Dedman nomo. Bambae mi mi go long ples ya, mi ledaon, mi slip long tudak.</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Bambae mi save singaot beregraon, se papa blong mi, mo ol maget we bambae oli kakae mi, bambae mi save singaot olgeta se mama blong mi, mo ol sista blong mi.</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?Weples nao bambae mi save putum tingting blong mi i stap long hem? I no gat man we i luk se bambae mi save kam gud bakegen.</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Sipos mi godaon long Hom blong ol Dedman, ol samting ya we tingting blong mi i stap long hem, bambae oli no save kam wetem mi.”</w:t>
      </w:r>
      <w:r>
        <w:rPr>
          <w:lang w:val="bi_VU" w:bidi="bi_VU"/>
        </w:rPr>
      </w:r>
      <w:r>
        <w:rPr>
          <w:lang w:val="bi_VU" w:bidi="bi_VU"/>
        </w:rPr>
      </w:r>
    </w:p>
    <w:p>
      <w:pPr/>
      <w:r>
        <w:rPr>
          <w:lang w:val="bi_VU" w:bidi="bi_VU"/>
        </w:rPr>
      </w:r>
    </w:p>
    <w:p>
      <w:pPr>
        <w:pStyle w:val="Heading2"/>
      </w:pPr>
      <w:r>
        <w:rPr>
          <w:lang w:val="bi_VU" w:bidi="bi_VU"/>
        </w:rPr>
        <w:t>Job 18:1</w:t>
      </w:r>
      <w:r>
        <w:rPr>
          <w:lang w:val="bi_VU" w:bidi="bi_VU"/>
        </w:rPr>
      </w:r>
    </w:p>
    <w:p>
      <w:pPr/>
      <w:r>
        <w:rPr>
          <w:lang w:val="bi_VU" w:bidi="bi_VU"/>
        </w:rPr>
      </w:r>
      <w:r>
        <w:rPr>
          <w:vertAlign w:val="superscript"/>
          <w:lang w:val="bi_VU" w:bidi="bi_VU"/>
        </w:rPr>
        <w:t>1</w:t>
      </w:r>
      <w:r>
        <w:rPr>
          <w:lang w:val="bi_VU" w:bidi="bi_VU"/>
        </w:rPr>
        <w:t xml:space="preserve"> Nao Bildad i talem se,</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“Job. ?From wanem yu no save stap kwaet? Sipos yu save satem maot blong yu, yu lesin lelebet, bambae yumi save toktok gud.</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Yu yu ting se mifala i krangke, mifala i olsem anamol nomo.</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Kros ya blong yu i stap spolem yu nomo. ?Yu ting se kros olsem i save mekem wol ya i stap nating nomo, i no moa gat man long hem? God i no save tekemaot ol bigbigfala hil blong mekem yu yu harem gud.</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“Tru mi talem long yu, laet blong man nogud bambae i ded we neva bambae i laet bakegen.</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Laet ya long haos blong hem bambae i kam tudak, mo smol laet ya long bed blong hem bambae i ded olgeta.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Fastaem hem i stap stanap strong, be biaen, hem i stap seksek. Ol tok ya we hem i ting se i waes i stap mekem hem i foldaon.</w:t>
      </w:r>
      <w:r>
        <w:rPr>
          <w:lang w:val="bi_VU" w:bidi="bi_VU"/>
        </w:rPr>
      </w:r>
      <w:r>
        <w:rPr>
          <w:lang w:val="bi_VU" w:bidi="bi_VU"/>
        </w:rPr>
      </w:r>
    </w:p>
    <w:p>
      <w:pPr/>
      <w:r>
        <w:rPr>
          <w:lang w:val="bi_VU" w:bidi="bi_VU"/>
        </w:rPr>
      </w:r>
    </w:p>
    <w:p>
      <w:pPr/>
      <w:r>
        <w:rPr>
          <w:lang w:val="bi_VU" w:bidi="bi_VU"/>
        </w:rPr>
      </w:r>
      <w:r>
        <w:rPr>
          <w:vertAlign w:val="superscript"/>
          <w:lang w:val="bi_VU" w:bidi="bi_VU"/>
        </w:rPr>
        <w:t>8-10</w:t>
      </w:r>
      <w:r>
        <w:rPr>
          <w:lang w:val="bi_VU" w:bidi="bi_VU"/>
        </w:rPr>
        <w:t xml:space="preserve"> Oli putum trap long rod blong holem hem. Oli haedem rop blong hem long graon, mo taem hem i wokbaot i go long ples ya, leg blong hem i fas long rop ya, mo i holemtaet hem.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“Ol samting blong mekem hem i fraet oli kam hivap raon long hem, mo oli stap folem hem long weples hem i go.</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Fastaem hem i rijman, be biaen, hem i stap hanggri nomo. Bigfala trabol i rere finis, i stap wet nomo long saed blong hem blong spolem hem.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Wan sik i kam kavremap bodi blong hem, i stap mekem han blong hem mo leg blong hem i kam roten, mo bambae i kilim hem i ded.</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Sik ya i pulumaot hem long haos blong hem we hem i bin stap gud long hem, i dragem hem i go stanap long fes blong King Ded, we king ya i stap mekem hem i fraet tumas.</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narafala man i save go stap long haos ya blong hem, be oli mas bonem salfa* long haos ya fastaem blong kilim sik ya.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Man nogud ya i kam olsem wan tri, we ol rus blong hem mo ol han blong hem oli drae evriwan finis.</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Nem blong hem bambae i finis long ples blong hem, mo long ol narafala ples tu, nao bambae i no gat man we i save tingbaot hem bakegen.</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God bambae i ronemaot hem i gowe long ples we i gat laet long hem, i go stap long ples we i tudak. Man olsem bambae i no moa save stap long wol ya.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Bambae hem i no moa gat pikinini blong hem, mo bambae i no moa gat laen we i kamaot biaen long hem, we i save holem nem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Olgeta long is mo long wes, we bambae oli harem nius blong hem, bambae oli stap seksek, mo oli fraet tumas from.</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Hemia nao trabol we bambae i kasem ol man nogud we oli no save God.”</w:t>
      </w:r>
      <w:r>
        <w:rPr>
          <w:lang w:val="bi_VU" w:bidi="bi_VU"/>
        </w:rPr>
      </w:r>
      <w:r>
        <w:rPr>
          <w:lang w:val="bi_VU" w:bidi="bi_VU"/>
        </w:rPr>
      </w:r>
    </w:p>
    <w:p>
      <w:pPr/>
      <w:r>
        <w:rPr>
          <w:lang w:val="bi_VU" w:bidi="bi_VU"/>
        </w:rPr>
      </w:r>
    </w:p>
    <w:p>
      <w:pPr>
        <w:pStyle w:val="Heading2"/>
      </w:pPr>
      <w:r>
        <w:rPr>
          <w:lang w:val="bi_VU" w:bidi="bi_VU"/>
        </w:rPr>
        <w:t>Job 19:1</w:t>
      </w:r>
      <w:r>
        <w:rPr>
          <w:lang w:val="bi_VU" w:bidi="bi_VU"/>
        </w:rPr>
      </w:r>
    </w:p>
    <w:p>
      <w:pPr/>
      <w:r>
        <w:rPr>
          <w:lang w:val="bi_VU" w:bidi="bi_VU"/>
        </w:rPr>
      </w:r>
      <w:r>
        <w:rPr>
          <w:vertAlign w:val="superscript"/>
          <w:lang w:val="bi_VU" w:bidi="bi_VU"/>
        </w:rPr>
        <w:t>1</w:t>
      </w:r>
      <w:r>
        <w:rPr>
          <w:lang w:val="bi_VU" w:bidi="bi_VU"/>
        </w:rPr>
        <w:t xml:space="preserve"> Nao Job i talem se,</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“Trifala. ?From wanem yufala i stap gohed blong mekem mi mi harem nogud tumas?</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Plante taem nao, yufala i stap tok nogud long mi. Yufala i no sem nating long fasin ya we yufala i stap gohed long mi.</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Maet i tru we mi mi mekem i rong, be ol rong ya blong mi i no save spolem yufala.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Yufala i stap ting se yufala i moa gud i winim mi, mo yufala i stap luk se trabol ya blong mi i soemaot we mi mi mekem i rong.</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Yufala i no luksave nating we God nomo i mekem samting ya. Hem nao i putum trap blong kasem mi.</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Mi stap tok agens long fasin ya, we hem i stap mekem i strong tumas long mi, be i no gat man i save lesin long mi. Mi stap krae i go long hem blong hem i mekem i stret long mi, be i no gat man i harem mi.</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Hem i blokem rod blong mi finis, nao mi no save gotru. Hem i mekem rod blong mi i kam tudak olgeta.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Fastaem, mi mi gat gudfala nem, be hem i tekemaot nem ya blong mi, mo i mekem ol man oli no moa save tinghae long mi.</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Hem i stap kilim mi, we i mekem mi mi karekil olbaot long bodi blong mi, mo i tekemaot olgeta samting we mi stap putum tingting blong mi i stap long hem, i mekem laef blong mi i kam olsem gras we man i pulumaot, i livim i stap blong i kam drae.</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God i kros tumas long mi, mo oltaem hem i stap faerap long mi. Hem i stap mekem long mi olsem we mi mi nambawan enemi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Hem i mekem olsem we i stap sanem ol soldia blong hem, oli kam mekem faet long mi, nao oli kam digim ol hol raonabaot long haos blong mi, mo oli stap haed long ol hol ya blong oli save holem mi.</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“God i mekem we ol brata blong mi oli lego mi. Olgeta we bifo oli save mi, naoia oli no moa wantem luk mi bakegen.</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Ol laen blong mi mo ol fren blong mi oli lus evriwan finis.</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Olgeta we bifo oli stap kam long haos blong mi, mo ol haosgel blong mi, naoia oli luk mi olsem we mi mi strenja nomo, mi man blong narafala ples.</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Sipos mi singaot wan man blong mi blong i kam mekem wan wok, be hem i no save kam. Nating we mi askemgud long hem blong i givhan long mi, be i no save mekem.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Woman blong mi i no save kam klosap long mi, from we maot blong mi i sting, mo ol stret brata blong mi tu oli no moa save kam klosap long mi.</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Ol pikinini tu oli stap luk rabis long mi. Taem oli luk mi, oli stap laf long mi.</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Ol besfren blong mi be oli no laekem mi nating. Olgeta ya we mi mi lavem olgeta tumas, naoia oli girap, oli stap agens long mi.</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Mi mi kam bunbun we mi bunbun olgeta, skin blong mi i pas long bun blong mi mo klosap mi mi ded from.</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“Yufala i fren blong mi. Plis yufala i sore long mi. God nomo i kilim mi, i mekem mi mi foldaon.</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?From wanem yufala i stap biaen long mi oltaem, olsem we God i stap mekem? !Yufala i mekem mi mi harem nogud tumas finis!</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“Mi mi wantem tumas blong wan man i pikimap ol tok ya blong mi, i raetemdaon olgeta long wan buk,</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no i tekem wan jisel, i katem olgeta i go long ston, blong oli no lus samtaem, oli save stap olwe.</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“Be mi mi save we God i stap long heven. Mo biaen, hem bambae i kam, i tok long saed blong mi blong talemaot we mi mi stret.</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Nating we sik i spolem skin blong mi finis, be long bodi ya blong mi bambae mi mi luk hem.</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Bambae mi mi luk hem stret long ae blong mi, mo long taem ya, bambae hem i no strenja long mi. “Tingting blong mi i foldaon from we yufala i stap talem se,</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‘!Stamba blong trabol ya i stap long hem nomo! Yumi mas mekem wan samting blong mekem hem i harem nogud moa.’</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Be naoia, yufala i mas fraet long naef blong faet, from we God i kros tumas, mo hem i stap holem naef ya blong panisim ol man we oli stap mekem sin. Naef ya i blong soemaot we hem i stap rere blong jajem olgeta man.”</w:t>
      </w:r>
      <w:r>
        <w:rPr>
          <w:lang w:val="bi_VU" w:bidi="bi_VU"/>
        </w:rPr>
      </w:r>
      <w:r>
        <w:rPr>
          <w:lang w:val="bi_VU" w:bidi="bi_VU"/>
        </w:rPr>
      </w:r>
    </w:p>
    <w:p>
      <w:pPr/>
      <w:r>
        <w:rPr>
          <w:lang w:val="bi_VU" w:bidi="bi_VU"/>
        </w:rPr>
      </w:r>
    </w:p>
    <w:p>
      <w:pPr>
        <w:pStyle w:val="Heading2"/>
      </w:pPr>
      <w:r>
        <w:rPr>
          <w:lang w:val="bi_VU" w:bidi="bi_VU"/>
        </w:rPr>
        <w:t>Job 20:1</w:t>
      </w:r>
      <w:r>
        <w:rPr>
          <w:lang w:val="bi_VU" w:bidi="bi_VU"/>
        </w:rPr>
      </w:r>
    </w:p>
    <w:p>
      <w:pPr/>
      <w:r>
        <w:rPr>
          <w:lang w:val="bi_VU" w:bidi="bi_VU"/>
        </w:rPr>
      </w:r>
      <w:r>
        <w:rPr>
          <w:vertAlign w:val="superscript"/>
          <w:lang w:val="bi_VU" w:bidi="bi_VU"/>
        </w:rPr>
        <w:t>1</w:t>
      </w:r>
      <w:r>
        <w:rPr>
          <w:lang w:val="bi_VU" w:bidi="bi_VU"/>
        </w:rPr>
        <w:t xml:space="preserve"> Nao Jofara i talem se,</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“Job, yu mekem mi mi harem nogud ya. Naoia mi no moa save holem kros blong mi, mi mas givim ansa long yu.</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Tok ya we yu yu talem i nogud, yu stap tok nogud long mi ya, be mi mi save givim ansa blong hem long yu.</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“Yu savegud we i stat bifo olgeta, long taem ya we God i putum fas man long wol ya, i kam kasem tede,</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be i no gat man nogud we i save stap glad longtaem.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Man olsem i save kam haeman, we nem blong hem i save go antap, i winim ol klaod, i go kasem skae,</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be hem bambae i lus olgeta, olsem asis nomo we win i blu long hem i go. Ol man we oli save hem bambae oli askem se, ‘?Ei, wehem man ya?’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Bambae hem i lus olsem drim we man i fogetemgud, we neva i save tingbaot bakegen.</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Bambae hem i gowe long ples blong hem we i go lus olgeta, nao ol man ples blong hem bambae oli no moa save luk hem bakegen.</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Mo ol pikinini blong hem bambae oli mas yusum mane blong hem blong stretem ol samting we hem i stilim long ol puaman.</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Nating we hem i no olfala tumas, we bodi blong hem i strong yet, be i no longtaem, bambae i kam olsem asis nomo.</w:t>
      </w:r>
      <w:r>
        <w:rPr>
          <w:lang w:val="bi_VU" w:bidi="bi_VU"/>
        </w:rPr>
      </w:r>
      <w:r>
        <w:rPr>
          <w:lang w:val="bi_VU" w:bidi="bi_VU"/>
        </w:rPr>
      </w:r>
    </w:p>
    <w:p>
      <w:pPr/>
      <w:r>
        <w:rPr>
          <w:lang w:val="bi_VU" w:bidi="bi_VU"/>
        </w:rPr>
      </w:r>
    </w:p>
    <w:p>
      <w:pPr/>
      <w:r>
        <w:rPr>
          <w:lang w:val="bi_VU" w:bidi="bi_VU"/>
        </w:rPr>
      </w:r>
      <w:r>
        <w:rPr>
          <w:vertAlign w:val="superscript"/>
          <w:lang w:val="bi_VU" w:bidi="bi_VU"/>
        </w:rPr>
        <w:t>12-13</w:t>
      </w:r>
      <w:r>
        <w:rPr>
          <w:lang w:val="bi_VU" w:bidi="bi_VU"/>
        </w:rPr>
        <w:t xml:space="preserve"> “Nating we fasin nogud i olsem gudfala kakae blong hem, we hem i stap holem long maot blong hem blong i save harem gud long tes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be biaen, kakae ya i kam olsem posen, i spolem bel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Hem i stap haedem ol gudgudfala samting we i stilim, olsem we i solemdaon olgeta, be God bambae i tekembak ol samting ya, olsem we i mekem man ya i traot, nao oli kamaot bakegen.</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Ol samting ya we hem i solemdaon oli kam olsem posen, we bambae oli kilim hem i ded, olsem we posen snek i kakae hem.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Nating we garen blong hem i gud tumas, we oltaem i stap karem fulap kakae, mo plantesen blong olif* blong hem i stap givim olifoel* olsem reva we i ron, be hem bambae i no save stap blong i luk ol samting ya.</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Bambae hem i mas lego ol gudgudfala samting ya we hem i bin hadwok tumas from, nao bambae hem i no gat janis blong i harem gud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from we hem i no gat sore long ol puaman, i stap mekem i strong tumas long olgeta, mo i stap holem ol haos blong ol narafala man i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Oltaem hem i wantem karem plante samting, be neva hem i kasem mak we hem i wantem.</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Man olsem i hanggri tumas blong holem evri samting, be from samting ya, oltaem, gudfala laef ya blong hem i no save stap longtaem.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Stret long taem we hem i stap win tumas, ol trabol blong samting ya bambae i flatemgud hem, i mekem hem i harem nogud tumas from.</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Man olsem, i gud hem i gohed i stap kakae olsem we hem i wantem, from we God i kros finis long hem, mo bambae i panisimgud hem.</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Sipos hem i traem ronwe long naef blong faet we oli wokem long aean, be ara we hed blong hem oli wokem long bras bambae i kasem hem, nao bambae hem i foldaon.</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Ara ya bambae i kasem hem, i gotru long bodi blong hem. Blad blong hem bambae i ron i go long hed blong ara ya we i saen gud, i stap drop, i godaon, nao bambae hem i fraet we i fraet tumas.</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Ol samting ya we hem i stap putumgud bambae oli lus evriwan. Faea we man i no laetem bambae i bonem hem wetem olgeta famle blong hem oli ded.</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Heven bambae i soemaot ol sin we man ya i mekem, mo wol ya bambae i talemaot ol poen agens long hem.</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God bambae i kros, i spolem ol samting ya blong hem, olsem we wota i ron bigwan, i spolemgud olgeta.</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“Hemia nao trabol we i mas kasem ol man nogud. Hemia nao rod we God i makemaot se i blong olgeta.”</w:t>
      </w:r>
      <w:r>
        <w:rPr>
          <w:lang w:val="bi_VU" w:bidi="bi_VU"/>
        </w:rPr>
      </w:r>
      <w:r>
        <w:rPr>
          <w:lang w:val="bi_VU" w:bidi="bi_VU"/>
        </w:rPr>
      </w:r>
    </w:p>
    <w:p>
      <w:pPr/>
      <w:r>
        <w:rPr>
          <w:lang w:val="bi_VU" w:bidi="bi_VU"/>
        </w:rPr>
      </w:r>
    </w:p>
    <w:p>
      <w:pPr>
        <w:pStyle w:val="Heading2"/>
      </w:pPr>
      <w:r>
        <w:rPr>
          <w:lang w:val="bi_VU" w:bidi="bi_VU"/>
        </w:rPr>
        <w:t>Job 21:1</w:t>
      </w:r>
      <w:r>
        <w:rPr>
          <w:lang w:val="bi_VU" w:bidi="bi_VU"/>
        </w:rPr>
      </w:r>
    </w:p>
    <w:p>
      <w:pPr/>
      <w:r>
        <w:rPr>
          <w:lang w:val="bi_VU" w:bidi="bi_VU"/>
        </w:rPr>
      </w:r>
      <w:r>
        <w:rPr>
          <w:vertAlign w:val="superscript"/>
          <w:lang w:val="bi_VU" w:bidi="bi_VU"/>
        </w:rPr>
        <w:t>1</w:t>
      </w:r>
      <w:r>
        <w:rPr>
          <w:lang w:val="bi_VU" w:bidi="bi_VU"/>
        </w:rPr>
        <w:t xml:space="preserve"> Nao Job i talem se,</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“Trifa la. Plis yufala i lesin gud long ol tok blong mi. Hemia nomo fasin we mi stap askem blong yufala i mekem long mi, from we hemia nao fasin we i save leftemap tingting blong mi.</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Plis yufala i letem mi mi tok. Mo taem mi finisim tok blong mi, bambae yufala i save jikim mi mo yufala i save laf nogud long mi, olsem we yufala i wantem.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!Mi mi no stap rao long man! !Mi mi stap rao long God! !Mo mi no save holem kros blong mi, be i stret nomo blong mi mekem olsem!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!Yufala i traem luklukgud long mi! ?Ol samting ya we i kasem mi, oli no naf blong mekem yufala i seksek, yufala i stap kwaet?</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Mi, taem mi luk ol samting ya, mi lusum hed, mo mi fraet we mi seksek from.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“?From wanem God i stap letem ol man nogud oli stap laef, oli stap kam olfala we oltaem oli stap win bigwan?</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Oli gat ol pikinini blong olgeta mo ol smol bubu blong olgeta, mo oltaem oli stap blong luk olgeta ya oli kam bigwan.</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Hom blong olgeta i stap gud oltaem, mo fraet i no save spolem olgeta. Neva God i save mekem olgeta oli kasem bigfala trabol.</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Oltaem ol buluk blong olgeta oli gat bel, mo oli stap bonem pikinini isi nomo.</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Ol pikinini blong ol man olsem, oltaem oli stap gud, oli stap resis olbaot, mo oli stap pleplei olsem ol pikinini blong sipsip.</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Olgeta oli stap kilim tamborin mo gita mo oli stap blu long bambu, mo oli stap danis.</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Ol man olsem, oltaem oli stap long pis nomo, mo biaen, oli ded kwaet nomo we oli harem gud.</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“Olgeta oli stap talem se, ‘God, yu gowe long mifala. Mifala i no wantem folem rod blong yu long laef blong mifala.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?Yu yu wanem ya? I no nid blong man i stap mekem ol samting we yu yu wantem. ?Sipos man i stap prea long yu, bambae hem i winim wanem?’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Olgeta oli talem se oli stap win long paoa blong olgeta nomo, be mi mi no save agri nating long tingting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“Be neva yumi luk samtaem we man nogud i ded wantaem nomo olsem we laet i ded, no we i kasem bigfala trabol long laef blong hem. Mo neva God i kros, i panisim olgeta,</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we i sakemaot olgeta oli go lus, olsem drae gras no asis we win i blu long hem, i karem i go.</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“Yufala i stap talem se, ‘God i stap panisim ol pikinini from ol sin blong papa blong olgeta.’ !Be fasin ya i nogud! I moa gud God i panisim man we i mekem sin, blong i save soemaot we i stap panisim hem from ol sin we hem nomo i mekem.</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I moa gud man we i mekem i nogud i karem panis from ol samting ya we hem nomo i mekem. God i gat olgeta paoa, mo i moa gud man olsem i kasem fulpaoa blong kros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Taem laef blong man i finis, hem i no save wari long hom blong hem, se ol pikinini blong hem bambae oli glad no nogat.</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Be God i stap jajem olgeta man wetem olgeta we oli gat hae nem, mo i no gat man i save tijim hem.</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“Sam man oli stap gud, oli no sik gogo kasem dei we oli ded. Mo oli ded we oli no gat trabol nating, oli hapi nomo,</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mo bodi blong olgeta i fatfat gud.</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Mo sam man oli no hapi nating, oli stap gogo oli ded we oltaem, tingting blong olgeta i trabol tumas.</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Be olgeta evriwan i sem mak nomo. Bambae oli mas ded, bodi blong olgeta i mas go long graon, mo maget bambae i mas kavremap olgeta evriwan.</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“Mi mi savegud tingting blong yufala. Yufala i no laekem mi nating, yufala i wantem spolem mi nomo.</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Yufala i stap talem se, ‘Nating we man i gat hae nem, be i no save stap longtaem. Man we i stap mekem i nogud, haos blong hem bambae i lus olgeta.’</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Ating yufala i no storian yet wetem man we i stap wokbaot long ol narafala kantri. Ating yufala i no harem ol stori we man olsem i stap talem.</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Taem we God i kros, i stap panisim ol man, be oltaem, hem i stap livimaot ol man nogud.</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I no gat man we i save go tok long man nogud, blong talemaot ol poen blong hem, no we i save givimbak long hem ol rabis fasin we hem i mekem.</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Mo sipos man olsem i ded, nao oli karem hem i go long beregraon, oltaem i mas gat ol gad oli stap lukaot gud long hol blong hem,</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mo oltaem i gat plante man tumas oli wokbaot i go blong putum hem long hol, mo graon tu i kaen gud long bodi blong hem, i kavremapgud hem.</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“Yufala i stap talem ol krangke toktok nomo blong traem leftemap tingting blong mi. Evri tok we yufala i talem i giaman toktok nomo.”</w:t>
      </w:r>
      <w:r>
        <w:rPr>
          <w:lang w:val="bi_VU" w:bidi="bi_VU"/>
        </w:rPr>
      </w:r>
      <w:r>
        <w:rPr>
          <w:lang w:val="bi_VU" w:bidi="bi_VU"/>
        </w:rPr>
      </w:r>
    </w:p>
    <w:p>
      <w:pPr/>
      <w:r>
        <w:rPr>
          <w:lang w:val="bi_VU" w:bidi="bi_VU"/>
        </w:rPr>
      </w:r>
    </w:p>
    <w:p>
      <w:pPr>
        <w:pStyle w:val="Heading2"/>
      </w:pPr>
      <w:r>
        <w:rPr>
          <w:lang w:val="bi_VU" w:bidi="bi_VU"/>
        </w:rPr>
        <w:t>Job 22:1</w:t>
      </w:r>
      <w:r>
        <w:rPr>
          <w:lang w:val="bi_VU" w:bidi="bi_VU"/>
        </w:rPr>
      </w:r>
    </w:p>
    <w:p>
      <w:pPr/>
      <w:r>
        <w:rPr>
          <w:lang w:val="bi_VU" w:bidi="bi_VU"/>
        </w:rPr>
      </w:r>
      <w:r>
        <w:rPr>
          <w:vertAlign w:val="superscript"/>
          <w:lang w:val="bi_VU" w:bidi="bi_VU"/>
        </w:rPr>
        <w:t>1</w:t>
      </w:r>
      <w:r>
        <w:rPr>
          <w:lang w:val="bi_VU" w:bidi="bi_VU"/>
        </w:rPr>
        <w:t xml:space="preserve"> Nao Elifas i talem se,</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“Job, i no gat man nating we i save givhan long God blong i mekem wan samting. Nating we wan man we i waes gud i winim ol narafala man, be i no save mekem.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Ol fasin blong yu we i stret oli no save mekem God i harem gud. Mo ol gudfala fasin blong yu oli no save givhan long hem nating.</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God i stap tok long yu, mo i stap talemaot ol poen agens long yu, be sipos yu yu stap ona long hem, bambae hem i no save mekem olsem. Hem i stap mekem ol samting ya long yu,</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from we yu stap mekem ol samting nogud, mo from we sin blong yu i bigwan tumas.</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Bifo ya we wan famle blong yu i gat kaon long yu, yu yu girap, yu go tekemaot blangket blong hem, yu holem i stap blong fosem hem blong i pemaot kaon ya, nao hem i no moa gat blangket blong kavremap hem.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Yu yu no wantem givim wota long olgeta we oli tosta, mo yu no wantem givim kakae tu long olgeta we oli hanggri.</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Yu stap yusum paoa blong yu mo hae nem blong yu blong kam bos long olgeta ples raonabaot long yu.</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Yu no wantem givhan long ol wido, mo yu stap mekem i nogud tu long ol pikinini we papa blong olgeta i ded.</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From samting ya, naoia i gat ol trap oli stap olbaot raon long yu, mo kwiktaem nomo, yu yu fraet tumas.</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Yu harem se ples i kam tudak, mo yu no save lukluk. Mo i olsem we wota i ron bigwan, i kam kavremap yu.</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“God i stap long ples we i antap moa, i winim olgeta samting long skae, mo i stap lukluk i kamdaon long ol sta we oli antap tumas.</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Be yu yu stap talem se, ‘?God i save wanem? Ol klaod ya oli blokem hem. ?Bambae hem i save jajem yumi olsem wanem?’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Yu yu stap ting se taem hem i stap wokbaot antap ya long medel blong graon mo skae, hem i no save luk yumi, from we bigfala klaod i blokem hem.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“Ating yu wantem nomo blong folem rod ya we oltaem ol man nogud oli stap wokbaot long hem.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Be olgeta ya, wota i ron bigwan, i karemaot olgeta, i kilim olgeta i ded we i no taem blong olgeta yet.</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Olgeta ya oli talem se, ‘God, yu gowe long mifala.’ Mo oli talem se, ‘Maet hem i gat olgeta paoa, be i no save mekem wan samting long yumi.’</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Be fastaem, hem nomo i stap mekem olgeta oli win gud long laef blong olgeta. Mi mi no save luksave tingting blong olgeta nating.</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Taem we God i panisim ol man nogud, ol man we oli stap mekem i stret oli glad, mo ol man we oli no mekem sin oli stap laf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Olgeta samting we ol man nogud oli gat, God i stap spolem olgeta, mo wanem samting we i stap yet, faea i stap bonem olgeta.</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“Job, bambae yu no moa mekem long God olsem we hem i enemi blong yu. Yu mas kam fren blong hem. Sipos yu mekem samting ya, bambae hem i blesem yu, i mekem laef blong yu i ron gud.</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Yu mas folem rod we hem i tijim yu long hem, mo oltaem yu mas holem tok blong hem long tingting blong yu.</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Yu mas mekem tingting blong yu i stap daon, blong kambak long hem, mo yu mas sakemaot ol fasin nogud oli no moa stap long ples blong yu.</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Mo yu mas sakemaot ol gol blong yu. Ol gol ya blong yu i nambawan, be yu mas sakem i go long drae krik.</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God i gat olgeta paoa, mo yu mas letem hem i kam olsem gol blong yu. Yu stap hivimap silva i go antap, be yu mas letem hem i tekem ples blong silva ya.</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Sipos yu mekem olsem, bambae yu save trastem God oltaem, mo bambae yu save faenem we hem i stamba blong glad blong yu.</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Nao taem yu prea, hem bambae i harem yu. Mo bambae yu yu save holem ol promes* we yu mekem long hem.</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Bambae yu save win long olgeta samting we yu stap mekem, mo oltaem, laet bambae i stap saen long rod blong yu.</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Ol man we tingting blong olgeta i go antap, God i stap daonem olgeta. Be olgeta we tingting blong olgeta i stap daon, hem i stap sevem olgeta.</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Mo sipos fasin blong yu i stret gud, mo oltaem yu stap mekem i stret nomo, hem bambae i sevem yu.”</w:t>
      </w:r>
      <w:r>
        <w:rPr>
          <w:lang w:val="bi_VU" w:bidi="bi_VU"/>
        </w:rPr>
      </w:r>
      <w:r>
        <w:rPr>
          <w:lang w:val="bi_VU" w:bidi="bi_VU"/>
        </w:rPr>
      </w:r>
    </w:p>
    <w:p>
      <w:pPr/>
      <w:r>
        <w:rPr>
          <w:lang w:val="bi_VU" w:bidi="bi_VU"/>
        </w:rPr>
      </w:r>
    </w:p>
    <w:p>
      <w:pPr>
        <w:pStyle w:val="Heading2"/>
      </w:pPr>
      <w:r>
        <w:rPr>
          <w:lang w:val="bi_VU" w:bidi="bi_VU"/>
        </w:rPr>
        <w:t>Job 23:1</w:t>
      </w:r>
      <w:r>
        <w:rPr>
          <w:lang w:val="bi_VU" w:bidi="bi_VU"/>
        </w:rPr>
      </w:r>
    </w:p>
    <w:p>
      <w:pPr/>
      <w:r>
        <w:rPr>
          <w:lang w:val="bi_VU" w:bidi="bi_VU"/>
        </w:rPr>
      </w:r>
      <w:r>
        <w:rPr>
          <w:vertAlign w:val="superscript"/>
          <w:lang w:val="bi_VU" w:bidi="bi_VU"/>
        </w:rPr>
        <w:t>1</w:t>
      </w:r>
      <w:r>
        <w:rPr>
          <w:lang w:val="bi_VU" w:bidi="bi_VU"/>
        </w:rPr>
        <w:t xml:space="preserve"> Nao Job i talem se,</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“Trifala. Mi mi wantem mekem toktok agens long God yet, from we mi stap harem nogud tumas long fasin blong hem. Mi harem nogud we mi stap singaot from, from we hem i stap mekem i strong tumas long mi.</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Mi wantem tumas blong save weples hem i stap long hem. Mi wantem tumas blong save rod blong go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Sipos mi save faenem hem, bambae mi save talemaot ol poen blong mi long fes blong hem, mo mi save talemgud long hem we fasin blong mi i stret.</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Mi wantem save wanem bambae hem i talem, mo olsem wanem bambae hem i givim ansa long mi.</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Paoa blong hem i bigwan tumas, be mi mi nating nomo, mo hem i no save yusum paoa ya blong daonem mi. Sipos mi mi tok, bambae hem i save lesin nomo.</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Mi mi wan stret man, mo mi save toktok gud wetem hem. Sipos mi save mekem olsem, bambae hem i talemaot wantaem we mi mi no mekem samting nogud, nao bambae i no moa gat tok bakegen samtaem.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“Mi go lukaot hem long is, be hem i no stap long ples ya. Mo mi go long wes, mi lukaot hem, be mi no faenem hem long ples ya tu.</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Hem i stap wok long not mo long saot, be long ples ya tu mi no luk hem.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Be nating we mi mi no luk hem, be hem i save olgeta rod we mi mi stap folem. Mo sipos hem i traem blong faenemaot fasin blong mi, bambae hem i luk we laef blong mi i klin gud.</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Oltaem, tingting blong mi i strong blong folem rod we hem i makemaot. Neva mi mi gowe long hem,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oltaem mi stap mekem ol samting we hem i talem. Mi mi no save folem tingting blong mi, oltaem mi mas folem tingting blong hem nomo.</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“Neva hem i jenis, mo man we i agens long hem i no save win. I no gat man i save blokem samting we hem i wantem mekem.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Bambae hem i finisimgud ol samting we hem i plan blong mekem long mi. Mo plante narafala plan olsem i stap long tingting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From samting ya, sipos mi save kam long fes blong hem, bambae i gud tumas, be bambae mi fraet we mi seksek tumas from.</w:t>
      </w:r>
      <w:r>
        <w:rPr>
          <w:lang w:val="bi_VU" w:bidi="bi_VU"/>
        </w:rPr>
      </w:r>
      <w:r>
        <w:rPr>
          <w:lang w:val="bi_VU" w:bidi="bi_VU"/>
        </w:rPr>
      </w:r>
    </w:p>
    <w:p>
      <w:pPr/>
      <w:r>
        <w:rPr>
          <w:lang w:val="bi_VU" w:bidi="bi_VU"/>
        </w:rPr>
      </w:r>
    </w:p>
    <w:p>
      <w:pPr/>
      <w:r>
        <w:rPr>
          <w:lang w:val="bi_VU" w:bidi="bi_VU"/>
        </w:rPr>
      </w:r>
      <w:r>
        <w:rPr>
          <w:vertAlign w:val="superscript"/>
          <w:lang w:val="bi_VU" w:bidi="bi_VU"/>
        </w:rPr>
        <w:t>16-17</w:t>
      </w:r>
      <w:r>
        <w:rPr>
          <w:lang w:val="bi_VU" w:bidi="bi_VU"/>
        </w:rPr>
        <w:t xml:space="preserve"> Hem i gat olgeta paoa, mo hem i mekem tingting blong mi i no moa strong, i foldaon olgeta. I tru tumas we tudak i mekem mi mi blaen, be i no tudak ya i mekem mi mi fraet, hem nomo i mekem samting ya.</w:t>
      </w:r>
      <w:r>
        <w:rPr>
          <w:lang w:val="bi_VU" w:bidi="bi_VU"/>
        </w:rPr>
      </w:r>
      <w:r>
        <w:rPr>
          <w:lang w:val="bi_VU" w:bidi="bi_VU"/>
        </w:rPr>
      </w:r>
    </w:p>
    <w:p>
      <w:pPr/>
      <w:r>
        <w:rPr>
          <w:lang w:val="bi_VU" w:bidi="bi_VU"/>
        </w:rPr>
      </w:r>
    </w:p>
    <w:p>
      <w:pPr>
        <w:pStyle w:val="Heading2"/>
      </w:pPr>
      <w:r>
        <w:rPr>
          <w:lang w:val="bi_VU" w:bidi="bi_VU"/>
        </w:rPr>
        <w:t>Job 24:1</w:t>
      </w:r>
      <w:r>
        <w:rPr>
          <w:lang w:val="bi_VU" w:bidi="bi_VU"/>
        </w:rPr>
      </w:r>
    </w:p>
    <w:p>
      <w:pPr/>
      <w:r>
        <w:rPr>
          <w:lang w:val="bi_VU" w:bidi="bi_VU"/>
        </w:rPr>
      </w:r>
      <w:r>
        <w:rPr>
          <w:vertAlign w:val="superscript"/>
          <w:lang w:val="bi_VU" w:bidi="bi_VU"/>
        </w:rPr>
        <w:t>1</w:t>
      </w:r>
      <w:r>
        <w:rPr>
          <w:lang w:val="bi_VU" w:bidi="bi_VU"/>
        </w:rPr>
        <w:t xml:space="preserve"> “?From wanem God i no putum taem blong mekem kot long ol man blong wok blong hem? ?From wanem hem i no putum dei we bambae hem i mekem i stret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“Ol man oli stap seftem ol mak blong graon blong olgeta blong mekem graon blong olgeta i kam bigwan, mo oli stap go stilim ol sipsip blong ol narafala man, oli kam putum wetem ol sipsip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Oli stap tekemaot dongki blong pikinini we papa blong hem i ded, mo oli stap holemtaet buluk blong wido gogo kasem we i pem kaon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Oli stap blokem puaman blong i no kasem ol samting we i gat raet blong kasem, mo oli stap mekem i strong long man olsem, gogo i ronwe, i go haed.</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“From samting ya, ol puaman oli stap go lukaot kakae blong ol pikinini blong olgeta long draeples, olsem wael dongki nomo. I no gat narafala ples we oli save tekem kakae long hem.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Oli mas go wok long ol garen blong ol man nogud, mo oli mas go lukaot long ol plantesen blong grep*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Be long naet oli no gat blangket blong kavremap olgeta blong blokem kolkol long hem.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Ren we i kamdaon long hil i stap mekem olgeta oli wetwet gud, nao oli mas go hivap wanples long saed blong ol bigbigfala ston, blong haed long hem.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“Ol man nogud oli stap mekem ol pikinini we papa blong olgeta i ded oli kam slef* blong olgeta, mo oli stap tekemaot ol pikinini blong ol puaman blong stretem kaon blong ol puaman ya.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Ol puaman oli stap wokbaot we oli no gat klos blong blokem olgeta, mo oli stap wok blong ol narafala man blong tekemaot kakae long garen, be oli stap hanggri yet.</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Oli stap wokem oel long frut blong olif,* mo oli stap wokem waen long frut blong grep, be oli tosta we oli harem nogud tumas from.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Olbaot long ol taon, ol man we oli karekil, mo ol man we klosap oli ded, oli stap krae, be God i no save harem prea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“I gat ol man we oli stap tanem baksaed long delaet, oli no luksave delaet ya, mo oli no save folem rod we delaet ya i stap soemaot.</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Long eli moning, ol man blong kilim man oli stap girap blong go kilim ol puaman, mo long naet, oli stap wokbaot blong go stil.</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Ol man blong stilim woman oli stap wet blong i tudak lelebet, nao oli kalkal i go, we oli kavremap fes blong olgeta blong man i no save luksave olgeta.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Long naet, ol man blong stil oli stap go brekem haos blong go insaed, be long dei, oli stap haed we oli no wantem delaet nating.</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Oli fraet long delaet, we oli no wantem luk, be long tudak oli no fraet long wan samting.</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“Ol man nogud oli stap lus wantaem, olsem we wota i ron bigwan, i tekemaot olgeta. Ol graon blong olgeta, God i stap singaot* trabol i kam long hem nao oli no moa save go wok long plantesen blong grep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Long taem blong bigsan, sno* i stap lus kwiktaem nomo, mo long sem fasin, ol man nogud bambae oli lus wantaem.</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Bambae i no gat man i save tingbaot olgeta bakegen. Nating we ol stret mama blong olgeta, be kwiktaem nomo, bambae oli fogetem olgeta. Mo ol maget bambae oli stap kakae ol dedbodi blong olgeta. Oltaem, laef blong olgeta i save finis wantaem nomo, olsem tri we i kafsaed.</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Ol samting ya i stap kasem olgeta from we oli stap mekem i nogud long ol wido, mo from we oli no kaen long ol woman we oli no gat pikinini.</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Nating we ol man olsem oli strong, be God i stap spolem olgeta long paoa blong hem. Taem hem i girap, ol man nogud oli save ded.</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Maet hem i save letem olgeta oli stap gud fastaem, be oltaem hem i stap lukluk olgeta.</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Mo maet oli save win be blong smoltaem nomo. Biaen, laef blong olgeta i save kam nogud, olsem rabis gras we man i pulumaot i livim i stap. God i stap tekemaot olgeta, olsem we man i stap katemaot rabis gras long garen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!Ol tok ya blong mi i tru tumas! I no gat man i save talem se mi mi giaman.”</w:t>
      </w:r>
      <w:r>
        <w:rPr>
          <w:lang w:val="bi_VU" w:bidi="bi_VU"/>
        </w:rPr>
      </w:r>
      <w:r>
        <w:rPr>
          <w:lang w:val="bi_VU" w:bidi="bi_VU"/>
        </w:rPr>
      </w:r>
    </w:p>
    <w:p>
      <w:pPr/>
      <w:r>
        <w:rPr>
          <w:lang w:val="bi_VU" w:bidi="bi_VU"/>
        </w:rPr>
      </w:r>
    </w:p>
    <w:p>
      <w:pPr>
        <w:pStyle w:val="Heading2"/>
      </w:pPr>
      <w:r>
        <w:rPr>
          <w:lang w:val="bi_VU" w:bidi="bi_VU"/>
        </w:rPr>
        <w:t>Job 25:1</w:t>
      </w:r>
      <w:r>
        <w:rPr>
          <w:lang w:val="bi_VU" w:bidi="bi_VU"/>
        </w:rPr>
      </w:r>
    </w:p>
    <w:p>
      <w:pPr/>
      <w:r>
        <w:rPr>
          <w:lang w:val="bi_VU" w:bidi="bi_VU"/>
        </w:rPr>
      </w:r>
      <w:r>
        <w:rPr>
          <w:vertAlign w:val="superscript"/>
          <w:lang w:val="bi_VU" w:bidi="bi_VU"/>
        </w:rPr>
        <w:t>1</w:t>
      </w:r>
      <w:r>
        <w:rPr>
          <w:lang w:val="bi_VU" w:bidi="bi_VU"/>
        </w:rPr>
        <w:t xml:space="preserve"> Nao Bildad i talem se,</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“Job. God i gat paoa. Olgeta man oli mas fraet long hem, mo oli mas ona long hem. Hem i king. Hem i stap rul long heven, mo oltaem, ples ya i gat pis.</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I no gat man i save kaontem ol enjel we oli stap wok blong hem. Mo laet blong hem i saenaot, i go kasem evri ples.</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I no gat man i save kam stret olgeta long fes blong hem, mo i no gat man i save kam klin gud long fes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Yumi luk mun se i saen we i saen, be long fes blong God, hem i no saen gud, mo yumi luk ol sta se oli klin we i klin, be long fes blong hem, oli no klin gud.</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?Be olsem wanem long man, we i olsem maget no flae nomo? Long fes blong God, hem i no klin nating.”</w:t>
      </w:r>
      <w:r>
        <w:rPr>
          <w:lang w:val="bi_VU" w:bidi="bi_VU"/>
        </w:rPr>
      </w:r>
      <w:r>
        <w:rPr>
          <w:lang w:val="bi_VU" w:bidi="bi_VU"/>
        </w:rPr>
      </w:r>
    </w:p>
    <w:p>
      <w:pPr/>
      <w:r>
        <w:rPr>
          <w:lang w:val="bi_VU" w:bidi="bi_VU"/>
        </w:rPr>
      </w:r>
    </w:p>
    <w:p>
      <w:pPr>
        <w:pStyle w:val="Heading2"/>
      </w:pPr>
      <w:r>
        <w:rPr>
          <w:lang w:val="bi_VU" w:bidi="bi_VU"/>
        </w:rPr>
        <w:t>Job 26:1</w:t>
      </w:r>
      <w:r>
        <w:rPr>
          <w:lang w:val="bi_VU" w:bidi="bi_VU"/>
        </w:rPr>
      </w:r>
    </w:p>
    <w:p>
      <w:pPr/>
      <w:r>
        <w:rPr>
          <w:lang w:val="bi_VU" w:bidi="bi_VU"/>
        </w:rPr>
      </w:r>
      <w:r>
        <w:rPr>
          <w:vertAlign w:val="superscript"/>
          <w:lang w:val="bi_VU" w:bidi="bi_VU"/>
        </w:rPr>
        <w:t>1</w:t>
      </w:r>
      <w:r>
        <w:rPr>
          <w:lang w:val="bi_VU" w:bidi="bi_VU"/>
        </w:rPr>
        <w:t xml:space="preserve"> Nao Job i talem se,</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“!Mi mi no strong, mi no gat paoa, be yu yu no givhan long mi nating!</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Mi mi no gat hed, be ol tok ya we yu yu talem blong givhan long mi, hem i no waes nating.</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?Yu ting se i gat man i stap we i save harem tok blong yu? !Nogat! ?Wanem spirit ya i stap lidim yu blong yu talem ol toktok ya?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“Ol devel blong ol dedman oli stap long wota aninit long wol ya, mo oli fraet, oli seksek.</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Hom* blong olgeta i open nomo long fes blong God, i no gat samting i blokem ples ya blong hem i no save luk.</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Hem i putumap skae ya long saed ya long not, mo i putum wol ya i hang long open ples nomo aninit long hem.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Hem nomo i stap fulumap wota long ol klaod, mo nating we oli hevi tumas, be hem i stap holem olgeta blong oli no brok.</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Hem i stap tekem klaod i kam, i stap blokem fulmun long hem.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Hem i putum mak long solwota blong i seraot delaet mo tudak.</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Sipos hem i tok strong long ol pos we oli holem skae, bambae oli fraet, oli seksek gud.</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Paoa blong hem nao i winim solwota, mo long waes blong hem, hem i kilim Rahab,* bigfala devel ya blong solwota.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Win blong hem nao i ronemaot ol klaod, i mekem skae i klia, mo han blong hem i kilim Leviatan, bigfala anamol ya blong solwota we i stap ronwe.</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Be hemia ol smosmol samting nomo we i stap soemaot paoa blong hem. Ol tok ya blong ol wok blong hem, yumi harem olsem tok blong man we i stap tok smosmol nomo. Be paoa blong hem i bigwan tumas, i no gat man i save makem.”</w:t>
      </w:r>
      <w:r>
        <w:rPr>
          <w:lang w:val="bi_VU" w:bidi="bi_VU"/>
        </w:rPr>
      </w:r>
      <w:r>
        <w:rPr>
          <w:lang w:val="bi_VU" w:bidi="bi_VU"/>
        </w:rPr>
      </w:r>
    </w:p>
    <w:p>
      <w:pPr/>
      <w:r>
        <w:rPr>
          <w:lang w:val="bi_VU" w:bidi="bi_VU"/>
        </w:rPr>
      </w:r>
    </w:p>
    <w:p>
      <w:pPr>
        <w:pStyle w:val="Heading2"/>
      </w:pPr>
      <w:r>
        <w:rPr>
          <w:lang w:val="bi_VU" w:bidi="bi_VU"/>
        </w:rPr>
        <w:t>Job 27:1</w:t>
      </w:r>
      <w:r>
        <w:rPr>
          <w:lang w:val="bi_VU" w:bidi="bi_VU"/>
        </w:rPr>
      </w:r>
    </w:p>
    <w:p>
      <w:pPr/>
      <w:r>
        <w:rPr>
          <w:lang w:val="bi_VU" w:bidi="bi_VU"/>
        </w:rPr>
      </w:r>
      <w:r>
        <w:rPr>
          <w:vertAlign w:val="superscript"/>
          <w:lang w:val="bi_VU" w:bidi="bi_VU"/>
        </w:rPr>
        <w:t>1</w:t>
      </w:r>
      <w:r>
        <w:rPr>
          <w:lang w:val="bi_VU" w:bidi="bi_VU"/>
        </w:rPr>
        <w:t xml:space="preserve"> Nao Job i gohed, i talem se,</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“God i laef, mo hem i gat olgeta paoa. Hem nao i no save letem mi mi kasem ol fasin we i stret blong mi kasem, mo hem i stap mekem laef blong mi i kam nogud tumas.</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Be long nem blong hem, mi promes se olwe long laef blong mi,</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neva bambae mi save talem wan tok we i nogud, mo neva bambae mi save talem wan giaman tok.</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Oltaem bambae mi mi strong blong talem se mi mi no mekem wan samting nogud, gogo kasem we mi mi ded. Mo neva bambae mi save talem se tok ya blong yufala i stret.</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Bambae mi mi no save stap kwaet. Bambae mi mas gohed olwe blong talem se tok blong mi i stret. Mi harem long tingting blong mi se mi mi stap mekem i stret nomo.</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“Olgeta ya we oli agens long mi, we oli stap kam faet long mi, i moa gud God i panisim olgeta olsem we i stap panisim ol man nogud we laef blong olgeta i no stret.</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Long taem we hem bambae i tekemaot laef blong ol man we oli no bilif long hem, ol samting we tingting blong olgeta i stap long hem bambae i lus wetem olgeta.</w:t>
      </w:r>
      <w:r>
        <w:rPr>
          <w:lang w:val="bi_VU" w:bidi="bi_VU"/>
        </w:rPr>
      </w:r>
      <w:r>
        <w:rPr>
          <w:lang w:val="bi_VU" w:bidi="bi_VU"/>
        </w:rPr>
      </w:r>
    </w:p>
    <w:p>
      <w:pPr/>
      <w:r>
        <w:rPr>
          <w:lang w:val="bi_VU" w:bidi="bi_VU"/>
        </w:rPr>
      </w:r>
    </w:p>
    <w:p>
      <w:pPr/>
      <w:r>
        <w:rPr>
          <w:lang w:val="bi_VU" w:bidi="bi_VU"/>
        </w:rPr>
      </w:r>
      <w:r>
        <w:rPr>
          <w:vertAlign w:val="superscript"/>
          <w:lang w:val="bi_VU" w:bidi="bi_VU"/>
        </w:rPr>
        <w:t>9-10</w:t>
      </w:r>
      <w:r>
        <w:rPr>
          <w:lang w:val="bi_VU" w:bidi="bi_VU"/>
        </w:rPr>
        <w:t xml:space="preserve"> Hem i gat olgeta paoa, mo i stret blong oli luk long hem blong hem i mekem olgeta oli glad, mo i stret blong oli stap prea long hem oltaem, be oli no mekem olsem. Nao taem trabol i kasem olgeta, nating sipos oli stap krae long hem, be bambae hem i no save harem olgeta.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“Mi mi wantem tijim yufala blong yufala i save we paoa blong God i bigwan tumas. Mi wantem talemaot long yufala mining blong ol plan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Be yufala i luk ol samting ya finis. ?From wanem yufala i stap talem ol tok ya we i olsem tok blong man we i no gat hed?</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“Taem we God i stap panisim ol man nogud, we oli stap spolem ol narafala man, fasin blong hem i olsem.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Sipos man olsem i gat plante pikinini, be olgeta evriwan bambae oli ded long faet. Nao ol pikinini we oli stap kamaot biaen long hem neva bambae oli gat kakae we i naf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Sipos sam long olgeta oli laef i stap, be rabis sik bambae i kilim olgeta oli ded. Mo taem olgeta oli ded, nating we ol woman blong olgeta nomo, be bambae oli no save krae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Man nogud olsem i save hivimap vatu we man i no save kaontem, mo i save tekem plante klos we hem i no naf blong werem.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Be ol gudfala man we oli stap mekem i stret nomo bambae oli werem ol klos ya, mo oli holem ol mane ya i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Haos blong man nogud olsem bambae i no save stap longtaem. Bambae i olsem nes blong spaeda nomo, no bushaos we man i wokem long garen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Be i gat dei stap kam, we man nogud we i rijman bambae i go blong slip, be taem i wekap, bambae i sek we olting blong hem oli lus finis.</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wantaem nomo, fraet bambae i kam holem hem i mekem hem i harem nogud tumas, olsem we wota i ron bigwan, i kam flatem ples wantaem. Long naet, bigfala win bambae i blu i kam karemaot hem.</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Win bambae i kamaot long is i brumumaot hem i gowe long ples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Nating we i traehad blong ronwe, be bambae i no save mekem. Win ya bambae i blu strong tumas long hem, we i no gat sore nating.</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Taem hem i stap resis blong ronwe, win ya bambae i blu strong long hem. Paoa blong win ya bambae i spolemgud hem, mo noes blong hem bambae i mekem hem i fraet we i fraet.”</w:t>
      </w:r>
      <w:r>
        <w:rPr>
          <w:lang w:val="bi_VU" w:bidi="bi_VU"/>
        </w:rPr>
      </w:r>
      <w:r>
        <w:rPr>
          <w:lang w:val="bi_VU" w:bidi="bi_VU"/>
        </w:rPr>
      </w:r>
    </w:p>
    <w:p>
      <w:pPr/>
      <w:r>
        <w:rPr>
          <w:lang w:val="bi_VU" w:bidi="bi_VU"/>
        </w:rPr>
      </w:r>
    </w:p>
    <w:p>
      <w:pPr>
        <w:pStyle w:val="Heading2"/>
      </w:pPr>
      <w:r>
        <w:rPr>
          <w:lang w:val="bi_VU" w:bidi="bi_VU"/>
        </w:rPr>
        <w:t>Job 28:1</w:t>
      </w:r>
      <w:r>
        <w:rPr>
          <w:lang w:val="bi_VU" w:bidi="bi_VU"/>
        </w:rPr>
      </w:r>
    </w:p>
    <w:p>
      <w:pPr/>
      <w:r>
        <w:rPr>
          <w:lang w:val="bi_VU" w:bidi="bi_VU"/>
        </w:rPr>
      </w:r>
      <w:r>
        <w:rPr>
          <w:vertAlign w:val="superscript"/>
          <w:lang w:val="bi_VU" w:bidi="bi_VU"/>
        </w:rPr>
        <w:t>1</w:t>
      </w:r>
      <w:r>
        <w:rPr>
          <w:lang w:val="bi_VU" w:bidi="bi_VU"/>
        </w:rPr>
        <w:t xml:space="preserve"> I gat ples i stap we man i save digim graon, blong tekem ston blong silva we oli wokem silva long hem. Mo i gat ples i stap we oli stap bonem gol long faea blong tekemaot gol we i klin gud.</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I gat ples tu we ol man oli save digim graon, blong tekemaot aean long hem, mo ples we oli stap bonem ston blong bras, blong bras i ronaot long hem.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Ol man oli stap digim hol we i godaon olgeta insaed long graon, nao oli stap digim ol ston long ples ya we i tudak. Oli stap go long ol ples we i tudak we i tudak olgeta, blong lukaot ol gudfala samting we i stap long ol ples ya.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Oli stap digim hol blong mekem rod i go insaed long graon blong oli save go tekemaot ol gudgudfala samting long ples we i longwe long ples blong ol man, mo we i no gat man i stap go long hem. Nao oli stap wok insaed long ol hol ya, we oli stap holemtaet ol rop nomo blong faenem rod blong kamaot bakegen.</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Olbaot antap long graon, ol man oli stap tekemaot kakae long graon, be insaed long sem graon ya, ol man oli stap digdigim graon, mo oli stap brebrekem ol ston blong tekemaot ol gudgudfala samting.</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Insaed long graon ya, i gat ol flas ston ya safaea,* we ol man oli save tekemaot long ol narafala ston bakegen, mo long asis blong graon ya, i gat gol tu i stap.</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Nating we pijin ya hok* we i gat gud ae, we i save luk ol smosmol samting, be i no gat wan long olgeta we i save luk ol rod ya we ol man oli digim i go insaed long graon. Mo bigfala pijin ya valja* tu we i flae i pas antap, be i no save luk ol rod ya.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Mo i no gat laeon no narafala wael anamol olsem we i stap pas long ol rod ya.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Nating we ston i strong tumas, be ol man oli stap digim hol blong go insaed long hem, mo ol bigbigfala hil, be olgeta oli stap digimaot stamba blong olgeta daon.</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Taem oli digim hol blong mekem rod blong go insaed long graon, oli stap faenem ol flas ston we oli gat kala.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Oli stap digim i go kasem ol stamba blong reva daon, mo oli stap tektekemaot ol samting we i stap haed, i kamaot long klia ples.</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?Be weples nao bambae yumi save faenem waestok long hem? ?Weples nao bambae yumi save pas long hem blong kasem gudfala tingting?</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Sipos yumi traem lukaot waestok long man, bambae yumi no save faenem. I no gat man i save makem praes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Solwota i stap talem se, “Waestok i no stap long mi,” Mo ol dip ples long solwota oli stap talem se, “Waestok i no stap long mifala.”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Man i no save pem waestok long silva no long gol.</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Gol we i beswan no ol flas ston oli no naf blong pem waestok long hem.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Praes blong hem i antap moa, i winim gol no gudfala botel we oli wokem long gol we i blong putum flaoa long hem, no ol gudgudfala samting we oli wokem long glas, we oli flas we i flas gud.</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Praes blong waestok ya i antap moa, i winim praes blong flas korel,* no blong glas we i beswan, no blong ol flas ston ya rubi* we oli red gud.</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Nambawan flas ston ya topas,* no gol we i klin we i klin gud, be praes blong hem i no naf blong pem waestok.</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?Be stamba blong waestok i stap wea? ?Yumi save pas long weples nao blong kasem gudfala tingting?</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I no gat wan laef samting long wol ya, we i save luk waestok. Nating we pijin we i flae antap olgeta, be hem i no save luk.</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Samting ya “Ded”, mo fasin ya “Spolem Ol Samting”, be tufala i stap talem se, “!Sore! Mitufala i no kasem stret toktok blong hem nating.”</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God nomo i save rod blong kasem waestok ya. Hem i save ples ya we yumi save go faenem samting ya long hem,</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from we hem i stap luk ol mak we wol ya i go finis long hem, mo i stap luk evri samting aninit long skae ya.</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Long taem ya we hem i givim paoa long win, mo i putum ol mak we solwota bambae i go finis long hem,</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mo i stap makem weples ren bambae i foldaon long hem, mo i stap putum rod we klaod blong tanda bambae i pas long hem,</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long taem ya nao, hem i luk waestok, mo i traem faenemaot se i gud no i nogud, nao i faenemaot we i gud we i gud, mo i talemaot we hem i glad long hem.</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Nao hem i talem long yumi se, “Mi mi Hae God. Sipos yufala i wantem kasem waes, bambae yufala i mas ona long mi, mo sipos yufala i wantem kasem gudfala tingting, yufala i mas tanem baksaed long ol fasin nogud.”</w:t>
      </w:r>
      <w:r>
        <w:rPr>
          <w:lang w:val="bi_VU" w:bidi="bi_VU"/>
        </w:rPr>
      </w:r>
      <w:r>
        <w:rPr>
          <w:lang w:val="bi_VU" w:bidi="bi_VU"/>
        </w:rPr>
      </w:r>
    </w:p>
    <w:p>
      <w:pPr/>
      <w:r>
        <w:rPr>
          <w:lang w:val="bi_VU" w:bidi="bi_VU"/>
        </w:rPr>
      </w:r>
    </w:p>
    <w:p>
      <w:pPr>
        <w:pStyle w:val="Heading2"/>
      </w:pPr>
      <w:r>
        <w:rPr>
          <w:lang w:val="bi_VU" w:bidi="bi_VU"/>
        </w:rPr>
        <w:t>Job 29:1</w:t>
      </w:r>
      <w:r>
        <w:rPr>
          <w:lang w:val="bi_VU" w:bidi="bi_VU"/>
        </w:rPr>
      </w:r>
    </w:p>
    <w:p>
      <w:pPr/>
      <w:r>
        <w:rPr>
          <w:lang w:val="bi_VU" w:bidi="bi_VU"/>
        </w:rPr>
      </w:r>
      <w:r>
        <w:rPr>
          <w:vertAlign w:val="superscript"/>
          <w:lang w:val="bi_VU" w:bidi="bi_VU"/>
        </w:rPr>
        <w:t>1</w:t>
      </w:r>
      <w:r>
        <w:rPr>
          <w:lang w:val="bi_VU" w:bidi="bi_VU"/>
        </w:rPr>
        <w:t xml:space="preserve"> Nao Job i tok bakegen, i talem se,</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“Trifala. Mi mi wantem tumas sipos God i save mekem laef blong mi i kam gud bakegen olsem bifo, we hem i stap lukaot gud long mi.</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Long taem ya bifo, oltaem hem i stap wetem mi, mo taem mi mi pas long tudak, hem i stap givim laet long mi.</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Long taem ya, mi mi stap win gud long olgeta samting. God i stap fren gud long mi, i stap lukaot gud long hom blong mi, mo i stap blokemgud mifala.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Hem i gat olgeta paoa, mo long taem ya, hem i stap wetem mi, mo ol pikinini blong mi tu oli stap raonabaot long mi.</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Ol buluk blong mi, mo ol nani blong mi, oli stap givim plante melek, mo nating we ol olif* blong mi oli stap long graon we i gat tumas ston long hem, be oli stap gru gud nomo.</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Oltaem, taem ol bigman long ples blong mi oli mekem miting, mo mi mi wokbaot blong go insaed long miting blon g olgeta,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taem ol yang man oli luk mi, olgeta oli givirod blong letem mi mi pas, mo ol olfala tu oli stanap blong ona long mi.</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Taem mi mi kam insaed, ol bigman ya oli no moa toktok.</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Nating we ol nambawan haeman, be oli stap kwaet nomo.</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“Bifo, olgeta man we oli luk mi, no we oli harem nius blong mi, oli stap leftemap nem blong mi, from ol gudgudfala wok we mi stap mekem.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Taem ol puaman oli stap krae blong man i givhan long olgeta, mi mi stap halpem olgeta, mo mi stap givhan long ol pikinini we papa blong olgeta i ded, mo we oli no gat man blong lukaot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Ol man we trabol i spolem olgeta oli stap leftemap nem blong mi, from we mi stap givhan long olgeta, mo oltaem mi stap halpem ol wido blong oli stap gud.</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Mi mi no save ravem man, oltaem fasin blong mi i stret gud.</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Ol blaen man, mi mi ae blong olgeta, mo ol man we oli no save wokbaot, mi mi leg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Ol puaman, mi mi papa blong olgeta, mo taem ol strenja oli gat trabol, mi mi stap tok long saed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Ol rabis man, mi mi stap daonemgud paoa blong olgeta, nao mi stap sevem ol man we olgeta ya oli stap spolem olgeta.</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“Oltaem mi mi stap tingting se bambae mi no save ded kwiktaem, bambae mi save stap longtaem, mo bambae mi ded long hom blong mi, we mi save harem gud nomo.</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Mi mi harem se mi olsem wan tri, we oltaem ol rus blong hem oli stap long wota, mo ol han blong hem oli stap wetwet long wota blong naet.</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Oltaem, ol man oli stap leftemap nem blong mi, mo neva mi harem se mi mi kam slak.</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Taem mi mi toktok long ol man, oli stap kwaet, oli stap lesin gud long ol tok we mi mi talem.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Mo taem mi finis toktok, oli no save talem sam tok bakegen antap long tok blong mi. Ol tok blong mi i go insaed long tingting blong olgeta olsem ren we i folfoldaon,</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nao olgeta evriwan i glad long hem, olsem ol fama we oli glad long ren long taem blong planem garen.*</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Taem man i luk se i no naf long wok blong hem, mi mi stap soemaot we mi glad long hem, nao fes blong mi nomo i save leftemap tingting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Mi kam olsem we mi jif blong olgeta, mi stap soem rod long olgeta blong oli folem. Mi stap lidim olgeta olsem we king i stap lidim ol soldia blong hem, mo taem tingting blong olgeta i foldaon, mi stap toktok gud long olgeta blong leftemap tingting blong olgeta bakegen.</w:t>
      </w:r>
      <w:r>
        <w:rPr>
          <w:lang w:val="bi_VU" w:bidi="bi_VU"/>
        </w:rPr>
      </w:r>
      <w:r>
        <w:rPr>
          <w:lang w:val="bi_VU" w:bidi="bi_VU"/>
        </w:rPr>
      </w:r>
    </w:p>
    <w:p>
      <w:pPr/>
      <w:r>
        <w:rPr>
          <w:lang w:val="bi_VU" w:bidi="bi_VU"/>
        </w:rPr>
      </w:r>
    </w:p>
    <w:p>
      <w:pPr>
        <w:pStyle w:val="Heading2"/>
      </w:pPr>
      <w:r>
        <w:rPr>
          <w:lang w:val="bi_VU" w:bidi="bi_VU"/>
        </w:rPr>
        <w:t>Job 30:1</w:t>
      </w:r>
      <w:r>
        <w:rPr>
          <w:lang w:val="bi_VU" w:bidi="bi_VU"/>
        </w:rPr>
      </w:r>
    </w:p>
    <w:p>
      <w:pPr/>
      <w:r>
        <w:rPr>
          <w:lang w:val="bi_VU" w:bidi="bi_VU"/>
        </w:rPr>
      </w:r>
      <w:r>
        <w:rPr>
          <w:vertAlign w:val="superscript"/>
          <w:lang w:val="bi_VU" w:bidi="bi_VU"/>
        </w:rPr>
        <w:t>1</w:t>
      </w:r>
      <w:r>
        <w:rPr>
          <w:lang w:val="bi_VU" w:bidi="bi_VU"/>
        </w:rPr>
        <w:t xml:space="preserve"> “Be naoia, mi mi olfala, mo ol yangfala oli stap mekem plei long mi. Be ol papa blong olgeta ya oli no naf blong mekem wan samting nating. Bifo, mi mi no save sanem olgeta blong oli go givhan long ol dog blong mi, blong gad long ol sipsip blong mi.</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Long taem ya, mi no kasem wan gudfala samting nating long han blong olgeta. Olgeta oli olfala finis, mo oli slak tumas, oli no naf blong mekem wok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Olgeta oli puaman nomo, mo oltaem oli hanggri tumas. Long naet, oli stap kakae ol drae rus nomo olbaot long bus.</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Oli stap tekem gras blong draeples blong oli kakae, mo oli stap laetem rus blong tri ya brum* blong oli wom long hem.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Ol man oli stap singaot long olgeta, blong ronem olgeta, olsem we oli stap singaot long man blong stil, blong ronemaot hem.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Olgeta ya oli no gat haos, nao oli stap slip olbaot nomo long ol hol blong ston, mo long ol hol we oli digim long saed blong klif.</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Olbaot long bus, oli stap singaot bigwan olsem anamol nomo, mo oli stap hivap wanples blong haed insaed long bus.</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Ol olfala ya oli rabis man nomo we oli no gat nem nating, mo ol man oli ronemaot olgeta oli gowe finis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“Be naoia, ol pikinini blong olgeta oli kam, oli stap laf long mi. Oli stap luk mi olsem wan samting blong pleplei nomo.</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Oli no laekem mi nating, oli stap lukluk nogud tumas long mi. Oli ting se oli moa gud winim mi, nao oli kam spet long fes blong mi.</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God i mekem mi mi kam slak, mi no moa strong, mo taem olgeta oli luk, oli girap, oli agens long mi, we oli no kea nating.</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Oli hivap oli kam plante, nao oli kam stret long mi, blong mekem faet long mi. Oli mekem mi mi fraet, mi ronwe, nao oli stap mekemrere blong kam flatem mi olgeta.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Oli blokem rod blong mi blong mi no save ronwe, nao oli traem spolem mi, mo i no gat man blong blokem olgeta.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I olsem we mi mi stap long wan taon, we i gat bigfala stonwol i goraon long hem, be stonwol ya i gat bigfala hol long hem, nao oli stap kam insaed isi nomo, mo oli kam kavremap mi.</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Mi mi fraet we mi fraet gud. Hae nem blong mi i lus kwiktaem nomo olsem we win i karem i go, mo ol gudgudfala samting blong mi oli lus olsem klaod.</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“Naoia mi harem se bambae i no longtaem mi mi ded, mo i no gat wan samting blong mekem mi mi harem gud bakegen.</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Long naet, ol bun blong mi oli stap soa tumas. Oli stap soa oltaem nomo, we i no save spel.</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God i stap holem mi long nek blong sot blong mi, nao i stap tantanem sot ya we i spolem we i spolemgud olgeta.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Mo hem i sakem mi mi godaon long sofmad, nao mi kam olsem doti nomo.”</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Job i prea, i talem se, “God. Mi mi stap krae i go long yu, be yu yu no ansa long mi. Taem mi mi prea long yu, be yu yu no lesin long mi.</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Oltaem yu stap mekem i strong tumas long mi. Long olgeta paoa blong yu, yu stap ronem mi blong spolem mi.</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Yu letem win i blu long mi, i karemaot mi mi gowe. Mo insaed long strong win ya, yu stap sakem mi mi go olbaot.</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Mi mi save we naoia, yu stap tekemaot laef blong mi. Bambae mi mi ded olsem ol narafala man.</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?From wanem yu kam faet long mi? !Laef blong mi i kam nogud finis! !Mi mi no save mekem wan samting! !Mi stap askem nomo blong yu yu sore long mi!</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Fastaem mi stap krae wetem olgeta we trabol i kasem olgeta, mo mi stap sore long ol man we oli sot long sam samting.</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Mi mi stap ting se laef blong mi bambae i fulap glad, be naoia, trabol i kam spolem mi. Mi stap wet blong luk delaet, be tudak i kam kavremap mi.</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Mi mi trabol olgeta. Oltaem mi stap harem nogud tumas mo mi stap wari tumas. Evri dei trabol i stap kam kasem mi, we i stap mekem mi mi harem nogud moa.</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Oltaem tingting blong mi i hevi, olsem we mi stap long tudak nomo we san i no saen long mi nating. Mi go stanap long fes blong ol man, mi stap askem nomo blong oli givhan long mi.</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Be voes blong mi i olsem voes blong man we i stap hem wan, we tingting blong hem i kam nogud finis, i kam olsem voes blong wael dog, we i stap krae hem wan, no bigfala pijin ya ostrij.*</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Mi mi fiva, bodi blong mi i hot tumas, nao skin blong mi i kam yala from.</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Bifo, oltaem mi stap harem ol miusik blong glad, be naoia mi stap harem ol man oli stap krae nomo.”</w:t>
      </w:r>
      <w:r>
        <w:rPr>
          <w:lang w:val="bi_VU" w:bidi="bi_VU"/>
        </w:rPr>
      </w:r>
      <w:r>
        <w:rPr>
          <w:lang w:val="bi_VU" w:bidi="bi_VU"/>
        </w:rPr>
      </w:r>
    </w:p>
    <w:p>
      <w:pPr/>
      <w:r>
        <w:rPr>
          <w:lang w:val="bi_VU" w:bidi="bi_VU"/>
        </w:rPr>
      </w:r>
    </w:p>
    <w:p>
      <w:pPr>
        <w:pStyle w:val="Heading2"/>
      </w:pPr>
      <w:r>
        <w:rPr>
          <w:lang w:val="bi_VU" w:bidi="bi_VU"/>
        </w:rPr>
        <w:t>Job 31:1</w:t>
      </w:r>
      <w:r>
        <w:rPr>
          <w:lang w:val="bi_VU" w:bidi="bi_VU"/>
        </w:rPr>
      </w:r>
    </w:p>
    <w:p>
      <w:pPr/>
      <w:r>
        <w:rPr>
          <w:lang w:val="bi_VU" w:bidi="bi_VU"/>
        </w:rPr>
      </w:r>
      <w:r>
        <w:rPr>
          <w:vertAlign w:val="superscript"/>
          <w:lang w:val="bi_VU" w:bidi="bi_VU"/>
        </w:rPr>
        <w:t>1</w:t>
      </w:r>
      <w:r>
        <w:rPr>
          <w:lang w:val="bi_VU" w:bidi="bi_VU"/>
        </w:rPr>
        <w:t xml:space="preserve"> Nao Job i talem se, “Trifala. Mi mi mekem wan strong promes finis, se sipos mi luk wan gel, bambae mi no save tingting nogud long hem.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“God i gat olgeta paoa, mo oltaem hem i stap givim pei long yumi, stret long ol wok we yumi mekem.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Hem i stap sanem bigfala trabol i kam long olgeta we oli stap mekem ol samting nogud, mo i stap spolem olgeta.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?Be olsem wanem? ?Hem i no save olgeta samting we mi mi stap mekem? ?Hem i no save olgeta ples we mi mi stap pas long hem?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“Tru mi talem long yufala, neva mi mi mekem samting nogud, mo neva mi giaman long narafala man.</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I gud God i skelem laef blong mi long skel we i stret gud, nao bambae hem i save luk we mi mi no mekem samting nogud nating.</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Sipos mi mi gowe long rod we i stret, no samting we mi luk i pulum tingting blong mi i gowe long God, no han blong mi i mekem sin,</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i gud hem i spolem ol kakae long garen blong mi, no i letem ol narafala man oli kakae ol kakae we mi mi planem.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“Sipos mi stap tingting nogud long woman blong fren blong mi, nao mi kalkal, mi go haed, mi stap wet long doa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i gud woman blong mi i go kukum kakae blong narafala man, mo i slip long bed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Sin olsemia, ded nomo i stret panis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Hem i olsem bigfala faea blong hel,* we i save kakae olgeta samting we mi mi gat.</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“Taem man blong wok blong mi, no woman blong wok blong mi i harem nogud long sam samting, nao i kam talemaot samting ya long mi, oltaem mi mi stap lesin long hem, mo mi stap mekem i stret long hem.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?Sipos mi no mekem olsem, bambae mi save kam long fes blong God olsem wanem? ?Sipos God i jajem mi, bambae mi mi talem wanem?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God ya we i mekem mi, hem i sem God ya nomo we i mekem olgeta.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“Oltaem nomo, mi mi stap givhan long ol puaman, mo neva mi stap lukluk nating long ol wido we tingting blong olgeta i foldaon.</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Taem mi mi stap kakae, neva mi letem ol pikinini we papa blong olgeta i ded oli stap hanggri.</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Oltaem long laef blong mi mi stap lukaot gud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“Taem mi luk ol man we oli pua tumas, we oli no save pem klos,</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oltaem mi stap givim klos long olgeta, we ol man blong mi oli wokem long wul we i kamaot long ol sipsip blong mi nomo, mo ol man olsem oli stap presem mi we tingting blong olgeta i glad tumas.</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“Sipos mi stap giaman long pikinini we papa blong hem i ded, blong mi tekemaot olting we hem i gat raet long hem from we mi save se bambae mi mi win long kot,</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i gud God i brekem tufala han blong mi, i pulumaot tufala long solda blong mi.</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Mi mi save we God i hae tumas, mo mi fraet long panis we hem i save givim, nao from samting ya, mi no save mekem wan samting olsem.</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“!Neva mi trastem ol gudgudfala samting we mi mi gat! !Neva mi putum tingting blong mi i stap long ol gol blong mi!</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Mi mi wan rijman we mi gat plante samting, be neva mi mi save flas from.</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San i saen we i saen, mo mun i stap saen i gud tumas, be neva mi mekem wosip long wan long tufala.</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!Neva wan samting i pulum tingting blong mi blong mi mekem wosip long wan long tufala! !Mi no save leftemap han blong mi blong soemaot we mi ona long tufala!</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!Sin olsemia, ded nomo i stret panis blong hem! God i hae tumas, mo sin ya i soemaot we man i no bilif long hem.</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“Fasin blong mi, neva mi mi glad taem ol enemi blong mi oli harem nogud, mo neva mi mi harem gud taem bigfala trabol i kasem olgeta.</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Neva mi foldaon long sin ya we mi prea long God blong i kilim olgeta oli ded.</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Olgeta man we oli stap wok blong mi oli save we oltaem mi mi glad blong tekem ol strenja oli kam long haos blong mi.</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Olgeta we oli stap wokbaot blong go long narafala ples, mi mi stap singaot olgeta oli kam long haos blong mi. Neva mi livim olgeta oli stap slip olbaot long rod.</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“Ol narafala man oli stap traem blong haedem ol sin blong olgeta, be mi no. Neva mi traem haedem sin blong mi.</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Mi mi no save fraet long ol tok we ol man oli save talem. Nating we mi ting se ol man bambae oli save laf long mi, be mi mi no save go haed long haos blong mi.</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“Sipos i gat man i save lesin long ol tok ya blong mi, bambae i gud tumas, be i no gat. Tru mi talem long yufala, evri tok ya blong mi i tru nomo. Be God i gat olgeta paoa. !I gud hem i givim ansa long mi! “Ol poen we ol enemi blong mi oli stap talem agens long mi, sipos oli raetemdaon olgeta blong mi mi luk,</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bambae mi glad blong karem olgeta long solda blong mi, no bambae mi putum olgeta long hed blong mi blong flasem mi.</w:t>
      </w:r>
      <w:r>
        <w:rPr>
          <w:lang w:val="bi_VU" w:bidi="bi_VU"/>
        </w:rPr>
      </w:r>
      <w:r>
        <w:rPr>
          <w:lang w:val="bi_VU" w:bidi="bi_VU"/>
        </w:rPr>
      </w:r>
    </w:p>
    <w:p>
      <w:pPr/>
      <w:r>
        <w:rPr>
          <w:lang w:val="bi_VU" w:bidi="bi_VU"/>
        </w:rPr>
      </w:r>
    </w:p>
    <w:p>
      <w:pPr/>
      <w:r>
        <w:rPr>
          <w:lang w:val="bi_VU" w:bidi="bi_VU"/>
        </w:rPr>
      </w:r>
      <w:r>
        <w:rPr>
          <w:vertAlign w:val="superscript"/>
          <w:lang w:val="bi_VU" w:bidi="bi_VU"/>
        </w:rPr>
        <w:t>37</w:t>
      </w:r>
      <w:r>
        <w:rPr>
          <w:lang w:val="bi_VU" w:bidi="bi_VU"/>
        </w:rPr>
        <w:t xml:space="preserve"> Sipos oli mekem olsem, bambae mi no save sem nating, bambae mi go stanap long fes blong God, mi talemaot long hem olgeta samting we mi mi mekem.</w:t>
      </w:r>
      <w:r>
        <w:rPr>
          <w:lang w:val="bi_VU" w:bidi="bi_VU"/>
        </w:rPr>
      </w:r>
      <w:r>
        <w:rPr>
          <w:lang w:val="bi_VU" w:bidi="bi_VU"/>
        </w:rPr>
      </w:r>
    </w:p>
    <w:p>
      <w:pPr/>
      <w:r>
        <w:rPr>
          <w:lang w:val="bi_VU" w:bidi="bi_VU"/>
        </w:rPr>
      </w:r>
    </w:p>
    <w:p>
      <w:pPr/>
      <w:r>
        <w:rPr>
          <w:lang w:val="bi_VU" w:bidi="bi_VU"/>
        </w:rPr>
      </w:r>
      <w:r>
        <w:rPr>
          <w:vertAlign w:val="superscript"/>
          <w:lang w:val="bi_VU" w:bidi="bi_VU"/>
        </w:rPr>
        <w:t>38</w:t>
      </w:r>
      <w:r>
        <w:rPr>
          <w:lang w:val="bi_VU" w:bidi="bi_VU"/>
        </w:rPr>
        <w:t xml:space="preserve"> “Sipos graon ya we mi stap wokem garen long hem, mi tekemaot long stret man blong hem, we mi stilim nomo,</w:t>
      </w:r>
      <w:r>
        <w:rPr>
          <w:lang w:val="bi_VU" w:bidi="bi_VU"/>
        </w:rPr>
      </w:r>
      <w:r>
        <w:rPr>
          <w:lang w:val="bi_VU" w:bidi="bi_VU"/>
        </w:rPr>
      </w:r>
    </w:p>
    <w:p>
      <w:pPr/>
      <w:r>
        <w:rPr>
          <w:lang w:val="bi_VU" w:bidi="bi_VU"/>
        </w:rPr>
      </w:r>
    </w:p>
    <w:p>
      <w:pPr/>
      <w:r>
        <w:rPr>
          <w:lang w:val="bi_VU" w:bidi="bi_VU"/>
        </w:rPr>
      </w:r>
      <w:r>
        <w:rPr>
          <w:vertAlign w:val="superscript"/>
          <w:lang w:val="bi_VU" w:bidi="bi_VU"/>
        </w:rPr>
        <w:t>39</w:t>
      </w:r>
      <w:r>
        <w:rPr>
          <w:lang w:val="bi_VU" w:bidi="bi_VU"/>
        </w:rPr>
        <w:t xml:space="preserve"> no sipos mi stap kakae ol kakae blong garen ya, be ol man we oli planem oli stap hanggri nomo,</w:t>
      </w:r>
      <w:r>
        <w:rPr>
          <w:lang w:val="bi_VU" w:bidi="bi_VU"/>
        </w:rPr>
      </w:r>
      <w:r>
        <w:rPr>
          <w:lang w:val="bi_VU" w:bidi="bi_VU"/>
        </w:rPr>
      </w:r>
    </w:p>
    <w:p>
      <w:pPr/>
      <w:r>
        <w:rPr>
          <w:lang w:val="bi_VU" w:bidi="bi_VU"/>
        </w:rPr>
      </w:r>
    </w:p>
    <w:p>
      <w:pPr/>
      <w:r>
        <w:rPr>
          <w:lang w:val="bi_VU" w:bidi="bi_VU"/>
        </w:rPr>
      </w:r>
      <w:r>
        <w:rPr>
          <w:vertAlign w:val="superscript"/>
          <w:lang w:val="bi_VU" w:bidi="bi_VU"/>
        </w:rPr>
        <w:t>40</w:t>
      </w:r>
      <w:r>
        <w:rPr>
          <w:lang w:val="bi_VU" w:bidi="bi_VU"/>
        </w:rPr>
        <w:t xml:space="preserve"> i gud wit* mo bale,* tufala i no moa gru long ples ya, ol gras nil mo ol rabis tri nomo bambae oli gru long hem.” Ol tok blong Job i finis long ples ya.</w:t>
      </w:r>
      <w:r>
        <w:rPr>
          <w:lang w:val="bi_VU" w:bidi="bi_VU"/>
        </w:rPr>
      </w:r>
      <w:r>
        <w:rPr>
          <w:lang w:val="bi_VU" w:bidi="bi_VU"/>
        </w:rPr>
      </w:r>
    </w:p>
    <w:p>
      <w:pPr/>
      <w:r>
        <w:rPr>
          <w:lang w:val="bi_VU" w:bidi="bi_VU"/>
        </w:rPr>
      </w:r>
    </w:p>
    <w:p>
      <w:pPr>
        <w:pStyle w:val="Heading2"/>
      </w:pPr>
      <w:r>
        <w:rPr>
          <w:lang w:val="bi_VU" w:bidi="bi_VU"/>
        </w:rPr>
        <w:t>Job 32:1</w:t>
      </w:r>
      <w:r>
        <w:rPr>
          <w:lang w:val="bi_VU" w:bidi="bi_VU"/>
        </w:rPr>
      </w:r>
    </w:p>
    <w:p>
      <w:pPr/>
      <w:r>
        <w:rPr>
          <w:lang w:val="bi_VU" w:bidi="bi_VU"/>
        </w:rPr>
      </w:r>
      <w:r>
        <w:rPr>
          <w:vertAlign w:val="superscript"/>
          <w:lang w:val="bi_VU" w:bidi="bi_VU"/>
        </w:rPr>
        <w:t>1</w:t>
      </w:r>
      <w:r>
        <w:rPr>
          <w:lang w:val="bi_VU" w:bidi="bi_VU"/>
        </w:rPr>
        <w:t xml:space="preserve"> Nao from we Job i bilif strong se hem i no mekem wan samting we i nogud, trifala fren ya blong hem i no moa traem blong givim ansa long hem bakegen.</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Be i gat wan man i stap klosap long olgeta, we nem blong hem Elihu. Hem i pikinini blong Barakel we i kamaot biaen long wan olfala bifo we nem blong hem Bus, we olfala ya i laen blong Ram. Elihu ya i kros tumas from we Job i stap talem se hem i wan stret man, mo i stap putum stamba blong trabol ya blong hem i go long God.</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Mo hem i kros tu long trifala fren ya blong Job, from we trifala i no save faenem rod blong givim ansa long hem, nao ol toktok blong olgeta i kam olsem we God i mekem i no stret.</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Be Elihu i no olfala olsem olgeta ya, mo from samting ya, hem i stap wet go kasem we oli finisim ol toktok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Be taem hem i luk we trifala ya i no save givim ansa long Job, hem i no moa save holem kros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i tok. Hem i talem se, “Olgeta. Mi mi wan yangfala nomo mo yufala i olfala, mo from samting ya, mi mi fraet blong talemaot tingting blong mi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Mi mi stap ting se i gud yufala nomo i tok, i gud yufala ol olfala nomo i talemaot ol waes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8-9</w:t>
      </w:r>
      <w:r>
        <w:rPr>
          <w:lang w:val="bi_VU" w:bidi="bi_VU"/>
        </w:rPr>
        <w:t xml:space="preserve"> Be sipos man i olfala, hemia i no min se hem i waes, mo sipos hem i stap longtaem, hemia tu i no min se hem i save ol stret fasin. God i gat olgeta paoa, mo stamba blong waes i stap long hem nomo. Spirit blong hem i stap kam long ol man blong givim waes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From samting ya, plis yufala i lesin long mi, yufala i letem mi mi talemaot tingting blong mi.”</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Elihu i talem se, “Trifala. Taem yufala i stap tok, we yufala i stap lukaot ol waestok blong talem, mi mi wet blong harem yufala, mo mi stap lesin gud nomo.</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Mi stap lesin gud long yufala, be mi luk we tingting blong yufala i sot, i no gat wan long yufala i save soemaot we Job i rong.</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I nogud yufala i stap talem se yufala i waes. God nomo i mas givim ansa long Job, from we yufala i no naf.</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Job i stap toktok long yufala, be sipos hem i stap toktok long mi, bambae mi mi no save givim ansa long hem olsem we yufala i givim.”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Elihu i talem se, “Job, trifala ya i sot long tok finis, mo trifala i no gat ansa blong givim long yu.</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Taem trifala i stap kwaet olsem, be mi mi no save wet moa. Trifala ya i no moa gat samting blong talem,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mi mi mas givim ansa blong mi long ol poen ya blong yu. Mi tu mi mas talemaot tingting blong mi.</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Mi no save wet, mi no save holem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Sipos mi no tok, bambae mi bosta ya, olsem olfala skin blong nani* we oli fulumap niu waen long hem.</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Mi no save holem mi, mi mas tok.</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Job, mi mi no save saed wetem yu, mo mi no save saed wetem trifala ya tu. Mo bambae mi no save traem switim wan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Mi mi no save mekem fasin ya. God i mekem mi, mo sipos mi traem mekem fasin olsem, kwiktaem nomo, hem bambae i panisim mi.</w:t>
      </w:r>
      <w:r>
        <w:rPr>
          <w:lang w:val="bi_VU" w:bidi="bi_VU"/>
        </w:rPr>
      </w:r>
      <w:r>
        <w:rPr>
          <w:lang w:val="bi_VU" w:bidi="bi_VU"/>
        </w:rPr>
      </w:r>
    </w:p>
    <w:p>
      <w:pPr/>
      <w:r>
        <w:rPr>
          <w:lang w:val="bi_VU" w:bidi="bi_VU"/>
        </w:rPr>
      </w:r>
    </w:p>
    <w:p>
      <w:pPr>
        <w:pStyle w:val="Heading2"/>
      </w:pPr>
      <w:r>
        <w:rPr>
          <w:lang w:val="bi_VU" w:bidi="bi_VU"/>
        </w:rPr>
        <w:t>Job 33:1</w:t>
      </w:r>
      <w:r>
        <w:rPr>
          <w:lang w:val="bi_VU" w:bidi="bi_VU"/>
        </w:rPr>
      </w:r>
    </w:p>
    <w:p>
      <w:pPr/>
      <w:r>
        <w:rPr>
          <w:lang w:val="bi_VU" w:bidi="bi_VU"/>
        </w:rPr>
      </w:r>
      <w:r>
        <w:rPr>
          <w:vertAlign w:val="superscript"/>
          <w:lang w:val="bi_VU" w:bidi="bi_VU"/>
        </w:rPr>
        <w:t>1</w:t>
      </w:r>
      <w:r>
        <w:rPr>
          <w:lang w:val="bi_VU" w:bidi="bi_VU"/>
        </w:rPr>
        <w:t xml:space="preserve"> “Job. Yu mas lesin gud long olgeta tok we bambae mi mi talem.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Naoia mi rere blong talemaot tingting blong mi.</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Mo ol tok we mi wantem talem i tru, bambae mi no save giaman.</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God i gat olgeta paoa. Spirit blong hem i mekem mi, mo i stap givim laef long mi.</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“Sipos yu save givim ansa long mi, i gud yu mekemrere ol tok blong yu.</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Yu luk. Long fes blong God, yumitufala i sem mak nomo. Mi tu, God i mekem mi long red graon, stret olsem we i mekem yu.</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I no gat wan samting blong mekem yu yu fraet long mi. Mi mi no save mekem i strong long yu blong winim yu.</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“Job, mi harem we yu stap talem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se yu no mekem wan samting nogud, mo yu no rong. Yu stap talem se yu no mekem sin, yu stret nomo,</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be God i stap pikimap ol poen blong i agens long yu blong nating nomo. Mo yu talem se hem i stap mekem long yu, olsem we yu yu wan enemi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we hem i fasem leg blong yu long jen, mo i stap wajem yu oltaem nomo long weples yu yu pas long hem.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“Be mi mi wantem talem long yu se yu yu rong. God i hae moa, i winim man.</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?From wanem yu talem se hem i no save ansa long tok blong man we i harem nogud?</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Oltaem hem i stap tok long plante fasin, be man i no luksave.</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Long naet, taem man i slip, God i stap tok long hem long drim mo long vison.*</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Hem i stap mekem ol man oli lesin long ol samting we hem i stap talem, nao oli fraet long ol tok we hem i talem blong givim woning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Hem i stap tok blong mekem olgeta oli no moa mekem sin, mo blong blokem olgeta oli no kam praod.</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Oltaem hem i stap sevem laef blong olgeta, i stap blokemgud olgeta blong oli no ded long faet.</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Hem i stap sanem sik i kam long man, mo i stap mekem bodi blong hem i soa tumas, be hemia i blong stretem laef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Plante taem, man we i sik olsem i no moa save harem we i hanggri, nating we nambawan kakae, be hem i luk olsem we i rabis nomo.</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Bodi blong hem i kam bunbun olgeta, we man i save luk ol bun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mo klosap hem i go long Hom* blong ol Dedman.</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“Be God i gat plante taosen enjel blong hem, we oli stap mekem ol man oli tingbaot ol wok blong olgeta. Maet samtaem wan long ol enjel ya</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i save sore long man olsem, i save tok long saed blong hem long fes blong God, i talem se, ‘God. !Hemia nao praes blong pemaot man ya i go fri! !Plis yu lego hem! Yu no letem hem i godaon long Hom blong ol Dedman.’ Mo sipos wan enjel i tok olsem,</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bambae bodi blong man olsem i save kam gud bakegen, i save kam strong olsem we i yangfala nomo.</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Nao sipos man olsem i prea, bambae God i save harem hem. Mo sipos hem i mekem wosip long God, bambae hem i glad we i glad, from we God i stap stretem laef blong hem bakegen.</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Man olsem bambae i talemaot long fes blong ol man se, ‘Mi mi no wan stret man, mi stap mekem sin, be God i gat sore long mi i sevem mi.</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Klosap mi godaon long Hom blong ol Dedman, be hem i blokem mi, nao mi mi stap, mi laef yet.’</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“Oltaem nomo God i stap mekem ol samting ya.</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Oltaem hem i stap sevem laef blong man, mo i stap mekem man i glad from we i stap laef.</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“Job, plis yu lesin long ol samting ya we mi mi stap talem. Yu stap kwaet, yu letem mi mi tok.</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Be sipos yu gat samting blong talem, yu talem blong mi mi harem. Sipos tok we yu stap talem i stret, bambae mi mi glad nomo.</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Be sipos yu no gat samting blong talem, i gud yu stap kwaet, yu lesin long mi. Bambae mi tijim yu long rod we i save mekem yu yu kam waes.”</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Elihu i talem se, “!Trifala! Yufala i ting se yufala i waes, yufala i save evri samting. Naoia yufala i mas lesin long tok we bambae mi mi talem.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!Fasin blong yufala i nogud! Taem yufala i testem gudfala kakae, yufala i haremsave se i gud, be taem yufala i harem ol waestok, yufala i no haremsave nating se i gud.</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I moa gud yumi wok wanples blong skelem ol toktok, blong faenemaot fasin we i stret mo toktok we i tru.</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Job i stap talem se hem i mekem i stret nomo, be God i no wantem mekem i stret long hem.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Hem i talem se, ‘Sipos mi mi talem se mi mekem i no stret, bambae mi stap giaman nomo. Mi mi karekil we bambae mi ded from, be mi mi no mekem samting nogud.’</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“Trifala. !I no gat man we i olsem Job ya! !Neva hem i ona long God!</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Oltaem hem i stap joen wetem ol man nogud, mo i stap miksap wetem ol man blong mekem sin.</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Hem i stap talem se sipos man i traem mekem ol samting we God i wantem, fasin ya bambae i no save givhan long hem.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“!Yufala i stap talem se yufala i gat hed! !Plis yufala i lesin long mi! !God i gat olgeta paoa! ?Yufala i ting se hem i save mekem samting we i no stret?</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Hem i stap givim pei long olgeta man from ol samting we oli mekem, mo i stap mekem long olgeta i stret long mak blong wok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!God ya, hem i no save mekem wan samting we i no stret! Olgeta samting we hem i stap mekem oli stret nomo.</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Hem i no kasem paoa blong hem long man. Mo i no gat man i putumap hem i kam bos long wol ya.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Sipos hem i tekembak Spirit blong hem, we i mekem yumi laef,</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bambae yumi evriwan long wol ya i ded, yumi kam asis blong graon bakegen.”</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Elihu i talem se, “Job. Sipos yu wan waesman, plis yu lesin long mi.</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God i gat paoa, mo fasin blong hem i stret olgeta. Hem nomo i stap rulum wol ya, be yu yu stap talem se hem i rong. ?Yu ting se hem i save agens long stret fasin?</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Taem we ol king mo ol lida oli mekem i no stret, no oli mekem samting nogud, hem nao i stap tok long olgeta from.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Hem i no save saed wetem ol king, mo i no save givhan long ol rijman blong oli agens long ol puaman, from we hem nomo i mekem olgeta evriwan.</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Man i no save stap longtaem, i save ded kwiktaem nomo long naet. Taem God i leftemap han blong hem, man i ded wantaem. Nating we man i strong we i strong, be God i save kilim hem isi nomo.</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Hem i stap wajem ol man long evri ples we oli pas long hem.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I no gat tudak we i tudak olgeta, we man nogud i save go haed long hem blong God i no luk hem.</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Mo sipos hem i wantem mekem kot long ol man, hem i no nid blong putum taem blong oli pas long fes blong hem blong hem i lukluk laef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Nating we oli lida, be sipos hem i wantem tekemaot olgeta blong putumap ol narafala man oli tekem ples blong olgeta, bambae hem i no nid blong i traem faenemaot poen long olgeta fastaem.</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Hem i save finis ol samting we oli stap mekem, nao long wan naet nomo, hem i save sakemaot olgeta, we i flatemgud olgeta.</w:t>
      </w:r>
      <w:r>
        <w:rPr>
          <w:lang w:val="bi_VU" w:bidi="bi_VU"/>
        </w:rPr>
      </w:r>
      <w:r>
        <w:rPr>
          <w:lang w:val="bi_VU" w:bidi="bi_VU"/>
        </w:rPr>
      </w:r>
    </w:p>
    <w:p>
      <w:pPr/>
      <w:r>
        <w:rPr>
          <w:lang w:val="bi_VU" w:bidi="bi_VU"/>
        </w:rPr>
      </w:r>
    </w:p>
    <w:p>
      <w:pPr/>
      <w:r>
        <w:rPr>
          <w:lang w:val="bi_VU" w:bidi="bi_VU"/>
        </w:rPr>
      </w:r>
      <w:r>
        <w:rPr>
          <w:vertAlign w:val="superscript"/>
          <w:lang w:val="bi_VU" w:bidi="bi_VU"/>
        </w:rPr>
        <w:t>26-27</w:t>
      </w:r>
      <w:r>
        <w:rPr>
          <w:lang w:val="bi_VU" w:bidi="bi_VU"/>
        </w:rPr>
        <w:t xml:space="preserve"> Olgeta ya oli no moa folem hem, oli tanem baksaed long tok blong hem, nao hem i stap panisim olgeta from ol sin blong olgeta, mo i stap mekem long open ples nomo, we olgeta man oli save luk.</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Oltaem oli stap mekem i strong tumas long ol puaman gogo ol puaman ya oli krae i go long hem, nao hem i stap harem olgeta, mo i stap givhan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“Sipos God i stap kwaet, i no mekem wan samting, bambae i no gat man i save tokbaot hem from. ?Be sipos hem i haedem fes blong hem, hu bambae i save givhan long ol man?</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Taem ol rabis man we oli no ona long God oli kam king long kantri blong olgeta, nao oli stap mekem i strong tumas long ol man blong olgeta, mo oli stap spolem olgeta, sipos God i no givhan long ol man ya, bambae i no gat wan samting we oli save mekem.</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“Job. ?Olsem wanem? ?Yu yu talemaot ol sin blong yu finis long God? ?Yu promes finis long hem se bambae yu no mekem sin bakegen?</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Yu mas askem long hem blong i soemaot long yu ol sin we yu yu mekem, mo yu mas promes long hem se bambae yu no moa save mekem ol fasin nogud bakegen.</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Yu yu stap talem se yu no wantem ol samting we hem i stap mekem. ?Be from wanem yu stap luk long hem blong hem i mekem ol samting we yu yu wantem? Naoia yu yu mas jusumaot rod blong yu. I no blong mi mi jusumaot, i stap long yu nomo. Yu mas talemaot tingting blong yu long mifala.”</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Nao Elihu i talem se, “Trifala. I tru tumas. Man we i gat hed i mas agri long tok blong mi. Sipos man we i waes i harem ol tok ya blong mi,</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bambae hem i mas talem se tok ya blong Job i soemaot we hem i no gat hed. Ol tok blong hem i krangke nomo.</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Sipos yufala i tingting gud long ol toktok ya we hem i talem, bambae yufala i luksave we ol tok ya blong hem i olsem tok blong ol man nogud nomo.</w:t>
      </w:r>
      <w:r>
        <w:rPr>
          <w:lang w:val="bi_VU" w:bidi="bi_VU"/>
        </w:rPr>
      </w:r>
      <w:r>
        <w:rPr>
          <w:lang w:val="bi_VU" w:bidi="bi_VU"/>
        </w:rPr>
      </w:r>
    </w:p>
    <w:p>
      <w:pPr/>
      <w:r>
        <w:rPr>
          <w:lang w:val="bi_VU" w:bidi="bi_VU"/>
        </w:rPr>
      </w:r>
    </w:p>
    <w:p>
      <w:pPr/>
      <w:r>
        <w:rPr>
          <w:lang w:val="bi_VU" w:bidi="bi_VU"/>
        </w:rPr>
      </w:r>
      <w:r>
        <w:rPr>
          <w:vertAlign w:val="superscript"/>
          <w:lang w:val="bi_VU" w:bidi="bi_VU"/>
        </w:rPr>
        <w:t>37</w:t>
      </w:r>
      <w:r>
        <w:rPr>
          <w:lang w:val="bi_VU" w:bidi="bi_VU"/>
        </w:rPr>
        <w:t xml:space="preserve"> Fasin ya we hem i girap, i agensem God, hemia i stap mekem sin blong hem i kam plante moa, mo long fes blong yumi evriwan, hem i stap jikim God.”</w:t>
      </w:r>
      <w:r>
        <w:rPr>
          <w:lang w:val="bi_VU" w:bidi="bi_VU"/>
        </w:rPr>
      </w:r>
      <w:r>
        <w:rPr>
          <w:lang w:val="bi_VU" w:bidi="bi_VU"/>
        </w:rPr>
      </w:r>
    </w:p>
    <w:p>
      <w:pPr/>
      <w:r>
        <w:rPr>
          <w:lang w:val="bi_VU" w:bidi="bi_VU"/>
        </w:rPr>
      </w:r>
    </w:p>
    <w:p>
      <w:pPr>
        <w:pStyle w:val="Heading2"/>
      </w:pPr>
      <w:r>
        <w:rPr>
          <w:lang w:val="bi_VU" w:bidi="bi_VU"/>
        </w:rPr>
        <w:t>Job 35:1</w:t>
      </w:r>
      <w:r>
        <w:rPr>
          <w:lang w:val="bi_VU" w:bidi="bi_VU"/>
        </w:rPr>
      </w:r>
    </w:p>
    <w:p>
      <w:pPr/>
      <w:r>
        <w:rPr>
          <w:lang w:val="bi_VU" w:bidi="bi_VU"/>
        </w:rPr>
      </w:r>
      <w:r>
        <w:rPr>
          <w:vertAlign w:val="superscript"/>
          <w:lang w:val="bi_VU" w:bidi="bi_VU"/>
        </w:rPr>
        <w:t>1</w:t>
      </w:r>
      <w:r>
        <w:rPr>
          <w:lang w:val="bi_VU" w:bidi="bi_VU"/>
        </w:rPr>
        <w:t xml:space="preserve"> Nao Elihu i talem se,</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“Job. Ol tok ya we yu yu stap talem i no stret. Yu stap talem se God i talemaot we yu yu stap mekem i stret,</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be long semtaem nomo, yu stap talem long hem se, ‘God. ?Sin blong mi i stap spolem yu olsem wanem? ?Sipos mi no mekem sin, bambae mi save winim wanem?’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“Job. Naoia bambae mi mi givim ansa long yu, mo long ol fren ya blong yu tu.</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Yu traem lukluk i go long skae. Yu luk ol klaod ya, oli hae we i hae. Be God i stap longwe moa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Sipos yu yu mekem sin, samting ya i no save spolem hem. Mo sipos yu mekem nogud plante taem, be fasin ya i no save mekem hem i harem nogud.</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Mo sipos yu stap mekem i stret, be fasin ya tu i no save halpem hem. Hem i no save kasem wan samting long yu we i save givhan long hem.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Sin blong yu i save spolem ol narafala man nomo, mo ol stret fasin blong yu i save givhan long olgeta ya nomo.</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“Taem man i stap mekem i strong tumas long ol narafala man, ol narafala man ya oli harem nogud, oli stap krae, mo oli stap singaot blong man i kam givhan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Be oli no save luk long God ya we i mekem olgeta, mo we i stap leftemap tingting blong olgeta long taem we oli stap harem nogud.</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Oltaem hem i stap givim waes long yumi, mo i stap mekem yumi waes moa i winim ol anamol mo ol pijin, be oli no save luk long hem.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Be sipos oli krae i go long hem, bambae hem i no save ansa long olgeta, from we oli praod, mo oli man blong mekem nogud.</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God i gat olgeta paoa, be hem i no save luk long olgeta, mo i no save harem olgeta, mo i nogud ol man olsem oli stap krae bigwan long hem.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“Job, yu yu stap talem se yu no luk God. Be i gud yu wet, yu mekem tingting blong yu i longfala. Hem i stap luk trabol ya blong yu.</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Yu stap ting se hem i no save givim panis long ol man nogud mo i no save lukluk tumas long ol sin blong man.</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I moa gud yu no tok, yu stap kwaet. Ol tok blong yu i soemaot we yu yu no save ol samting ya we yu stap talem.”</w:t>
      </w:r>
      <w:r>
        <w:rPr>
          <w:lang w:val="bi_VU" w:bidi="bi_VU"/>
        </w:rPr>
      </w:r>
      <w:r>
        <w:rPr>
          <w:lang w:val="bi_VU" w:bidi="bi_VU"/>
        </w:rPr>
      </w:r>
    </w:p>
    <w:p>
      <w:pPr/>
      <w:r>
        <w:rPr>
          <w:lang w:val="bi_VU" w:bidi="bi_VU"/>
        </w:rPr>
      </w:r>
    </w:p>
    <w:p>
      <w:pPr>
        <w:pStyle w:val="Heading2"/>
      </w:pPr>
      <w:r>
        <w:rPr>
          <w:lang w:val="bi_VU" w:bidi="bi_VU"/>
        </w:rPr>
        <w:t>Job 36:1</w:t>
      </w:r>
      <w:r>
        <w:rPr>
          <w:lang w:val="bi_VU" w:bidi="bi_VU"/>
        </w:rPr>
      </w:r>
    </w:p>
    <w:p>
      <w:pPr/>
      <w:r>
        <w:rPr>
          <w:lang w:val="bi_VU" w:bidi="bi_VU"/>
        </w:rPr>
      </w:r>
      <w:r>
        <w:rPr>
          <w:vertAlign w:val="superscript"/>
          <w:lang w:val="bi_VU" w:bidi="bi_VU"/>
        </w:rPr>
        <w:t>1</w:t>
      </w:r>
      <w:r>
        <w:rPr>
          <w:lang w:val="bi_VU" w:bidi="bi_VU"/>
        </w:rPr>
        <w:t xml:space="preserve"> Nao Elihu i gohed, i talem se,</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“Yu mas mekem tingting blong yu i longfala, yu mas lesin lelebet bakegen blong harem ol tok blong mi we bambae mi talem long saed blong God.</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God i mekem mi, mo mi save plante samting moa, we bambae mi save talemaot blong soemaot we fasin blong hem i stret.</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Ol tok ya we bambae mi talem long yu i tru nomo, mi mi no save giaman. Mi ya we mi stap long fes blong yu, mi mi wan waesman tru.</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“God i hae we i hae, be hem i no save lukluk rabis long man, se i wan samting nating nomo. Hem i strong we i strong, mo i save olgeta samting.</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Hem i no save letem man nogud i stap gogo i kam olfala, be oltaem i stap mekem i stret long ol puaman.</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Oltaem hem i stap lukaot long ol man we laef blong olgeta i stret, i stap letem olgeta oli kam king, mo i stap mekem we ol man oli stap ona long olgeta oltaem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Be i gat ol man i stap we trabol i kasem olgeta, mo i stap holemtaet olgeta olsem we jen i fasemgud han mo leg blong olgeta, mo i mekem olgeta oli harem nogud tumas.</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Ol man olsem, God i stap soemaot long olgeta we oli bin mekem sin. Hem i stap mekem olgeta oli save we oli mekem sin ya we oli praod tumas.</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Hem i stap mekem olgeta oli lesin long tok blong hem we i blong wekemap olgeta. Hem i stap talem long olgeta se oli mas tanem tingting blong olgeta from ol rabis fasin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Sipos oli obei long hem mo oli stap wok blong hem, bambae oli stap win gud long laef blong olgeta, mo bambae oli stap long pis gogo oli olfala.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Be sipos oli no harem tok blong hem, bambae oli ded long faet, we oli no gat save yet.</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“Olgeta we oli no bilif long God, oli gohed, oli stap kros oltaem from laef blong olgeta. Nating we oli stap kasem panis, be oli no save prea long hem blong hem i givhan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Oli stap ded taem oli yangfala yet. Oli stap lus from we oli stap mekem fasin nogud wetem ol pris blong ol narafala god, we i fasin blong sem nomo.</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Be God i stap letem trabol i kam kasem ol man, mo hem i mekem olgeta oli harem nogud. Hem i stap yusum ol trabol ya blong tijim olgeta, mo blong openem ae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“Fastaem, hem i tekemaot yu long trabol, mo i mekem yu yu glad, from we yu yu sef, mo oltaem nomo, kakae i fulap long tebol blong yu.</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Be naoia yu stap kasem panis we i stret nomo blong yu yu kasem.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Yu mas lukaot gud blong yu no foldaon long fasin ya we man i pem yu blong yu mekem samting we yu save se i nogud. Maet yu wantem kasem plante mane, be yu no mas letem mane i pulum yu yu gowe long God long rod we i no stret.</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I nogud yu stap krae blong man i givhan long yu. Naoia paoa blong yu i no naf blong tekemaot yu long trabol ya.</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I nogud yu stap wantem tumas blong tudak i kam. Long tudak ya, olgeta man bambae oli lus.</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Yu mas lukaot gud blong yu no folem ol rabis fasin. God i stap mekem yu yu harem nogud blong yu no moa folem ol fasin ya.</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“!Yu luk! God i hae we i hae, mo hem i gat paoa. Hem i wan nambawan tija, i winim olgeta narafala tija.</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I no gat man i save talem samting long hem blong hem i mekem, no i save tok long hem, i talem se, ‘!Yu yu mekem i no stret!’</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Oltaem ol man oli stap sing blong presem hem from ol wok blong hem, mo yu tu yu mas presem hem.</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Yumi evriwan i stap luk ol wok blong hem, be i no klia, i olsem we yumi stap luk wan samting we i stap longwe.</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Neva bambae yumi save makem paoa blong hem, mo yumi no save kaontem ol yia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“Hem i stap tekem wota long graon, i tanem i kam ren.</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Mo hem i stap letem ren ya i kamaot long klaod, i folfoldaon, blong olgeta man bambae oli gat wota.</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I no gat man i save olsem wanem ol klaod oli stap muv, no olsem wanem tanda i stap faerap olbaot long skae ya we God i stap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!Yufala i luk! Oltaem God i stap mekem laetning i laet olbaot long skae, be insaed long dipsi, tudak nomo i stap.</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Long fasin ya nao, hem i stap rulum olgeta man long wol, mo i stap givim kakae long olgeta we i plante we plante.</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Hem i stap holem laetning olsem spia long han blong hem, mo i talem long hem blong i laet i go kasem mak blong hem.</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Tanda i stap talemaot we big ren i stap kam, mo ol buluk tu oli save we badtaem i klosap.</w:t>
      </w:r>
      <w:r>
        <w:rPr>
          <w:lang w:val="bi_VU" w:bidi="bi_VU"/>
        </w:rPr>
      </w:r>
      <w:r>
        <w:rPr>
          <w:lang w:val="bi_VU" w:bidi="bi_VU"/>
        </w:rPr>
      </w:r>
    </w:p>
    <w:p>
      <w:pPr/>
      <w:r>
        <w:rPr>
          <w:lang w:val="bi_VU" w:bidi="bi_VU"/>
        </w:rPr>
      </w:r>
    </w:p>
    <w:p>
      <w:pPr>
        <w:pStyle w:val="Heading2"/>
      </w:pPr>
      <w:r>
        <w:rPr>
          <w:lang w:val="bi_VU" w:bidi="bi_VU"/>
        </w:rPr>
        <w:t>Job 37:1</w:t>
      </w:r>
      <w:r>
        <w:rPr>
          <w:lang w:val="bi_VU" w:bidi="bi_VU"/>
        </w:rPr>
      </w:r>
    </w:p>
    <w:p>
      <w:pPr/>
      <w:r>
        <w:rPr>
          <w:lang w:val="bi_VU" w:bidi="bi_VU"/>
        </w:rPr>
      </w:r>
      <w:r>
        <w:rPr>
          <w:vertAlign w:val="superscript"/>
          <w:lang w:val="bi_VU" w:bidi="bi_VU"/>
        </w:rPr>
        <w:t>1</w:t>
      </w:r>
      <w:r>
        <w:rPr>
          <w:lang w:val="bi_VU" w:bidi="bi_VU"/>
        </w:rPr>
        <w:t xml:space="preserve"> Badtaem olsem i stap mekem mi mi seksek we mi seksek.</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Yufala evriwan i mas lesin long tanda, we i olsem voes blong God, we i stap kamaot long maot blong hem.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Hem i stap mekem laetning i sut i gokros long skae, we i laet i stat long narasaed wol i go kasem narasaed,</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olgeta man oli stap harem bigfala voes blong hem. Voes blong hem long tanda i olsem tok blong king we i gat paoa, mo oltaem nomo, laetning ya i stap laet.</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Taem God i tok, plante samting blong sapraes oli stap kamkamaot long klia ples, mo ol bigbigfala samting we neva yumi luksave olgeta oli stap kamtru.</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Hem i stap talem long sno* blong i kam folfoldaon long graon, mo i stap sanem bigfala ren i kam we i foldaon bigwan.</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Hem i mekem olgeta man, mo i stap blokem wok blong olgeta blong oli save luksave we hem i mekem olgeta.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Ol wael anamol oli stap go haed long ol hol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Oltaem hariken i stap kamaot long saot, mo win we i kolkol i stap kam long not.</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Taem God i blu long wota, hem i stap mekem i kam aes we i strong we i strong.</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Laetning i stap laet i kamaot long ol klaod,</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mo oltaem ol klaod ya oli stap muv i go olbaot olsem we God nomo i wantem. Long olgeta ples long wol, oli stap mekem evri samting we hem i talem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Hem i stap sanem ren i kam blong mekem graon i wetwet, be i save sanem i kam tu blong panisim ol man, no blong soemaot long olgeta we hem i lavem olgeta.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“Job, yu stap kwaet smoltaem bakegen, mo yu lesin. Yu mas tingbaot ol bigbigfala wok ya we God i stap mekem.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Yu yu no save nating ol tok we God i talem blong mekem laetning i kamaot long klaod.</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?Yu yu save waes blong hem we i mekem ol klaod oli stap gud long ples blong olgeta long skae?</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Taem saot win i blu, hem i mekem ples ya i hot tumas, be yu yu no save mekem wan samting nating, yu stap harem nogud nomo.</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Skae ya antap i strong we i strong, i olsem bras we oli saenemgud, be yu yu no givhan long God blong i putum long ples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Yu traem tijim mifala long ol samting we bambae mifala i save talem long God. Mifala i no save tok wetem hem from we mifala i no gat samting blong talem.</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Mi mi fraet blong toktok wetem hem, from we mi no wantem lukaot ded blong mi.</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“Naoia, strong win i brum long skae, i mekem hem i klin we i klin, mo san i saen we i saen, yumi no save lukluk i go long hem.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Long saed i go long not, yumi luk we skae i red olsem gol. Bigfala laet ya blong God i mekem yumi fraet we yumi fraet.</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Paoa blong God i bigwan tumas, yumi no save kam klosap long hem. Fasin blong hem i stret olgeta, mo oltaem hem i stap jajem man long stret fasin.</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Mo from samting ya, olgeta man oli stap ona long hem, mo oli stap tinghevi long hem. Be olgeta we oli stap talem se oli waes, hem i tanem baksaed long olgeta.”</w:t>
      </w:r>
      <w:r>
        <w:rPr>
          <w:lang w:val="bi_VU" w:bidi="bi_VU"/>
        </w:rPr>
      </w:r>
      <w:r>
        <w:rPr>
          <w:lang w:val="bi_VU" w:bidi="bi_VU"/>
        </w:rPr>
      </w:r>
    </w:p>
    <w:p>
      <w:pPr/>
      <w:r>
        <w:rPr>
          <w:lang w:val="bi_VU" w:bidi="bi_VU"/>
        </w:rPr>
      </w:r>
    </w:p>
    <w:p>
      <w:pPr>
        <w:pStyle w:val="Heading2"/>
      </w:pPr>
      <w:r>
        <w:rPr>
          <w:lang w:val="bi_VU" w:bidi="bi_VU"/>
        </w:rPr>
        <w:t>Job 38:1</w:t>
      </w:r>
      <w:r>
        <w:rPr>
          <w:lang w:val="bi_VU" w:bidi="bi_VU"/>
        </w:rPr>
      </w:r>
    </w:p>
    <w:p>
      <w:pPr/>
      <w:r>
        <w:rPr>
          <w:lang w:val="bi_VU" w:bidi="bi_VU"/>
        </w:rPr>
      </w:r>
      <w:r>
        <w:rPr>
          <w:vertAlign w:val="superscript"/>
          <w:lang w:val="bi_VU" w:bidi="bi_VU"/>
        </w:rPr>
        <w:t>1</w:t>
      </w:r>
      <w:r>
        <w:rPr>
          <w:lang w:val="bi_VU" w:bidi="bi_VU"/>
        </w:rPr>
        <w:t xml:space="preserve"> Nao i gat wan bigfala win i blu, mo Hae God i kamtru long win ya, i tok long Job, i talem se,</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“?Yu hu ya we yu stap talem se mi mi no waes? Ol tok ya blong yu i soemaot we yu no gat hed nating.</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Sipos yu yu wan man, yu stanap, yu ansa long ol kwestin blong mi.</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“?Taem we mi mi mekem wol ya, yu yu stap wea? Sipos yu save, yu talem long mi.</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?Hu i makemaot wol ya, se bambae i bigwan olsem wanem? ?Hu i pulum teplaen antap long hem blong makem saes blong hem? ?Yu save ansa long ol kwestin ya?</w:t>
      </w:r>
      <w:r>
        <w:rPr>
          <w:lang w:val="bi_VU" w:bidi="bi_VU"/>
        </w:rPr>
      </w:r>
      <w:r>
        <w:rPr>
          <w:lang w:val="bi_VU" w:bidi="bi_VU"/>
        </w:rPr>
      </w:r>
    </w:p>
    <w:p>
      <w:pPr/>
      <w:r>
        <w:rPr>
          <w:lang w:val="bi_VU" w:bidi="bi_VU"/>
        </w:rPr>
      </w:r>
    </w:p>
    <w:p>
      <w:pPr/>
      <w:r>
        <w:rPr>
          <w:lang w:val="bi_VU" w:bidi="bi_VU"/>
        </w:rPr>
      </w:r>
      <w:r>
        <w:rPr>
          <w:vertAlign w:val="superscript"/>
          <w:lang w:val="bi_VU" w:bidi="bi_VU"/>
        </w:rPr>
        <w:t>6-7</w:t>
      </w:r>
      <w:r>
        <w:rPr>
          <w:lang w:val="bi_VU" w:bidi="bi_VU"/>
        </w:rPr>
        <w:t xml:space="preserve"> Long moning blong dei ya we mi mi stanemap ol pos we oli holem wol ya, mo mi putum fandesen blong hem, ol sta oli harem gud tumas, oli stap singsing wanples, mo ol enjel long heven oli glad tumas, oli stap singsingaot, be mi no luk yu long taem ya. ?Ol pos ya oli stanap long wanem? ?Mo hu i putum fas ston long kona blong fandesen ya, we ol narafala ston blong hem oli stap laenap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“?Long taem ya we solwota i sut, i kamaot long graon fastaem, olsem we pikinini i bon, i kamaot long bel blong mama blong hem, be hu i satem doa blong blokem solwota ya i stap long ples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Long taem ya, mi nao mi tekem klaod, mi kavremap solwota ya long hem, mo mi mekem tudak i kam olsem klos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Mo mi mi putum mak we solwota bambae i go finis long hem, olsem we mi putum stonwol i goraon long hem blong blokemgud hem.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Mi talem long hem se, ‘Bambae yu go kasem ples ya, yu no bitim i go moa. Paoa blong yu bambae i finis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Job. ?Olsem wanem? ?Long laef blong yu, samtaem yu save singaot delaet se, ‘!Delaet, yu kamtru!’?</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?Samtaem yu save talem long moning se, ‘Moning, yu holem wol ya, yu seksekemgud, blong ol man nogud oli kamkamaot long ol ples blong olgeta we oli stap haed long hem?’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Taem i brok delaet, man i save luk ol hil mo ol krik i kamaot we i klia we i klia, oli go antap i godaon olsem blangket we i benben olbaot. Saed blong ol hil i kamaot i klia gud, olsem trak blong man long sanbij.</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Long dei, san i mekem ples i saen tumas, nao ol man nogud oli no glad long hem. Hem i stap blokem olgeta, oli no moa save go spolem ol man.</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“?Olsem wanem? ?Samtaem yu yu godaon insaed long dipsi, long ples we solwota i stap kamaot long hem? ?Samtaem yu yu wokbaot long botom blong dip solwota?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?I gat man i soemaot long yu finis doa blong Hom* ya blong ol Dedman we insaed, i tudak olgeta?</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?Yu yu save saes blong wol ya? ?Hem i bigwan olsem wanem? Sipos yu save, yu talem long mi.</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“?Yu yu save weples laet i stap kamaot long hem, mo wanem ples stamba blong tudak i stap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?Yu save tekem tufala i go long ples blong tufala? ?Mo yu savegud ol rod blong go long ples blong tufala?</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Ating yu save mekem olsem from we yu yu wan olfala tru, yu stap fastaem, taem we wol ya i no gat yet.</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“?Samtaem yu yu go long ples ya we mi stap putumgud sno* mo ston blong aes* i stap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Mi putum olgeta oli stap rere blong mi save yusum olgeta long taem blong trabol, mo long dei blong faet.</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?No samtaem yu go long ples ya we san i stap kam antap long hem? ?No yu go finis long ples ya we iswin* i stap kamaot long hem?</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“?Hu i mekem rod, blong ren i folem blong i kam folfoldaon long wol ya? ?Mo hu i klinim rod, blong tanda i folem blong i kam faerap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?Hu i stap mekem ren i kam long ples we i no gat man long hem?</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?Mo hu i stap mekem i ren long draeples, blong mekem gras i gru?</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?Olsem wanem? ?Ren mo wota blong naet tufala i gat papa blong tufala?</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?Aes mo wota blong naet we i kam aes, tufala i gat mama blong tufala?</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Oltaem wota i stap kam aes we i strong olsem ston, mo solwota tu i stap kam aes, be hemia wok blong mi ya.</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“?Ol seven sta ya we nem blong olgeta Pleades,* yu yu save fasem olgeta i stap wanples? ?Mo ol sta ya we nem blong olgeta Oraeon,* yu save tekemaot rop ya we i fasemtaet olgeta?</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?Yu yu save singaot ol sta blong oli stap kamkamaot long stret manis blong olgeta? ?Mo tufala grup blong sta ya we nem blong tufala Bigfala Bea mo Ol Smol Bea, yu save lidim tufala i go long ples blong tufala?</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?Yu yu savegud ol loa we i holem ol samting long skae? ?Mo yu save mekem ol loa ya oli holem ol samting long graon ya?</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“?Olsem wanem? ?Yu yu save tok long klaod, blong i mekem ren i folfoldaon, gogo yu wetwet olgeta?</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?Mo sipos yu traem tok long laetning blong i laet, yu ting se bambae hem i save talem se, ‘Yes, Masta.’?</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?Hu i stap talemaot long pijin ya aebis* we Nael Reva bambae i ron bigwan? ?Mo hu i stap talemaot long man faol we ren bambae i kam?</w:t>
      </w:r>
      <w:r>
        <w:rPr>
          <w:lang w:val="bi_VU" w:bidi="bi_VU"/>
        </w:rPr>
      </w:r>
      <w:r>
        <w:rPr>
          <w:lang w:val="bi_VU" w:bidi="bi_VU"/>
        </w:rPr>
      </w:r>
    </w:p>
    <w:p>
      <w:pPr/>
      <w:r>
        <w:rPr>
          <w:lang w:val="bi_VU" w:bidi="bi_VU"/>
        </w:rPr>
      </w:r>
    </w:p>
    <w:p>
      <w:pPr/>
      <w:r>
        <w:rPr>
          <w:lang w:val="bi_VU" w:bidi="bi_VU"/>
        </w:rPr>
      </w:r>
      <w:r>
        <w:rPr>
          <w:vertAlign w:val="superscript"/>
          <w:lang w:val="bi_VU" w:bidi="bi_VU"/>
        </w:rPr>
        <w:t>37</w:t>
      </w:r>
      <w:r>
        <w:rPr>
          <w:lang w:val="bi_VU" w:bidi="bi_VU"/>
        </w:rPr>
        <w:t xml:space="preserve"> ?Hu i waes gud, we i save kaontem ol klaod long skae, mo hu i save kafsaedem olgeta blong ren i folfoldaon,</w:t>
      </w:r>
      <w:r>
        <w:rPr>
          <w:lang w:val="bi_VU" w:bidi="bi_VU"/>
        </w:rPr>
      </w:r>
      <w:r>
        <w:rPr>
          <w:lang w:val="bi_VU" w:bidi="bi_VU"/>
        </w:rPr>
      </w:r>
    </w:p>
    <w:p>
      <w:pPr/>
      <w:r>
        <w:rPr>
          <w:lang w:val="bi_VU" w:bidi="bi_VU"/>
        </w:rPr>
      </w:r>
    </w:p>
    <w:p>
      <w:pPr/>
      <w:r>
        <w:rPr>
          <w:lang w:val="bi_VU" w:bidi="bi_VU"/>
        </w:rPr>
      </w:r>
      <w:r>
        <w:rPr>
          <w:vertAlign w:val="superscript"/>
          <w:lang w:val="bi_VU" w:bidi="bi_VU"/>
        </w:rPr>
        <w:t>38</w:t>
      </w:r>
      <w:r>
        <w:rPr>
          <w:lang w:val="bi_VU" w:bidi="bi_VU"/>
        </w:rPr>
        <w:t xml:space="preserve"> i mekem asis blong graon i wetwet nao biaen i kam strong?</w:t>
      </w:r>
      <w:r>
        <w:rPr>
          <w:lang w:val="bi_VU" w:bidi="bi_VU"/>
        </w:rPr>
      </w:r>
      <w:r>
        <w:rPr>
          <w:lang w:val="bi_VU" w:bidi="bi_VU"/>
        </w:rPr>
      </w:r>
    </w:p>
    <w:p>
      <w:pPr/>
      <w:r>
        <w:rPr>
          <w:lang w:val="bi_VU" w:bidi="bi_VU"/>
        </w:rPr>
      </w:r>
    </w:p>
    <w:p>
      <w:pPr/>
      <w:r>
        <w:rPr>
          <w:lang w:val="bi_VU" w:bidi="bi_VU"/>
        </w:rPr>
      </w:r>
      <w:r>
        <w:rPr>
          <w:vertAlign w:val="superscript"/>
          <w:lang w:val="bi_VU" w:bidi="bi_VU"/>
        </w:rPr>
        <w:t>39-40</w:t>
      </w:r>
      <w:r>
        <w:rPr>
          <w:lang w:val="bi_VU" w:bidi="bi_VU"/>
        </w:rPr>
        <w:t xml:space="preserve"> “?Taem ol laeon oli stap haed long hol blong ston, no oli stap wet blong kasem kakae blong olgeta, yu yu stap go tekem kakae i kam blong oli kakae? ?Yu yu stap givim kakae long ol pikinini blong olgeta we oli hanggri tumas?</w:t>
      </w:r>
      <w:r>
        <w:rPr>
          <w:lang w:val="bi_VU" w:bidi="bi_VU"/>
        </w:rPr>
      </w:r>
      <w:r>
        <w:rPr>
          <w:lang w:val="bi_VU" w:bidi="bi_VU"/>
        </w:rPr>
      </w:r>
    </w:p>
    <w:p>
      <w:pPr/>
      <w:r>
        <w:rPr>
          <w:lang w:val="bi_VU" w:bidi="bi_VU"/>
        </w:rPr>
      </w:r>
    </w:p>
    <w:p>
      <w:pPr/>
      <w:r>
        <w:rPr>
          <w:lang w:val="bi_VU" w:bidi="bi_VU"/>
        </w:rPr>
      </w:r>
      <w:r>
        <w:rPr>
          <w:vertAlign w:val="superscript"/>
          <w:lang w:val="bi_VU" w:bidi="bi_VU"/>
        </w:rPr>
        <w:t>41</w:t>
      </w:r>
      <w:r>
        <w:rPr>
          <w:lang w:val="bi_VU" w:bidi="bi_VU"/>
        </w:rPr>
        <w:t xml:space="preserve"> ?Taem ol pijin ya reven* oli hanggri, mo oli stap go olbaot blong lukaot kakae, mo ol pikinini blong olgeta oli stap krae long mi from we oli wantem kakae, hu nao i stap fidim olgeta?</w:t>
      </w:r>
      <w:r>
        <w:rPr>
          <w:lang w:val="bi_VU" w:bidi="bi_VU"/>
        </w:rPr>
      </w:r>
      <w:r>
        <w:rPr>
          <w:lang w:val="bi_VU" w:bidi="bi_VU"/>
        </w:rPr>
      </w:r>
    </w:p>
    <w:p>
      <w:pPr/>
      <w:r>
        <w:rPr>
          <w:lang w:val="bi_VU" w:bidi="bi_VU"/>
        </w:rPr>
      </w:r>
    </w:p>
    <w:p>
      <w:pPr>
        <w:pStyle w:val="Heading2"/>
      </w:pPr>
      <w:r>
        <w:rPr>
          <w:lang w:val="bi_VU" w:bidi="bi_VU"/>
        </w:rPr>
        <w:t>Job 39:1</w:t>
      </w:r>
      <w:r>
        <w:rPr>
          <w:lang w:val="bi_VU" w:bidi="bi_VU"/>
        </w:rPr>
      </w:r>
    </w:p>
    <w:p>
      <w:pPr/>
      <w:r>
        <w:rPr>
          <w:lang w:val="bi_VU" w:bidi="bi_VU"/>
        </w:rPr>
      </w:r>
      <w:r>
        <w:rPr>
          <w:vertAlign w:val="superscript"/>
          <w:lang w:val="bi_VU" w:bidi="bi_VU"/>
        </w:rPr>
        <w:t>1</w:t>
      </w:r>
      <w:r>
        <w:rPr>
          <w:lang w:val="bi_VU" w:bidi="bi_VU"/>
        </w:rPr>
        <w:t xml:space="preserve"> ?Taem ol wael nani blong hil oli bonem pikinini, yu yu save? ?Mo taem wael dia i bonem pikinini blong hem, yu yu luk?</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?Yu yu savegud fasin blong olgeta, se oltaem oli gat bel hamas manis? ?Mo yu yu save makem manis we bambae oli bonem pikinini blong olgeta long hem?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?Yu yu save wetaem bambae oli sidaon blong bonem pikinini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Long bus, ol pikinini blong olgeta oli stap kwaet gogo oli kam strong, nao oli gowe long mama blong olgeta, we oli no save kambak.</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“?Hu i mekem ol wael dongki oli stap long bus? ?Hu i letem olgeta oli stap go olbaot?</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Mi nao mi givim draeples long olgeta se i hom blong olgeta, mo mi letem olgeta oli stap gud nomo long bigfala flat ples ya we i gat fulap sol long hem.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Oli no save stap klosap long ol taon we i gat tumas noes, mo i no gat man i save mekem olgeta oli kam kwaet blong oli wok.</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Oli save go olbaot long ol bigbigfala hil blong lukaot kakae blong olgeta, mo long ol hil ya, oli save faenem ol lif blong oli kakae.</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“?Yu ting se wael buluk i wantem mekem wok blong yu? Nating we wan naet nomo, be hem i no save stap long haos blong anamol blong yu.</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Yu no save putum rop long nek blong hem blong lidim hem, mo yu no save mekem hem i pulum plao blong digim garen* blong yu, no i pulum narafala aean bakegen, blong klinim graon blong yu.</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Hem i strong we i strong, be yu save dipen long hem blong i mekem ol bigfala wok blong yu.</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?Yu ting se hem i save tekemaot ol kakae long garen blong yu, mo i save klinimaot ol makas blong wit* blong tekem kakae blong hem i kam?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“Bigfala pijin ya ostrij* i stap saksakem wing blong hem i strong tumas, be hem i no save flae olsem narafala pijin ya stok.*</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Ostrij ya, fasin blong hem, oltaem hem i stap putum eg blong hem long graon nomo, nao i livim olgeta i stap, blong graon i stap mekem olgeta i wom.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Hem i no save tingbaot we wael anamol i save purumbut long ol eg ya, i save brekem olgeta, no wan narafala samting i save smasem olgeta.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Hem i stap mekem olsem we ol eg ya i no blong hem, mo i no tingbaot we maet ol hadwok blong hem i blong nating nomo.</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Hem i stap mekem olsem from we mi mi no mekem hem i waes, mi no mekem we hem i gat hed.</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Be taem hem i girap i resis, hem i save laf long hos wetem man we i sidaon long hem.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“Job. ?Ol hos ya we oli strong tumas, yu yu mekem olgeta? ?Yu yu putum ol longlongfala hea long nek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?Yu yu mekem olgeta we oli save jam olsem lokis*? ?Mo yu mekem we oli save mekem noes long nus blong olgeta we ol man oli fraet long hem?</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Long taem blong faet, ol hos ya oli stap stanap rere, oli stap skraskrasem graon. Olgeta oli strong tumas, mo oltaem oli glad blong resis i go long faet.</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Oli no save fraet nating. I no gat wan naef blong faet i save mekem olgeta oli tanemraon.</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Ol samting blong faet we ol man blong ron long hos oli karem, oltaem oli stap mekem plante noes, mo taem san i saen long olgeta, oli saen we i saen.</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Mo taem ol hos ya oli harem pupu, oli no save stanap kwaet, oli stap seksek from we oli glad tumas, oli wantem spid i go.</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Taem pupu i singaot, olgeta tu oli mekenoes long nus blong olgeta. Taem oli no go klosap long faet yet, be oli save harem smel blong hem, mo oli save harem ol komanda oli stap singaot long ol soldia, nao oli no save stap kwaet, oli mas go joen.</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“?Olsem wanem? ?Taem hok* i openem wing blong hem blong flae i go long saot, yu yu soemaot ples ya long hem we bambae i go long hem?</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Ol pijin ya igel* oli no save wet long yu blong yu go talem long olgeta, blong oli go mekem nes blong olgeta antap long ol hil we i hae we i hae.</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Oltaem oli stap mekem ples blong olgeta antap long ol bigbigfala ston we oli hae moa winim ol narawan. Nating we i antap we i antap olgeta, be oli stap mekem ol ples ya oli kam sefples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Oltaem oli stap long ol hae ples ya, oli stap lukluk i go long olgeta ples, blong faenem sam samting we oli save go kilim blong kakae.</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Oltaem olgeta oli stap hivap raon long ol dedbodi, mo ol pikinini blong olgeta oli stap dring blad blong ol dedbodi ya.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“Job. !Mi mi God, mi gat olgeta paoa, be yu yu stap agensem mi ya! ?Olsem wanem? ?Naoia bambae yu stap kwaet, no bambae yu gohed blong givim ansa long mi?”</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Nao Job i talem se, “Hae God. ?Wanem moa bambae mi save talem? Mi mi stap toktok krangke nomo. Mi no save tok bakegen.</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Mi mi toktok tumas finis.”</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Hae God i stap long bigfala win ya yet, mo i tok long Job bakegen.</w:t>
      </w:r>
      <w:r>
        <w:rPr>
          <w:lang w:val="bi_VU" w:bidi="bi_VU"/>
        </w:rPr>
      </w:r>
      <w:r>
        <w:rPr>
          <w:lang w:val="bi_VU" w:bidi="bi_VU"/>
        </w:rPr>
      </w:r>
    </w:p>
    <w:p>
      <w:pPr/>
      <w:r>
        <w:rPr>
          <w:lang w:val="bi_VU" w:bidi="bi_VU"/>
        </w:rPr>
      </w:r>
    </w:p>
    <w:p>
      <w:pPr/>
      <w:r>
        <w:rPr>
          <w:lang w:val="bi_VU" w:bidi="bi_VU"/>
        </w:rPr>
      </w:r>
      <w:r>
        <w:rPr>
          <w:vertAlign w:val="superscript"/>
          <w:lang w:val="bi_VU" w:bidi="bi_VU"/>
        </w:rPr>
        <w:t>7-8</w:t>
      </w:r>
      <w:r>
        <w:rPr>
          <w:lang w:val="bi_VU" w:bidi="bi_VU"/>
        </w:rPr>
        <w:t xml:space="preserve"> Hem i talem se, “?Olsem wanem? ?Yu yu stap traem blong soemaot we fasin blong mi i no stret? ?Yu yu wantem talem se mi mi stap mekem i no stret, blong yu save traem soemaot we yu yu stap mekem i stret? Sipos yu wan man, yu stanap, yu givim ansa long ol kwestin blong mi.</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?Yu ting se yu strong olsem mi? ?Yu save tok bigwan olsem mi, we voes blong mi i bigwan olsem tanda?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Sipos i olsem, yu mas soemaot we yu yu gat nem. Sipos yu yu wan king mo yu gat ol gudgudfala samting blong yu, yu mas letem ol man oli luk paoa blong yu.</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I gud yu makem olgeta we oli praod, nao yu letem kros blong yu i kamaot, yu faerap long olgeta, yu daonem olgeta.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Yes, yu luk long olgeta, yu mekem tingting blong olgeta i stap daon. Yu go flatem ol man nogud ya wantaem nomo, long weples olgeta oli stap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Yu go berem olgeta evriwan long graon, yu fasem olgeta oli stap olwe long Hom* blong ol Dedman.</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Sipos yu mekem olsem, mi bambae mi fas man blong presem nem blong yu, mo bambae mi talemaot we yu yu win long paoa blong yu nomo.</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“Yu traem tingbaot bigfala anamol ya Behemot. Mi mi mekem hem, mo mi mekem yu. Hem i stap kakae gras olsem buluk,</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be yu luk bodi blong hem. Hem i strong tumas, paoa blong hem i stap long ol mit ya we i stap holem ol bun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Tel blong hem i stap muf sloslo, olsem tri ya sida* we win i blu long hem, mo ol string long leg blong hem oli strong we i strong.</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Bun blong hem i strong olsem bras, mo leg blong hem i olsem aean stret.</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“Long olgeta samting we mi mi mekem, hem i wan samting we man i sapraes moa long hem, i winim olgeta narafala samting, mo mi nomo mi save faet long hem, we bambae mi winim hem.</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Hem i stap kakae ol gras we i stap gru antap long ol hil, long ples ya we ol wael anamol oli stap pleplei long hem.</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Hem i stap slip insaed long ol ropnil, mo i stap haed insaed long ol longlongfala gras long swom.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Haos blong hem, ol ropnil, mo oltaem hem i stap haed long sed blong ol tri ya wilo,* klosap long wota.</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Hem i no save fraet long reva we i ron strong. Taem Jodan Reva i ron bigwan, i faerap long fes blong hem, be hem i no fraet, i stap kwaet nomo.</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I no gat man i save mekem hem i blaen blong i holemtaet hem, mo i no gat man i save holem nus blong hem long trap.</w:t>
      </w:r>
      <w:r>
        <w:rPr>
          <w:lang w:val="bi_VU" w:bidi="bi_VU"/>
        </w:rPr>
      </w:r>
      <w:r>
        <w:rPr>
          <w:lang w:val="bi_VU" w:bidi="bi_VU"/>
        </w:rPr>
      </w:r>
    </w:p>
    <w:p>
      <w:pPr/>
      <w:r>
        <w:rPr>
          <w:lang w:val="bi_VU" w:bidi="bi_VU"/>
        </w:rPr>
      </w:r>
    </w:p>
    <w:p>
      <w:pPr>
        <w:pStyle w:val="Heading2"/>
      </w:pPr>
      <w:r>
        <w:rPr>
          <w:lang w:val="bi_VU" w:bidi="bi_VU"/>
        </w:rPr>
        <w:t>Job 41:1</w:t>
      </w:r>
      <w:r>
        <w:rPr>
          <w:lang w:val="bi_VU" w:bidi="bi_VU"/>
        </w:rPr>
      </w:r>
    </w:p>
    <w:p>
      <w:pPr/>
      <w:r>
        <w:rPr>
          <w:lang w:val="bi_VU" w:bidi="bi_VU"/>
        </w:rPr>
      </w:r>
      <w:r>
        <w:rPr>
          <w:vertAlign w:val="superscript"/>
          <w:lang w:val="bi_VU" w:bidi="bi_VU"/>
        </w:rPr>
        <w:t>1</w:t>
      </w:r>
      <w:r>
        <w:rPr>
          <w:lang w:val="bi_VU" w:bidi="bi_VU"/>
        </w:rPr>
        <w:t xml:space="preserve"> “Bigfala anamol ya Leviatan,* yu yu no save kasem hem long huk, mo yu no save fasemtaet tang blong hem long rop.</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Yu yu no naf nating blong putum rop i gotru long nus blong hem, no blong mekem huk i gotru long maot blong hem.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?Yu ting se hem i save askemgud long yu blong yu letem hem i go fri? ?Yu ting se hem i save krae long yu blong yu yu sore long hem? !Hem i no save tinghevi long yu nating!</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Hem i no save agri blong i kam wok blong yu, mo i no save mekem promes wetem yu se bambae i slef* blong yu gogo i ded.</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?Yu ting se yu save mekem hem i kam kwaet, olsem pijin we yu holem long bus? Yu no save fasem hem long rop blong ol gel blong yu oli pleplei long hem.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?Yu ting se ol man blong salem fis oli save tok from praes blong hem? Ol bisnesman oli no save katkatem long ol smosmol pis blong salem.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?Yu ting se yu save planem spia long skin blong hem? Yu no save sperem long hed blong hem blong kilim hem i ded.</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Sipos yu traem wan taem nomo blong tajem hem, be neva bambae yu wantem tajem hem bakegen. Bambae hem i faet long yu, we neva bambae yu save fogetem.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“Taem ol man oli luk bigfala anamol ya, oli fraet, we oli seksek tumas from, nao oli stap folfoldaon long graon.</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Taem anamol ya i girap, man we i luk, i fraet tumas. I no gat man i save stanap long fes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I no gat man we i save go faet long hem we bambae i save sef. I no gat man long wol ya, we i save go faet long hem.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“Bambae mi traem tokbaot leg blong hem long yu. Bambae mi traem stori long bodi blong hem we i bigwan olsem wanem mo i strong olsem wanem.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Skin blong hem i olsem strong klos blong faet, mo i no gat man i save planem spia i gotru long hem.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I no gat man i save openem maot blong hem. Ol tut blong hem i stap mekem man i fraet tumas.</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Skin blong baksaed blong hem, mi wokem long ol sil blong blokem ara. Olgeta oli strong olsem ston, mo oli laenap, oli joen gud wanples,</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nating we win, be bambae i no save gotru.</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Mi fasemgud olgeta we oli stap joen gud wanples, blong i no gat wan samting i save pulumaot olgeta.</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Ae blong hem i saen we i saen, i red olsem san we i jes girap long moning, mo taem hem i snis, laet i stap kamkamaot long nus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Taem hem i openem maot blong hem, faea we i laet i stap kamkamaot, mo oltaem ol smosmol faea oli stap sut i kam.</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Smok i stap kamaot bigwan long nus blong hem, olsem smok blong gras we man i bonem we i no drae gud.</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Win blong hem i stap mekem faea i laet, mo faea we i laet, i stap kamaot long maot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Nek blong hem i strong we i strong, nao taem ol man oli luk hem, oli fraet we i fraet.</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I no gat wan ples long bodi blong hem we skin blong hem i sofsof, olgeta skin blong hem i strong olsem aean nomo.</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Tingting blong hem i strong we i strong, olsem ston blong granem wit.* Hem i no save fraet nating, mo i no gat wan samting nating i save mekem hem i ronwe.</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Taem hem i girap, nating we ol larikenman blong faet, be oli save fraet we i fraet, we oli no gat paoa nating.</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I no gat wan naef blong faet i save mekem hem i karekil. I no gat spia, no ara, no wanem we i save mekem hem i harem nogud.</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Hem i stap luk aean i olsem waelken nomo, mo long hem, bras i olsem wud we i roten finis.</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I no gat ara we i save mekem hem i ronwe, mo ol ston we man i stonem hem long hem, hem i harem olsem gras nomo.</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Hem i luk nalnal i olsem waelken nomo, mo taem ol man oli sperem hem long spia, hem i stap laf nomo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Ol skal long bel blong hem oli sap olsem pis botel. Oli stap katem sofmad olsem plao we buluk i pulum blong brekem graon.</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Taem hem i swim strong, hem i stap tantanem solwota i mekem i waet we i waet, mo i stap mekem wota i boel olsem wota we i boel long sospen.</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Mo taem hem i spid i go, solwota biaen long hem i stap soemaot trak blong hem we i saen we i waet gud.</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I no gat wan samting long wol ya we i olsem hem. Hem i wan samting we i no save fraet.</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Ol anamol we oli flas tumas, be hem i stap lukluk rabis nomo long olgeta. Hem i king blong olgeta wael anamol.”</w:t>
      </w:r>
      <w:r>
        <w:rPr>
          <w:lang w:val="bi_VU" w:bidi="bi_VU"/>
        </w:rPr>
      </w:r>
      <w:r>
        <w:rPr>
          <w:lang w:val="bi_VU" w:bidi="bi_VU"/>
        </w:rPr>
      </w:r>
    </w:p>
    <w:p>
      <w:pPr/>
      <w:r>
        <w:rPr>
          <w:lang w:val="bi_VU" w:bidi="bi_VU"/>
        </w:rPr>
      </w:r>
    </w:p>
    <w:p>
      <w:pPr>
        <w:pStyle w:val="Heading2"/>
      </w:pPr>
      <w:r>
        <w:rPr>
          <w:lang w:val="bi_VU" w:bidi="bi_VU"/>
        </w:rPr>
        <w:t>Job 42:1</w:t>
      </w:r>
      <w:r>
        <w:rPr>
          <w:lang w:val="bi_VU" w:bidi="bi_VU"/>
        </w:rPr>
      </w:r>
    </w:p>
    <w:p>
      <w:pPr/>
      <w:r>
        <w:rPr>
          <w:lang w:val="bi_VU" w:bidi="bi_VU"/>
        </w:rPr>
      </w:r>
      <w:r>
        <w:rPr>
          <w:vertAlign w:val="superscript"/>
          <w:lang w:val="bi_VU" w:bidi="bi_VU"/>
        </w:rPr>
        <w:t>1</w:t>
      </w:r>
      <w:r>
        <w:rPr>
          <w:lang w:val="bi_VU" w:bidi="bi_VU"/>
        </w:rPr>
        <w:t xml:space="preserve"> Nao Job i talem se,</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“Hae God. Mi save we yu yu gat olgeta paoa, mo yu save mekem olgeta samting we yu wantem.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Fastaem yu yu tok long mi se mi mi no gat hed nating. Mo yu talem se mi no naf blong talem se yu yu no waes. Be sore, mi mi stap tokbaot ol samting we mi no save. Mi stap talem ol bigbigfala samting, we i bitim save blong mi.</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Yu talem long mi blong mi lesin taem yu yu tok, mo blong mi traem givim ansa long ol kwestin blong yu.</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Fastaem, ol narafala man nomo oli stap tokbaot yu long mi, be naoia, mi mi luk yu stret long ae blong mi.</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From samting ya, mi mi sem tumas long ol samting ya we mi stap talem, mi harem nogud tumas from. Naoia mi tanem tingting blong mi, mi lego ol fasin ya finis, mo mi stap sidaon long asis blong graon, mo long asis faea.”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taem Hae God i talem ol tok ya long Job finis, hem i tok long Elifas, i talem se, “Mi mi kros long yu mo long tufala fren ya blong yu, from we taem yufala i tokbaot mi, tok blong yufala i no tru nating, i no olsem tok blong Job. Hem i man blong wok blong mi, mo tok blong hem i tru.</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From samting ya, naoia yufala i mas tekem seven bul wetem seven man sipsip, yufala i mas go luk hem. Bambae yufala i kilim ol anamol ya blong mekem sakrefaes ya we i blong bonem i bon evriwan. Nao hem bambae i prea from yufala, mo mi bambae mi harem prea blong hem. I stret nomo blong mi mekem yufala i sem bigwan, be bambae mi no mekem olsem. Taem yufala i tokbaot mi, tok blong yufala i no tru nating, i no olsem tok ya blong Job we i tru.”</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Elifas, mo Bildad mo Jofara, trifala i mekem olsem we Hae God i talem, mo hem i harem prea blong Job.</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taem Job i prea finis from trifala ya, Hae God i mekem hem i kam rijman bakegen, we i givim jenis long hem long olgeta samting we hem i gat fastaem, be i dabolem evriwan.</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ol brata blong Job wetem ol sista blong hem, mo ol fren blong hem blong bifo, oli kam luk hem, mo oli mekem lafet long haos blong hem. Olgeta oli talemaot we oli harem nogud wetem hem, mo oli leftemap tingting blong hem from ol trabol ya we Hae God i bin putum long hem. Mo olgeta wanwan oli givim mane mo gol ring long hem.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long las haf blong laef blong Job, Hae God i stap blesem hem moa i winim we i stap blesem hem fastaem. Job i gat fotin taosen sipsip, mo sikis taosen kamel, mo tu taosen buluk, mo wan taosen dongki.</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Mo hem i gat seven pikinini boe blong hem bakegen, wetem tri dota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Hem i putum nem blong fasbon dota blong hem se Jemima, mo sekenbon, Kejia, mo lasbon, Kerenapuk.</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Mo olbaot long wol ya, i no gat gel we i naes we i naes olsem trifala ya. Mo hem i makemaot ol haf blong olting blong hem blong givim i go long trifala, stret olsem we i makemaot blong givim long ol brata blong trifala.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Biaen long taem ya, Job i stap wan handred foti yia bakegen. Hem i stap gogo i luk ol smol bubu blong hem, wetem ol pikinini blong olgeta tu,</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hem i ded we i olfala we i olfala.</w:t>
      </w:r>
      <w:r>
        <w:rPr>
          <w:lang w:val="bi_VU" w:bidi="bi_VU"/>
        </w:rPr>
      </w:r>
      <w:r>
        <w:rPr>
          <w:lang w:val="bi_VU" w:bidi="bi_V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bi_V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ible.org.fj/"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