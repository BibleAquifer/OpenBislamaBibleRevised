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Hosea 1:1</w:t>
      </w:r>
      <w:r>
        <w:rPr>
          <w:lang w:val="bi_VU" w:bidi="bi_VU"/>
        </w:rPr>
      </w:r>
    </w:p>
    <w:p>
      <w:pPr/>
      <w:r>
        <w:rPr>
          <w:lang w:val="bi_VU" w:bidi="bi_VU"/>
        </w:rPr>
      </w:r>
      <w:r>
        <w:rPr>
          <w:vertAlign w:val="superscript"/>
          <w:lang w:val="bi_VU" w:bidi="bi_VU"/>
        </w:rPr>
        <w:t>1</w:t>
      </w:r>
      <w:r>
        <w:rPr>
          <w:lang w:val="bi_VU" w:bidi="bi_VU"/>
        </w:rPr>
        <w:t xml:space="preserve"> Ol tok blong buk ya, Hae God i stap givim long Profet Hosea we papa blong hem Beheri, long taem blong King Usia, mo long taem blong King Jotam, mo long taem blong King Ahas, mo long taem blong King Hesekia, we olgeta i king long Juda,* mo long taem ya we King Jeroboam we papa blong hem King Jehoas, hem i king 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taem ya we Hae God i stat blong talem ol tok blong hem long Profet Hosea blong i go talemaot long ol man ples blong hem, fas tok we hem i talem long hem, i olsem. Hem i talem se, “Hosea. Yu go, yu mared. Be taem yutufala i mared finis, bambae woman ya blong yu i girap, i go stap mekem i krangke wetem ol narafala man. Mo ol pikinini blong yutufala, fasin blong olgeta bambae i sem mak nomo olsem fasin blong mama blong olgeta. Yu mas tekem wan woman olsem, from we ol man ples blong yu oli lego mi, oli biaen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profet i go tekem wan woman, nem blong hem Goma, we papa blong hem Diblaem, nao i mared long hem. Tufala i stap gogo, nao hem i bonem fasbon pikinini blong tufala we i boe.</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Nao Hae God i talem long profet se, “Yu putum nem blong pikinini ya, se Jisrehel, from we i no longtaem, mi bambae mi givim panis long King Jeroboam ya we i king blong yufala. Bambae mi mi mekem olsem, from we bubu blong hem King Jehu we i king blong Isrel* bifo, hem i kilim tumas man oli ded long bigfala levelples ya Jisrehel long medel blong ol hil. Olgeta we oli laen blong King Jehu ya, mi bambae mi kilim olgeta evriwan oli ded, nao kantri ya Isrel bambae i no moa gat king long hem. Mo long ples ya Jisrehel, bambae mi spolem ol soldia blong yufala tu.”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biaen, Goma i bonem wan gel. Nao Hae God i talem long profet se, “Yu putum nem blong gel ya, se “No Lavem”, from we i no longtaem bambae mi soemaot long ol man ples blong yu we mi no moa lavem olgeta, mo mi mi no save fogivim olgeta from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ol man Juda* ya, bambae mi soemaot long olgeta we mi mi lavem olgeta tumas. Mi Hae God, mi God blong olgeta, mo mi bambae mi sevem olgeta, mi lukaot gud long olgeta. Be bambae mi no save yusum man blong faet, no wan samting blong faet olsem naef, no bonara, no hos mo man blong faet we i ron long hos, blong sevem olgeta. Mi nomo bambae mi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Taem dota ya blong tufala i livim titi finis, mama blong hem i gat bel bakegen, nao i bonem wan boe bakegen.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Hae God i talem long profet se, “Bambae yu putum nem blong boe ya, se “I no Man blong Mi”, from we ol man ples ya blong yu oli no moa man blong mi, mo mi mi no moa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Profet Hosea i talem long ol man Isrel* se, “Olgeta. Bambae yumi kam plante we plante, olsem sanbij long solwota, we man i no save kaontem. Naoia Hae God i stap talem se, ‘Yufala i no moa man blong mi,’ be i gat dei i stap kam we bambae hem i talem long yumi se, ‘Mi mi God we mi laef, mi stap we mi stap, mo yufala i pikinini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 taem ya, ol man Juda* wetem yumi ol man Isrel bambae yumi evriwan i joen wanples bakegen, nao yumi save jusumaot wan lida nomo blong yumi. Mo ples blong yumi bambae i kam gud bakegen. Dei ya blong Jisrehel hem i wan dei we God bambae i mekem i gud tumas long plante man blong hem.</w:t>
      </w:r>
      <w:r>
        <w:rPr>
          <w:lang w:val="bi_VU" w:bidi="bi_VU"/>
        </w:rPr>
      </w:r>
      <w:r>
        <w:rPr>
          <w:lang w:val="bi_VU" w:bidi="bi_VU"/>
        </w:rPr>
      </w:r>
    </w:p>
    <w:p>
      <w:pPr/>
      <w:r>
        <w:rPr>
          <w:lang w:val="bi_VU" w:bidi="bi_VU"/>
        </w:rPr>
      </w:r>
    </w:p>
    <w:p>
      <w:pPr>
        <w:pStyle w:val="Heading2"/>
      </w:pPr>
      <w:r>
        <w:rPr>
          <w:lang w:val="bi_VU" w:bidi="bi_VU"/>
        </w:rPr>
        <w:t>Hosea 2:1</w:t>
      </w:r>
      <w:r>
        <w:rPr>
          <w:lang w:val="bi_VU" w:bidi="bi_VU"/>
        </w:rPr>
      </w:r>
    </w:p>
    <w:p>
      <w:pPr/>
      <w:r>
        <w:rPr>
          <w:lang w:val="bi_VU" w:bidi="bi_VU"/>
        </w:rPr>
      </w:r>
      <w:r>
        <w:rPr>
          <w:vertAlign w:val="superscript"/>
          <w:lang w:val="bi_VU" w:bidi="bi_VU"/>
        </w:rPr>
        <w:t>1</w:t>
      </w:r>
      <w:r>
        <w:rPr>
          <w:lang w:val="bi_VU" w:bidi="bi_VU"/>
        </w:rPr>
        <w:t xml:space="preserve"> Long taem ya, bambae yumi putum nem blong ol brata blong yumi, se ‘Man blong God’, mo nem blong ol sista blong yumi, se ‘Masta* blong yumi i gat sore’.”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i talemaot we Hae God i talem se, “Ol pikinini blong mi. Yufala i mas krae strong long mama blong yufala blong i jenisim fasin blong hem. Nating we hem i no moa woman blong mi, mo mi tu mi no moa man blong hem, be yufala i mas krae strong long hem blong i lego ol rabis fasin ya blong hem, we i stap slip wetem ol narafala man, mo i stap salem hem olbaot.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hem i no lego fasin ya blong hem, bambae mi mi terem olgeta klos blong hem, nao bambae hem i stap neked nomo olsem bifo, taem we hem i jes bon. Mo bambae mi letem hem i kam olsem wan draeples we i no gat wan samting nating long hem, mo bambae i stap tosta gogo i ded from.</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Bambae mi mi no gat sore long ol narafala pikinini ya we hem i stap bonem, from we mama blong olgeta i woman blong rod, we i no gat sem nating. Hem i stap talem se, ‘Bambae mi mi go luk olgeta ya we oli laekem mi. Olgeta ya oli stap givim kakae mo wota long mi, mo oli stap givim wul mo kaliko, mo olifoel,* mo waen tu 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mi tekem ol ropnil, mi wokem wan fenis i goraon long woman ya, mo bambae mi wokem wan bigfala stonwol i goraon long hem blong blokem hem, blong i no ronwe.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hem i wantem ronwe i go long ol man we hem i stap go wetem olgeta, be bambae hem i no save faenem olgeta. Bambae hem i go long evri ples blong traem lukaot olgeta, be neva bambae i save faenem olgeta. Nao biaen, bambae hem i talem se, ‘Naoia bambae mi gobak long stret man blong mi. Laef ya bifo we mi stap wetem hem, i moa gud i winim laef ya we mi stap long hem naoia.’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tok olsem, be neva hem i luksave se ol kakae, mo waen, mo olifoel blong hem, mi nomo mi stap givim olgeta long hem. Mo ol silva, mo gol ya we hem i stap yusum blong mekem wosip long god ya Bal,* be neva hem i save talemaot we mi nomo mi stap givim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long taem blong tekemaot kakae long garen, mi bambae mi tekembak ol kakae blong garen blong hem, wetem ol frut blong plantesen blong grep* blong hem we mi stap givim long hem. Mo ol wul mo linen* ya we hem i stap yusum blong kavremap hem long hem, bambae mi mi tekemaot olgeta evriwan i gowe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mi mi tekemaot olgeta klos blong hem long fes blong ol man ya we hem i stap go wetem olgeta, mo bambae i no gat man i save tekemaot hem bakegen long paoa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Oltaem hem i stap mekem ol lafet* we i blong mekem evri yia, mo i stap mekem ol Lafet blong Niumun, mo blong Sabat* dei, mo ol narafala lafet olsem blong mekem wosip, be olgeta lafet ya, mi bambae mi blokem evriwan.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figtri* blong hem, mo ol plantesen blong grep blong hem, we hem i stap talem se ol man ya oli givim long hem from we hem i stap givhan long olgeta, mi bambae mi spolem olgeta evriwan. Olgeta plantesen ya blong hem, bambae mi mekem i kam olsem draeples, mo ol wael anamol bambae oli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mi givim panis long hem from we bifo hem i fogetem mi, nao i stap go bonem insens* long god ya Bal blong mekem sakrefaes long hem. Mo oltaem hem i stap putum ol gudgudfala samting blong flasem hem, nao i stap go biaen long ol man blong hem.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Profet Hosea i talemaot we Hae God i talem se, “Naoia bambae mi tekem woman ya blong mi i gobak long draeples bakegen. Long ples ya, bambae mi save toktok gud long hem, blong pulum tingting blong hem i kambak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plantesen blong grep* ya blong hem, we mi tekemaot long hem bifo, bambae mi givim i gobak long hem bakegen. Mo ol rabis fasin ya blong hem we i olsem rod we i pastru long medel blong ol hil, we i ples blong kasem trabol, bambae mi mekem i kam olsem get blong gudfala rod, we i ples blong mekem tingting i strong blong kasem ol gudgudfala samting bakegen. Nao sipos mi talem sam samting long hem, hem bambae i save lesin gud long mi olsem we hem i stap lesin long mi bifo, long taem ya we hem i yangfala yet, mo hem i aot long Ijip i kam.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bambae hem i save singaot mi, se ‘Yu yu man blong mi’. Bambae hem i no moa save singaot mi long nem blong god ya Bal,* se ‘Yu yu Bal blong mi’, olsem we i stap mekem fastaem.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mi blokem hem blong hem i no moa save talem nem blong god ya Bal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man blong mi. Long taem ya, mi bambae mi mekem promes wetem ol wael anamol, mo ol pijin, blong oli no moa kam spolem yufala. Mo olgeta samting blong faet, we ol man i stap yusum long ples ya, mi bambae mi spolem evriwan. Bambae mi mekem yufala i stap gud, mo yufala i gat pis long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man Isrel.* Mi bambae mi save singaot yufala, se ‘Yufala i woman blong mi’. Oltaem tingting blong mi bambae i stap strong long yufala, bambae mi no save lego yufala samtaem. Mi bambae mi soemaot long yufala we oltaem mi mi lavem yufala tumas, mo mi gat sore long yufala. Bambae yufala i woman blong mi olwe,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Promes* ya we mi mekem wetem yufala, bambae mi holemstrong, mi no save brekem. Mo bambae yufala i savegud mi, yufala i save talemaot we mi mi Hae God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21-22</w:t>
      </w:r>
      <w:r>
        <w:rPr>
          <w:lang w:val="bi_VU" w:bidi="bi_VU"/>
        </w:rPr>
        <w:t xml:space="preserve"> Long taem ya, taem yufala i prea long mi, mi bambae mi save harem yufala. Nao mi bambae mi sanem ren i kam, mo ol garen blong yufala bambae i karem plante kakae, mo bambae yufala i kasem plante waen mo oel long ol plantesen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Bambae mi mekem yufala i stap gud long ples ya, we yufala i gat plante samting. Bifo, mi mi stap singaot yufala, se ‘No Lavem’, be bambae mi soemaot long yufala we mi lavem yufala tumas. Fastaem yufala i gat nem ya, se ‘I No Man Blong Mi’, be bambae mi mi talem long yufala se, ‘Yufala i man blong mi.’ Mo bambae yufala i save talem long mi se, ‘Yu yu God blong mifala.’ ”</w:t>
      </w:r>
      <w:r>
        <w:rPr>
          <w:lang w:val="bi_VU" w:bidi="bi_VU"/>
        </w:rPr>
      </w:r>
      <w:r>
        <w:rPr>
          <w:lang w:val="bi_VU" w:bidi="bi_VU"/>
        </w:rPr>
      </w:r>
    </w:p>
    <w:p>
      <w:pPr/>
      <w:r>
        <w:rPr>
          <w:lang w:val="bi_VU" w:bidi="bi_VU"/>
        </w:rPr>
      </w:r>
    </w:p>
    <w:p>
      <w:pPr>
        <w:pStyle w:val="Heading2"/>
      </w:pPr>
      <w:r>
        <w:rPr>
          <w:lang w:val="bi_VU" w:bidi="bi_VU"/>
        </w:rPr>
        <w:t>Hosea 3:1</w:t>
      </w:r>
      <w:r>
        <w:rPr>
          <w:lang w:val="bi_VU" w:bidi="bi_VU"/>
        </w:rPr>
      </w:r>
    </w:p>
    <w:p>
      <w:pPr/>
      <w:r>
        <w:rPr>
          <w:lang w:val="bi_VU" w:bidi="bi_VU"/>
        </w:rPr>
      </w:r>
      <w:r>
        <w:rPr>
          <w:vertAlign w:val="superscript"/>
          <w:lang w:val="bi_VU" w:bidi="bi_VU"/>
        </w:rPr>
        <w:t>1</w:t>
      </w:r>
      <w:r>
        <w:rPr>
          <w:lang w:val="bi_VU" w:bidi="bi_VU"/>
        </w:rPr>
        <w:t xml:space="preserve"> Nao Profet Hosea i talemaot we Hae God i talem long hem se, “Hosea. Yu go luk woman blong yu bakegen. Nating we hem i stap mekem i krangke wetem narafala man, be yu mas soemaotgud long hem we yu yu lavem hem. Yu mas lavem hem mo yu mas mekem i gud long hem, stret olsem we mi mi lavem yufala. Nating we ol man ples blong yu oli stap folem ol narafala god, mo oli stap tekem ol grep* we oli sandrae long hem, oli givim i go long olgeta olsem presen blong olgeta, be mi mi stap lavem yufala yet, mo oltaem mi stap mekem i gud tumas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i talem se, “Nao mi tekem seven taosen faef handred vatu* wetem wan handred fifti kilo bale,* nao mi go pemaot woman ya bakegen, i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mi talem long hem, se hem i mas lego fasin ya blong hem, we i stap mekem i krangke wetem ol narafala man, mo i stap salem hem olbaot, mo i mas wet long mi longtaem, we i stap kwaet nomo, mo mi promes long hem, se long taem ya, mi bambae mi stap wet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Long sem fasin, bambae yumi mas stap longtaem lelebet, we bambae yumi no moa gat king blong yumi, no lida blong yumi. Mo bambae yufala i stap we yufala i no moa mekem sakrefaes long ol narafala god, mo yufala i no moa stanemap ol longlongfala ston blong mekem wosip long olgeta, mo we yufala i no moa yusum ol aedol, mo ol narafala samting blong traem faenemaot ol samting we bambae i kamtru. Olgeta fasin ya bambae i mas finis evriwan.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biaen, bambae yufala i tanem tingting blong yufala, yufala i kambak long Hae God bakegen, from we hem nao i God blong yumi. Mo bambae yufala i kambak tu long man we i laen blong King Deved ya bifo, blong hem i king blong yumi. Nao bambae yumi ona gud long Hae God, mo bambae yumi glad blong karem ol presen we hem i givim long yumi.”</w:t>
      </w:r>
      <w:r>
        <w:rPr>
          <w:lang w:val="bi_VU" w:bidi="bi_VU"/>
        </w:rPr>
      </w:r>
      <w:r>
        <w:rPr>
          <w:lang w:val="bi_VU" w:bidi="bi_VU"/>
        </w:rPr>
      </w:r>
    </w:p>
    <w:p>
      <w:pPr/>
      <w:r>
        <w:rPr>
          <w:lang w:val="bi_VU" w:bidi="bi_VU"/>
        </w:rPr>
      </w:r>
    </w:p>
    <w:p>
      <w:pPr>
        <w:pStyle w:val="Heading2"/>
      </w:pPr>
      <w:r>
        <w:rPr>
          <w:lang w:val="bi_VU" w:bidi="bi_VU"/>
        </w:rPr>
        <w:t>Hosea 4:1</w:t>
      </w:r>
      <w:r>
        <w:rPr>
          <w:lang w:val="bi_VU" w:bidi="bi_VU"/>
        </w:rPr>
      </w:r>
    </w:p>
    <w:p>
      <w:pPr/>
      <w:r>
        <w:rPr>
          <w:lang w:val="bi_VU" w:bidi="bi_VU"/>
        </w:rPr>
      </w:r>
      <w:r>
        <w:rPr>
          <w:vertAlign w:val="superscript"/>
          <w:lang w:val="bi_VU" w:bidi="bi_VU"/>
        </w:rPr>
        <w:t>1</w:t>
      </w:r>
      <w:r>
        <w:rPr>
          <w:lang w:val="bi_VU" w:bidi="bi_VU"/>
        </w:rPr>
        <w:t xml:space="preserve"> Bakegen Profet Hosea i talem long ol man Isrel* se, “Olgeta. Hae God i gat poen finis blong talemaot agens long yufala. Yufala i mas lesin long tok blong hem. Hem i tok long yufala, i talem se, ‘Yufala blong kantri ya, tingting blong yufala i olbaot. Fasin blong holem promes mo fasin blong lavem man i no gat nating long yufala, mo yufala i no save nating we mi mi God.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yufala i stap mekem promes, be yufala nomo i stap brekem ol promes ya bakegen. Yufala i man blong giaman, yufala i man blong kilim man i ded, yufala i man blong stil, mo yufala i man blong stilim woman blong narafala man. Fasin ya blong brekem loa i stap kam bigwan tumas long ples ya, mo fasin ya blong kilim man i ded i no finis nating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from samting ya, bambae mi mekem evri samting long ples ya i kam drae, mo olgeta samting we i stap long hem bambae oli ded. Olgeta anamol wetem ol pijin mo ol fis we oli stap long ples ya bambae oli ded evriwan.’ ”</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Profet Hosea i gohed i talemaot we Hae God i talem se, “Yufala ol pris.* I nogud yufala i stap tok nogud long ol man ya, mo i nogud yufala i stap jajem olgeta. Mi mi gat poen agens long yufala we i bigwan moa.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Oltaem, long dei mo long naet, yufala i stap wokbaot olsem we yufala i stap long tudak, mo ol profet tu oli sem mak nomo long yufala. Naoia bambae mi flatemgud kantri ya Isrel,* we i olsem mama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man ya blong mi, bambae oli go lus, from we oli no save mi. Be yufala ol pris, yufala i mowas olgeta. Yufala i no wantem save mi nating. Yufala i tanem baksaed long mi, mo yufala i no save harem ol tok blong mi we mi stap tijim yufala long hem. Nao from samting ya, mi mi tanem baksaed long yufala, yufala i no moa pris blong mi, mo bambae mi no moa save makem ol pikinini blong yufala se oli pris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pris. Taem yufala i stap kam plante moa, be fasin blong yufala blong mekem sin agens long mi i stap kam mowas olgeta. Yufala i gat hae nem, be bambae mi mekem yufala i sem bigwan.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Taem ol man blong mi oli mekem sin, yufala i stap winim mane from, mo taem yufala i luk we oli mekem olsem, be yufala i glad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Panis blong yufala, bambae i sem mak nomo long panis blong olgeta. Bambae mi mas panisim yufala from ol rabis fasin ya we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Nating we yufala i stap kakae haf blong ol mit ya we yufala i stap bonem blong mekem sakrefaes, be neva bambae yufala i save fulap long hem, oltaem nomo bambae yufala i stap hanggri. Mo bambae yufala i stap mekem wosip long ol narafala god ya we ol man oli talem se oli stap mekem woman i bonem pikinini, be neva bambae yufala i gat plante pikinini, from we yufala i tanem baksaed finis long mi blong go biaen long ol narafala god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Profet Hosea i talemaot bakegen we Hae God i talem se, “!Ol man blong mi! Ol waen ya we yufala i stap dring, nating we i olfala, no i niuwan yet, be i stap mekem hed blong yufala i krangke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Yufala i stap askem long wan wud nomo we yufala i stanemap, blong i soemaot mining blong ol drim blong yufala, nao yufala i stap talem se wud ya i stap soemaot ol samting long yufala we yufala i wantem save. Yufala i lego mi finis, olsem woman we i lego man blong hem, i stap salem hem olbaot. Yufala i mekem ol narafala god ya oli kam bos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Yufala i stap go long ol tabu ples antap long ol bigfala hil, yufala i mekem sakrefaes long ol god ya. Mo antap long ol smosmol hil, yufala i stap bonem insens* long olgeta aninit long ol bigbigfala tri olbaot, we sed blong olgeta i gud tumas. “Nao from we yufala i stap mekem olsem, taswe ol gel blong yufala oli stap salem olgeta olbaot, mo ol woman blong ol pikinini blong yufala oli ronwe, oli go biaen long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mi mi no save givim panis long olgeta, from we yufala nao i stamba blong samting ya. Yufala i stap go long ol haos blong ol narafala god ya, yufala i stap slip wetem ol woman pris blong olgeta, mo yufala i stap joen wetem ol pris ya blong mekem sakrefaes long ol god ya. I olsem wan tok we i talem se, ‘Ol man blong wan kantri we oli no gat tingting, bambae oli lus.’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man Juda.* Nating we ol man Isrel* ya oli ronwe long mi blong go lukaot ol narafala god, be yufala i no mas folem fasin blong olgeta. Bambae yufala i no mas go long Gilgal, mo long Betaven, blong mekem wosip long ol narafala god, mo blong mekem promes long olgeta se, ‘Hae God i laef, i stap we i stap, mo mifala i mekem promes ya long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man Isrel ya, hed blong olgeta i strong tumas, olsem ston. ?Bambae mi lukaot gud long olgeta olsem wanem? Mi wantem givhan gud long olgeta, olsem we man i stap givim gudfala kakae long ol pikinini blong sipsip, be oli no wantem.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Oli stap finis long han blong ol narafala god ya. I moa gud oli gohed blong folem olgeta olsem we oli wantem.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oli stap dring waen, oli wantem tumas blong lukaot ol woman blong rod. Oli wantem mekem ol fasin blong sem nomo, i winim we oli wantem mekem stret fasin we man i save ona long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Olgeta ya bambae oli go lus, olsem doti we win i blu long hem, mo bambae oli sem long ol sakrefaes ya we oli stap mekem long ol narafala god ya.</w:t>
      </w:r>
      <w:r>
        <w:rPr>
          <w:lang w:val="bi_VU" w:bidi="bi_VU"/>
        </w:rPr>
      </w:r>
      <w:r>
        <w:rPr>
          <w:lang w:val="bi_VU" w:bidi="bi_VU"/>
        </w:rPr>
      </w:r>
    </w:p>
    <w:p>
      <w:pPr/>
      <w:r>
        <w:rPr>
          <w:lang w:val="bi_VU" w:bidi="bi_VU"/>
        </w:rPr>
      </w:r>
    </w:p>
    <w:p>
      <w:pPr>
        <w:pStyle w:val="Heading2"/>
      </w:pPr>
      <w:r>
        <w:rPr>
          <w:lang w:val="bi_VU" w:bidi="bi_VU"/>
        </w:rPr>
        <w:t>Hosea 5:1</w:t>
      </w:r>
      <w:r>
        <w:rPr>
          <w:lang w:val="bi_VU" w:bidi="bi_VU"/>
        </w:rPr>
      </w:r>
    </w:p>
    <w:p>
      <w:pPr/>
      <w:r>
        <w:rPr>
          <w:lang w:val="bi_VU" w:bidi="bi_VU"/>
        </w:rPr>
      </w:r>
      <w:r>
        <w:rPr>
          <w:vertAlign w:val="superscript"/>
          <w:lang w:val="bi_VU" w:bidi="bi_VU"/>
        </w:rPr>
        <w:t>1</w:t>
      </w:r>
      <w:r>
        <w:rPr>
          <w:lang w:val="bi_VU" w:bidi="bi_VU"/>
        </w:rPr>
        <w:t xml:space="preserve"> “Ol man Isrel. !Yufala i lesin! !Ol pris*! !Yufala i lesin long ol tok ya! !Ol famle blong king! !Yufala i harem tok ya blong mi! Wok blong yufala i blong jajem man long stret fasin, be yufala i no mekem nating. Nao from samting ya, i stret blong mi mi givim panis long yufala from ol rabis fasin ya blong yufala. Long ples ya Mispa, fasin blong yufala i olsem trap we i stap holem ol man, mo long bigfala hil ya Taboro, i olsem net we i hang long ples ya, blong ol man oli stap fas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long taon ya Kasis, fasin ya i olsem bigfala hol we ol man oli stap foldaon long hem. Bambae mi panisim yufala evriwan from ol rabis fasin ya we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savegud yufala. Yufala i no save haed nating long fes blong mi. Yufala i no moa stret blong mekem wosip long mi, from we yufala i lego mi finis blong biaen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Hosea i talemaot long ol man Isrel* we Hae God i talem se, “Mi mi Hae God, mo yufala i man blong mi, be yufala i no save kambak long mi, from we ol rabis fasin blong yufala i stap blokem yufala. Fasin blong mekem wosip long ol narafala god ya i fulap gud long tingting blong yufala, nao from samting ya yufala i no moa luksave se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Fasin ya we tingting blong yufala i go antap tumas bambae i stap jajem yufala bakegen. Mo ol sin blong yufala i stap mekem yufala i stambol, yufala i stap folfoldaon. Mo ol man Juda* oli folem fasin blong yufala, nao olgeta tu oli foldaon.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stap tekem ol sipsip mo ol buluk blong yufala i kam, mo yufala i bonem blong mekem sakrefaes long mi, be yufala i no save faenem mi, from we mi mi lego yufala finis.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Tingting blong yufala i no stap strong long mi nating. Yufala i ronwe long mi, yufala i go stap wetem ol narafala god ya, nao ol pikinini blong yufala oli pikinini blong rod nomo. From samting ya, bambae i no longtaem, mi mi spolem kantri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Profet Hosea i talemaot bakegen we Hae God i talem se, “Ol laen* blong Benjamin.* Yufala i mas rere blong go mekem faet. Yufala i mas blu pupu, blong ol man Gibea oli kam. Mo yufala i mas blu long trampet blong ol man Rama oli harem, oli kam. Yufala i mas sanem tok i go long ol man Betaven, blong oli kam joen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 Isrel.* I gat dei blong yufala i stap kam, we mi bambae mi panisim yufala long hem, mo long dei ya, bambae mi mi spolemgud yufala. Mi talem stret long yufala, se dei ya bambae i mas kamtru.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mi mi kros tu long ol lida blong Juda,* from we oli kam insaed long ples blong yufala, nao oli stilim graon blong yufala. Panis we olgeta ya bambae oli kasem, bambae mi letem i kam bigwan long olgeta olsem reva we i ron bigwan.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Naoia yufala i stap harem nogud tumas, from we yufala i lusum graon ya we i blong yufala stret. Be yufala i lusum from we yufala i mekem hed, yufala i stap folem tumas ol man ya we oli no gat paoa blong givhan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mi spolemgud ples blong yufala, mo mi mekem ples blong ol man Juda tu i kam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“Taem yufala i luk we sik i kasem kantri blong yufala, mo ol man Juda oli luk we kantri blong olgeta i gat fulap soa long hem, yufala i girap, yufala i go long Asiria, yufala i askem long king blong ples ya blong i givhan long yufala. Be hem i no save tekemaot sik ya blong yufala, mo i no save mekem ol soa blong Juda i kam gud bakegen tu.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mi mi kam spolemgud yufala, mo bambae mi spolem ol man Juda tu. Bambae mi kakae yufala evriwan olsem laeon, we bambae mi tereterem yufala long ol smosmol pis, mi livim yufala i stap. Mo taem mi kam blong pulum yufala i go, bambae i no gat man i save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“Nating we yufala i man blong mi, be bambae mi mi lego yufala, mi livim yufala i stap harem nogud longtaem from ol sin ya blong yufala, gogo yufala i save girap, yufala i save kam lukaot mi bakegen. Taem we yufala i stap harem nogud tumas olsem, hemia bambae i save mekem yufala i kam lukaot mi bakegen.”</w:t>
      </w:r>
      <w:r>
        <w:rPr>
          <w:lang w:val="bi_VU" w:bidi="bi_VU"/>
        </w:rPr>
      </w:r>
      <w:r>
        <w:rPr>
          <w:lang w:val="bi_VU" w:bidi="bi_VU"/>
        </w:rPr>
      </w:r>
    </w:p>
    <w:p>
      <w:pPr/>
      <w:r>
        <w:rPr>
          <w:lang w:val="bi_VU" w:bidi="bi_VU"/>
        </w:rPr>
      </w:r>
    </w:p>
    <w:p>
      <w:pPr>
        <w:pStyle w:val="Heading2"/>
      </w:pPr>
      <w:r>
        <w:rPr>
          <w:lang w:val="bi_VU" w:bidi="bi_VU"/>
        </w:rPr>
        <w:t>Hosea 6:1</w:t>
      </w:r>
      <w:r>
        <w:rPr>
          <w:lang w:val="bi_VU" w:bidi="bi_VU"/>
        </w:rPr>
      </w:r>
    </w:p>
    <w:p>
      <w:pPr/>
      <w:r>
        <w:rPr>
          <w:lang w:val="bi_VU" w:bidi="bi_VU"/>
        </w:rPr>
      </w:r>
      <w:r>
        <w:rPr>
          <w:vertAlign w:val="superscript"/>
          <w:lang w:val="bi_VU" w:bidi="bi_VU"/>
        </w:rPr>
        <w:t>1</w:t>
      </w:r>
      <w:r>
        <w:rPr>
          <w:lang w:val="bi_VU" w:bidi="bi_VU"/>
        </w:rPr>
        <w:t xml:space="preserve"> Nao ol laen* blong Isrel* oli talem se, “Olgeta. I moa gud yumi gobak long Hae God. Hem nao i tekem sik ya i kam spolem yumi, be hem bambae i save tekemaot long yumi, blong yumi kam gud bakegen. Hem nomo i mekem yumi gat ol soa ya, be bambae hem i save mekem ol soa ya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yumi mekem olsem, long tutri dei, hem bambae i tekembak yumi, nao bambae yumi stap wetem hem oltaem.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Naoia yumi mas traehad blong save hem. Bambae hem i mas kamtru long yumi, olsem we san i stap kamtru long eli moning. Bambae hem i kam mekem laef blong yumi i kam gud bakegen, stret olsem we ren i kam long taem blong planem garen, blong mekem graon i wetwet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Profet Hosea i talemaot we Hae God i talem se, “Ol man Isrel, mo ol man Juda.* ?Bambae mi mekem olsem wanem long yufala? Fasin blong yufala blong lavem mi i blong wan dei nomo, i stap lus olsem smok blong hil long eli moning. Hem i olsem wota blong naet, we taem san i girap, be kwiktaem nomo i mekem i kam drae.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From samting ya, mi mi bin sanem ol profet blong mi i kam, blong oli talemaot tok blong mi, se bambae mi jajem yufala, mi panisim yufala. Fasin we mi wantem tumas blong yufala i mekem, hem i stap long klia ples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no wantem fasin ya we yufala i stap kilim anamol blong mekem sakrefaes long mi, mi wantem we oltaem, yufala i stap lavem mi. Mi wantem we yufala i save mi long laef blong yufala. Fasin ya i gud tumas long mi, i winim we yufala i stap bonem sakrefaes blong givim presen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ol bubu blong yufala bifo oli kamtru long kantri ya long taon ya Adam, oli brekem promes* blong mi we mi mi mekem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naoia taon ya Gilead i fulap gud long ol man nogud, mo ol man blong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pris blong olgeta oli olsem ol man blong stil, we oltaem oli stap haed long saed blong rod blong kilim man. Oli stap kilim man i ded long rod we i pas i go long tabu ples ya Sekem. Oli stap mekem ol rabis fasin ya we oli no gat sem nating.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mi luk finis we i gat wan fasin we i nogud we i nogud, we ol man Isrel oli stap mekem. Olgeta ya oli man blong mi, be oli lego mi, mo oli stap mekem wosip long ol narafala god, nao oli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man Juda. Yufala tu, mi mi makem taem blong yufala finis blong panisim yufala, from ol samting nogud ya we yufala i stap mekem.</w:t>
      </w:r>
      <w:r>
        <w:rPr>
          <w:lang w:val="bi_VU" w:bidi="bi_VU"/>
        </w:rPr>
      </w:r>
      <w:r>
        <w:rPr>
          <w:lang w:val="bi_VU" w:bidi="bi_VU"/>
        </w:rPr>
      </w:r>
    </w:p>
    <w:p>
      <w:pPr/>
      <w:r>
        <w:rPr>
          <w:lang w:val="bi_VU" w:bidi="bi_VU"/>
        </w:rPr>
      </w:r>
    </w:p>
    <w:p>
      <w:pPr>
        <w:pStyle w:val="Heading2"/>
      </w:pPr>
      <w:r>
        <w:rPr>
          <w:lang w:val="bi_VU" w:bidi="bi_VU"/>
        </w:rPr>
        <w:t>Hosea 7:1</w:t>
      </w:r>
      <w:r>
        <w:rPr>
          <w:lang w:val="bi_VU" w:bidi="bi_VU"/>
        </w:rPr>
      </w:r>
    </w:p>
    <w:p>
      <w:pPr/>
      <w:r>
        <w:rPr>
          <w:lang w:val="bi_VU" w:bidi="bi_VU"/>
        </w:rPr>
      </w:r>
      <w:r>
        <w:rPr>
          <w:vertAlign w:val="superscript"/>
          <w:lang w:val="bi_VU" w:bidi="bi_VU"/>
        </w:rPr>
        <w:t>1</w:t>
      </w:r>
      <w:r>
        <w:rPr>
          <w:lang w:val="bi_VU" w:bidi="bi_VU"/>
        </w:rPr>
        <w:t xml:space="preserve"> “Ol man Isrel. Yufala i man blong mi, mo mi mi wantem tumas blong mekem yufala i kam gud bakegen, blong laef blong yufala i gohed gud, mo yufala i kam rijman. Be oltaem, taem mi lukluk i kam long yufala, mi stap luk ol sin blong yufala nomo. Oltaem nomo yufala i stap ravravem yufala, mo yufala i stap go insaed long ol haos blong yufala blong stil long yufala. Yufala i stap kilim ol man long klia ples nomo blong stilim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no gat tingting nating, yufala i no save nating we mi mi stap luk evri samting we yufala i stap mekem. Taem mi lukluk i kam, mi luk ol sin blong yufala nomo i stap hivap raon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Bakegen, Profet Hosea i talemaot we Hae God i talem se, “Yufala i stap mekem plan agens long king wetem ol haeman blong hem, blong trikim hem long ol rabis fasin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Tingting blong yufala i no stap strong long king ya nating. Yufala i stap ona long hem, be yufala i stap giaman, yufala i stap pasraon long baksaed blong hem nomo blong spolem hem. Fasin ya we yufala i no laekem hem, yufala i agensem hem tumas, hem i olsem ol stikfaea we oli stap laet smosmol. Taem man i rere blong kukum kakae, hem i pusum olgeta i kam wanples, nao wantaem nomo faea i laet bigwan.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dei ya we king i mekem lafet blong hem, yufala i stap givim waen long hem wetem ol haeman ya blong hem, gogo olgeta oli drong, hed blong olgeta i krangke.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rabis plan blong yufala i stap hot insaed long tingting blong yufala olsem faea blong kukum bred. Long naet, kros blong yufala i stap hot, nao long moning kros ya i faerap, i laet strong, i mekem yufala i wantem faet.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yufala i kros tumas olsem, yufala i stap kilim ol lida blong yufala oli ded. Oltaem yufala i stap kilim ol king blong yufala oli ded, be i no gat wan long yufala nating we i save askem long mi blong mi givhan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Profet Hosea i talemaot we Hae God i talem se, “Ol man Isrel.* Yufala i olsem bred we i haftan. Yufala i stap flas long paoa blong ol narafala kantri we oli stap raonabaot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yufala i no luksave nating we taem yufala i stap dipen long olgeta olsem, be yufala i stap lusum paoa blong yufala tu. I gat ol saen i stap soemaot we bambae yufala i lus, be yufala i no luksave nating.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Fasin ya we yufala i stap leftemap yufala tumas, hem i stap witnes agens long yufala. Mi mi Hae God, mi God blong yufala, be yufala i no wantem nating blong kambak 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i stap go olbaot olsem pijin we i pas long net, i fraet i lusum hed, nao i stap flae i go olbaot. Fastaem, yufala i askem long kantri ya Ijip blong i kam givhan long yufala, mo biaen, yufala i resis i go long kantri ya Asiria blong i givhan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Yufala i stap resis i go olbaot, be bambae mi putum wan net, mi kasem yufala long hem. Bambae mi mi panisim yufala from ol rabis fasin we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“Naoia, yufala i stap finis long rod blong lus. Yufala i tanem baksaed finis long mi, mo yufala i stap girap agens long mi bakegen. Bambae mi mi kilim yufala evriwan i ded. Fastaem, mi mi wantem tumas blong sevem yufala, be fasin blong yufala blong mekem wosip long mi i blong giaman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i stap prea long mi, be long maot nomo, i no kamaot nating long tingting blong yufala. Taem yufala i stap prea long mi, yufala i stap krae, yufala i stap sakem yufala i go long graon, stret olsem we ol hiten man oli stap mekem. Taem yufala i stap prea long mi blong mi givim kakae mo waen long yufala, yufala i stap katkatem bodi blong yufala, olsem we ol man blong ol narafala god oli stap mekem, be semtaem nomo, yufala i stap girap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 nomo mi stap lukaot long yufala, mi stap tijim yufala, mo mi stap mekem yufala i strong, be oltaem yufala i stap mekem plan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Oltaem yufala i stap tanem baksaed long mi, blong go biaen long narafala god ya we i no gat paoa nating. Yufala i olsem bonara we man i no save trastem. Ol lida blong yufala oli stap leftemap olgeta tumas, be wan samting bambae i kam kasem olgeta we wantaem nomo bambae oli ded from, mo ol man Ijip bambae oli laf bigwan long yufala from.”</w:t>
      </w:r>
      <w:r>
        <w:rPr>
          <w:lang w:val="bi_VU" w:bidi="bi_VU"/>
        </w:rPr>
      </w:r>
      <w:r>
        <w:rPr>
          <w:lang w:val="bi_VU" w:bidi="bi_VU"/>
        </w:rPr>
      </w:r>
    </w:p>
    <w:p>
      <w:pPr/>
      <w:r>
        <w:rPr>
          <w:lang w:val="bi_VU" w:bidi="bi_VU"/>
        </w:rPr>
      </w:r>
    </w:p>
    <w:p>
      <w:pPr>
        <w:pStyle w:val="Heading2"/>
      </w:pPr>
      <w:r>
        <w:rPr>
          <w:lang w:val="bi_VU" w:bidi="bi_VU"/>
        </w:rPr>
        <w:t>Hosea 8:1</w:t>
      </w:r>
      <w:r>
        <w:rPr>
          <w:lang w:val="bi_VU" w:bidi="bi_VU"/>
        </w:rPr>
      </w:r>
    </w:p>
    <w:p>
      <w:pPr/>
      <w:r>
        <w:rPr>
          <w:lang w:val="bi_VU" w:bidi="bi_VU"/>
        </w:rPr>
      </w:r>
      <w:r>
        <w:rPr>
          <w:vertAlign w:val="superscript"/>
          <w:lang w:val="bi_VU" w:bidi="bi_VU"/>
        </w:rPr>
        <w:t>1</w:t>
      </w:r>
      <w:r>
        <w:rPr>
          <w:lang w:val="bi_VU" w:bidi="bi_VU"/>
        </w:rPr>
        <w:t xml:space="preserve"> Bakegen, Profet Hosea i talemaot we Hae God i talem se, “Ol man Isrel.* !Faet i kam nao! !Yufala i blu pupu! Ol enemi blong yufala oli stap kamdaon blong holem kantri blong mi, olsem we bigfala pijin ya igel* i sut i kamdaon blong holem faol. Yufala i man blong mi, be yufala i brekem promes* ya we mi mekem wetem yufala, mo yufala i no wantem harem tok blong mi, yufala i stap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stap singaot i kam long mi se, ‘God blong mifala. Mifala i man blong yu, mifala i savegud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yufala i no wantem nating blong folem ol gudfala fasin. Nao from samting ya, ol enemi blong yufala bambae oli kam ronem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i stap jusumaot ol man ya we oli kam king blong yufala, be yufala i stap mekem long tingting blong yufala nomo. Ol lida ya blong yufala we yufala i stap putumap olgeta, be yufala i no stap askem long mi fastaem. Mo yufala i stap tekem ol silva mo gol blong yufala i kam wanples, yufala i stap wokem ol aedol long hem, be ol aedol ya i blong spolem yufala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Yufala long Sameria,* yufala i wokem wan pija blong bul long gol, mo yufala i stap mekem wosip long hem, be mi mi no wantem fasin ya nating, mi agens long hem. Mo mi kros tumas long yufala from samting ya. ?Fasin ya bambae i stap gogo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Pija ya, wan long yufala we i gat gudhan i wokem, be hem i no god nating. Bambae mi smasem, mi brebrekem long ol smosmol pis.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Fasin nogud blong yufala i olsem smol win nomo, be samting we i kamaot long hem, bambae i olsem wan bigfala waelwin we i save spolem evri samting. Ol garen ya blong yufala we yufala i planem, bambae oli no karem kakae, be sipos oli karem, bambae ol man blong narafala kantri oli kam kakae ol frut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Naoia, yufala i kam olsem ol man blong ol narafala kantri nomo we fasin blong olgeta i nogud. Yufala i olsem graonpot we i brok finis, we man i no moa save yusum blong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Yufala i stronghed tumas, yufala i olsem wael dongki stret. Yufala i stap folem tingting blong yufala nomo. Yufala i girap, yufala i go long kantri ya Asiria, yufala i askem long hem blong i givhan long yufala, mo yufala i stap pem ol narafala kantri tu blong oli kam blokemgud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Naoia bambae mi tekem yufala i kam wanples, mi panisim yufala. I no longtaem bambae king blong Asiria i girap, i kam mekem i strong tumas long yufala, we bambae i mekem yufala 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man Isrel. Mi mi Hae God. Yufala i stap wokem plante olta blong tekemaot sin, be taem yufala i bonem sakrefaes long olgeta, yufala i stap mekem sin agens long mi nomo. Taem namba blong ol olta ya i stap kam plante moa, be ol sin blong yufala tu oli stap kam plante moa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mi raetemdaon plante tok blong mi blong tijim yufala, be yufala i stap lukluk ol tok ya se oli rabis nomo, oli tok blong man blong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Yufala i stap kilim ol anamol blong mekem sakrefaes blong mekem wosip long mi, mo yufala i stap kakae mit blong olgeta, be mi mi no glad nating long yufala from ol sakrefaes ya. Naoia bambae mi panisim yufala from ol sin blong yufala. !Bambae mi sanem yufala i gobak long Ijip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i stap wokem ol bigbigfala haos blong king blong yufala, be yufala i fogetemgud mi, we mi mi mekem yufala. Mo ol man Juda* tu, oli stap wokem ol bigbigfala taon blong olgeta we bigfala stonwol i goraon long olgeta. Be ol haos ya blong king we yufala i wokem, mo ol bigbigfala taon ya we olgeta oli wokem, mi bambae mi sanem faea i kam we bambae i bonem olgeta evriwan.”</w:t>
      </w:r>
      <w:r>
        <w:rPr>
          <w:lang w:val="bi_VU" w:bidi="bi_VU"/>
        </w:rPr>
      </w:r>
      <w:r>
        <w:rPr>
          <w:lang w:val="bi_VU" w:bidi="bi_VU"/>
        </w:rPr>
      </w:r>
    </w:p>
    <w:p>
      <w:pPr/>
      <w:r>
        <w:rPr>
          <w:lang w:val="bi_VU" w:bidi="bi_VU"/>
        </w:rPr>
      </w:r>
    </w:p>
    <w:p>
      <w:pPr>
        <w:pStyle w:val="Heading2"/>
      </w:pPr>
      <w:r>
        <w:rPr>
          <w:lang w:val="bi_VU" w:bidi="bi_VU"/>
        </w:rPr>
        <w:t>Hosea 9:1</w:t>
      </w:r>
      <w:r>
        <w:rPr>
          <w:lang w:val="bi_VU" w:bidi="bi_VU"/>
        </w:rPr>
      </w:r>
    </w:p>
    <w:p>
      <w:pPr/>
      <w:r>
        <w:rPr>
          <w:lang w:val="bi_VU" w:bidi="bi_VU"/>
        </w:rPr>
      </w:r>
      <w:r>
        <w:rPr>
          <w:vertAlign w:val="superscript"/>
          <w:lang w:val="bi_VU" w:bidi="bi_VU"/>
        </w:rPr>
        <w:t>1</w:t>
      </w:r>
      <w:r>
        <w:rPr>
          <w:lang w:val="bi_VU" w:bidi="bi_VU"/>
        </w:rPr>
        <w:t xml:space="preserve"> Nao Profet Hosea i talem long ol man Isrel* se, “Olgeta. Bambae yufala i no stap mekem lafet oltaem, olsem we ol hiten man ya oli stap mekem. Yufala i mas lego fasin ya. Hae God i God blong yumi, be yufala i gowe finis long hem, mo tingting blong yufala i no moa stap strong long hem nating. Olbaot long kantri ya, yufala i stap salem yufala long god ya Bal,* olsem we woman blong rod i stap salem hem long ol man. Mo yufala i laekem tumas ol gudfala kakae blong garen ya we yufala i ting se hem i stap pem yufala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bambae i no longtaem yufala i no moa gat kakae mo olifoel* mo waen blong yufala, olgeta samting ya bambae i finis evriwan.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Graon ya i blong Hae God, be from rabis fasin ya blong yufala, bambae yufala i no moa save stap long hem. Bambae yufala i gobak long Ijip bakegen, mo bambae yufala i go stap long kantri ya Asiria, we bambae yufala i stap kakae ol kakae ya we i tabu blong yufala i kakae.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Taem we yufala i stap long ol kantri ya, neva bambae yufala i gat waen blong givim i go long Hae God. Mo neva bambae yufala i gat anamol blong mekem sakrefaes i go long hem. Ol kakae blong yufala bambae i mekem yufala i kam doti long fes blong hem, olsem kakae ya blong mekem lafet blong dedman. Ol kakae olsem bambae i blong fulumap bel blong yufala nomo, i tabu blong yufala i tekem blong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taem blong mekem ol lafet* ya we oli tabu, oli blong hem, bambae yufala i sem bigwan, from we yufala i no save mekem.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bigfala trabol ya i kamtru, bambae yufala i go wanwan, be ol man Ijip bambae oli kam hivimap yufala wanples. Bambae ol man Memfis we i kaptel blong Ijip, oli kam berem yufala wetem ol gudgudfala samting blong yufala we yufala i wokem long silva. Nao bus bambae i kam kavremap ples blong yufala, ropnil bambae i kavremapgud ol haos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i kam finis blong yufala i kasem panis. Mo panis we bambae yufala i kasem, bambae i stret long mak blong ol samting nogud ya we yufala i stap mekem. Mo taem panis ya i kasem yufala, bambae yufala i save rod. Yufala i stap talem se, ‘Profet ya i krangke ya. Devel i stap long hem, i mekem hed blong hem i krangke.’ Ol sin blong yufala i plante tumas, taswe yufala i stap tok agens long mi olsem.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Hae God i sanem mi mi kam blong toktok long yufala, blong wonem yufala. Be long olgeta ples we mi stap pas long hem, yufala i stap trikim mi, olsem we man i putum snea blong holem faol. Kantri ya i blong Hae God, be long evri ples yufala i stap faet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Oltaem nomo, yufala i stap mekem ol samting nogud. Fasin blong yufala i sem mak long fasin blong ol bubu blong yumi bifo we oli mekem sin long Gibea. Ol sin ya blong yufala, bambae Hae God i no save fogetem, bambae hem i mas givim panis long yufala from.”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Profet Hosea i talemaot we Hae God i talem se, “Ol man Isrel.* Bifo, taem mi mi jes luk ol bubu blong yufala fastaem, olgeta oli gud tumas, oli olsem ol gudgudfala grep* we man i faenem long draeples we i no ples blong hem. Long taem ya, olgeta ya oli olsem ol fas kakae blong figtri* we oli jes raep. Be biaen, oli kam long ples ya, nao oli go long hil ya Peoro, mo oli stat mekem wosip long god ya Bal.* Oli stap mekem gogo, fasin blong olgeta i kam nogud we i nogud, i olsem fasin blong Bal ya we oli laekem hem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i karem hae nem from ol bubu ya blong yufala fastaem, be bambae yufala i lusum. Nem ya bambae i flae i go olsem pijin. Bambae yufala i no moa save gat pikinini blong yufala. Ol woman blong yufala bambae oli no moa save gat bel.</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sipos yufala i gat ol pikinini blong lukaot long olgeta, be mi bambae mi kilim olgeta oli ded, bambae i no gat wan i stap. Taem mi mi lego yufala, ol samting we bambae oli kam kasem yufala bambae oli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profet i prea i talem se, “Hae God. Naoia mi luk we ol enemi blong mifala oli stap ronem ol pikinini blong mifala, oli stap kilim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?Wanem stret samting we mi save askem, blong yu mekem long mifala? I moa gud yu mekem we ol woman blong mifala oli no moa save karem pikinini, mo yu mekem we titi blong olgeta i kam drae.”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profet i talemaot bakegen we Hae God i talem se, “Yes. Olgeta ya, ol rabis fasin ya we oli stap mekem i stat bifo finis long Gilgal. Nao i stat long taem ya, mi mi no moa wantem luk olgeta. Mo from samting ya, mi bambae mi ronemaot olgeta long kantri ya blong mi. Bambae mi no moa lavem olgeta from we oltaem nomo ol lida blong olgeta oli stap girap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Olgeta ya oli olsem wan smol tri we rus blong hem i drae evriwan finis, i no moa save karem kakae. Bambae oli no moa save gat pikinini. Mo sipos oli bonem ol pikinini blong olgeta we oli lavem olgeta tumas, be mi bambae mi kilim olgeta oli ded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Profet Hosea i talem long ol man Isrel* se, “Olgeta. God ya blong yumi we mi mi stap wok blong hem, bambae hem i tanem baksaed long yufala, from we yufala i no save harem tok blong hem. Yufala i man blong hem, be bambae yufala i stap go wanwan olbaot long evri ples.</w:t>
      </w:r>
      <w:r>
        <w:rPr>
          <w:lang w:val="bi_VU" w:bidi="bi_VU"/>
        </w:rPr>
      </w:r>
      <w:r>
        <w:rPr>
          <w:lang w:val="bi_VU" w:bidi="bi_VU"/>
        </w:rPr>
      </w:r>
    </w:p>
    <w:p>
      <w:pPr/>
      <w:r>
        <w:rPr>
          <w:lang w:val="bi_VU" w:bidi="bi_VU"/>
        </w:rPr>
      </w:r>
    </w:p>
    <w:p>
      <w:pPr>
        <w:pStyle w:val="Heading2"/>
      </w:pPr>
      <w:r>
        <w:rPr>
          <w:lang w:val="bi_VU" w:bidi="bi_VU"/>
        </w:rPr>
        <w:t>Hosea 10:1</w:t>
      </w:r>
      <w:r>
        <w:rPr>
          <w:lang w:val="bi_VU" w:bidi="bi_VU"/>
        </w:rPr>
      </w:r>
    </w:p>
    <w:p>
      <w:pPr/>
      <w:r>
        <w:rPr>
          <w:lang w:val="bi_VU" w:bidi="bi_VU"/>
        </w:rPr>
      </w:r>
      <w:r>
        <w:rPr>
          <w:vertAlign w:val="superscript"/>
          <w:lang w:val="bi_VU" w:bidi="bi_VU"/>
        </w:rPr>
        <w:t>1</w:t>
      </w:r>
      <w:r>
        <w:rPr>
          <w:lang w:val="bi_VU" w:bidi="bi_VU"/>
        </w:rPr>
        <w:t xml:space="preserve"> “Bifo, yufala i olsem wan rop blong grep,* we i stap karem plante frut. Yufala i rijman, be taem yufala i stap kam rij moa, yufala i girap, yufala i go wokem plante olta moa blong ol narafala god ya blong yufala. Graon blong yufala i stap karem plante kakae, be taem yufala i gat plante kakae olsem, ol longlongfala ston ya we yufala i stanemap blong mekem wosip long ol narafala god ya, yufala i go flasem olgeta blong oli kam flas moa.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Tingting blong yufala i fulap long ol fasin blong giaman, nao from samting ya, bambae yufala i mas kasem panis from ol sin ya we yufala i stap mekem. Bambae i no longtaem, God i brebrekem ol olta ya blong yufala, mo i spolemgud ol longlongfala ston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no longtaem bambae yufala i save talem se, ‘Naoia yumi no moa gat king blong yumi, from we yumi no moa ona long Hae God. ?Be sipos yumi gat king, bambae hem i save mekem wanem blong givhan long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Oltaem tok blong yufala i no save stanap. Yufala i stap mekem ol promes wetem ol man, mo yufala i stap saenem ol promes wetem ol king blong ol narafala kantri blong wok wanples wetem olgeta, be oltaem yufala i stap giaman nomo. Stret fasin blong jajem man, yufala i kafsaedem i kam fasin nogud, mo i stap gru olsem rabis gras ya we i stap gru bigwan long garen we man i brebrekem graon blong hem finis.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“Yufala long taon ya Sameria,* bambae yufala i fraet, from we bambae yufala i lusum bul ya we yufala i wokem long gol, we yufala i stap mekem wosip long hem long Betaven. Taem hem i go lus, bambae yufala i harem nogud, yufala i krae bigwan from. Mo taem ol pris blong hem we oli stap mekem wosip long hem oltaem, oli luk we hem i no moa gat paoa, bambae oli krae bigwan moa.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ol man Asiria oli kam tekemaot bul ya, oli karem i go blong givim long king blong olgeta. Nao nem blong yufala bambae i kam nogud, mo bambae yufala i sem tumas, from we yufala i stap folem ol tok ya we ol narafala man oli stap givim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bambae king blong yufala tu i lus wantaem, olsem drae lif we wota i karem i go.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man Isrel. Ol ples ya antap long ol hil olbaot long Aven, we yufala i stap kam mekem wosip long ol narafala god ya long hem, bambae oli kam nogud evriwan. Ol olta blong ol ples ya, ropnil bambae i kavremapgud olgeta. Nao bambae yufala i singaot long ol bigbigfala hil ya se, ‘Yufala i kam kavremap mifala.’ Mo bambae yufala i krae long ol hil se, ‘Yufala i kam haedem mifala.’ ”</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Bakegen, Profet Hosea i talemaot we Hae God i talem se, “Ol laen* blong Isrel.* Bifo, ol bubu blong yufala we oli stap long taon ya Gibea, oli mekem sin agens long mi, be fasin blong olgeta i stap yet long yufala kam kasem tede. ?Yufala i ting se faet bambae i no save kam kasem yufala bakegen, olsem we i kasem olgeta ya long Gibea bifo? !Yufala i krangke!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man nogud, mo mi bambae mi kam mekem faet long yufala, blong panisim yufala. Ol narafala kantri bambae oli joen wanples, oli kam faet agens long yufala, mo long fasin ya, bambae yufala i kasem panis from ol sin ya blong yufala, we i plante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man Isrel. Fastaem, fasin blong ol olfala blong yufala i gudfala tumas. Olgeta i olsem wan woman buluk we man i lanemgud hem, mo oltaem hem i rere blong purumpurumbut long hed blong wit* blong mekem kakae blong hem i kamaot. Be naoia, mi mekem olsem we mi putum yok* long nek blong woman buluk ya, blong fosem hem blong i wok strong moa. Mi mi makem finis, se ol man Juda* bambae oli olsem buluk we i pulum plao blong brebrekem graon fastaem. Mo mi makem yufala, se bambae yufala i olsem buluk we i kam biaen, i pulum narafala aean bakegen blong mekem graon ya i sofsof gud.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mi talem long yufala se, ‘Mi mi Hae God, mi God blong yufala, mo yufala i mas lego ol rabis fasin blong yufala, yufala i mas mekem ol fasin we i stret gud. Mo yufala i mas lavem mi, mo tingting blong yufala i mas stap strong long mi, blong yufala i save karem ol gudfala frut long laef blong yufala. Fasin ya i olsem we man i wokem wan niufala garen, we i brebrekem graon blong hem, mo i planem ol gudfala sid long hem, mo biaen, i karem ol gudgudfala frut blong hem. Naoia i taem blong yufala i kambak long mi bakegen, mo sipos yufala i mekem olsem, bambae mi mi blesem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yufala i girap, yufala i go mekem ol rabis fasin, olsem we yufala i planem rabis sid. Mo from samting ya, yufala i stap kasem frut blong hem. Mo naoia yufala i stap kakae bakegen frut blong ol giaman toktok blong yufala. “Taem yufala i luk we yufala i gat plante kat blong faet, mo yufala i gat plante soldia blong yufala, yufala i girap, yufala i stap trastem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from we yufala i mekem olsem, bambae faet i mas kasem yufala. Ol enemi blong yufala bambae oli kam spolemgud ol taon ya blong yufala we bigfala stonwol i goraon long olgeta, stret olsem we King Salman i spolemgud taon ya Betarabel. Long taem blong faet ya, oli kilim ol woman wetem ol pikinini blong olgeta, we oli brebrekemgud bodi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man Betel. Ol samting we bambae i kasem yufala from ol rabis fasin we yufala i stap mekem, bambae i olsemia nao. Mo wantaem nomo, taem faet i stat, king blong yufala bambae i ded.”</w:t>
      </w:r>
      <w:r>
        <w:rPr>
          <w:lang w:val="bi_VU" w:bidi="bi_VU"/>
        </w:rPr>
      </w:r>
      <w:r>
        <w:rPr>
          <w:lang w:val="bi_VU" w:bidi="bi_VU"/>
        </w:rPr>
      </w:r>
    </w:p>
    <w:p>
      <w:pPr/>
      <w:r>
        <w:rPr>
          <w:lang w:val="bi_VU" w:bidi="bi_VU"/>
        </w:rPr>
      </w:r>
    </w:p>
    <w:p>
      <w:pPr>
        <w:pStyle w:val="Heading2"/>
      </w:pPr>
      <w:r>
        <w:rPr>
          <w:lang w:val="bi_VU" w:bidi="bi_VU"/>
        </w:rPr>
        <w:t>Hosea 11:1</w:t>
      </w:r>
      <w:r>
        <w:rPr>
          <w:lang w:val="bi_VU" w:bidi="bi_VU"/>
        </w:rPr>
      </w:r>
    </w:p>
    <w:p>
      <w:pPr/>
      <w:r>
        <w:rPr>
          <w:lang w:val="bi_VU" w:bidi="bi_VU"/>
        </w:rPr>
      </w:r>
      <w:r>
        <w:rPr>
          <w:vertAlign w:val="superscript"/>
          <w:lang w:val="bi_VU" w:bidi="bi_VU"/>
        </w:rPr>
        <w:t>1</w:t>
      </w:r>
      <w:r>
        <w:rPr>
          <w:lang w:val="bi_VU" w:bidi="bi_VU"/>
        </w:rPr>
        <w:t xml:space="preserve"> Nao Profet Hosea i talemaot we Hae God i talem se, “Ol laen* blong Isrel.* Bifo, taem ol bubu blong yufala oli olsem smol pikinini yet, mi mi lavem olgeta tumas. Mi mi stap singaot olgeta, se “Pikinini blong mi”, mo mi singaot olgeta oli aot long Ijip i kam.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taem mi singaot olgeta, oli stap tanem baksaed long mi. Mo taem mi gohed blong singaot olgeta olsem, olgeta oli go moa. Oli go bonem sakrefaes long god ya Bal,* mo oli stap bonem insens*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nomo mi lanem olgeta blong wokbaot, mo mi stap karemgud olgeta long han blong mi, be oli no luksave nating we mi nomo mi stap lukaot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stap mekem long olgeta olsem wan pikinini blong mi, we mi lavem hem, mo mi sore tumas long hem, nao oltaem mi stap pulum hem i kam long mi. Oltaem mi stap leftemap hem blong karem long han blong mi, mi stap holemtaet hem long jes blong mi, mo mi stap bendaon blong givim kakae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man Isrel. Yufala i no wantem nating blong kambak long mi, nao from samting ya, bambae yufala i mas gobak long Ijip bakegen, nao Asiria bambae i rulum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bigfala faet i kam, i flatemgud ol taon ya blong yufala. Ol doa* blong ol bigfala stonwol blong ol taon ya bambae oli brobrok, mo yufala bambae i go lus, from we yufala i stap folem tingting blong yufala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Yufala i stronghed tumas, oltaem yufala i wantem tanem baksaed long mi. Yok* ya we i stap long nek blong yufala, bambae yufala i harem nogud tumas long hem, bambae yufala i stap krae blong man i kam tekemaot, be bambae i no gat man i kam.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man Isrel. ?Bambae mi finis long yufala olsem wanem? Yufala i man blong mi. ?Bambae mi lego yufala olsem wanem? Mi no save kilim yufala evriwan i ded olsem we mi mekem long taon ya Admaha bifo. Mo mi no save mekem i strong long yufala, olsem we mi mekem long ol man Jeboeim bifo. Long tingting blong mi, mi no wantem nating blong mekem yufala olsem. Mi mi lavem yufala tumas, mo mi no save mekem olsem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mi kros long yufala, bambae mi no moa save panisim yufala, mi no moa save spolem yufala olsem bakegen. Mi mi God, mo fasin blong mi i no olsem fasin blong man. Mi mi tabu, fasin blong mi i stret olgeta. Oltaem bambae mi mi stap wetem yufala. Taem mi kros long yufala, bambae mi no moa save lukaot yufala blong panisim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blong mi, bambae mi mi singaot bigwan agens long ol enemi blong yufala olsem laeon we i kros, mo long taem ya bambae yufala i kam biaen long mi bakegen. Wantaem nomo, bambae yufala i aot long wes, yufala i resis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yufala i aot long Ijip, yufala i kam kwiktaem olsem pijin we i flae i kam. Bambae yufala i aot long Asiria, yufala i kambak stret long ples blong yufala, olsem pijin we i stap kambak stret long nes blong hem. Bambae mi mi tekem yufala i kamhom bakegen long stret ples blong yufala.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Bakegen, Profet Hosea i talemaot we Hae God i talem se, “Ol man Isrel.* Mi mi God we mi tabu, fasin blong mi i stret olgeta, mo oltaem tingting blong mi i stap strong long yufala. Be taem yufala i kam long mi, yufala i stap giaman nomo long ol toktok mo long ol fasin blong yufala. Mo ol man Juda* oli stap girap agens long mi yet, we oli no lego fasin ya nating.</w:t>
      </w:r>
      <w:r>
        <w:rPr>
          <w:lang w:val="bi_VU" w:bidi="bi_VU"/>
        </w:rPr>
      </w:r>
      <w:r>
        <w:rPr>
          <w:lang w:val="bi_VU" w:bidi="bi_VU"/>
        </w:rPr>
      </w:r>
    </w:p>
    <w:p>
      <w:pPr/>
      <w:r>
        <w:rPr>
          <w:lang w:val="bi_VU" w:bidi="bi_VU"/>
        </w:rPr>
      </w:r>
    </w:p>
    <w:p>
      <w:pPr>
        <w:pStyle w:val="Heading2"/>
      </w:pPr>
      <w:r>
        <w:rPr>
          <w:lang w:val="bi_VU" w:bidi="bi_VU"/>
        </w:rPr>
        <w:t>Hosea 12:1</w:t>
      </w:r>
      <w:r>
        <w:rPr>
          <w:lang w:val="bi_VU" w:bidi="bi_VU"/>
        </w:rPr>
      </w:r>
    </w:p>
    <w:p>
      <w:pPr/>
      <w:r>
        <w:rPr>
          <w:lang w:val="bi_VU" w:bidi="bi_VU"/>
        </w:rPr>
      </w:r>
      <w:r>
        <w:rPr>
          <w:vertAlign w:val="superscript"/>
          <w:lang w:val="bi_VU" w:bidi="bi_VU"/>
        </w:rPr>
        <w:t>1</w:t>
      </w:r>
      <w:r>
        <w:rPr>
          <w:lang w:val="bi_VU" w:bidi="bi_VU"/>
        </w:rPr>
        <w:t xml:space="preserve"> Olgeta samting we yufala i stap mekem, i stat long moning, i go kasem long sapa, oli blong nating nomo. Oli stap spolem yufala nomo. Yufala i stap pasraon long baksaed blong ol fren blong yufala blong spolem olgeta bakegen, mo oltaem yufala i stap mekem faet, we yufala i stap kilkilim yufala. Yufala i stap saenem ol promes wetem king blong Asiria blong wok wanples wetem hem, mo yufala i stap mekem bisnes wetem ol man Ijip.”</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i talem long ol man Isrel se, “Olgeta. Hae God i gat poen agens long ol man Juda, be bambae hem i panisim yufala tu from ol rabis fasin ya we yufala i stap mekem. Bambae hem i givim stret pei long yufala from ol samting nogud ya we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Bifo, taem olfala bubu ya blong yumi Jekob* wetem Esao, tufala i stap yet long bel blong mama blong tufala, tufala i stap faet tumas, mo taem Jekob i kam bigfala, oltaem hem i stap faet agens long God.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Wan taem, hem i faet agens long wan enjel,* mo i winim enjel ya. Hem i krae long fes blong enjel ya mo i askem long hem blong i blesem hem. Nao taem hem i stap long Betel, God i kamtru long hem, mo i toktok wetem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ya, hem i Hae God, mo hem i gat olgeta paoa. Mo taem yumi mekem wosip long hem, yumi mas singaot hem se “Hae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Yumi ya, yumi ol laen* blong Jekob, mo yufala i mas tanem tingting blong yufala, yufala i kambak long God blong yumi bakegen. Tingting blong yufala i mas stap strong long hem, yufala i mas folem ol stret fasin, mo yufala i mas wet blong luk ol samting we hem bambae i mekem blong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Profet Hosea i talemaot we Hae God i talem se, “Ol man Isrel.* Yufala i sem mak nomo long ol man Kenan,* yufala i man blong stil. Yufala i wantem tumas blong yusum skel* we i blong giaman blong ravem ol man.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i stap talem se, ‘Naoia yumi kam rijman finis. Yumi gat plante samting we yumi wantem. ?Hu bambae i tok agens long yumi, se yumi kam rijman long fasin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mi mi Hae God, mi God blong yufala, we bifo, taem ol bubu blong yufala oli stap long Ijip, mi mi tekemaot olgeta oli kam. Mo mi bambae mi fosem yufala, blong yufala i slip long haos tapolen bakegen, olsem we ol bubu ya blong yufala bifo, oli stap mekem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“Bifo, mi mi stap toktok long ol profet, mo mi stap soemaot ol vison* long olgeta, nao oli stap talemaot ol samting ya blong wekemap yufala.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Nating we mi stap mekem olsem, be plante long yufala oli stap mekem wosip yet long ol narafala god ya long Gilead. Be olgeta we oli stap mekem olsem, bambae oli ded evriwan. Oltaem, yufala i stap kilim ol bul long Gilgal, yufala i stap bonem blong mekem sakrefaes. Ol olta ya blong yufala bambae oli brobrok, oli folfoldaon evriwan, oli kam olsem ol hip ston nating nomo, olbaot long open ples.”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profet i talem se, “Bifo, bubu ya blong yumi Jekob* i ronwe i go stap long kantri ya Mesopotemia. Long ples ya, hem i go stap wok blong wan man, blong i save tekem wan dota blong hem, mo i stap lukaot long sipsip blong man ya bakegen, blong i save tekem narafala dota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Biaen, Hae God i sanem wan profet blong i go tekemaot ol laen blong olfala ya, blong oli no moa wokslef* long Ijip, mo profet ya i stap lukaot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Yumi ya, yumi laen blong olgeta, be naoia yufala i mekem Hae God i kros we i kros tumas. Yufala i stap kilim ol man oli ded, be hem bambae i givimbak fasin ya long yufala long fulmak blong hem. Bambae hem i panisimgud yufala, from we yufala i mekem bigfala sem long nem blong hem.”</w:t>
      </w:r>
      <w:r>
        <w:rPr>
          <w:lang w:val="bi_VU" w:bidi="bi_VU"/>
        </w:rPr>
      </w:r>
      <w:r>
        <w:rPr>
          <w:lang w:val="bi_VU" w:bidi="bi_VU"/>
        </w:rPr>
      </w:r>
    </w:p>
    <w:p>
      <w:pPr/>
      <w:r>
        <w:rPr>
          <w:lang w:val="bi_VU" w:bidi="bi_VU"/>
        </w:rPr>
      </w:r>
    </w:p>
    <w:p>
      <w:pPr>
        <w:pStyle w:val="Heading2"/>
      </w:pPr>
      <w:r>
        <w:rPr>
          <w:lang w:val="bi_VU" w:bidi="bi_VU"/>
        </w:rPr>
        <w:t>Hosea 13:1</w:t>
      </w:r>
      <w:r>
        <w:rPr>
          <w:lang w:val="bi_VU" w:bidi="bi_VU"/>
        </w:rPr>
      </w:r>
    </w:p>
    <w:p>
      <w:pPr/>
      <w:r>
        <w:rPr>
          <w:lang w:val="bi_VU" w:bidi="bi_VU"/>
        </w:rPr>
      </w:r>
      <w:r>
        <w:rPr>
          <w:vertAlign w:val="superscript"/>
          <w:lang w:val="bi_VU" w:bidi="bi_VU"/>
        </w:rPr>
        <w:t>1</w:t>
      </w:r>
      <w:r>
        <w:rPr>
          <w:lang w:val="bi_VU" w:bidi="bi_VU"/>
        </w:rPr>
        <w:t xml:space="preserve"> Nao Profet Hosea i talem se, “Yumi ya, yumi ol man Isrel* ya, mo bifo, taem yumi tok, ol laen* blong yumi long saot oli fraet, from we oli luk yumi se yumi strong moa. Be yufala i mekem sin, from we yufala i go mekem wosip long god ya Bal,* mo from samting ya, bambae yufala i mas ded.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taem yufala i stap wokem ol pija blong god ya long silva, blong mekem wosip long olgeta, yufala i stap mekem sin agens long Hae God. Ol pija ya, man nomo i wokem plan blong hem, mo man nomo i wokem long gudhan blong hem, nao yufala i stap talemaot se yufala i mas go mekem sakrefaes long olgeta. Ol god ya oli pija blong bul nomo. ?Bambae man i go kis long bul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yufala i mas lus kwiktaem, olsem smok blong hil long eli moning. Bambae yufala i lus olsem wota blong naet, we taem san i stap kam antap, i lus kwiktaem nomo. Bambae yufala i olsem doti blong wit,* we win i blu long hem, i karem i go. Bambae yufala i lus olsem smok blong faea we i flae i go.”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i talemaot we Hae God i talem se, “Mi mi Hae God, mi God blong yufala, we bifo, mi tekem ol bubu blong yufala oli aot long Ijip oli kam. Mi nomo mi God blong yufala, i no moa gat narafala god olsem mi. Mi nao mi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Bifo taem we ol bubu blong yufala oli stap wokbaot long draeples, we i no gat wota long hem, be mi nao mi stap lukaot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taem olgeta oli kam stap long gudfala graon ya, oli gat plante kakae, mo oli stap harem gud tumas from. Nao tingting blong olgeta i go antap tumas, mo olgeta oli no moa tingbaot mi, mo fasin ya i stap yet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from samting ya, mi mi kros tumas long yufala, mo bambae mi kam spolemgud yufala olsem we laeon i kakae man. Bambae mi stap wet blong spolem yufala, olsem anamol ya leped* we i stap haed long saed blong rod blong jam long man blong i kakae.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mi kros tumas long yufala, mi kam spolem yufala, olsem anamol ya bea we i kros tumas from we wan man i stilim ol pikinini blong hem, nao i holem man ya i tereterem hem. Taem mi faenem yufala, bambae mi kilim yufala wantaem nomo, olsem laeon we i faenem wan anamol, i kilim, i kakae.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 Isrel. Mi bambae mi kilim yufala evriwan i ded. ?Hu nao bambae i stap blong givhan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stap talem se, ‘Yumi mas gat king blong yumi, mo yumi mas gat ol man blong lidim yumi.’ ?Be king ya bambae i mekem wanem? ?Mo ol lida ya bambae oli givhan long yufala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Bifo, mi mi kros long yufala, nao mi letem we yufala i gat ol king blong yufala, be naoia, from we mi kros tumas long yufala, mi tekemaot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sin blong yufala, mi mi raetemdaon olgeta evriwan finis long wan buk. Mo buk ya i stap gud nomo, i no gat wan samting bambae i save spolem.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Yufala i gat janis blong kasem laef, be hed blong yufala i krangke tumas, nao yufala i no wantem. Yufala i olsem pikinini we i stap long bel blong mama blong hem, we i taem blong hem blong i bon, be hem i no save kamaot.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Naoia, yufala i stap go long Hom* blong ol Dedman ya. Mo mi bambae mi no save blokem yufala, mi no save tekemaot yufala long paoa blong ded. !Ded! !Yu kam panisim olgeta ya! !Hom blong ol Dedman! !Yu kam spolem olgeta ya! !Mi mi no moa gat sore long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man Isrel. Nating sipos yufala i gru bigwan olsem wael gras, be mi bambae mi sanem wan win i aot long draeples i kam, we i hot we i hot, nao bambae i mekem ol wota ya we yufala i stap dring oli drae evriwan. Ol gudgudfala samting blong yufala, mi bambae mi spolem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man Sameria.* Bambae mi givim panis long yufala, from we oltaem yufala i stap girap agens long mi. Ol enemi blong yufala bambae oli kam kilim yufala evriwan i ded long taem blong faet. Bambae oli kam smasemgud ol pikinini blong yufala long graon, mo bambae oli holem ol woman blong yufala we oli gat bel, oli splitim bel blong olgeta blong kilim olgeta i ded.”</w:t>
      </w:r>
      <w:r>
        <w:rPr>
          <w:lang w:val="bi_VU" w:bidi="bi_VU"/>
        </w:rPr>
      </w:r>
      <w:r>
        <w:rPr>
          <w:lang w:val="bi_VU" w:bidi="bi_VU"/>
        </w:rPr>
      </w:r>
    </w:p>
    <w:p>
      <w:pPr/>
      <w:r>
        <w:rPr>
          <w:lang w:val="bi_VU" w:bidi="bi_VU"/>
        </w:rPr>
      </w:r>
    </w:p>
    <w:p>
      <w:pPr>
        <w:pStyle w:val="Heading2"/>
      </w:pPr>
      <w:r>
        <w:rPr>
          <w:lang w:val="bi_VU" w:bidi="bi_VU"/>
        </w:rPr>
        <w:t>Hosea 14:1</w:t>
      </w:r>
      <w:r>
        <w:rPr>
          <w:lang w:val="bi_VU" w:bidi="bi_VU"/>
        </w:rPr>
      </w:r>
    </w:p>
    <w:p>
      <w:pPr/>
      <w:r>
        <w:rPr>
          <w:lang w:val="bi_VU" w:bidi="bi_VU"/>
        </w:rPr>
      </w:r>
      <w:r>
        <w:rPr>
          <w:vertAlign w:val="superscript"/>
          <w:lang w:val="bi_VU" w:bidi="bi_VU"/>
        </w:rPr>
        <w:t>1</w:t>
      </w:r>
      <w:r>
        <w:rPr>
          <w:lang w:val="bi_VU" w:bidi="bi_VU"/>
        </w:rPr>
        <w:t xml:space="preserve"> Nao Profet Hosea i talem long ol man Isrel* se, “Olgeta. Hae God i God blong yumi, mo yufala i mas kambak long hem. Ol sin blong yufala i plante tumas, i mekem yufala i stambol, yufala i foldaon.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mas tanem tingting blong yufala, blong kambak long hem bakegen. Yufala i mas kam prea long hem, yufala i mas talem se, ‘Hae God. Plis yu fogivim mifala, yu tekemaot ol sin blong mifala, mo yu lesin long prea blong mifala, nao bambae mifala i stap presem yu bakegen, olsem we mifala i promes bifo.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man Asiria bambae oli no save sevem mifala, mo ol hos blong faet blong mifala neva bambae oli save blokem mifala long taem blong faet. Neva bambae mifala i save singaot ol narafala god ya bakegen, se oli god blong mifala. Hae God, i no moa gat narafala man blong givhan long mifala. Plis yu soemaot we yu yu gat sore long mifala.’ ”</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Hosea i talemaot we Hae God i talem se, “Ol man Isrel.* Naoia mi mi no moa kros long yufala. Bambae mi tekem yufala i kambak long mi bakegen, nao bambae mi lavem yufala long olgeta tingting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mi mekem i gud long yufala, olsem we ren i foldaon long graon we i drae, i mekem i kam gud bakegen. Bambae yufala i olsem tri we i karem ol gudgudfala flaoa blong hem. Bambae yufala i stanap strong olsem ol sida* blong Lebanon, we rus blong olgeta i godaon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laef blong yufala i kam niuwan bakegen, i olsem bigfala tri ya olif* we i gat ol niufala lif blong hem. Bambae yufala i gat gudfala laef, we ol man oli harem gud long hem, olsem we oli save harem smel blong sida blong Lebanon we i naes we i naes.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yufala i stap bakegen aninit long han blong mi, mo mi bambae mi lukaot gud long yufala. Bambae yufala i olsem garen we i stap karem plante kakae. Bambae yufala i olsem plantesen blong grep,* we i stap karem fulap frut long hem. Nem blong yufala bambae i go kasem evri ples, olsem nem blong waen blong Lebanon.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taem ya, bambae yufala i no moa save mekem wosip long ol narafala god bakegen. Taem yufala i prea long mi, mi bambae mi harem prea blong yufala, mo mi bambae mi lukaot long yufala. Bambae mi olsem wan gudfala tri we lif blong hem i no save foldaon, we yufala bambae i save kam haed long gudfala sed blong hem. Olgeta gudgudfala samting we bambae yufala i kasem, mi nomo bambae mi stamba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Profet Hosea i talem se, “Olgeta we oli waes oli mas savegud ol tok ya we mi mi talem, mo oli mas holem i stap gud long tingting blong olgeta. Olgeta fasin blong Hae God i stret gud olgeta, mo oltaem, ol stret man oli stap longtaem, from we oli stap folem ol fasin ya. Be ol man nogud oli stambol, mo oli foldaon, from we oli no save tinghevi long olgeta.”</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