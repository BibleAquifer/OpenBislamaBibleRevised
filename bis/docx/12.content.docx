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2 Kings 1:1</w:t>
      </w:r>
      <w:r>
        <w:rPr>
          <w:lang w:val="bi_VU" w:bidi="bi_VU"/>
        </w:rPr>
      </w:r>
    </w:p>
    <w:p>
      <w:pPr/>
      <w:r>
        <w:rPr>
          <w:lang w:val="bi_VU" w:bidi="bi_VU"/>
        </w:rPr>
      </w:r>
      <w:r>
        <w:rPr>
          <w:vertAlign w:val="superscript"/>
          <w:lang w:val="bi_VU" w:bidi="bi_VU"/>
        </w:rPr>
        <w:t>1</w:t>
      </w:r>
      <w:r>
        <w:rPr>
          <w:lang w:val="bi_VU" w:bidi="bi_VU"/>
        </w:rPr>
        <w:t xml:space="preserve"> Nao biaen long taem ya we King Ehab blong Isrel* i ded finis, ol man Moab oli wantem aot long han blong ol man Isrel, mo oli girap, oli no moa obei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long taem ya, King Ahasia blong Isrel i stap long wan vranda antap long haos blong hem long Sameria,* nao i foldaon, i karekil. Nao hem i sanem sam man blong hem oli go blong faenemaot long Balsebub, we i god blong ol man blong taon ya Ekron long Filistia, se bambae hem i save kam oraet no nogat.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wan enjel blong Hae God i talem long Profet Elaeja, we i man Tisbe, blong i go mitim ol man ya blong king long rod, i talem long olgeta se, “?!Olgeta! !Balsebub i god blong ol man Ekron! ?From wanem yufala i wantem go faenemaot sam samting long hem? ?Yufala i ting se i no gat God long Isrel?</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go talemaot long king ya we Hae God i talem se, ‘From we yu yu mekem olsem, bambae yu no save kam oraet bakegen. Bambae yu ded.’ ” Nao profet i aot, i go mekem olsem we Hae God i talem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ol man ya oli tanemraon, oli gobak long king. Nao hem i askem long olgeta se, “!Ei! ?From wanem yufala i kambak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oli talem long hem se, “No, mifala i mitim wan man long rod, mo hem i talem long mifala, se mifala i mas kambak blong talemaot long yu wan tok we Hae God i talem. Hae God i talem se, ‘Balsebub ya, hem i god blong ol man Ekron. ?From wanem yu sanem ol man ya blong yu oli go blong faenemaot sam samting long hem? ?Yu ting se i no gat God long Isrel? From we yu yu mekem olsem, bambae yu no save kam oraet bakegen. Bambae yu ded.’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king i askem se, “?Man ya i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oli talem se, “Hem i werem wan kot we oli wokem long hea blong kamel, mo i fasem hem long wan strap we oli wokem long skin blong buluk.” Nao king i talem se, “!A! !Elaeja ya, man Tisbe!”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sanem wan kapten wetem fifti soldia blong hem, blong oli go tekem profet ya i kam. Mo taem oli go, oli faenem hem antap long wan hil, i stap sidaon. Nao kapten ya i jikim hem, i talem se, “!Ei, yu man blong God! !Yu kam! King i talem se yu mas kamdaon blong go luk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profet i talem se, “!Yu yu jikim mi, be mi mi man blong God tru! Naoia, faea bambae i aot long heven, i kamdaon, i bonem yu wetem ol man ya blong yu, yufala evriwan i ded.” Nao wantaem nomo, faea i kamdaon, i bonem kapten ya wetem ol man blong hem oli ded evriwan.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i sanem wan narafala kapten wetem fifti soldia blong hem oli go luk hem, mo kapten ya tu i jikim hem, i talem se, “!Ei, man blong God! !Yu hareap! King i talem se yu mas kamdaon naoia blong go luk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hem i talem bakegen se, “Yu yu jikim mi, be mi mi man blong God tru! Naoia, faea bambae i aot long heven i kamdaon, i bonem yu wetem ol man blong yu, yufala evriwan i ded!” Nao wantaem nomo, God i sanem faea i aot long heven, i kamdaon, i bonem kapten ya wetem ol man blong hem oli ded evriwan.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king i sanem wan narafala kapten bakegen wetem fifti soldia blong hem oli go blong tekem profet ya i kam. Nao kapten ya i go antap long hil, i nildaon long fes blong profet ya, i krae long hem se, “Man blong God. Plis yu sore long mi wetem ol man ya blong mi. !Yu no spolem mifala!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Tufala kapten ya wetem ol man blong tufala we oli kam fastaem oli ded long faea ya we i aot long heven i kamdaon, be mi, plis yu sore 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enjel ya blong Hae God i kam talem long profet se, “Yu no fraet. Yu godaon wetem hem.” Nao hem i girap, i godaon wetem hem, i go luk king.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talem long king se, “Tok we Hae God i talem i olsem. Hem i talem se, ‘Balsebub i god blong ol man Ekron, be yu yu sanem ol man blong yu oli go blong faenemaot long hem, se bambae yu oraet, no olsem wanem. Yu yu mekem olsem we i no gat God long Isrel. From samting ya, bambae yu no save kam oraet bakegen. Bambae yu ded.’ ”</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ya i ded olsem we Hae God i talem long profet ya blong i talemaot. King Ahasia ya, hem i no gat pikinini, nao brata blong hem Joram i tekem ples blong hem i kam king. Long taem ya we King Jehoram, we papa blong hem King Jehosafat i rul long Juda,* long namba tu yia blong hem, Joram ya i kam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narafala samting we King Ahasia i mekem ol man oli raetemdaon long buk ya we nem blong hem Ol Stori blong Laef blong ol King blong Isrel.</w:t>
      </w:r>
      <w:r>
        <w:rPr>
          <w:lang w:val="bi_VU" w:bidi="bi_VU"/>
        </w:rPr>
      </w:r>
      <w:r>
        <w:rPr>
          <w:lang w:val="bi_VU" w:bidi="bi_VU"/>
        </w:rPr>
      </w:r>
    </w:p>
    <w:p>
      <w:pPr/>
      <w:r>
        <w:rPr>
          <w:lang w:val="bi_VU" w:bidi="bi_VU"/>
        </w:rPr>
      </w:r>
    </w:p>
    <w:p>
      <w:pPr>
        <w:pStyle w:val="Heading2"/>
      </w:pPr>
      <w:r>
        <w:rPr>
          <w:lang w:val="bi_VU" w:bidi="bi_VU"/>
        </w:rPr>
        <w:t>2 Kings 2:1</w:t>
      </w:r>
      <w:r>
        <w:rPr>
          <w:lang w:val="bi_VU" w:bidi="bi_VU"/>
        </w:rPr>
      </w:r>
    </w:p>
    <w:p>
      <w:pPr/>
      <w:r>
        <w:rPr>
          <w:lang w:val="bi_VU" w:bidi="bi_VU"/>
        </w:rPr>
      </w:r>
      <w:r>
        <w:rPr>
          <w:vertAlign w:val="superscript"/>
          <w:lang w:val="bi_VU" w:bidi="bi_VU"/>
        </w:rPr>
        <w:t>1</w:t>
      </w:r>
      <w:r>
        <w:rPr>
          <w:lang w:val="bi_VU" w:bidi="bi_VU"/>
        </w:rPr>
        <w:t xml:space="preserve"> Naoia i taem blong Hae God i tekemaot Profet Elaeja i go long heven, mo i sanem wan waelwin blong i kam tekemaot hem. Long taem ya, Profet Elaeja mo Profet Elisa, tufala i lego Gilgal, tufala i stap wokbaot,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taem tufala i stap long rod, Profet Elaeja i talem long Profet Elisa se, “I moa gud yu stap long ples ya. Hae God i talem long mi, se bambae mi go long Betel.” Be Profet Elisa i talem se, “Hae God i laef, i stap we i stap, mo long fes blong hem, mo long fes blong yu tu, mi mi talem tru long yu, se bambae mi no save livim yu.” Nao tufala i wokbaot bakegen, tufala i go long Betel.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ples ya i gat wan kampani blong ol profet i stap, oli kam luk Profet Elisa, oli askem long hem se, “?Yu yu save we Hae God bambae i tekemaot masta ya blong yu i gowe long yu tede?” Mo hem i talem se, “Yes mi mi save, be i no blong tokbaot.”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Elaeja i talem long hem se, “I moa gud yu stap long ples ya. Hae God i talem long mi, se bambae mi go long Jeriko.” Be hem i talem se, “Hae God i laef, i stap we i stap, mo long fes blong hem, mo long fes blong yu tu, mi mi talem tru long yu, se bambae mi no save livim yu.” Nao tufala i wokbaot bakegen, tufala i go long Jeriko.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ples ya tu i gat wan kampani blong ol profet i stap, mo oli kam luk Profet Elisa, oli askem long hem se, “?Yu yu save we Hae God bambae i tekemaot masta ya blong yu i gowe long yu tede?” Mo hem i talem se, “Yes mi mi save, be i no blong tokbaot.”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Profet Elaeja i talem long hem se, “I moa gud yu stap long ples ya. Hae God i talem long mi, se bambae mi go long Jodan Reva.” Be hem i talem se, “Hae God i laef, i stap we i stap, mo long fes blong hem, mo long fes blong yu tu, mi mi talem tru long yu, se bambae mi no save livim yu.” Nao tufala i wokbaot bakegen, tufala i go long Jodan,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i gat fifti profet tu oli stap folem tufala i go. Nao long ples ya, tufala i stap long saed blong reva, mo ol profet ya oli stanap longwe lelebet.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Profet Elaeja i tekemaot kot blong hem, i rolemap, i kilim wota ya long hem, mo wantaem nomo, wota ya i seraot long tu haf, i no moa ron. Nao tufala i wokbaot long drae graon i go kasem narasaed.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ples ya, hem i talem long Profet Elisa se, “Pikinini blong mi, i no longtaem, Hae God bambae i tekemaot mi mi go antap. Sipos i gat sam samting we yu wantem blong mi mekem long yu fastaem, i gud yu talemaot long mi.” Mo Profet Elisa i talem se, “Plis, yu mekem long mi olsem we mi mi fasbon pikinini blong yu. Mi wantem kasem fulpaoa blong yu, blong bambae mi save tekem ples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Elaeja i talem long hem se, “Yu yu askem wan strong samting ya, be sipos yu luk mi taem Hae God i tekemaot mi mi gowe long yu, bambae yu save kasem paoa ya. Be sipos yu no luk mi, bambae yu no save kasem.”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Tufala i stap wokbaot i go, tufala i stap toktok, nao wan faea i kam we i olsem kat blong faet we ol hos i pulum, i pas long medel blong tufala, mo wantaem nomo, waelwin i kam tekemaot Profet Elaeja i go antap long heven.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Profet Elisa i luk samting ya, nao i singaot i go antap long hem, i talem se, “!Papa blong mi! !Papa blong mi! !Yu yu strong man blong givhan long kantri ya blong yumi!” Nao hem i no moa luk hem bakegen. Hem i harem i nogud tumas from we Profet Elaeja i gowe long hem, nao i tekemaot kot blong hem i terem long tu pis blong soemaot we hem i sore tumas.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pikimap kot ya blong Profet Elaeja we i foldaon taem hem i stap go antap, mo i kambak, i stanap long saed blong Jodan Reva.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kilim wota ya long kot ya, i talem se, “Hae God. Yu yu God blong Profet Elaeja. !Plis yu kam givhan long mi!” Mo taem hem i kilim wota ya, wantaem nomo wota ya i seraot long tu haf, i no moa ron, mo hem i wokbaot long drae graon, i kam kasem narasaed bakegen.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taem ya, ol fifti profet ya blong Jeriko oli stap luk hem, nao oli talem se, “!Ei! !Paoa blong Profet Elaeja i kam long man ya finis!” Nao oli go mitim hem, oli bodaon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oli talem se, “Mifala fifti, we mifala evriwan i strong blong wokbaot. I gud mifala i go lukaot masta ya blong yu. Maet Spirit blong Hae God i karem hem, i go livim hem i stap long wan bigfala hil no long wan bigfala krik samples.” Be hem i talem se, “No, yufala i no go.”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oli stap askem long hem, gogo hem i sem long olgeta, i letem olgeta i go. Nao oli go lukaot Profet Elaeja long evri ples gogo kasem tri dei, be oli no faenem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oli kambak long Profet Elisa, we i stap wet long olgeta long Jeriko, mo hem i talem long olgeta se, “!Yu luk! !Mi mi talem finis long yufala, se yufala i no go, be yufala i no harem!”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 man Jeriko oli kam luk Profet Elisa, oli talem long hem se, “Profet, yu save, ples ya i wan gudfala taon, be wota ya blong hem i nogud. Taem ol woman mo ol anamol we oli gat bel oli dring, hem i mekem olgeta oli bonem pikinini we i no taem blong olgeta yet, nao ol pikinini ya oli stap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i talem long olgeta se, “Yufala i tekem wan niufala besin, yufala i fulumap sol long hem, yufala i tekem i kam long mi.” Nao oli tekem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hem i go long springwota ya, i kafsaedem sol ya i go long hem. Nao hem i talem se, “Tok blong Hae God i olsem. Hem i talem se, ‘Mi mi Hae God, mo naoia, long fasin ya, mi mekem wota ya i klin. Bambae hem i no moa save mekem man i ded, mo bambae i no moa mekem ol woman mo ol anamol oli lusum ol pikinini blong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wota ya i stap klin, i stat long taem ya i kam kasem tede, olsem we profet ya i talemaot.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hem i aot long Jeriko, i stap go antap long Betel, mo long rod, hem i mitim sam yangfala we oli aot long taon ya, oli stap kam. Olgeta ya oli stap jikim hem, oli stap singaot i go long hem se, “!Ei, bolhed! ?Yu stap mekem wanem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hem i tanemraon, i lukluk strong long olgeta, mo i singaot* trabol i kam long olgeta long nem blong Hae God. Nao wantaem nomo, tu woman bea i kamaot long bus, tufala i kam kilim foti tu long olgeta oli ded, we tufala i tereterem olgeta long ol smosmol pis.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hem i wokbaot i go long bigfala hil ya Kamel, mo biaen i kambak long Sameria.*</w:t>
      </w:r>
      <w:r>
        <w:rPr>
          <w:lang w:val="bi_VU" w:bidi="bi_VU"/>
        </w:rPr>
      </w:r>
      <w:r>
        <w:rPr>
          <w:lang w:val="bi_VU" w:bidi="bi_VU"/>
        </w:rPr>
      </w:r>
    </w:p>
    <w:p>
      <w:pPr/>
      <w:r>
        <w:rPr>
          <w:lang w:val="bi_VU" w:bidi="bi_VU"/>
        </w:rPr>
      </w:r>
    </w:p>
    <w:p>
      <w:pPr>
        <w:pStyle w:val="Heading2"/>
      </w:pPr>
      <w:r>
        <w:rPr>
          <w:lang w:val="bi_VU" w:bidi="bi_VU"/>
        </w:rPr>
        <w:t>2 Kings 3:1</w:t>
      </w:r>
      <w:r>
        <w:rPr>
          <w:lang w:val="bi_VU" w:bidi="bi_VU"/>
        </w:rPr>
      </w:r>
    </w:p>
    <w:p>
      <w:pPr/>
      <w:r>
        <w:rPr>
          <w:lang w:val="bi_VU" w:bidi="bi_VU"/>
        </w:rPr>
      </w:r>
      <w:r>
        <w:rPr>
          <w:vertAlign w:val="superscript"/>
          <w:lang w:val="bi_VU" w:bidi="bi_VU"/>
        </w:rPr>
        <w:t>1</w:t>
      </w:r>
      <w:r>
        <w:rPr>
          <w:lang w:val="bi_VU" w:bidi="bi_VU"/>
        </w:rPr>
        <w:t xml:space="preserve"> Nao long taem ya we King Jehosafat i stap rul long Juda,* long namba eitin yia blong hem, Joram we papa blong hem King Ehab, hem i kam king blong Isrel.* Hem i rul twelef yia long kantri ya, mo hedkwota blong hem i stap long Sameria.*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stap mekem sin agens long Hae God, be i no mekem sem mak, olsem we papa blong hem King Ehab, mo mama blong hem Kwin Jesebel, tufala i bin mekem bifo. I tru, hem i brekemdaon pija blong god ya Bal,* we papa blong hem i putumap blong ol man Isrel oli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hem i mekem sin agens long Hae God, mo hem i lidim ol man Isrel tu oli mekem sin, mo i no save lego fasin ya nating. Hem i folemgud ol rabis fasin ya blong King Jeroboam bifo we papa blong hem Nebat.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long taem ya, King Mesaha blong Moab wetem ol man blong hem oli stap aninit long paoa blong king blong Isrel. Olgeta ya oli man blong lukaot long sipsip, mo evri yia, oli stap tekem wan handred taosen smol sipsip wetem ol wul we oli katemaot long wan handred taosen man sipsip, oli givim i go long king blong Isrel. Hemia i olsem takis we oli stap pem.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biaen long taem ya we King Ehab blong Isrel i ded, king ya i wantem aot long paoa blong ol man Isrel, nao i girap, i agens long king blong olgeta, i no moa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wantaem nomo, King Joram i aot long Sameria, mo i singaot olgeta soldia blong hem oli kam joen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hem i sanem tok i go long King Jehosafat blong Juda, i talem se, “Naoia, king blong Moab i girap, i agens long mi, i no moa save obei long mi. ?Olsem wanem? ?Yu save kam joen long mi blong yumi go mekem faet long hem?” Mo King Jehosafat i talem se, “Yes, i oraet nomo. Bambae mi save kam joen wetem yu. Mi wetem ol man blong mi mo ol hos blong mi, mifala i rere oltaem nomo blong go.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bambae yumi pas long wanem rod blong go mekem faet long olgeta?” Mo hem i talem se, “Bambae yumi pas long longfala rod ya long saot, we i gotru long draeples ya long Edom.”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tufala king ya wetem king blong Edom mo ol soldia blong trifala oli go. Olgeta oli wokbaot seven dei, nao wota blong olgeta i finis, i no moa gat wota i stap blong ol man mo blong ol anamol tu we oli stap karem ol samting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King Joram i talem se, “!Tufala! ?Olsem wanem nao? !Naoia Hae God i putum yumi finis long han blong king blong Moab!”</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King Jehosafat i askem se, “?Olsem wanem? ?I gat wan profet blong Hae God long ples ya we yumi save go luk hem blong faenemaot tingting blong Hae God?” Nao wan kapten blong ol soldia blong King Joram i talem se, “Profet Elisa we papa blong hem Safat, hem i stap long ples ya. Hemia man ya we bifo i stap givhan long Profet Elaeja.”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King Jehosafat i talem se, “Yes, hem i wan tru profet ya.” Nao, trifala i go luk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taem profet ya i luk king blong Isrel, hem i talem se, “?From wanem yu wantem mi mi halpem yu? !Yu go luk ol profet ya blong papa mo mama blong yu!” Be king ya i talem se, “No, be yu yu man blong Hae God, mo hem nao i putum mitrifala long han blong king blong Moab.”</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profet ya i talem se, “Hae God i laef, i stap we i stap. Hem i gat olgeta paoa, mo mi mi man blong wok blong hem. Mo long fes blong hem, mi mi talem tru long yu, se sipos King Jehosafat i no stap wetem yu, bambae mi no save givhan long yu nating, be bambae mi givhan long yu from we mi mi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Yufala i go tekem wan man i kam we i save kilim gita.” Nao taem we man ya i kam, i kilim gita blong hem, paoa blong Hae God i kam long profet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hem i talem se, “Tok we Hae God i talem i olsem. Hem i talem se, ‘Yufala i go digim ol hol olbaot long krik ya we wota i drae long hem finis.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Nating we bambae yufala i no save luk ren mo win, be krik ya bambae i fulap long wota. Nao bambae i gat fulap wota i stap blong yufala, wetem ol anamol blong yufala we i blong kakae, mo ol anamol ya we oli stap karem ol samting blong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bakegen, hem i talem se, “Hemia i wan isi samting nomo blong Hae God i mekem. Be bambae hem i mekem wan samting we i bigwan moa. Hem bambae i mekem we yufala i winim ol man Moab.</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taon ya blong olgeta oli gudfala tumas, mo oli gat ol bigfala stonwol i goraon long olgeta, be bambae yufala i save holem olgeta. Mo bambae yufala i mas katemdaon olgeta tri blong kakae blong olgeta, mo yufala i mas berem ol springwota blong olgeta, mo yufala i mas sakem ol ston i go long ol gudfala graon blong olgeta blong spolem.”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long nekis dei, long eli moning, long taem blong mekem sakrefaes, oli luk we wota i kamaot long saed long Edom, nao i ron i kam, i fulap olbaot long ol ples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taem we ol man Moab oli harem we trifala king ya i kam blong mekem faet long olgeta, oli singaot ol man we oli naf blong faet oli kam, i stat long ol ololfala i go kasem ol yangyangfala. Nao ol man ya oli kam, mo oli stap rere long mak blong graon blong kantri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long nekis dei, long eli moning, taem oli wekap, oli luk we san i saen long wota ya we i fulap i stap, i mekem i red olsem blad.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oli talem se, “!Hemia blad ya! !Ating trifala king ya wetem ol soldia blong olgeta oli faet, oli kilkilim olgeta bakegen! !Yumi go long ol haos tapolen blong olgeta, yumi tekemaot olting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taem ol man Moab oli kamtru long ples ya we ol man Isrel oli stap long hem, ol man Isrel oli girap, oli faet long olgeta, oli ronem olgeta i gobak. Olgeta oli biaen long olgeta, oli ronem olgeta, oli stap kilim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oli stap spolemgud ol taon blong olgeta. Mo taem oli pas long wan gudfala graon blong olgeta, olgeta evriwan oli stap tekem ol ston, oli sakem i go long hem, gogo ol gudfala graon blong ol man Moab i fulap gud long ston. Mo oli stap berem ol springwota blong olgeta, mo oli stap katemdaon ol tri blong kakae blong olgeta. Oli stap mekem olsem gogo, bigfala taon ya Kireres nomo i stap, nao ol man blong sakem ston long sling oli kam hivap raon long taon ya blong mekem faet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taem king blong Moab i luk we hem i no save win, i stap lus nomo, hem i tekem seven handred soldia we oli man blong faet long naef, i wantem traem blong faet i gotru long ol soldia ya, blong i ronwe i go long king blong Siria, be i no save kam afsaed.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hem i tekem fasbon pikinini boe blong hem we bambae i tekem ples blong hem i kam king, mo i kilim hem antap long stonwol blong bigfala taon ya, blong mekem sakrefaes long god blong olgeta. Nao taem ol man Isrel oli luk samting ya, oli fraet we oli fraet, nao oli girap, oli livim bigfala taon ya i stap, oli gobak long kantri blong olgeta.</w:t>
      </w:r>
      <w:r>
        <w:rPr>
          <w:lang w:val="bi_VU" w:bidi="bi_VU"/>
        </w:rPr>
      </w:r>
      <w:r>
        <w:rPr>
          <w:lang w:val="bi_VU" w:bidi="bi_VU"/>
        </w:rPr>
      </w:r>
    </w:p>
    <w:p>
      <w:pPr/>
      <w:r>
        <w:rPr>
          <w:lang w:val="bi_VU" w:bidi="bi_VU"/>
        </w:rPr>
      </w:r>
    </w:p>
    <w:p>
      <w:pPr>
        <w:pStyle w:val="Heading2"/>
      </w:pPr>
      <w:r>
        <w:rPr>
          <w:lang w:val="bi_VU" w:bidi="bi_VU"/>
        </w:rPr>
        <w:t>2 Kings 4:1</w:t>
      </w:r>
      <w:r>
        <w:rPr>
          <w:lang w:val="bi_VU" w:bidi="bi_VU"/>
        </w:rPr>
      </w:r>
    </w:p>
    <w:p>
      <w:pPr/>
      <w:r>
        <w:rPr>
          <w:lang w:val="bi_VU" w:bidi="bi_VU"/>
        </w:rPr>
      </w:r>
      <w:r>
        <w:rPr>
          <w:vertAlign w:val="superscript"/>
          <w:lang w:val="bi_VU" w:bidi="bi_VU"/>
        </w:rPr>
        <w:t>1</w:t>
      </w:r>
      <w:r>
        <w:rPr>
          <w:lang w:val="bi_VU" w:bidi="bi_VU"/>
        </w:rPr>
        <w:t xml:space="preserve"> Nao i gat wan wido i stap we man blong hem bifo i profet, i memba blong wan kampani blong ol profet. Nao wido ya i kam luk Profet Elisa, i talem se, “Profet. Mi ya, man blong mi i lus finis, mo yu yu savegud we hem i wan man blong Hae God tru. Be bifo, hem i mekem kaon long wan man, mo naoia, man ya i kam luk mi blong i tekemaot tufala pikinini boe blong mi, blong tufala i kam slef* blong hem, blong stretem kaon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i askem se, “?Bambae mi givhan long yu olsem wanem? Yu traem talem long mi. ?Yu gat sam gudfala samting i stap long haos blong yu?” Mo woman ya i talem se, “I no gat wan samting nating. Wan smol botel olifoel* nomo i stap.”</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profet i talem long hem se, “Yu go luk ol fren blong yu we oli stap raonabaot long yu, yu askem long olgeta blong oli givim plante emti botel long yu, blong yu save yusum fastaem.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yu wetem tufala pikinini ya blong yu, yutrifala i go insaed long haos blong yu, yu satem doa, nao yu kafsaedem oel ya i go long ol emti botel ya. Mo taem oli fulap, yu putumgud olgeta oli stap wanples.”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Ale, woman ya wetem tufala pikinini ya blong hem i go insaed long haos, mo hem i satem doa, mo tufala pikinini ya i stap karem ol emti botel ya i kam long hem. Nao hem i tekem smol botel oel ya, i stat kafsaedem oel i go long ol botel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taem hem i fulumap olgeta finis, hem i askem se, “?I gat wan moa i stap?” Be wan long tufala pikinini ya i talem se, “No, hemia laswan ya.” Nao oel ya i no moa ron.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woman ya i go luk profet ya bakegen, mo profet i talem long hem se, “Yu go salem ol oel ya, nao yu go pemaot kaon ya blong man blong yu. Nao haf mane we i stap, bambae i naf blong yu stap pem kakae blong yutrifala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wan taem, Profet Elisa i go long taon ya Sunem. Nao long ples ya, i gat wan rij woman i stap, mo hem i singaot profet ya blong i kam kakae wetem hem mo man blong hem. Nao i stat long taem ya, taem profet ya i go long Sunem, oltaem hem i stap go kakae long haos blong tufala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woman ya i talem long man blong hem se, “Mi mi savegud we man ya we i stap kam long ples ya oltaem, hem i tabu, i wan man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gud yumi wokem wan smol rum blong hem antap long ruf* blong haos ya, mo yumi putum wan bed i stap long hem wetem tebol mo jea mo laet. Nao sipos hem i kam visitim yumi, bambae i save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wan dei, profet ya i kambak long Sunem, mo i go antap blong spel long rum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sanem Gehasi, man blong wok blong hem, blong i go singaot woman ya i kam luk hem. Mo taem woman ya i kam, hem i stanap afsaed,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profet i talem long Gehasi se, “Woman ya i hadwok tumas blong mekemrere ol samting ya blong givhan long yumitufala. ?Bambae mi save mekem wanem samting blong givhan long hem? Yu traem askem long hem. Maet hem i wantem mi mi go luk king no komanda blong ol soldia, blong talemaot wan tok blong hem.” Mo taem man ya i go talemaot tok ya, woman ya i talem se, “No, mi no trabol long wan samting. Mi stap oltaem wetem ol man ples blong mi, mo mi no sot long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taem man ya i kam talemaot tok blong woman ya, profet i askem long hem se, “?Be bambae mi mekem wanem blong givhan long hem?” Nao man ya i talem se, “Profet, woman ya i no gat pikinini ya, mo man blong hem tu i olfala finis.”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i talem long hem se, “Yu go singaot hem i kam insaed.” Nao woman ya i kam stanap long doa,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profet i talem long hem se, “Mi wantem talem long yu, se nekis yia, long sem manis ya, bambae yu yu karem wan pikinini boe blong yu long han blong yu.” Be woman ya i talem se, “!Ei! !Profet! !Plis, yu no giaman long mi! !Yu yu man blong God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long nekis yia blong hem, long sem manis ya bakegen, woman ya i bonem wan pikinini boe blong hem, olsem we profet i talem.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taem pikinini ya i kam bigwan lelebet, wan taem, taem papa blong hem wetem ol man blong hem oli stap tekemaot kakae long garen, hem i go long garen blong luk papa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wantaem nomo, hem i harem hed blong hem i soa, nao i krae bigwan se, “!Papa, hed blong mi i soa! !Hed blong mi i soa!” Nao papa blong hem i talem long wan man blong hem se, “Yu karem boe ya i go long mama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man ya i karem boe ya i go long mama blong hem, mo mama blong hem i karem hem, i putum hem i sidaon long leg blong hem, i holem i stap gogo kasem medel dei, nao pikinini ya i ded.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mama blong hem i karem hem i go antap long rum ya blong profet, i putum hem long bed, nao i livim i stap, mo i kam afsaed, i satem doa.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i singaot long man blong hem, i talem se, “Yu sanem wan man blong yu i kam wetem wan dongki. Mi wantem go luk Profet Elisa, mo bambae mi traem kambak kwik.”</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man blong hem i askem se, “?From wanem yu mas go tede? Hemia i no Sabat,* mo i no Lafet* blong Niumun* tu.” Nao woman ya i talem se, “Yu no wari. I oraet nomo.”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hem i mekemrere dongki ya, mo i go sidaon long hem, i talem long man blong wok blong hem se, “Yu mekem dongki ya i spid. Mo sipos mi no tok, yu gohed nomo.”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Ale, hem i aot, i go long bigfala hil ya Kamel, ples ya we profet ya i stap long hem. Be taem hem i stap kam longwe yet, profet i luk hem, mo i talem long man blong wok blong hem se, “!Yu luk! !Woman Sunem ya i stap kam!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Yu hareap, yu go mitim hem, yu traem askem long hem se, ‘?Yu wetem man blong yu mo pikinini blong yu, yutrifala i stap gud?’ ” Be taem hem i go talem tok ya, woman ya i talem se, “Yes, mifala i oraet nomo.”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taem hem i kam klosap long profet, hem i nildaon long graon long fes blong hem, mo i holem leg blong hem. Nao man blong profet ya i wantem pusumaot hem i gowe, be profet i talem se, “Yu livim hem i stap. Hem i harem nogud tumas ya. Be Hae God i no talemaot bisnes ya nating 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woman ya i krae, i talem se, “Profet, mi mi no askem long yu blong mi gat pikinini, yu nomo yu talem. Mi mi talem se, ‘Yu no giaman long mi.’ ?Be olsem wanem nao?”</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profet i talem long man blong wok blong hem se, “Yu tekem wokingstik ya blong mi, yu go kwik long Sunem. Mo sipos yu mitim man long rod, yu no stanap blong talem halo long hem. Mo sipos hem i talem halo long yu, yu no toktok long hem. Yu go stret long haos blong woman ya, yu tekem wokingstik ya blong mi, yu putum antap long pikinini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woman ya i talem long profet se, “Hae God i laef, i stap we i stap, mo long fes blong hem, mo long fes blong yu tu, mi mi talem tru long yu, se sipos yu no kam wetem mi, bambae mi mi no save gobak.” Nao profet i girap, i go wetem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Gehasi i go fastaem, nao i putum wokingstik ya blong profet antap long pikinini ya, be pikinini ya i no mekem noes, i no mekem wan samting nating blong soemaot se i laef. Ale, hem i kambak, i mitim profet, i talem se, “Pikinini ya i no girap.”</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taem profet i kamtru long haos ya, hem i luk pikinini ya we i ded finis, i stap slip long bed.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hem i go insaed long rum ya hem wan, i satem doa, mo i prea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hem i slip antap long pikinini ya, i putum maot blong hem long maot blong hem, mo ae blong hem i stret long ae blong hem, mo han blong hem i stret long han blong hem. Nao taem hem i slip antap long pikinini ya olsem, bodi blong pikinini ya i stat kam wom.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Gogo, profet i girap, i wokbaot olbaot insaed long rum ya, mo biaen i go mekem sem samting ya bakegen. Nao pikinini ya i snis seven taem, mo i openem ae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profet i singaot Gehasi i kam, i talem long hem se, “Yu singaot mama blong pikinini ya i kam.” Mo taem woman ya i kam insaed, hem i talem long hem se, “Yu kam tekem pikinini blong yu.”</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woman ya i nildaon long leg blong profet we fes blong hem i godaon i kasem floa, nao i tekem pikinini blong hem i godaon bakegen.</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Profet Elisa i gobak long Gilgal, mo long taem ya, i gat hadtaem blong kasem kakae long olgeta ples long Isrel.* Wan dei, hem i stap tijim wan kampani blong ol profet, mo i talem long man blong wok blong hem blong i putum wan bigfala sospen long faea blong kukum supsup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wan long olgeta ya i go blong tekem sam gudfala lif blong putum long supsup ya blong i tes gud, mo i faenem wan rop blong bus we i gat plante frut blong hem, nao i pikimap ol frut ya we plante we plante, mo i karem i kam, i katkatem olgeta i go long supsup ya. Be hem i no save we frut blong rop ya i posen.</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Nao ol kuk oli kasem supsup ya blong ol profet ya oli kakae, be taem oli kakae, oli talem long Profet Elisa se, “!Ei, supsup ya i nogud ya! !I posen!” Nao oli no kakae.</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hem i talem long ol kuk se, “Yufala i tekem sam flaoa blong wokem bred, yufala i karem i kam.” Nao hem i tekem flaoa ya, i sakem i go long supsup ya, mo i talem se, “Ale, yufala i kasem supsup ya bakegen, blong olgeta ya i kakae.” Mo taem oli kakae, oli harem se i gud nomo, i no moa gat posen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Mo long narafala taem bakegen, wan man i aot long taon ya Balsalisa i kam, i karem twanti bred wetem ol frut blong bale.* Bred ya, oli wokem long fas kakae blong bale we oli jes tekemaot long garen long yia ya. Nao profet i talem long man blong wok blong hem blong i givim ol kakae ya long ol profet ya blong oli kakae,</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be hem i talem se, “Ei, profet. Kakae ya i smol tumas. I no naf blong wan handred man ya oli kakae.” Be profet i talem se, “No, yu go givim long olgeta blong oli kakae. Hae God i talem finis, se olgeta ya bambae oli kakae kakae ya gogo oli fulap, mo bambae haf i stap.”</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Nao man ya i go givim kakae ya long olgeta, mo olgeta evriwan oli kakae gogo oli fulap, be oli no finisim, haf i stap, olsem we Hae God i talem.</w:t>
      </w:r>
      <w:r>
        <w:rPr>
          <w:lang w:val="bi_VU" w:bidi="bi_VU"/>
        </w:rPr>
      </w:r>
      <w:r>
        <w:rPr>
          <w:lang w:val="bi_VU" w:bidi="bi_VU"/>
        </w:rPr>
      </w:r>
    </w:p>
    <w:p>
      <w:pPr/>
      <w:r>
        <w:rPr>
          <w:lang w:val="bi_VU" w:bidi="bi_VU"/>
        </w:rPr>
      </w:r>
    </w:p>
    <w:p>
      <w:pPr>
        <w:pStyle w:val="Heading2"/>
      </w:pPr>
      <w:r>
        <w:rPr>
          <w:lang w:val="bi_VU" w:bidi="bi_VU"/>
        </w:rPr>
        <w:t>2 Kings 5:1</w:t>
      </w:r>
      <w:r>
        <w:rPr>
          <w:lang w:val="bi_VU" w:bidi="bi_VU"/>
        </w:rPr>
      </w:r>
    </w:p>
    <w:p>
      <w:pPr/>
      <w:r>
        <w:rPr>
          <w:lang w:val="bi_VU" w:bidi="bi_VU"/>
        </w:rPr>
      </w:r>
      <w:r>
        <w:rPr>
          <w:vertAlign w:val="superscript"/>
          <w:lang w:val="bi_VU" w:bidi="bi_VU"/>
        </w:rPr>
        <w:t>1</w:t>
      </w:r>
      <w:r>
        <w:rPr>
          <w:lang w:val="bi_VU" w:bidi="bi_VU"/>
        </w:rPr>
        <w:t xml:space="preserve"> Long taem ya, i gat wan haeman i stap long Siria, we nem blong hem Neman. Hem i komanda blong ol soldia blong king blong Siria, mo king ya i stap tinghae long hem, from we Hae God i stap yusum hem blong mekem ol soldia blong Siria oli stap win long faet. Hem i wan strong soldia, be i gat wan rabis sik long skin blong hem we i stap spolem bodi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Bifo, wan taem, taem we ol man Siria oli kam long Isrel* blong mekem faet, mo blong karemaot olting blong olgeta, oli bin tekemaot wan smol gel Isrel i go wetem olgeta, nao long taem ya, gel ya i stap wok blong woman blong Neman.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wan dei, gel ya i talem long misis blong hem se, “Misis, mi mi wantem tumas sipos masta i save go luk profet ya we i stap long Sameria.* Man ya bambae i save tekemaot sik ya, i mekem hem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Neman i harem samting ya, hem i go luk king, i talemaot long hem tok ya we gel ya i talem.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king i talem se, “Ale, bambae mi raetem wan leta blong yu, blong yu go givim long king blong Isrel.” Nao Neman i tekem leta ya blong king, mo i tekem tri handred foti kilo silva we praes blong hem fiftin milian vatu* mo seventi kilo gol, we praes blong hem foti faef milian vatu, mo ten flas klos, nao i aot i go.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Leta ya we hem i tekem i go, i talem se, “Man ya we i karem leta ya i kam long yu, hemia Neman, wan haeman blong mi. Mi wantem yu yu tekemaot sik ya blong hem, blong mekem hem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taem king blong Isrel i ridim leta ya, hem i harem nogud tumas, nao i terem* klos blong hem from, mo i talem se, “!Wan trabol ya! King blong Siria i ting se mi mi save tekemaot sik blong man ya, be mi mi no God. Mi no gat paoa blong mekem man i laef, mo blong letem man i ded. Hemia i klia nomo we hem i wantem faenem wan poen long mi, blong hem i kam mekem faet long yumi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taem Profet Elisa i harem nius blong samting ya, hem i sanem tok i go long king se, “?From wanem yu harem nogud tumas from samting ya? Yu sanem man ya i kam long mi. Bambae mi mi soemaot long hem we i gat wan profet i stap long Isrel.”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king i sanem Neman blong i go luk profet ya, mo hem i klaem long kat blong hem bakegen, i kam wetem ol hos mo kat blong hem, i kam stop long doa blong haos blong profet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i sanem wan man blong hem i kam afsaed, i talem long hem se, “Yu go swim seven taem long Jodan Reva, nao sik blong yu bambae i finis, bodi blong yu bambae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taem Neman i harem tok ya, hem i kros we i kros, nao i gowe. Hem i talem se, “?A, wanem samting ya? Mi mi ting se bambae hem i kam luk mi, i prea long Hae God ya we i God blong hem, mo i saksakem han blong hem antap long ol soa blong mi, blong bodi blong mi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?Weswe? Abana Reva mo Fapara Reva long Damaskes, tufala i gud moa, i winim ol reva ya long Isrel. !I moa gud mi go swim long wan long tufala, blong sik blong mi i finis!”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ol man blong wok blong hem oli kam klosap long hem, oli talem se, “Masta, sipos profet ya i talem long yu blong yu mekem wan strong samting, bambae yu save mekem, be samting ya we hem i talem i isi nomo. ?From wanem yu no save go swim olsem we hem i talem, blong bodi blong yu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godaon long Jodan Reva, i draonem hem seven taem long wota olsem we profet i talem, nao sik ya blong hem i finis olgeta, bodi blong hem i kam gud bakegen, mo ol skin blong hem i kam klin olsem skin blong smol bebi.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wetem ol man blong hem oli gobak long profet ya, nao hem i go stanap long fes blong hem, i talem long hem se, “Profet. Naoia mi mi savegud we i no gat narafala god we i tru. God ya blong yufala ol laen* blong Isrel, hem nomo i God. Plis, mi wantem yu yu tekem smol presen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profet i talem se, “Hae God i laef, i stap we i stap, mo mi mi man blong wok blong hem. Mo long fes blong hem, mi mi talem tru long yu, se yu no save pem samting ya long mi. Mi mi no save tekem wan presen nating long yu.” Nao Neman i strong long hem blong i tekem, be hem i no wantem.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Neman i talem se, “Ale, sipos yu no save tekem presen ya blong mi, be plis yu letem mi mi fulumap sam graon blong ples ya long bag we i naf blong tu bigfala dongki ya blong mi i karem, blong mi tekem i gohom. I stat naoia, bambae mi mi no moa save mekem sakrefaes samtaem long ol narafala god, bambae mi stap mekem ol sakrefaes long Hae God nomo, stret olsem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i gat wan fasin we mi wantem blong Hae God bambae i stap fogivim mi from. King blong mifala i olfala, mo sipos hem i wantem go mekem wosip long god blong hem we nem blong hem Rimon, bambae mi mi mas givhan long hem blong i wokbaot. Nao sipos mi bodaon wetem king ya insaed long haos blong narafala god ya, mi wantem se Hae God bambae i fogivim mi, i tekemaot ol sin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profet i talem long hem se, “Yu no wari, yu go, we tingting blong yu i stap gud.” Nao hem i aot i go. Be taem hem i no go longwe yet,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Gehasi, man blong wok blong profet ya i stap tingting hem wan se, “Sipos profet i tekem ol samting ya we man ya i wantem givim long hem, bambae i moa gud. !Be hem i girap, i letem man ya i karem ol gudfala samting ya blong hem i gobak, we i no pem hem nating! Mi mas resis biaen long hem blong karem sam samting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hem i resis biaen long hem. Nao taem Neman i luk we wan man i stap resis biaen long hem, hem i jamdaon long kat blong hem, i kam mitim hem. Mo hem i askem long hem se,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Gehasi i talem se, “No, i oraet nomo, be masta blong mi i sanem mi blong talem long yu se naoia nomo, tu memba blong wan kampani blong ol profet i jes kamtru. Tufala i aot long haf blong distrik ya Efrem* we i ples blong hil, mo hem i wantem blong yu givim toti fo kilo silva, mo tu flas klos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Neman i talem se, “No, yu tekem sikisti eit kilo silva.” Nao hem i talem long ol man blong hem blong oli fulumap tu bag long ol silva ya we praes blong hem tri milian vatu, mo oli tekem tu flas klos wetem, nao i sanem tu man blong wok blong hem blong karem ol samting ya i go fastaem, Gehasi i kam biaen.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taem oli kasem hil ya we haos blong profet i stap long hem, Gehasi i karemaot ol samting ya, mo i sanem tufala ya i gobak. Nao hem i karem ol samting ya i go antap, i putum insaed long rum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i go insaed long rum blong profet bakegen. Nao profet i askem long hem se, “?Yu kam wea?” Be hem i talem se, “No, mi mi no go sam ples.”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profet i talem se, “?Olsem wanem? ?Taem we man ya i jamdaon long kat blong hem blong kam mitim yu, yu ting se mi mi no save samting ya? Hemia i no taem blong kasem mane, mo klos, mo plantesen blong olif, mo plantesen blong grep,* mo sipsip, mo buluk, mo slef.*</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Naoia bambae sik blong Neman i kasem yu wetem ol famle blong yu. Mo bambae sik ya i stap long yufala gogo i no save finis.” Nao taem hem i aot long profet, wantaem nomo sik ya i kasem hem, mo skin blong hem i kam waet we i waet.</w:t>
      </w:r>
      <w:r>
        <w:rPr>
          <w:lang w:val="bi_VU" w:bidi="bi_VU"/>
        </w:rPr>
      </w:r>
      <w:r>
        <w:rPr>
          <w:lang w:val="bi_VU" w:bidi="bi_VU"/>
        </w:rPr>
      </w:r>
    </w:p>
    <w:p>
      <w:pPr/>
      <w:r>
        <w:rPr>
          <w:lang w:val="bi_VU" w:bidi="bi_VU"/>
        </w:rPr>
      </w:r>
    </w:p>
    <w:p>
      <w:pPr>
        <w:pStyle w:val="Heading2"/>
      </w:pPr>
      <w:r>
        <w:rPr>
          <w:lang w:val="bi_VU" w:bidi="bi_VU"/>
        </w:rPr>
        <w:t>2 Kings 6:1</w:t>
      </w:r>
      <w:r>
        <w:rPr>
          <w:lang w:val="bi_VU" w:bidi="bi_VU"/>
        </w:rPr>
      </w:r>
    </w:p>
    <w:p>
      <w:pPr/>
      <w:r>
        <w:rPr>
          <w:lang w:val="bi_VU" w:bidi="bi_VU"/>
        </w:rPr>
      </w:r>
      <w:r>
        <w:rPr>
          <w:vertAlign w:val="superscript"/>
          <w:lang w:val="bi_VU" w:bidi="bi_VU"/>
        </w:rPr>
        <w:t>1</w:t>
      </w:r>
      <w:r>
        <w:rPr>
          <w:lang w:val="bi_VU" w:bidi="bi_VU"/>
        </w:rPr>
        <w:t xml:space="preserve"> Wan dei, wan kampani blong ol profet we Profet Elisa i stap lukaot long olgeta oli kam talem long hem se, “!Haos ya we mifala i stap long hem naoia, i smol tumas!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gud yu letem mifala i godaon long Jodan Reva blong katem ol wud blong wokem wan narafala haos. Bambae mifala evriwan i katem wanwan, mifala i karem i kam.” Mo hem i talem se, “I oraet nomo. Yufala i save go.”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wan long olgeta ya i strong long hem blong hem tu i go wetem olgeta, nao hem i go.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evriwan oli go wantaem, mo taem oli kasem ples ya long Jodan Reva, oli stat katem wud.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wan long olgeta i stap katem wan tri, be akis blong hem i kamaot long handel blong hem, i flae i go draon long wota. Akis ya, oli wokem long aean, we praes blong hem i antap tumas. Nao man ya i kam talem long profet se, “Profet. ?Bambae mi mekem olsem wanem? !Akis ya i blong narafala man ya! !Mi mi jes karem blong yusum fastaem!”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profet ya i askem se, “?Hem i foldaon long weples?” Man ya i soem ples ya long hem, nao profet i katem wan stik, i sakem i go long wota, mo wantaem nomo, akis ya i flot i kam antap.</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talem long man ya se, “Yu tekem.” Mo man ya i bendaon, i tekem akis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wan taem, king blong Siria i wantem go mekem faet long ol man Isrel,* nao i mekem wan miting wetem ol kapten blong hem, mo oli jusumaot wan ples blong oli go putumap ol haos tapolen blong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Profet Elisa i sanem tok i go long king blong Isrel, i talemaot long hem se, “Bambae yufala i no pas klosap long ples ya, from we ol man Siria oli stap haed long ples ya blong kam mekem faet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king blong Isrel i sanem tok i go long ol man blong hem we oli stap klosap long ples ya, mo oli stap rere. Nao profet ya i mekem olsem plante taem lelebet,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gogo king blong Siria i harem nogud tumas, nao i singaot ol kapten blong hem oli kam, i talem long olgeta se, “!Ei! ?Hu long yufala i stap long saed blong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wan long olgeta i talem se, “!No, king! !I no mifala ya! !Profet Elisa ya! Hem i stap talemaot ol tok blong yu long king blong Isrel. Nating we yu stap insaed long bedrum blong yu, yu talem wan tok, be hem i save, nao i stap talemaot.”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king i talem long olgeta se, “Ale, yufala i go faenemaot weples hem i stap long hem. !Bambae mi sanem ol man oli go holem hem!” Mo taem oli kam talem long hem we profet ya i stap long Dotan,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sanem wan bigfala kampani blong ol soldia blong hem, wetem ol hos mo ol kat blong faet oli go long ples ya. Olgeta ya oli kasem taon ya long naet, mo oli go hivap raon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long eli moning, man blong wok blong profet ya i wekap, i go afsaed, nao i luk ol soldia blong Siria oli stap hivap raon long taon ya, wetem ol hos mo ol kat blong faet blong olgeta. Nao hem i gobak long profet, i talem long hem se, “!Profet! !Naoia yumi lus finis! ?Bambae yumi mekem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profet i talem se, “Yu no fraet. Olgeta long saed blong yumi oli plante moa, i winim olgeta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hem i prea se, “Hae God. Plis yu openem ae blong man ya, blong hem i luk paoa blong yu.” Nao Hae God i openem ae blong man ya, mo hem i luk we hil ya we taon i stap long hem i fulap gud long faea we i olsem ol hos wetem ol kat blong faet we oli stap hivap raon long profet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taem ol man Siria oli stat kam blong mekem faet, profet i prea se, “!Hae God. Plis yu mekem olgeta ya oli blaen!” Mo Hae God i mekem olgeta oli blaen.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profet i go klosap long olgeta, i talem se, “!Ei, olgeta! Yufala i stap long rong rod ya. Hemia i no taon ya we yufala i stap lukaot. Yufala i folem mi. Bambae mi mi lidim yufala i go long man ya we yufala i stap lukaot.” Nao hem i lidim olgeta i go long Sameria.*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taem oli go insaed long taon ya, hem i prea bakegen se, “Hae God. Yu openem ae blong olgeta blong letem olgeta oli lukluk.” Nao Hae God i openem ae blong olgeta, mo oli lukluk, be oli stap insaed finis long Sameria.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taem king blong Isrel i luk ol man Siria ya, hem i askem long profet ya se, “?Profet, bambae mi mekem olsem wanem long olgeta? ?Mi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hem i talem se, “No, yu no kilim olgeta. Sipos yu holem ol man long taem blong faet, be yu no save kilim olgeta. Hemia i no fasin blong yumi ya. Olgeta ya oli no spolem wan long yumi nating. Yu givim sam kakae mo wota long olgeta, nao yu letem olgeta i gobak long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king blong Isrel i mekem wan bigfala lafet blong olgeta, mo taem lafet ya i finis, hem i sanem olgeta i gobak long king blong olgeta. Mo i stat long taem ya, ol man Siria oli no moa kam blong mekem faet long ol man Isrel bakegen.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biaen longtaem lelebet, King Benadad blong Siria i tekem olgeta soldia blong hem oli kam blong mekem faet bakegen long ol man Isrel,* mo oli kam hivap raon long taon ya Sameria,* oli blokem ol man blong taon ya oli stap insaed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Oli stap olsem gogo, kakae blong olgeta long taon ya i finis we i finis olgeta. Nao from samting ya, hed blong dongki nomo be oli stap salem foti taosen vatu* wan, mo wael anian nomo be oli stap salem tu taosen faef handred vatu wan panikin.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wan dei, king blong Isrel i stap wokbaot antap long bigfala stonwol blong taon ya, mo wan woman i kam krae long hem se, “King, plis yu halpem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king i talem se, “?Sipos Hae God i no save halpem yu, be bambae mi save givhan long yu olsem wanem? Mi mi no gat wit* mo mi no gat waen tu.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?Wanem trabol blong yu?” Nao woman ya i talem se, “Lastaem ya, wan woman i talem long mi se, ‘Tede bambae yumitufala i kakae pikinini blong yu, ale, tumora bambae yumitufala i kakae pikinini blong mi.’</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mitufala i kilim pikinini blong mi, mitufala i kukum, mitufala i kakae. Be long nekis dei blong hem, mi talem long hem, se mitufala i kilim pikinini blong hem, mitufala i kakae, be hem i girap, i go haedem.”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taem king i harem samting ya, hem i harem nogud we i nogud, i sore tumas, nao i terem* klos blong hem from. Mo olgeta we oli stap klosap long bigfala stonwol ya, oli luk we hem i stap werem rabis klos, mo i werem gudfala klos antap long hem. Nao oli luksave se hem i stap harem nogud tumas from hadtaem ya.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hem i tok strong i talem se, “!Sipos mi no katemaot hed blong Profet Elisa tede nomo, i gud God i kilim mi mi ded we i no kasem tudak yet!”</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hem i sanem wan man blong hem i go blong tekem profet ya i kam. Be long taem ya, profet i stap long haos blong hem, wetem sam lida blong taon ya we oli kam blong luk hem. Mo taem man ya blong king i no kasem haos ya yet, profet i talem long olgeta ya se, “Man ya blong kilim man, hem i sanem wan man i kam blong kilim mi mi ded, mo man ya i stap kam naoia. Sipos hem i kasem ples ya, bambae yufala i mas satem doa, yufala i no letem hem i kam insaed, from we king tu i stap kam wetem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taem we hem i stap toktok yet, tufala i kamtru, mo king i talem se, “!Olgeta! !Stamba blong trabol ya we i kasem yumi, Hae God nomo! !Yumi no moa save wet long hem blong i sevem yumi!”</w:t>
      </w:r>
      <w:r>
        <w:rPr>
          <w:lang w:val="bi_VU" w:bidi="bi_VU"/>
        </w:rPr>
      </w:r>
      <w:r>
        <w:rPr>
          <w:lang w:val="bi_VU" w:bidi="bi_VU"/>
        </w:rPr>
      </w:r>
    </w:p>
    <w:p>
      <w:pPr/>
      <w:r>
        <w:rPr>
          <w:lang w:val="bi_VU" w:bidi="bi_VU"/>
        </w:rPr>
      </w:r>
    </w:p>
    <w:p>
      <w:pPr>
        <w:pStyle w:val="Heading2"/>
      </w:pPr>
      <w:r>
        <w:rPr>
          <w:lang w:val="bi_VU" w:bidi="bi_VU"/>
        </w:rPr>
        <w:t>2 Kings 7:1</w:t>
      </w:r>
      <w:r>
        <w:rPr>
          <w:lang w:val="bi_VU" w:bidi="bi_VU"/>
        </w:rPr>
      </w:r>
    </w:p>
    <w:p>
      <w:pPr/>
      <w:r>
        <w:rPr>
          <w:lang w:val="bi_VU" w:bidi="bi_VU"/>
        </w:rPr>
      </w:r>
      <w:r>
        <w:rPr>
          <w:vertAlign w:val="superscript"/>
          <w:lang w:val="bi_VU" w:bidi="bi_VU"/>
        </w:rPr>
        <w:t>1</w:t>
      </w:r>
      <w:r>
        <w:rPr>
          <w:lang w:val="bi_VU" w:bidi="bi_VU"/>
        </w:rPr>
        <w:t xml:space="preserve"> Be profet i talem se, “!King! !Yu lesin long tok blong Hae God! Hem i talem se tumora, long sem taem olsem ya, stret long taon ya nomo, bambae i gat kakae i stap. Bambae yu save pem faef kilo nambawan wit, no ten kilo bale,* long faef handred vatu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wan kapten we i stap wokbaot wetem king oltaem i talem long profet ya se, “!Yu giaman! !Sipos Hae God i sanem kakae i aot long heven i kam naoia nomo, be praes blong hem i no save godaon olsem!” Nao profet i talem long hem se, “Bambae yu luk we samting ya i kamtru, be bambae yu no save kakae wan long ol kakae ya nating.”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taem ya, i gat fo man oli stap afsaed long doa* blong bigfala stonwol long taon ya, we oli gat sik long skin blong olgeta we soa i kavremap bodi blong olgeta. Mo oli talem se, “?From wanem bambae yumi stap wet long ples ya gogo yumi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nogud yumi go insaed long taon, from we bambae yumi hanggri nomo gogo yumi ded. Mo sipos yumi stap long ples ya, bambae yumi ded tu. Yumi traem go long ples ya we ol man Siria oli stap long hem. Sipos oli kilim yumi, i nating nomo. Be sipos oli no kilim yumi, bambae yumi win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i tudak, oli girap, oli go long ples ya, be taem oli gotru, i no gat wan man nating i stap,</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from we long sapa ya, Hae God i bin mekem ol man Siria ya oli ronwe. Hem i bin mekem olgeta oli harem wan noes, olsem we i gat wan bigfala kampani blong ol soldia wetem ol hos mo ol kat blong faet blong olgeta i stap kam long ples ya. Nao olgeta oli ting se king blong Isrel* i bin singaot ol king blong ol man Het mo ol king blong Ijip, oli kam wetem ol soldia blong olgeta blong mekem faet agens long olgeta. Nao wantaem nomo, oli girap, oli livim ol haos tapolen blong olgeta i stap, wetem ol hos mo ol dongki blong olgeta, nao oli ronwe.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ol fo man ya oli kam kasem wan haos tapolen long ples ya, oli go insaed long hem, oli luk ol samting we i stap, nao oli kakae, oli dring, mo oli tekem ol silva mo gol mo ol klos we i stap, oli go haedem. Mo oli kambak, oli go insaed long narafala haos tapolen oli mekem sem samting.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biaen, oli wantem gobak long narafala haos tapolen bakegen, be oli talem se, “!No! !I nogud yumi stap mekem olsem! !Yumi gat wan gudfala nius ya! !I nogud yumi haedem! Sipos yumi wet go kasem moning blong talemaot, bambae yumi mas kasem panis ya. !Yumi mas go naoia blong talemaot long ol haeman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oli aot, oli gobak long taon, mo oli singaot i go long ol gad blong doa blong stonwol blong taon ya se, “Mifala i go long ples ya we ol man Siria oli stap long hem, be mifala i no luk wan man, mo mifala i no harem wan man nating i tok. Ol haos tapolen blong olgeta oli stap gud nomo, mo ol hos mo ol dongki blong olgeta we oli fasem olgeta, oli livim i stap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gad oli talemaot nius ya insaed long taon, mo ol man oli go talemaot long olgeta we oli stap long haos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king i girap long naet ya, i talem long ol haeman blong hem se, “!No! !Mi mi savegud samting ya! !Ol man ya oli mekem trik ya! Oli savegud we naoia yumi no gat kakae nating, yumi stap harem nogud insaed long taon ya, nao oli livim ol haos tapolen blong olgeta wetem ol samting blong olgeta i stap, mo oli go stap haed long bus. Oli ting se bambae yumi go afsaed blong lukaot kakae, nao bambae oli holem yumi mo bambae oli kam insaed long taon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wan haeman blong hem i talem se, “King, plante man long taon ya oli ded finis, mo olgeta we oli stap yet bambae oli ded bakegen i no longtaem. I gat sam hos i stap yet. I gud yu jusumaot sam man, yu letem olgeta oli tekem faef hos, oli go faenemaot wanem i hapen.”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Ale, oli jusumaot ol man mo oli tekem tu kat blong faet, nao king i sanem olgeta oli go blong faenemaot olsem wanem long ol man Siria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 man ya oli folem trak blong olgeta go kasem Jodan Reva, mo olbaot long rod, oli luk ol klos mo ol samting blong faet we olgeta oli sakem taem oli stap ronwe. Nao oli kambak, oli talemaot long king.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taem ol man Sameria* oli harem nius ya, oli aot long taon, oli go long ol haos tapolen blong ol man Siria, oli karem olgeta samting ya blong olgeta i kam. Nao long taem ya, oli stap salem faef kilo nambawan wit* no ten kilo bale* long faef handred vatu* nomo, stret olsem we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i bin putum kapten ya blong hem we i stap wokbaot wetem hem oltaem, se long dei ya, bambae hem i stap gad long doa blong taon ya. Mo taem ol man oli resis blong go afsaed, oli stap puspusum olgeta, oli pas long hem, nao hem i foldaon, mo oli stap purumbut long hem gogo hem i ded, olsem we Profet Elisa i talem long taem ya we king i go luk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samting ya i kamtru stret olsem we profet ya i bin talem long king fastaem se, “Tumora long taem olsem ya, stret long taon ya nomo, bambae yu save pem faef kilo nambawan wit no ten kilo bale long faef handred vatu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long taem ya, kapten ya i bin talem long profet se, “!Yu giaman! !Sipos Hae God i sanem kakae i aot long heven i kam naoia nomo, be praes blong hem i no save godaon olsem!” Be profet i bin talem long hem se, “Bambae yu luk we samting ya i kamtru, be bambae yu no save kakae wan long ol kakae ya nating.”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samting ya nao i kamtru long hem. Ol man we oli stap resis blong kamaot long doa blong bigfala stonwol blong taon ya oli stap puspusum olgeta, oli pas long hem, nao hem i foldaon, mo oli stap purumbut long hem gogo hem i ded.</w:t>
      </w:r>
      <w:r>
        <w:rPr>
          <w:lang w:val="bi_VU" w:bidi="bi_VU"/>
        </w:rPr>
      </w:r>
      <w:r>
        <w:rPr>
          <w:lang w:val="bi_VU" w:bidi="bi_VU"/>
        </w:rPr>
      </w:r>
    </w:p>
    <w:p>
      <w:pPr/>
      <w:r>
        <w:rPr>
          <w:lang w:val="bi_VU" w:bidi="bi_VU"/>
        </w:rPr>
      </w:r>
    </w:p>
    <w:p>
      <w:pPr>
        <w:pStyle w:val="Heading2"/>
      </w:pPr>
      <w:r>
        <w:rPr>
          <w:lang w:val="bi_VU" w:bidi="bi_VU"/>
        </w:rPr>
        <w:t>2 Kings 8:1</w:t>
      </w:r>
      <w:r>
        <w:rPr>
          <w:lang w:val="bi_VU" w:bidi="bi_VU"/>
        </w:rPr>
      </w:r>
    </w:p>
    <w:p>
      <w:pPr/>
      <w:r>
        <w:rPr>
          <w:lang w:val="bi_VU" w:bidi="bi_VU"/>
        </w:rPr>
      </w:r>
      <w:r>
        <w:rPr>
          <w:vertAlign w:val="superscript"/>
          <w:lang w:val="bi_VU" w:bidi="bi_VU"/>
        </w:rPr>
        <w:t>1</w:t>
      </w:r>
      <w:r>
        <w:rPr>
          <w:lang w:val="bi_VU" w:bidi="bi_VU"/>
        </w:rPr>
        <w:t xml:space="preserve"> Bifo, Profet Elisa i bin talemaot tok blong Hae God long woman Sunem ya we pikinini blong hem i ded, be profet i bin mekem hem i laef bakegen. Hem i talem se, “Olbaot long kantri ya, bambae i gat hadtaem blong kasem kakae, mo bambae i save stap olsem go kasem seven yia. I gud yu wetem ol famle blong yu, yufala i aot long taon blong yufala, yufala i go stap long wan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harem tok blong profet ya, mo hem wetem ol famle blong hem oli aot, oli go stap seven yia long Filistia.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en blong seven yia ya, hem i kambak bakegen long Isrel,* mo i go luk king blong askem long hem, blong i letem graon blong hem wetem haos blong hem i kambak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taem hem i gotru, hem i luk we king i stap toktok wetem Gehasi, man ya blong wok blong Profet Elisa, from we hem i wantem harem stori blong ol merikel we profet ya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we man ya i stap stori long king long pikinini ya we profet i mekem hem i laef bakegen, woman ya i kamtru blong askem graon blong hem wetem haos blong hem long king. Nao man ya i talem se, “!King! !Hemia nao woman ya! !Mo hemia pikinini blong hem we profet ya i mekem hem 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king i askem plante kwestin long woman ya, mo woman ya i talemgud long hem we tok blong man ya i tru. Nao king i singaot wan haeman blong hem i kam, mo i talem long hem se, “Yu givimbak graon blong woman ya long hem, wetem haos blong hem tu. Mo yu pem olgeta kakae ya we yumi stap go tekem long graon blong hem, long seven yia ya we hem i stap longwe.”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wan taem, Profet Elisa i go long taon ya Damaskes long Siria, mo long taem ya, King Benadad blong Siria i sik. Nao taem king i harem we profet ya i stap long Damaskes,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talem long Hasael, wan haeman blong hem se, “Yu tekem sam gudfala presen, yu go givim long profet ya, mo yu askem long hem blong i faenemaot long Hae God, se bambae i olsem wanem long mi. ?Bambae mi mi oraet, no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Hasael i go tekem plante gudgudfala samting we olgeta oli stap wokem long taon ya, we i naf blong foti kamel i karem, nao i go blong givim long profet ya. Nao taem hem i kamtru long profet, hem i talem long hem se, “Profet. King Benadad i stap tinghae tumas long yu, mo naoia, hem i sik tumas. Mo hem i sanem mi blong mi kam faenemaot long yu, se bambae i olsem wanem long hem. ?Bambae hem i oraet, no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i talem se, “Sore, Hae God i soemaot long mi finis we bambae hem i ded, be yu go talem long hem, se bambae hem i oraet.”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lukluk strong long Hasael, mo ae blong hem i stap strong long hem olsem gogo, Hasael i harem nogud, i sem, nao wantaem nomo, profet i stat krae.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Hasael i askem long hem se, “?Profet, yu krae from wanem?” Mo hem i talem se, “No, mi mi wan man Isrel,* mo mi savegud ol samting nogud ya we bambae yu yu mekem long mifala. Ol strong haos blong faet blong mifala, bambae yu bonem olgeta, mo ol nambawan yang man blong mifala, bambae yu kilim olgeta long faet. Mo ol smosmol pikinini blong mifala, bambae yu smasem olgeta long ston, mo ol woman blong mifala we oli gat bel, bambae yu splitim bel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Hasael i talem se, “?Olsem wanem? !Mi mi man nating nomo! ?Yu ting se mi mi save kasem paoa blong mekem samting ya?” Nao profet i talem se, “Hae God i soemaot long mi finis we bambae yu yu kam king blong Siria.”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Ale, Hasael i gobak, i luk King Benadad, mo king i askem long hem se, “?Profet i talem olsem wanem?” Mo Hasael i talem se, “Tok blong hem, hem i talem se yu no wari, bambae yu kam oraet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long nekis dei, hem i tekem wan blangket, i draonem long wota, i mekem i wetwet, mo i kavremap fes blong king long hem, i holemtaet blong king i no save pulum win, nao hem i ded. Nao hem i tekem ples blong hem, i kam king blong Siria.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long taem ya we King Joram we papa blong hem King Ehab, hem i stap rul long Isrel,* long namba faef yia blong hem, Jehoram, we papa blong hem King Jehosafat, hem i kam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taem ya, hem i gat toti tu yia blong hem, nao hem i rul eit yia long kantri ya, mo hedkwota blong hem i stap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hem i stap folem ol rabis fasin blong King Ehab wetem ol narafala king ya blong Isrel bifo, from we hem i tekem wan dota blong King Ehab i woman blong hem. Nao hem i stap mekem sin agens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Hae God i bin mekem wan promes* long King Deved, man blong wok blong hem bifo, se oltaem nomo, man we bambae i king blong ol laen* blong Isrel, bambae i man we i kamaot biaen long hem, mo from samting ya, Hae God i no glad blong spolem ol man Juda.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long taem we hem i stap rul, ol man Edom oli wantem aot long han blong ol man Juda, nao oli girap, oli kam mekem faet long olgeta, oli winim olgeta, nao oli putumap wan king blong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King Jehoram wetem ol kapten blong hem oli tekem ol kat blong faet blong olgeta, oli go stap long taon ya Jaere blong mekem faet long ol man Edom ya, be ol man Edom oli kam hivap raon long taon ya, oli blokem olgeta. Nao hem i wantem ronwe long taon ya bakegen, ale, long naet, hem wetem ol kapten ya oli kam afsaed, oli faet long ol man Edom gogo ol man Edom oli no moa save blokem olgeta, nao oli aot, oli ronwe, oli gobak long Juda.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i stat long taem ya, ol man Edom oli no moa stap long han blong ol man Juda, mo oli stap olsem kam kasem tede. Mo long sem taem ya, ol man blong taon ya Libnaha tu oli girap, oli kam mekem faet long ol man Juda, oli winim olgeta, nao olgeta ya tu oli aot long 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narafala samting we King Jehoram i mekem, ol man oli raetemdaon long buk ya we nem blong hem Ol Stori blong Laef blong ol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taem hem i ded, oli berem* hem long hol long ston long beregraon blong ol king, long haf ya blong Jerusalem we nem blong hem “Taon* blong King Deved,” mo pikinini blong hem Ahasia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long taem ya we King Joram we papa blong hem King Ehab, hem i stap rul long Isrel,* long namba twelef yia blong hem, Ahasia, we papa blong hem King Jehoram, hem i kam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Long taem ya, hem i gat twanti tu yia blong hem, mo hem i rul wan yia nomo long kantri ya, mo hedkwota blong hem i stap long taon ya Jerusalem.* Mama blong hem, nem blong hem Atalia we papa blong hem King Ehab, mo bubu blong hem King Omri we tufala i king blong Isrel bifo.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from we hem i tekem wan gel we i famle blong King Ehab, hem tu i stap mekem sin agens long Hae God, stret olsem we ol pikinini blong King Ehab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wan taem, hem i go joen wetem King Joram blong Isrel, blong go mekem faet long King Hasael blong Siria. Olgeta oli mekem faet long Gilead, klosap long taon ya Ramot, mo long faet ya, King Joram i karekil.</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hem i tanemraon, i gobak long taon ya Jisrehel, blong stap long ples ya fastaem, blong i kam oraet bakegen, mo King Ahasia i kam long ples ya blong visitim hem.</w:t>
      </w:r>
      <w:r>
        <w:rPr>
          <w:lang w:val="bi_VU" w:bidi="bi_VU"/>
        </w:rPr>
      </w:r>
      <w:r>
        <w:rPr>
          <w:lang w:val="bi_VU" w:bidi="bi_VU"/>
        </w:rPr>
      </w:r>
    </w:p>
    <w:p>
      <w:pPr/>
      <w:r>
        <w:rPr>
          <w:lang w:val="bi_VU" w:bidi="bi_VU"/>
        </w:rPr>
      </w:r>
    </w:p>
    <w:p>
      <w:pPr>
        <w:pStyle w:val="Heading2"/>
      </w:pPr>
      <w:r>
        <w:rPr>
          <w:lang w:val="bi_VU" w:bidi="bi_VU"/>
        </w:rPr>
        <w:t>2 Kings 9:1</w:t>
      </w:r>
      <w:r>
        <w:rPr>
          <w:lang w:val="bi_VU" w:bidi="bi_VU"/>
        </w:rPr>
      </w:r>
    </w:p>
    <w:p>
      <w:pPr/>
      <w:r>
        <w:rPr>
          <w:lang w:val="bi_VU" w:bidi="bi_VU"/>
        </w:rPr>
      </w:r>
      <w:r>
        <w:rPr>
          <w:vertAlign w:val="superscript"/>
          <w:lang w:val="bi_VU" w:bidi="bi_VU"/>
        </w:rPr>
        <w:t>1</w:t>
      </w:r>
      <w:r>
        <w:rPr>
          <w:lang w:val="bi_VU" w:bidi="bi_VU"/>
        </w:rPr>
        <w:t xml:space="preserve"> Nao long taem ya, Profet Elisa i singaot wan yang profet i kam, mo i talem long hem se, “Yu go mekemrere blong go long taon ya Ramot long Gilead. Bambae yu tekem botel olifoel*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taem yu kasem ples ya, bambae yu lukaot Jehu we papa blong hem Jehosafat, mo bubu blong hem Nimsi. Bambae yu singaot hem i kamaot long ol fren blong hem, mo yutufala nomo i go insaed long wan rum.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ples ya, bambae yu kafsaedem oel ya i go long hed blong hem, mo yu talem long hem se, ‘Tok blong Hae God i olsem. Hem i talem se, “Naoia, mi mi putumap yu yu kam king blong Isrel.*” ’ Nao biaen, bambae yu aot long ples ya, yu ronwe kwiktaem, yu kambak.”</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Ale, profet ya i go long Ramot,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long ples ya, hem i luk Jehu wetem ol narafala kapten oli stap mekem miting. Nao hem i talem se, “Masta. Mi mi gat wan tok blong talem long yu.” Nao Jehu i askem se, “?Yu wantem talem long hu?” Mo hem i talem se, “Masta. Mi wantem talem 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tufala i go insaed long wan rum, mo profet ya i kafsaedem oel ya i go long hed blong hem, mo i talem long hem se, “Hae God i God blong yumi, mo hem i talem se, ‘Naoia, mi mi putumap yu, blong yu kam king blong ol man blong mi long Isrel.</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Bifo, Kwin Jesebel, woman blong King Ehab, hem i kilim ol profet blong mi wetem ol narafala man blong wok blong mi oli ded, mo mi mi wantem givimbak rabis fasin ya long ol pikinini blong hem. King Joram ya, hem i pikinini blong hem, mo yu yu mas go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ol pikinini blong King Ehab, wetem ol smol bubu blong hem, i stat long ol pikinini, i go kasem ol ololfala, olgeta evriwan bambae oli mas ded. Mi mi wantem we olgeta man evriwan long famle ya oli ded, ol woman nomo bambae oli stap.</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mi mekem nem blong king ya i finis olgeta long Isrel, olsem we mi mekem long King Jeroboam mo King Bahasa bifo.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woman blong hem, bambae oli no berem bodi blong hem. Bambae ol dog oli kakae bodi blong hem long distrik ya Jisrehel.’ ” Nao taem profet i talemaot ol samting ya finis, hem i aot long ples ya, i resis i gobak.</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taem Jehu i kambak long ol kapten ya, olgeta oli askem long hem se, “?Olsem wanem? ?I oraet? ?Krangke man ya i talem wanem long yu?” Mo hem i talem se, “!Yufala i save man ya finis! !Yufala i save fasin blong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olgeta oli talem se, “!Nogat! !Yu no tok olsem! !Yu talemaot tok blong hem!” Nao hem i talem se, “Oraet, hem i talemaot long mi we Hae God i talem se, ‘Naoia, mi mi putumap yu yu king blong ol man Isrel.’ ”</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wantaem nomo, olgeta oli tekemaot kot blong olgeta, oli putum antap long step, blong hem i stanap long hem, nao oli stap blu pupu, mo oli stap singaot bigwan i go antap se, “!King Jehu! !Yu yu king blong mifala! !Bambae yu yu king longtaem!”</w:t>
      </w:r>
      <w:r>
        <w:rPr>
          <w:lang w:val="bi_VU" w:bidi="bi_VU"/>
        </w:rPr>
      </w:r>
      <w:r>
        <w:rPr>
          <w:lang w:val="bi_VU" w:bidi="bi_VU"/>
        </w:rPr>
      </w:r>
    </w:p>
    <w:p>
      <w:pPr/>
      <w:r>
        <w:rPr>
          <w:lang w:val="bi_VU" w:bidi="bi_VU"/>
        </w:rPr>
      </w:r>
    </w:p>
    <w:p>
      <w:pPr/>
      <w:r>
        <w:rPr>
          <w:lang w:val="bi_VU" w:bidi="bi_VU"/>
        </w:rPr>
      </w:r>
      <w:r>
        <w:rPr>
          <w:vertAlign w:val="superscript"/>
          <w:lang w:val="bi_VU" w:bidi="bi_VU"/>
        </w:rPr>
        <w:t>14-15</w:t>
      </w:r>
      <w:r>
        <w:rPr>
          <w:lang w:val="bi_VU" w:bidi="bi_VU"/>
        </w:rPr>
        <w:t xml:space="preserve"> Nao King Jehu i mekem plan blong go kilim King Joram. Long taem ya, King Joram i stap yet long taon ya Jisrehel, from we taem we hem i go faet long King Hasael blong Siria long Ramot, hem i karekil, nao i go stap long ples ya fastaem blong bodi blong hem i kam gud bakegen. Nao King Jehu i talem long ol kapten ya se, “Sipos i tru we yufala i stanap long saed blong mi, yufala i mas lukaot gud blong i no gat man i aot long ples ya blong go talemaot nius ya long Jisrehel.”</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jam long kat blong faet blong hem, i aot blong go long Jisrehel. Long taem ya, King Joram i no strong gud yet, i stap long Jisrehel, mo King Ahasia blong Juda* we i kam blong visitim hem, hem tu i stap yet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wajman we i stap antap long bigfala stonwol blong taon ya, i stap lukluk i go longwe, hem i luk King Jehu wetem ol man blong hem oli stap kam. Nao hem i singaot bigwan se, “!Ei, mi luk sam man longwe oli stap kam!” Nao King Joram i talem se, “Yu sanem wan man i ron long hos, i go faenemaot long olgeta, se oli kam gud nomo, no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wan man i jam long hos, i resis, i go mitim olgeta, i talem se, “King i wantem save long yufala. ?Yufala i kam gud nomo, no olsem wanem?” Be King Jehu i talem se, “Yu no gat bisnes long samting ya. Yu biaen long mifala.” Nao wajman ya i singaot se, “!Ei! !Man ya i no kambak! !Hem i joenem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king i sanem narafala man bakegen i go. Mo taem man ya i kam klosap long olgeta, hem i talem se, “King i wantem save long yufala. ?Yufala i kam gud nomo, no olsem wanem?” Be King Jehu i talem bakegen se, “Yu no gat bisnes long samting ya. Yu biaen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bakegen, wajman ya i singaot se, “!Man ya tu i olsem! !Hem tu i no kambak! !Mo lida blong olgeta ya, kat blong hem i spid we i spid krangke olgeta! !Mi luk se Jehu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King Joram i talem se, “Yufala i tekem kat blong mi i kam.” Ale, olgeta oli tekem i kam, mo hem i klaem long hem, mo King Ahasia tu i tekem kat blong hem, nao tufala i go blong mitim olgeta. Tufala i mitim olgeta long graon ya we i blong Nabot bifo,</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King Joram i askem long King Jehu se, “?Yufala i kam gud nomo, no olsem wanem?” Be hem i talem se, “?Bambae mifala i save kam gud nomo olsem wanem? !Ol rabis fasin ya blong mama blong yu oli stap yet ya! !Hem i stap mekem ol bisnes blong posen mo kleva, mo i stap mekem wosip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wantaem nomo, King Joram i tanemraon kat blong hem blong ronwe, mo i singaot bigwan long King Ahasia, i talem se, “!Ei, king! !Man ya i girap, i agens long mi nao!”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King Jehu i tekem bonara blong hem, i pulum we i pulum strong, mo i lego wan ara, i kasem King Joram long baksaed blong hem we ara ya i gotru, i kasem hat blong hem wantaem, nao hem i foldaon insaed long kat ya, i ded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King Jehu i talem long Bidkara, man blong wok blong hem se, “Graon ya i blong Nabot bifo. Yu go karem bodi blong king ya, yu sakem i go long hem. ?Yu stap tingbaot wan taem ya bifo, we yumitufala i biaen long King Ehab, papa blong king ya, yumi wokbaot long hos, yumi kam long ples ya, nao Hae God i tok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Hae God i tok long hem, i talem se, ‘Samting ya yestedei, we ol man blong yu oli kilim Nabot wetem ol pikinini blong hem oli ded, mi mi luk finis. Mo mi talem tru long yu, se bambae mi givim panis long yu from samting ya, stret long graon ya blong olgeta.’ Ale, yu go karem bodi blong king ya i kam, yu sakem i go long graon ya blong mekem tok ya we Hae God i talem i kamtru.”</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taem King Ahasia i luk samting ya, hem tu i tanem kat blong hem, i ronwe blong go long taon ya Betagan. Be King Jehu olgeta oli ronem hem, mo hem i talem long ol man blong hem se, “!Yufala i sutum hem! !Hem tu i mas ded!” Nao King Ahasia i stap folem rod ya blong go long Guru, mo taem i kam klosap long taon ya Jibleam, oli sutum hem long bonara. Be hem i stap traehad, gogo i kasem taon ya Megido, nao i ded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ol haeman blong hem oli putumgud bodi blong hem long kat blong faet blong hem, oli karem i gobak long Jerusalem.* Nao oli berem* hem long beregraon blong ol king, long hol ya long ston we oli mekemrere finis, long haf ya blong Jerusalem we nem blong hem “Taon* blong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King Ahasia ya, hem i kam king blong Juda* long taem ya we King Joram we papa blong hem King Ehab i stap rul long Isrel,* long namba leven yia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taem Kwin Jesebel i harem nius blong ol samting ya, hem i girap, i pentem ae blong hem mo i komkom gud, nao i go stanap long windo long wan rum antap long haos blong hem, i stap lukluk i kamdaon long bigrod. Nao King Jehu i kamtru long taon ya Jisrehel,</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taem hem i kamtru long doa* blong bigfala stonwol blong taon ya, kwin ya i singaot i go long hem se, “!Yu Simri yu! !Yu man blong kilim man i ded! ?From wanem yu kam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king i lukluk i go antap, mo i singaot bigwan se, “!Ei! ?Hu long yufala i stanap long saed blong mi?” Nao i gat tutri man blong haos blong king oli kam pusum hed long windo, oli lukluk i kamdaon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hem i talem long olgeta se, “!Yufala i sakem woman ya i kamdaon!” Nao oli go holem hem, oli sakem i kamdaon, i bang long graon, mo blad blong hem i sut olbaot, i go long wol blong haos ya mo long ol hos blong king tu, nao king i draevem kat blong hem i ron antap long bodi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hem i go insaed long haos blong King Joram, i kakae. Nao biaen, hem i talem se, “Woman ya, Hae God i talem finis, se bambae i panisim hem, be hem i dota blong wan king. Yufala i go tekem bodi blong hem, yufala i go berem.”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Be ol man we oli go blong berem hem oli no luk bodi blong hem, oli luk bun blong hed blong hem nomo i stap, wetem ol bun blong han blong hem mo blong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taem oli kam talemaot long king ya, hem i talem se, “Hemia nao samting ya we Hae God i bin talem long man blong wok ya blong hem bifo, Profet Elaeja, we i man Tisbe. Profet ya i talemaot se, ‘Ol dog bambae oli kakae bodi blong Kwin Jesebel long distrik ya Jisrehel.</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Bambae ol haf blong bodi blong hem i stap olbaot long ples ya olsem sitsit blong dog nomo, we man i no save luksave nating se i bodi blong hem.’ ”</w:t>
      </w:r>
      <w:r>
        <w:rPr>
          <w:lang w:val="bi_VU" w:bidi="bi_VU"/>
        </w:rPr>
      </w:r>
      <w:r>
        <w:rPr>
          <w:lang w:val="bi_VU" w:bidi="bi_VU"/>
        </w:rPr>
      </w:r>
    </w:p>
    <w:p>
      <w:pPr/>
      <w:r>
        <w:rPr>
          <w:lang w:val="bi_VU" w:bidi="bi_VU"/>
        </w:rPr>
      </w:r>
    </w:p>
    <w:p>
      <w:pPr>
        <w:pStyle w:val="Heading2"/>
      </w:pPr>
      <w:r>
        <w:rPr>
          <w:lang w:val="bi_VU" w:bidi="bi_VU"/>
        </w:rPr>
        <w:t>2 Kings 10:1</w:t>
      </w:r>
      <w:r>
        <w:rPr>
          <w:lang w:val="bi_VU" w:bidi="bi_VU"/>
        </w:rPr>
      </w:r>
    </w:p>
    <w:p>
      <w:pPr/>
      <w:r>
        <w:rPr>
          <w:lang w:val="bi_VU" w:bidi="bi_VU"/>
        </w:rPr>
      </w:r>
      <w:r>
        <w:rPr>
          <w:vertAlign w:val="superscript"/>
          <w:lang w:val="bi_VU" w:bidi="bi_VU"/>
        </w:rPr>
        <w:t>1</w:t>
      </w:r>
      <w:r>
        <w:rPr>
          <w:lang w:val="bi_VU" w:bidi="bi_VU"/>
        </w:rPr>
        <w:t xml:space="preserve"> Nao i gat ol pikinini blong King Ehab wetem ol smol bubu blong hem oli stap yet long taon ya Sameria,* we olgeta man nomo evriwan i kasem seventi, oli no kaontem ol woman. Nao King Jehu i raetem ol leta, i sanem i go olbaot long ol haeman mo ol lida blong taon ya, mo long olgeta we oli stap lukaot long ol pikinini mo ol smol bubu blong King Ehab.</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Tok blong leta ya i talem se, “!Olgeta! Ol pikinini ya blong King Ehab wetem ol smol bubu blong hem oli stap long han blong yufala. Mo yufala i gat ol kat blong faet blong yufala, wetem ol hos mo ol narafala samting blong faet blong yufala, mo ol taon ya blong yumi we yufala i stap long hem oli gat ol bigfala stonwol i goraon long olgeta. Ale, taem yufala i kasem leta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gud yufala i jusumaot wan pikinini blong king ya, we yufala i luk se hem i beswan, nao yufala i putumap hem i kam king blong Isrel,* mo yufala i mas givhan gud long hem blong kam faet agens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ol lida ya oli fraet tumas, nao oli talem se, “!Olgeta! Yumi ya, yumi no naf nating blong go faet agens long man ya. !Yu luk! King Joram wetem King Ahasia, be tufala i no naf blong winim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kapten ya we i stap lukaot long haos blong king, wetem haeman ya we i bos long taon ya, mo ol narafala haeman blong hem, mo ol man ya we oli stap lukaot long ol pikinini wetem ol smol bubu blong King Ehab, olgeta oli sanem tok i gobak long hem se, “King, mifala i ona long yu. Mifala i glad nomo blong mekem ol samting we yu bambae yu talem, be mifala i no save putumap wan narafala man bakegen blong i king. Plis, yu mekem olsem we yu yu luk se i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raetem wan narafala leta i go long olgeta bakegen, we i talem se, “Naoia mi mi stap long Jisrehel. Sipos i tru se yufala i stanap long saed blong mi, mo yufala i glad blong mekem ol samting we mi mi talem, oraet, tumora i no kasem taem olsem ya yet, bambae yufala i kilim ol pikinini ya blong King Ehab, wetem ol smol bubu blong hem, yufala i katemaot hed blong olgeta, yufala i karem i kam long mi long ples ya.” Ol seventi man ya oli stap long han blong ol lida blong taon ya Sameria,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taem ol lida ya oli kasem leta ya, oli girap, oli kilim olgeta ya evriwan oli ded, oli katemaot ol hed blong olgeta, oli fulumap long ol basket, mo oli sanem olgeta i go long hem long Jisrehel.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ol man oli karem ol hed ya i kamtru long Jisrehel, wan man i kam talemaot long King Jehu, mo hem i talem long ol man blong hem se, “Ale, yufala i go hivimap olgeta long tu hip afsaed long doa* ya blong bigfala stonwol. Bambae oli stap long ples ya, go kasem tumora long moning.”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long moning, hem i go long doa ya, mo i talem long olgeta man blong ples ya se, “Olgeta. Yufala i no fraet, yufala i no gat bisnes long samting ya. Yes, i tru, mi mi mekem plan blong girap agens long King Joram, mo mi mi kilim hem i ded, be yufala i traem tingbaot. ?Hu i kilim olgeta ya? !Hemia i no mi nomo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Bifo, Hae God i talem se King Ehab wetem ol pikinini blong hem mo ol smol bubu blong hem bambae oli mas ded, mo hem i promes blong mekem samting ya i kamtru. Man blong wok blong hem bifo, Profet Elaeja i talemaot promes ya, mo ol samting ya i soemaot we promes ya i kamtru.”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girap, i kilim ol narafala man we oli famle blong King Ehab we oli stap yet long Jisrehel, wetem ol kapten blong king ya mo ol fren blong hem mo ol pris blong hem. Hem i kilim olgeta ya evriwan i ded, i no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King Jehu wetem ol soldia blong hem oli aot long Jisrehel, oli stap go long taon ya Sameria,* nao oli kam long ples ya we oltaem ol man blong lukaot long sipsip oli kam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ples ya, oli mitim sam man, mo king i askem long olgeta se, “?Yufala i kam wea?” Nao olgeta oli talem se? “Mifala i kam long Juda.*” Mo hem i askem bakegen se, “?Be yufala i famle blong hu?” Mo oli talem se, “Mifala i famle blong King Ahasia. Mifala i wantem go long Jisrehel blong visitim ol pikinini blong Kwin Jesebel, mo ol smol bubu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wantaem nomo, hem i talem long ol man blong hem se, “!Yufala i holem olgeta ya!” Ale, oli holem olgeta, oli tekem olgeta i go klosap long wan wel long ples ya, nao oli kilim olgeta oli ded. Olgeta evriwan i kasem foti tu, mo i no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15-16</w:t>
      </w:r>
      <w:r>
        <w:rPr>
          <w:lang w:val="bi_VU" w:bidi="bi_VU"/>
        </w:rPr>
        <w:t xml:space="preserve"> Nao King Jehu olgeta oli aot bakegen, oli stap folem rod i go, mo oli faenem Jonadab, we papa blong hem Rekab. Nao king i talem halo long hem, mo tufala i storian, nao king i talem long hem se, “!Ei, yumitufala ya, yumitufala i gat wan tingting nomo! ?Yu save givhan long mi?” Mo man ya i talem se, “Yes, mi mi save givhan long yu.” Nao king i talem long hem se, “!O, i gud! !Yumitufala i sekhan!” Tufala i sekhan, nao king i talem long hem se, “Yu jam long kat, yumitu go. Tede, bambae yu save luk long ae blong yu, we mi mi strong blong mekem wok blong Hae God.” Nao hem i holem han blong man ya, i pulum hem i kam antap long kat, nao tufala i go long Sameria.*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taem tufala i kasem taon ya, king ya i holem olgeta famle blong King Ehab we oli stap yet, nao i kilim olgeta oli ded, gogo i no moa gat wan i stap. Hemia nao samting ya we Hae God i bin talem long Profet Elaeja bifo, se bambae i kamtru.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King Jehu i singaot olgeta man blong taon ya Sameria* oli kam wanples, mo i talem long olgeta se, “Bifo, King Ehab i stap mekem wosip long Bal,* be i no go tumas. Be mi bambae mi mekem i moa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Yufala i singaot olgeta profet blong Bal oli kam luk mi, wetem olgeta man blong mekem wosip long hem, mo olgeta pris blong hem. I nogud man i mekem eskius, nao i stap. Bambae mi mi mekem wan bigfala sakrefaes long Bal, mo man we i no kam long hem, bambae mi kilim hem i ded.” (Hemia i wan trik we hem i mekem blong bambae i kilim olgeta man we oli stap mekem wosip long Bal oli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taem olgeta oli kam wanples, hem i talem long olgeta se, “Yufala i putum wan dei i tabu, blong bambae yumi evriwan i mekem wosip long Bal, blong ona long hem.” Nao oli putum wan dei,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hem i sanem tok i go long evri ples long Isrel* blong talemaot. Nao i no gat wan long ol man blong mekem wosip long Bal we i mekem eskius, olgeta evriwan oli kam. Nao olgeta evriwan oli go insaed long haos blong wosip blong Bal, we oli fulumapgud, we haos ya i fulap 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hem i talem long pris we i stap lukaot long ol spesel klos blong mekem wosip long Bal, blong i karem ol klos ya i kam, i givimaot long ol man ya we oli stap insaed long haos.</w:t>
      </w:r>
      <w:r>
        <w:rPr>
          <w:lang w:val="bi_VU" w:bidi="bi_VU"/>
        </w:rPr>
      </w:r>
      <w:r>
        <w:rPr>
          <w:lang w:val="bi_VU" w:bidi="bi_VU"/>
        </w:rPr>
      </w:r>
    </w:p>
    <w:p>
      <w:pPr/>
      <w:r>
        <w:rPr>
          <w:lang w:val="bi_VU" w:bidi="bi_VU"/>
        </w:rPr>
      </w:r>
    </w:p>
    <w:p>
      <w:pPr/>
      <w:r>
        <w:rPr>
          <w:lang w:val="bi_VU" w:bidi="bi_VU"/>
        </w:rPr>
      </w:r>
      <w:r>
        <w:rPr>
          <w:vertAlign w:val="superscript"/>
          <w:lang w:val="bi_VU" w:bidi="bi_VU"/>
        </w:rPr>
        <w:t>23-24</w:t>
      </w:r>
      <w:r>
        <w:rPr>
          <w:lang w:val="bi_VU" w:bidi="bi_VU"/>
        </w:rPr>
        <w:t xml:space="preserve"> Nao hem i putum eiti man oli stap stanap rere afsaed long haos ya, mo i talem long olgeta se, “Yufala i mas kilim olgeta man we oli stap insaed long haos ya evriwan i ded. !Sipos man i letem wan long olgeta ya i ronwe, bambae hem i mas ded!” Nao hem wetem Jonadab, we papa blong hem Rekab, tufala i go insaed long haos ya, mo hem i talem long ol man insaed se, “!Yufala i lukaot, a! I nogud ol man blong Hae God oli kam insaed long haos ya. Yumi ol man blong Bal nomo yumi stap.” Nao tufala i go insaed long tabu ples blong Bal, mo hem i mekem ol sakrefaes, olsem we oltaem oli stap mekem long Bal.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taem hem i mekem sakrefaes ya finis, hem i kam afsaed, mo i talem long ol man ya wetem ol kapten blong olgeta se, “!Yufala i go insaed! !Yufala i kilim olgeta evriwan i ded! !Yufala i no letem wan i ronwe!” Nao oli go insaed, oli kilim olgeta evriwan i ded long naef blong faet, mo oli pulum ol bodi blong olgeta i kam afsaed. Nao oli go insaed bakegen long tabu rum ya we insaed olgeta 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oli karemaot longfala tabu ston we i stap stanap long ples ya, oli go bonem.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Olgeta oli spolemgud tabu ston ya wetem haos ya blong Bal we ston ya i stap long hem. Nao oli mekem haos ya i kam klosis blong olgeta, mo oli stap go long hem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long fasin ya, King Jehu i waepemaotgud rabis fasin ya long Isrel, we ol man oli stap mekem wosip long Bal.</w:t>
      </w:r>
      <w:r>
        <w:rPr>
          <w:lang w:val="bi_VU" w:bidi="bi_VU"/>
        </w:rPr>
      </w:r>
      <w:r>
        <w:rPr>
          <w:lang w:val="bi_VU" w:bidi="bi_VU"/>
        </w:rPr>
      </w:r>
    </w:p>
    <w:p>
      <w:pPr/>
      <w:r>
        <w:rPr>
          <w:lang w:val="bi_VU" w:bidi="bi_VU"/>
        </w:rPr>
      </w:r>
    </w:p>
    <w:p>
      <w:pPr/>
      <w:r>
        <w:rPr>
          <w:lang w:val="bi_VU" w:bidi="bi_VU"/>
        </w:rPr>
      </w:r>
      <w:r>
        <w:rPr>
          <w:vertAlign w:val="superscript"/>
          <w:lang w:val="bi_VU" w:bidi="bi_VU"/>
        </w:rPr>
        <w:t>29-31</w:t>
      </w:r>
      <w:r>
        <w:rPr>
          <w:lang w:val="bi_VU" w:bidi="bi_VU"/>
        </w:rPr>
        <w:t xml:space="preserve"> Mo Hae God i talem long hem se, “Yu yu mekem finis olgeta samting ya we mi mi wantem blong yu mekem long olgeta ya we oli kamaot biaen long King Ehab. Nao from samting ya, mi mi promes long yu, se sipos yu yu ded, wan pikinini blong yu bambae i tekem ples blong yu, i kam king blong Isrel, mo biaen long hem, bambae wan smol bubu blong yu i tekem, gogo kasem smol bubu blong smol bubu blong yu.” Be biaen, King Jehu i no obei long Loa blong Hae God we i God blong olgeta long olgeta tingting blong hem. Hem i mekem sem fasin ya we King Jeroboam bifo i bin mekem. King Jeroboam ya we papa blong hem Nebat, hem i wokem tu pija blong bul long gol, mo i stanemap tufala, wan long Betel mo wan long Dan,* nao i stap lidim ol laen* blong Isrel oli go stap mekem wosip long tufala. Mo King Jehu ya i stap mekem sin agens long Hae God, from we hem tu i stap lidim ol laen blong Isrel oli go stap mekem wosip long tufala bul ya, stret olsem we King Jeroboam ya bifo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long taem ya blong King Jehu, Hae God i stat blong mekem kantri ya Isrel* i kam smol. Hem i letem King Hasael blong Siria i kam mekem faet long olgeta, 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King ya i tekem olgeta graon blong olgeta long narasaed Jodan Reva long is, i stat long distrik ya Basan long not, i finisim distrik ya Gilead, i go kasem taon ya Aroere, long Anon Reva long saot. Graon ya i kavremap haf blong distrik ya Manase* saed i go long is, wetem distrik ya Gad,* mo distrik ya Ruben.*</w:t>
      </w:r>
      <w:r>
        <w:rPr>
          <w:lang w:val="bi_VU" w:bidi="bi_VU"/>
        </w:rPr>
      </w:r>
      <w:r>
        <w:rPr>
          <w:lang w:val="bi_VU" w:bidi="bi_VU"/>
        </w:rPr>
      </w:r>
    </w:p>
    <w:p>
      <w:pPr/>
      <w:r>
        <w:rPr>
          <w:lang w:val="bi_VU" w:bidi="bi_VU"/>
        </w:rPr>
      </w:r>
    </w:p>
    <w:p>
      <w:pPr/>
      <w:r>
        <w:rPr>
          <w:lang w:val="bi_VU" w:bidi="bi_VU"/>
        </w:rPr>
      </w:r>
      <w:r>
        <w:rPr>
          <w:vertAlign w:val="superscript"/>
          <w:lang w:val="bi_VU" w:bidi="bi_VU"/>
        </w:rPr>
        <w:t>34-36</w:t>
      </w:r>
      <w:r>
        <w:rPr>
          <w:lang w:val="bi_VU" w:bidi="bi_VU"/>
        </w:rPr>
        <w:t xml:space="preserve"> King Jehu i rul twanti eit yia long Isrel, mo hedkwota blong hem i stap long Sameria.* Ol narafala samting we hem i mekem, wetem ol strong samting we hem i mekem long taem blong faet, ol man oli raetemdaon long buk ya we nem blong hem Ol Stori blong Laef blong ol King blong Isrel. Hem i ded, nao oli berem* hem long Sameria, mo pikinini blong hem Jehoahas i tekem ples blong hem i kam king.</w:t>
      </w:r>
      <w:r>
        <w:rPr>
          <w:lang w:val="bi_VU" w:bidi="bi_VU"/>
        </w:rPr>
      </w:r>
      <w:r>
        <w:rPr>
          <w:lang w:val="bi_VU" w:bidi="bi_VU"/>
        </w:rPr>
      </w:r>
    </w:p>
    <w:p>
      <w:pPr/>
      <w:r>
        <w:rPr>
          <w:lang w:val="bi_VU" w:bidi="bi_VU"/>
        </w:rPr>
      </w:r>
    </w:p>
    <w:p>
      <w:pPr>
        <w:pStyle w:val="Heading2"/>
      </w:pPr>
      <w:r>
        <w:rPr>
          <w:lang w:val="bi_VU" w:bidi="bi_VU"/>
        </w:rPr>
        <w:t>2 Kings 11:1</w:t>
      </w:r>
      <w:r>
        <w:rPr>
          <w:lang w:val="bi_VU" w:bidi="bi_VU"/>
        </w:rPr>
      </w:r>
    </w:p>
    <w:p>
      <w:pPr/>
      <w:r>
        <w:rPr>
          <w:lang w:val="bi_VU" w:bidi="bi_VU"/>
        </w:rPr>
      </w:r>
      <w:r>
        <w:rPr>
          <w:vertAlign w:val="superscript"/>
          <w:lang w:val="bi_VU" w:bidi="bi_VU"/>
        </w:rPr>
        <w:t>1</w:t>
      </w:r>
      <w:r>
        <w:rPr>
          <w:lang w:val="bi_VU" w:bidi="bi_VU"/>
        </w:rPr>
        <w:t xml:space="preserve"> Nao taem Kwin Atalia, mama blong King Ahasia we i king blong Juda* i luk we pikinini ya blong hem i ded, hem i talem long ol soldia blong hem blong oli go holem ol smol bubu blong hem, wetem ol narafala laen* blong ol king blong Juda bifo, oli kilim olgeta evriwan oli ded, mo olgeta oli go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Oli kilim olgeta evriwan, wan nomo oli mestem, we hem i pikinini blong king ya, nem blong hem Joas, nao hem nomo i no ded. Klosap nomo oli kilim hem wetem ol brata mo sista blong hem, be wan anti blong hem, Jehoseba i sevem hem. Woman ya, hem i dota blong King Jehoram, mo i sista blong King Ahasia, be long narafala mama. Hem i go tekem Joas ya wetem woman we i stap givim titi long hem, i go haedem tufala long ples blong ol pris* long haos blong Hae God, blong kwin ya i no kilim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kwin ya i stap rul long Juda, mo Joas i stap haed olsem long haos ya gogo kasem sikis yia.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long namba seven yia blong hem, Jehoeada we i hae pris, hem i sanem tok i go long ol kapten blong ol bodigad blong kwin, wetem ol kapten blong ol gad blong haos blong kwin, blong oli kam long haos blong Hae God. Nao hem i mekem promes wetem olgeta long fes blong Hae God, se bambae oli folem plan blong hem. Nao hem i soemaot pikinini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i talem long olgeta se, “!Olgeta! Plan blong mi i olsem. Long Sabat* dei, yufala we i kam blong wok, bambae yufala i seraot long tri grup. Wan grup bambae i stap gad long haos blong kwin,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wan grup bambae i stap gad long doa ya we nem blong hem “Suru Doa”, mo wan grup bambae i stap gad long doa ya bakegen, biaen long namba tu grup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yufala blong tufala grup ya we bambae yufala i finis wok long Sabat dei, bambae yufala i kam long haos blong Hae God. Bambae yufala i kam gad long pikinini ya we bambae i kam king blong yumi, blong blokem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yufala i holem ol naef blong faet blong yufala, blong gad long hem, mo bambae yufala i stap wetem hem long evri ples we hem bambae i go long hem. Mo sipos wan narafala man i kam klosap long yufala, bambae yufala 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 kapten ya oli obei long ol tok ya we hae pris i talem, mo long Sabat dei, oli tekem ol man blong olgeta oli kam long hem. Olgeta we oli finis wok long dei ya, wetem olgeta we oli statem wok long dei ya, olgeta evriwan oli kam.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pris i tekem ol spia mo ol sil* blong King Deved bifo, we oli bin putumgud olgeta i stap long haos blong Hae God, nao i givimaot long ol kapten blong ol gad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hem i putum ol gad ya we oli stap holem naef blong faet blong olgeta oli stap stanap klosap long Olta olbaot long fran blong haos blong Hae God, blong oli gad long king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lidim pikinini ya i kam afsaed, i putum hat blong king long hem, mo i givim wan buk* long hem we i gat Loa blong Hae God i stap long hem we king i mas folem, mo i kafsaedem oel i go long hed blong hem blong putumap hem, nao i talemaot we hem i king. Nao olgeta man oli klapem han blong olgeta, mo oli stap singsingaot bigwan se, “!King Joas! !Yu yu king blong mifala! !Bambae yu yu king longtaem!”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taem Kwin Atalia i harem bigfala noes we ol gad ya wetem ol narafala man oli stap mekem, hem i hareap, i kam long yad blong haos* blong Hae God, long ples ya we ol man ya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luk niufala king ya i stap stanap klosap long bigfala pos long doa blong haos ya, we i ples blong ol king oli stap stanap long hem. Ol kapten ya oli stap stanap raon long hem, wetem ol man blong blu long trampet, mo olgeta man oli stap blu long ol trampet blong olgeta, mo oli stap singsingaot bigwan, from we oli glad we i glad. Nao kwin ya i harem nogud tumas, i terem* klos blong hem, mo i singaot se, “!Ei, mi mi kwin ya! !Yufala i girap agens long mi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hae pris i luk se bambae oli kilim kwin ya klosap long haos blong Hae God, mo i talem long ol kapten ya se, “Yufala i holem hem, yufala i pas long medel blong ol gad ya, yufala i tekem hem i go afsaed. Sipos man i wantem sevem hem, bambae yufala i kilim man ya tu i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olgeta oli holem hem, oli tekem hem i gobak long haos blong hem, mo oli kilim hem i ded long doa we nem blong hem “Doa blong Hos”.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Hae Pris* ya Jehoeada i tekem King Joas wetem olgeta man oli kam wanples, mo i mekem we olgeta oli mekem promes wetem Hae God, se hem bambae i God blong olgeta, mo olgeta bambae oli man blong hem nomo. Mo hae pris ya i mekem tu we king i mekem promes wetem ol man, se hem bambae i lukaot gud long olgeta, mo olgeta bambae oli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olgeta man ya evriwan oli go insaed long haos wosip blong god ya Bal,* oli brebrekemdaon haos ya, mo oli smasem ol olta mo ol aedol long ples ya, mo oli kilim Matan, pris blong god ya i ded long fran blong ol olta ya. Nao hae pris ya i putum ol soldia oli stap gad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hem wetem ol kapten blong ol soldia, mo ol bodigad blong king, mo ol gad blong haos blong king, oli tekem king, oli aot long haos blong Hae God, oli maj i go long haos blong king, mo olgeta man oli stap folem olgeta. Nao king i pas long doa ya we nem blong hem “Doa blong ol Gad”, i go insaed, i go sidaon long bigfala jea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olgeta man oli glad tumas, mo taon ya i stap kwaet, from we oli kilim Kwin Atalia finis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taem ya we Joas i kam king blong Juda,* hem i gat seven yia nomo blong hem.</w:t>
      </w:r>
      <w:r>
        <w:rPr>
          <w:lang w:val="bi_VU" w:bidi="bi_VU"/>
        </w:rPr>
      </w:r>
      <w:r>
        <w:rPr>
          <w:lang w:val="bi_VU" w:bidi="bi_VU"/>
        </w:rPr>
      </w:r>
    </w:p>
    <w:p>
      <w:pPr/>
      <w:r>
        <w:rPr>
          <w:lang w:val="bi_VU" w:bidi="bi_VU"/>
        </w:rPr>
      </w:r>
    </w:p>
    <w:p>
      <w:pPr>
        <w:pStyle w:val="Heading2"/>
      </w:pPr>
      <w:r>
        <w:rPr>
          <w:lang w:val="bi_VU" w:bidi="bi_VU"/>
        </w:rPr>
        <w:t>2 Kings 12:1</w:t>
      </w:r>
      <w:r>
        <w:rPr>
          <w:lang w:val="bi_VU" w:bidi="bi_VU"/>
        </w:rPr>
      </w:r>
    </w:p>
    <w:p>
      <w:pPr/>
      <w:r>
        <w:rPr>
          <w:lang w:val="bi_VU" w:bidi="bi_VU"/>
        </w:rPr>
      </w:r>
      <w:r>
        <w:rPr>
          <w:vertAlign w:val="superscript"/>
          <w:lang w:val="bi_VU" w:bidi="bi_VU"/>
        </w:rPr>
        <w:t>1</w:t>
      </w:r>
      <w:r>
        <w:rPr>
          <w:lang w:val="bi_VU" w:bidi="bi_VU"/>
        </w:rPr>
        <w:t xml:space="preserve"> Nao long taem ya we King Jehu i stap rul long Isrel,* long namba seven yia blong hem, Joas i kam king blong Juda.* Hem i rul foti yia long kantri ya, mo hedkwota blong hem i stap long taon ya Jerusalem.* Mama blong hem Jibia, we i woman Bereseba.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oltaem long laef blong king ya, gogo hem i ded, hem i stap mekem ol samting we Hae God i glad long hem, from we Hae Pris* ya Jehoeada i stap tijim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ol ples blong mekem wosip long ol narafala god, hem tu i no spolem olgeta, i livim olgeta oli stap nomo, mo ol man oli stap gohed blong mekem sakrefaes mo blong bonem insens* long ol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wan taem, hem i singaot ol pris* oli kam luk hem, mo i talem long olgeta se, “Ol mane ya we ol man oli stap tekem i kam long haos blong Hae God blong givim i go long hem, yufala i mas putumgud blong wokem haos ya i gud bakegen. Hemia ol mane we olgeta man evriwan oli mas givim, wetem ol mane we ol man oli mas givim blong finisim ol promes blong olgeta, mo ol mane we ol man oli stap givim i go nomo long Hae God long gladhat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yufala i stap mekem ol wok blong yufala, yufala i mas lukaot gud long ol mane olsem. Nao sipos i gat sam samting i kam nogud long haos blong Hae God, bambae yufala i mas yusum ol mane ya blong fiksimap.”</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kam kasem namba twanti tri yia blong king ya, olgeta oli no mekem wan samting nating blong fiksimap haos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king i singaot hae pris ya wetem ol narafala pris oli kam stanap long fes blong hem, mo i tok long olgeta, i talem se, “?From wanem yufala i no fiksimap haos ya blong Hae God? I stat naoia, bambae yufala i no moa save holem ol mane ya we yufala i stap kasem, yufala i mas tekem i kam, blong wok blong fiksimap haos ya i save gohed.”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 pris ya oli agri long tok ya, mo oli agri tu se wok blong fiksimap haos ya bambae i no stap long han blong olgeta, i stap long han blong ol man blong wok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hae pris i tekem wan bokis, i mekem hol long lid blong hem, nao i putum long yad blong haos* blong Hae God, long saed blong Olta, long raetsaed blong hem. Nao ol pris we oli stap wok long doa blong haos ya oli stap tekem olgeta mane we ol man blong mekem wosip oli stap givim, oli putum insaed long bokis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oltaem, taem we i gat plante mane long bokis ya, sekretari blong king wetem hae pris, tufala i stap kam kaontem ol mane ya, nao tufala i putumgud i stap.</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Biaen, tufala i stap raetemdaon namba blong mane ya, nao tufala i stap go givim long ol man we oli stap lukaot long wok blong fiksimap haos ya. Nao ol man ya oli stap yusum mane ya blong pem ol man blong katem ol wud, mo ol kapenta,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ol man blong katem ston blong haos, mo ol man blong wokem haos long ston. Mo oli stap yusum tu blong pem ol timba mo ol ston mo ol narafala samting we ol man oli stap yusum blong fiksimap haos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Mane ya, oli no yusum blong pem ol samting we oli wokem long silva, mo oli no yusum blong pem ol samting blong mekem wosip, olsem ol kap, mo ol besin, mo ol trampet, mo ol tul blong klinim wik blong laet, mo ol narafala samting tu we oli wokem long silva no long gol.</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Oli stap yusum nomo blong pem ol man blong wok, mo blong pem ol samting blong fiksimap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oli no stap trabol blong jekemap wok blong ol man ya we oli stap lukaot long mane ya, from we fasin blong olgeta 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i gat ol narafala mane tu i stap, we ol pris oli no putum long bokis ya, from we ol mane ya i blong givhan long olgeta. Hemia ol mane we man i givim i go long Hae God, from we i ravem hem no i ravem narafala man, nao pris i mekem sakrefaes blong tekemaot sin blong hem, wetem mane we man i givim long Hae God from we i mekem narafala sin, nao pris i mekem sakrefaes blong tekemaot sin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long taem ya, King Hasael blong Siria i go long taon ya Gat, i mekem faet long ol man blong hem, i winim olgeta, mo i holem taon ya i blong hem. Nao hem i mekem plan blong kam mekem faet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taem King Joas i harem nius ya, hem i go long haos blong Hae God, i tekemaot olgeta samting we King Jehosafat mo King Jehoram mo King Ahasia, trifala i bin givim long Hae God. Trifala king ya i bin rul long Juda fastaem long hem. Mo hem i karemaot olgeta samting we hem i givim finis long Hae God, i putum i go wetem ol samting ya, mo i tekemaot tu ol gol we ol man oli putumgud i stap long haos ya, wetem ol gol we i stap long haos blong hem, nao i sanem olgeta samting ya i go long king ya blong Siria. Nao king ya wetem ol soldia blong hem oli tanemraon, oli no moa kam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narafala samting we King Joas i mekem, ol man oli raetemdaon long buk ya we nem blong hem Ol Stori blong Laef blong ol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20-21</w:t>
      </w:r>
      <w:r>
        <w:rPr>
          <w:lang w:val="bi_VU" w:bidi="bi_VU"/>
        </w:rPr>
        <w:t xml:space="preserve"> Nao i gat tu haeman blong hem, we nem blong tufala, Josakara, we papa blong hem Simeat, mo Jehosabad, we papa blong hem Somere, we tufala i mekem plan blong kilim hem. King ya i gat wan haos blong hem long Jerusalem, we oli wokem long pis graon ya we ol man bifo oli bin berem blong mekem i level. Ples ya i stap long saed long is, klosap long rod ya blong go long Sila. Nao wan taem, taem we hem i stap long haos ya, tufala ya i kam kilim hem i ded. Nao ol man blong hem oli putum bodi blong hem long hol long ston long beregraon blong ol king, long haf ya blong Jerusalem we nem blong hem “Taon* blong King Deved”, mo pikinini blong hem Amajia i tekem ples blong hem, i kam king.</w:t>
      </w:r>
      <w:r>
        <w:rPr>
          <w:lang w:val="bi_VU" w:bidi="bi_VU"/>
        </w:rPr>
      </w:r>
      <w:r>
        <w:rPr>
          <w:lang w:val="bi_VU" w:bidi="bi_VU"/>
        </w:rPr>
      </w:r>
    </w:p>
    <w:p>
      <w:pPr/>
      <w:r>
        <w:rPr>
          <w:lang w:val="bi_VU" w:bidi="bi_VU"/>
        </w:rPr>
      </w:r>
    </w:p>
    <w:p>
      <w:pPr>
        <w:pStyle w:val="Heading2"/>
      </w:pPr>
      <w:r>
        <w:rPr>
          <w:lang w:val="bi_VU" w:bidi="bi_VU"/>
        </w:rPr>
        <w:t>2 Kings 13:1</w:t>
      </w:r>
      <w:r>
        <w:rPr>
          <w:lang w:val="bi_VU" w:bidi="bi_VU"/>
        </w:rPr>
      </w:r>
    </w:p>
    <w:p>
      <w:pPr/>
      <w:r>
        <w:rPr>
          <w:lang w:val="bi_VU" w:bidi="bi_VU"/>
        </w:rPr>
      </w:r>
      <w:r>
        <w:rPr>
          <w:vertAlign w:val="superscript"/>
          <w:lang w:val="bi_VU" w:bidi="bi_VU"/>
        </w:rPr>
        <w:t>1</w:t>
      </w:r>
      <w:r>
        <w:rPr>
          <w:lang w:val="bi_VU" w:bidi="bi_VU"/>
        </w:rPr>
        <w:t xml:space="preserve"> Nao long taem ya we King Joas, we papa blong hem King Ahasia i stap rul long Juda,* long namba twanti tri yia blong hem, Jehoahas we papa blong hem King Jehu, hem i kam king blong Isrel.* Hem i rul seventin yia long kantri ya, mo hedkwota blong hem i stap long taon ya Sameria.*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king ya tu i stap mekem sin agens long Hae God mo neva hem i lego ol rabis fasin ya blong hem. Hem i stap lidim ol man Isrel blong oli mekem sin long sem fasin ya nomo we King Jeroboam, we papa blong hem Nebat,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from samting ya, Hae God i kros long olgeta, mo i letem King Hasael blong Siria i stap kam mekem faet long olgeta plante taem, we i stap winim olgeta oltaem nomo. Mo biaen, taem hem i ded, pikinini blong hem King Benadad i kam king, mo Hae God i letem hem tu i mekem sem fasin.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Jehoahas i prea long Hae God blong i givhan long olgeta, mo from we Hae God i luksave fasin blong king ya blong Siria we i stap mekem i strong tumas long olgeta, hem i harem prea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putumap wan lida blong olgeta, mo lida ya i tekemaot olgeta long paoa blong ol man Siria, i mekem olgeta oli fri, we oli gat pis bakegen olsem bifo.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olgeta oli no tanem tingting blong olgeta, oli no lego ol sin ya we King Jeroboam i lidim ol bubu blong olgeta bifo blong oli mekem, oli stap gohed blong mekem ol sin ya, mo oli letem pija blong woman god ya Asera* i stap yet long Sameria.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taem ya, King Jehoahas i no moa gat plante man blong faet, from we king blong Siria ya i bin kilim olgeta oli ded, we i spolemgud olgeta. Hem i gat fifti man nomo blong faet we oli stap ron long hos, wetem ten kat nomo blong faet mo ten taosen soldia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narafala samting we King Jehoahas i mekem, wetem ol strong samting we hem i mekem long taem blong faet, ol man oli raetemdaon long buk ya we nem blong hem Ol Stori blong Laef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taem hem i ded, oli berem hem long Sameria, mo pikinini blong hem Jehoas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taem ya we King Joas i stap rul long Juda,* long namba toti seven yia blong hem, Jehoas, we papa blong hem King Jehoahas, hem i kam king blong Isrel.* Hem i rul sikistin yia long kantri ya, mo hedkwota blong hem i stap long taon ya Sameria.*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hem tu i stap mekem sin agens long Hae God, mo neva hem i lego ol rabis fasin ya. Hem i stap lidim ol man Isrel blong oli mekem sin long sem fasin ya nomo we King Jeroboam bifo, we papa blong hem Nebat,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narafala samting we King Jehoas ya i mekem, wetem ol strong samting we hem i mekem long taem ya we King Amajia blong Juda i kam mekem faet long hem, ol man oli raetemdaon long buk ya we nem blong hem Ol Stori blong Laef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taem hem i ded, oli berem hem long Sameria, long beregraon blong ol king, mo pikinini blong hem Jeroboam Namba Tu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long taem ya, Profet Elisa i kasem wan sik we biaen hem i ded from, mo taem hem i stap slip long bed, King Jehoas blong Isrel* i kam visitim hem, i krae long hem, we i krae we i krae. Hem i talem se, “!Papa blong mi! !Papa blong mi! !Yu yu wan strong man blong givhan long kantri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i talem long hem se, “Yu go tekem bonara wetem ol ara i kam.” Ale, hem i go tekem i kam,</w:t>
      </w:r>
      <w:r>
        <w:rPr>
          <w:lang w:val="bi_VU" w:bidi="bi_VU"/>
        </w:rPr>
      </w:r>
      <w:r>
        <w:rPr>
          <w:lang w:val="bi_VU" w:bidi="bi_VU"/>
        </w:rPr>
      </w:r>
    </w:p>
    <w:p>
      <w:pPr/>
      <w:r>
        <w:rPr>
          <w:lang w:val="bi_VU" w:bidi="bi_VU"/>
        </w:rPr>
      </w:r>
    </w:p>
    <w:p>
      <w:pPr/>
      <w:r>
        <w:rPr>
          <w:lang w:val="bi_VU" w:bidi="bi_VU"/>
        </w:rPr>
      </w:r>
      <w:r>
        <w:rPr>
          <w:vertAlign w:val="superscript"/>
          <w:lang w:val="bi_VU" w:bidi="bi_VU"/>
        </w:rPr>
        <w:t>16-17</w:t>
      </w:r>
      <w:r>
        <w:rPr>
          <w:lang w:val="bi_VU" w:bidi="bi_VU"/>
        </w:rPr>
        <w:t xml:space="preserve"> nao profet i talem long hem blong i taetem rop blong hem. King i mekem olsem, nao profet i talem long hem se, “Yu go openem windo ya long saed i go long is.” King i go openem, nao profet i kam putum han blong hem long han blong king, mo i talem long hem se, “Ale, yu sut.” King i sut, nao wantaem nomo, profet ya i singaot bigwan se, “!Yu yu ara blong Hae God! !Hem bambae i yusum yu blong winim ol man Siria! Bambae yu go mekem faet long olgeta long ples ya Afek, mo bambae yu faet, gogo yu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profet i talem long hem se, “Yu tekem ol narafala ara ya, yu kilim graon long hem.” Mo hem i tekem ol ara ya, i kilim graon long hem tri taem, nao i finis.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samting ya i mekem profet i kros, nao i talem long hem se, “Sipos yu kilim graon ya faef taem no sikis taem, bambae yu save winimgud olgeta, be naoia, bambae yu winim olgeta tri taem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biaen, Profet Elisa i ded, mo oli berem* hem long hol long ston. Nao long taem ya, evri yia, ol man Moab oli stap mekem kampani, mo oli stap kam long kantri ya Isrel blong mekem faet long olgeta, mo blong stilim olting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wan taem, ol man oli karem wan dedman blong go berem hem long hol long ston, nao oli luk wan kampani blong ol man Moab ya i stap kam, nao oli sakem hem i go insaed long hol ya long ston we oli bin putum bodi blong Profet Elisa long hem bifo, mo oli ronwe. Mo taem bodi blong dedman ya i kasem ol bun blong profet ya, wantaem nomo dedman ya i laef bakegen, i girap, i stanap.</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long taem ya we King Jehoahas i stap rul long Isrel,* oltaem King Hasael blong Siria i stap mekem i strong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Hae God i kaen long olgeta, mo i gat sore long olgeta. Hem i no save letem blong ol man Siria ya oli kam flatemgud olgeta, oltaem hem i stap halpem olgeta from promes* ya blong hem we i bin mekem bifo wetem Ebraham mo Aesak mo Jekob.* Neva hem i fogetem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taem King Hasael i ded, pikinini blong hem Benadad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King Jehoas blong Isrel i go mekem faet long hem tri taem. Hem i winim hem long ol faet ya, mo i holem ol taon ya bakegen we king ya i bin tekemaot long han blong papa blong hem, King Jehoahas.</w:t>
      </w:r>
      <w:r>
        <w:rPr>
          <w:lang w:val="bi_VU" w:bidi="bi_VU"/>
        </w:rPr>
      </w:r>
      <w:r>
        <w:rPr>
          <w:lang w:val="bi_VU" w:bidi="bi_VU"/>
        </w:rPr>
      </w:r>
    </w:p>
    <w:p>
      <w:pPr/>
      <w:r>
        <w:rPr>
          <w:lang w:val="bi_VU" w:bidi="bi_VU"/>
        </w:rPr>
      </w:r>
    </w:p>
    <w:p>
      <w:pPr>
        <w:pStyle w:val="Heading2"/>
      </w:pPr>
      <w:r>
        <w:rPr>
          <w:lang w:val="bi_VU" w:bidi="bi_VU"/>
        </w:rPr>
        <w:t>2 Kings 14:1</w:t>
      </w:r>
      <w:r>
        <w:rPr>
          <w:lang w:val="bi_VU" w:bidi="bi_VU"/>
        </w:rPr>
      </w:r>
    </w:p>
    <w:p>
      <w:pPr/>
      <w:r>
        <w:rPr>
          <w:lang w:val="bi_VU" w:bidi="bi_VU"/>
        </w:rPr>
      </w:r>
      <w:r>
        <w:rPr>
          <w:vertAlign w:val="superscript"/>
          <w:lang w:val="bi_VU" w:bidi="bi_VU"/>
        </w:rPr>
        <w:t>1</w:t>
      </w:r>
      <w:r>
        <w:rPr>
          <w:lang w:val="bi_VU" w:bidi="bi_VU"/>
        </w:rPr>
        <w:t xml:space="preserve"> Nao long taem ya we King Jehoas i stap rul long Isrel,* long namba tu yia blong hem, Amajia, we papa blong hem King Joas i kam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long taem ya, hem i gat twanti faef yia blong hem. Hem i stap rul twanti naen yia long kantri ya, mo hedkwota blong hem i stap long taon ya Jerusalem.* Mama blong hem Jehoadin, we i woman Jerusalem.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King ya i stap mekem ol samting we Hae God i glad long hem, be hem i no kasem mak blong olfala bubu ya blong hem bifo, King Deved. Hem i stap mekem ol samting ya nomo we papa blong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ples blong mekem wosip long ol narafala god oli stap nomo, hem tu i no spolem olgeta, i livim olgeta oli stap nomo, nao ol man oli stap gohed blong mekem sakrefaes mo blong bonem insens* long ol ples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hem i stanap strong long wok blong hem, hem i kilim tufala haeman ya we tufala i bin kilim papa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hem i no kilim ol pikinini blong tufala, hem i folem tok ya we Hae God i talem bifo long Loa blong hem we i givim long Moses, we i talem se, “Bambae yufala i no kilim papa no mama from ol samting nogud we pikinini blong tufala i mekem, mo bambae yufala i no kilim pikinini from ol samting nogud we papa no mama blong hem i mekem. Man we i mekem samting nogud, hem nomo bambae i mas ded from.”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go mekem faet long ol man Edom, mo i kilim ten taosen soldia blong olgeta long bigfala levelples ya long medel blong ol hil, we nem blong hem “Ples blong Tekem Sol”. Hem i winim taon ya Sela, nao i putum niufala nem blong hem se Joktehel, mo nem ya i stap,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sanem sam man blong hem oli go luk King Jehoas long Isrel, blong talem long hem se, “King Amajia i talem se, ‘Sipos yu ting se yu save winim mi, yu kam fesem mi.’ ”</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king ya i givim ansa long hem long wan parabol, i talem se, “Bifo, long kantri ya Lebanon, long ples blong hil we ol bigbigfala tri ya sida* oli stap gru long hem, i gat wan kasroel i stap gru, mo hem i sanem tok i go long wan sida se, ‘I gud yu givim dota blong yu i kam, blong i mared long pikinini blong mi.’ Be biaen, wan wael buluk i pas long ples ya, i purumbut long kasroel ya, we i flatemgud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King, yu yu winim ol man Edom ya finis long faet, mo naoia, yu yu praod tumas from. I gud yu stap glad long hae nem blong yu, yu stap nomo long hom blong yu. ?From wanem yu wantem mekem trabol olsem? !Bambae yu spolem yu nomo, wetem ol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King Amajia i no wantem lesin long hem nating, i gohed, i mekemrere blong go mekem faet, mo King Jehoas wetem ol man blong hem oli kam blong faet long hem long taon ya Betsemes, long Juda.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long faet ya, King Amajia wetem ol man blong hem oli lus, mo ol man blong hem oli ronronwe, oli gobak long ol hom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hem, King blong Isrel i holem hem, mo i tekem hem i gobak long Jerusalem, i livim hem long ples ya, mo i brebrekemdaon bigfala stonwol blong taon ya, i stat long doa ya we nem blong hem “Doa blong Efrem*”, long saed i go long not, i go kasem doa ya we nem blong hem “Doa long Kona”. Ples ya we hem i brekemdaon i longfala, we klosap i kasem tu handred meta.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hem i tekemaot ol gol mo silva wetem ol gudgudfala samting we i stap long haos blong Hae God, mo ol gudgudfala samting tu we i stap long haos blong king, hem i karem ol samting ya, nao i gobak long Sameria.* Mo hem i tekem sam man Juda tu oli go wok slef* longwe, blong mekem ol man Juda oli lesin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narafala samting we King Jehoas i mekem, wetem ol strong samting we hem i mekem long taem ya we i kam faet long King Amajia, ol man oli raetemdaon long buk ya we nem blong hem Ol Stori blong Laef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taem hem i ded, oli putum bodi blong hem long hol long ston long Sameria, long beregraon blong ol king, mo pikinini blong hem Jeroboam Namba Tu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Amajia blong Juda* i stap fiftin yia bakegen biaen long taem ya we King Jehoas blong Isrel* i ded,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ol narafala samting we hem i mekem, ol man oli raetemdaon long buk ya we nem blong hem Ol Stori blong Laef blong ol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sam man long Jerusalem* oli mekem plan blong kilim hem, be hem i girap, i ronwe i go long taon ya Lakis. Nao oli sanem sam man oli biaen long hem, oli go long ples ya, mo oli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 man blong hem oli putum hem long hos, oli karem hem i kambak long Jerusalem, mo oli berem* hem long hol long ston long beregraon blong ol king, long haf blong taon ya we nem blong hem “Taon* blong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 man Juda oli tekem pikinini blong hem Usia, we i gat sikistin yia blong hem, oli putumap hem i tekem ples blong papa blong hem, i kam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biaen long taem ya, King Usia i go mekem faet long taon ya Elat, i tekembak taon ya, mo i wokem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taem ya we King Amajia i stap rul long Juda,* long namba fiftin yia blong hem, Jeroboam Namba Tu we papa blong hem King Jehoas i kam king blong Isrel.* Hem i rul foti wan yia long kantri ya, mo hedkwota blong hem i stap long taon ya Sameria.*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oltaem hem i stap mekem sin agens long Hae God. Hem i stap lidim ol man Isrel blong oli mekem sin long sem fasin ya nomo we King Jeroboam ya bifo, we papa blong hem Nebat,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King Jeroboam Namba Tu ya, hem i winimbak olgeta graon ya we i blong ol man Isrel fastaem, i stat long taon ya Hamat long not, we rod i pastru long medel blong ol hil, i go kasem Ded Si long saot. Hae God i God blong yumi, mo hemia i wan samting we hem i bin promes blong mekem bifo, long tok blong man blong wok blong hem Profet Jona, man Gatefa ya we i pikinini blong Amitae.</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Long taem ya, Hae God i luk we ol man Isrel oli stap long hadlaef, we oli harem i nogud we i nogud, be i no gat man nating blong halpem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i no plan blong hem blong spolemgud olgeta, nao hem i yusum king ya blong i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 narafala samting we king ya i mekem, wetem ol bigfala samting we hem i mekem long taem blong faet, we i winimbak tu taon ya Damaskes mo Hamat, we tufala i blong Juda fastaem, tufala i kambak long Isrel bakegen, ol man oli raetemdaon long buk ya we nem blong hem Ol Stori blong Laef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taem hem i ded, oli berem* hem long hol long ston long beregraon blong ol king, mo pikinini blong hem Sekaraea i tekem ples blong hem, i kam king.</w:t>
      </w:r>
      <w:r>
        <w:rPr>
          <w:lang w:val="bi_VU" w:bidi="bi_VU"/>
        </w:rPr>
      </w:r>
      <w:r>
        <w:rPr>
          <w:lang w:val="bi_VU" w:bidi="bi_VU"/>
        </w:rPr>
      </w:r>
    </w:p>
    <w:p>
      <w:pPr/>
      <w:r>
        <w:rPr>
          <w:lang w:val="bi_VU" w:bidi="bi_VU"/>
        </w:rPr>
      </w:r>
    </w:p>
    <w:p>
      <w:pPr>
        <w:pStyle w:val="Heading2"/>
      </w:pPr>
      <w:r>
        <w:rPr>
          <w:lang w:val="bi_VU" w:bidi="bi_VU"/>
        </w:rPr>
        <w:t>2 Kings 15:1</w:t>
      </w:r>
      <w:r>
        <w:rPr>
          <w:lang w:val="bi_VU" w:bidi="bi_VU"/>
        </w:rPr>
      </w:r>
    </w:p>
    <w:p>
      <w:pPr/>
      <w:r>
        <w:rPr>
          <w:lang w:val="bi_VU" w:bidi="bi_VU"/>
        </w:rPr>
      </w:r>
      <w:r>
        <w:rPr>
          <w:vertAlign w:val="superscript"/>
          <w:lang w:val="bi_VU" w:bidi="bi_VU"/>
        </w:rPr>
        <w:t>1</w:t>
      </w:r>
      <w:r>
        <w:rPr>
          <w:lang w:val="bi_VU" w:bidi="bi_VU"/>
        </w:rPr>
        <w:t xml:space="preserve"> Nao long taem ya we King Jeroboam Namba Tu i stap rul long Isrel,* long namba twanti seven yia blong hem, Usia, we papa blong hem King Amajia, hem i kam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long taem ya, hem i gat sikistin yia blong hem. Hem i rul fifti tu yia long kantri ya, mo hedkwota blong hem i stap long taon ya Jerusalem.* Mama blong hem Jekolia, we i woman Jerusalem.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Oltaem, king ya i stap folem fasin blong papa blong hem. Hem i stap mekem ol samting we Hae God i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ol ples blong mekem wosip long ol narafala god oli stap nomo, hem tu i no spolem olgeta, nao ol man oli stap gohed blong mekem sakrefaes mo blong bonem insens* long ol ples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Hae God i mekem we king ya i kasem wan rabis sik long skin blong hem we i mekem king ya i no moa klin long fes blong hem, mo sik ya i stap long hem oltaem long laef blong hem. Hem i livim ol wok blong hem, nao i go stap hem wan long wan haos, mo pikinini blong hem Jotam i tekem ples blong hem, i stap rulum kantri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narafala samting we King Usia i mekem, ol man oli raetemdaon long buk ya we nem blong hem Ol Stori blong Laef blong ol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taem hem i ded, oli berem* hem long hol long ston long haf ya blong Jerusalem we nem blong hem “Taon* blong King Deved”, mo pikinini blong hem Jotam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taem ya we King Usia i stap rul long Juda,* long namba toti eit yia blong hem, Sekaraea we papa blong hem King Jeroboam Namba Tu, hem i kam king blong Isrel.* Hem i rul sikis manis long kantri ya, mo hedkwota blong hem i stap long taon ya Sameria.*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hem tu i stap mekem sin agens long Hae God olsem we papa blong hem mo ol olfala bubu blong hem bifo oli stap mekem. Hem i stap lidim ol man Isrel blong oli mekem sin long sem fasin ya nomo we King Jeroboam ya bifo, we papa blong hem Nebat,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taem King Sekaraea ya i rul, Salum, we papa blong hem Jabes, hem i mekem plan blong kilim hem, nao i kilim hem i ded long taon ya Jibleam, mo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narafala samting we King Sekaraea i mekem, ol man oli raetemdaon long buk ya we nem blong hem Ol Stori blong Laef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fasin ya, promes* we Hae God i mekem long King Jehu bifo i kamtru, we i talem se, “Sipos yu yu ded, wan pikinini blong yu bambae i tekem ples blong yu, i kam king blong Isrel, mo biaen long hem, bambae wan smol bubu blong yu i tekem, gogo kasem smol bubu blong smol bubu blong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taem ya we King Usia i stap rul long Juda,* long namba toti naen yia blong hem, Salum, we papa blong hem Jabes, hem i kam king blong Isrel.* Hem i rul wan manis nomo long kantri ya, mo hedkwota blong hem i stap long taon ya Sameria.*</w:t>
      </w:r>
      <w:r>
        <w:rPr>
          <w:lang w:val="bi_VU" w:bidi="bi_VU"/>
        </w:rPr>
      </w:r>
      <w:r>
        <w:rPr>
          <w:lang w:val="bi_VU" w:bidi="bi_VU"/>
        </w:rPr>
      </w:r>
    </w:p>
    <w:p>
      <w:pPr/>
      <w:r>
        <w:rPr>
          <w:lang w:val="bi_VU" w:bidi="bi_VU"/>
        </w:rPr>
      </w:r>
    </w:p>
    <w:p>
      <w:pPr/>
      <w:r>
        <w:rPr>
          <w:lang w:val="bi_VU" w:bidi="bi_VU"/>
        </w:rPr>
      </w:r>
      <w:r>
        <w:rPr>
          <w:vertAlign w:val="superscript"/>
          <w:lang w:val="bi_VU" w:bidi="bi_VU"/>
        </w:rPr>
        <w:t>14-16</w:t>
      </w:r>
      <w:r>
        <w:rPr>
          <w:lang w:val="bi_VU" w:bidi="bi_VU"/>
        </w:rPr>
        <w:t xml:space="preserve"> Nao taem King Salum ya i rul, Menahem, we papa blong hem Gadi, hem i aot long taon ya Tijaha, i kam long Sameria, i kilim king ya, mo i tekem ples blong hem, i kam king. Mo long taem ya we hem i aot long Tijaha i stap kam, hem i kilim ol man blong taon ya Tapua, i spolemgud taon ya, mo i spolem tu olgeta ples raonabaot long hem, from we ol man blong taon ya oli no wantem putum olgeta long han blong hem. Mo long taem ya, hem i holem ol woman blong taon ya tu we oli gat bel, i katem bel blong olgeta i open blong kilim olgeta i ded. Ol narafala samting we King Salum i mekem, wetem plan blong hem we i mekem blong kilim King Sekaraea, ol man oli raetemdaon long buk ya we nem blong hem Ol Stori blong Laef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long taem ya we King Usia i stap rul long Juda,* long namba toti naen yia blong hem, Menahem, we papa blong hem Gadi, hem i kam king blong Isrel.* Hem i rul ten yia long kantri ya, mo hedkwota blong hem i stap long taon ya Sameria.*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hem tu i stap mekem sin agens long Hae God oltaem long laef blong hem, gogo i ded. Hem i stap lidim ol man Isrel blong oli mekem sin long sem fasin ya nomo we King Jeroboam ya bifo, we papa blong hem Nebat,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long taem we hem i rul, King Tiglatpilesa blong Asiria i kam long Isrel blong mekem faet long hem, be King Menahem i promes blong givim toti fo tan silva long hem, we praes blong hem, wan taosen faef handred milian vatu,* blong hem i givhan long hem blong i save rulum ol man Isrel.</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King Menahem i girap, i go fosem olgeta rijman long Isrel blong oli givim mane long hem, we olgeta evriwan wanwan oli givim twanti faef taosen vatu long hem. Mo taem King Tiglatpilesa i holem mane ya, hem i gobak long kantri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narafala samting we King Menahem i mekem, ol man oli raetemdaon long buk ya we nem blong hem Ol Stori blong Laef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taem hem i ded, oli berem* hem long hol long ston long beregraon blong ol bubu blong hem, mo pikinini blong hem Pekahia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taem ya we King Usia i stap rul long Juda,* long namba fifti yia blong hem, Pekahia, we papa blong hem King Menahem, hem i kam king blong Isrel.* Hem i rul tu yia long kantri ya, mo hedkwota blong hem i stap long taon ya Sameria.*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hem tu i stap mekem sin agens long Hae God. Hem i stap lidim ol man Isrel blong oli mekem sin long sem fasin ya nomo we King Jeroboam ya bifo, we papa blong hem Nebat,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i gat wan kapten blong ol soldia blong hem we nem blong hem Peka, mo papa blong hem Remalia, mo hem wetem fifti man Gilead oli joen blong mekem plan blong kilim hem. Olgeta oli kam kilim hem long Sameria, long haos blong hem insaed olgeta, long strong ples blong haed blong hem, mo Peka ya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narafala samting we King Pekahia i mekem, ol man oli raetemdaon long buk ya we nem blong hem Ol Stori blong Laef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long taem ya we King Usia i stap rul long Juda,* long namba fifti tu yia blong hem, Peka, we papa blong hem Remalia, hem i kam king blong Isrel.* Hem i rul twanti yia long kantri ya, mo hedkwota blong hem i stap long taon ya Sameria.*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hem tu i stap mekem sin agens long Hae God. Hem i stap lidim ol man Isrel blong oli mekem sin long sem fasin ya nomo we King Jeroboam ya bifo, we papa blong hem Nebat,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Long taem we King Peka i stap rul, King Tiglatpilesa blong Asiria i kam mekem faet long Isrel, mo i winim ol taon ya Ion, wetem Abelbetmahaka, mo Janoa, mo Kedes, mo Hajoro, wetem olgeta vilej blong tri bigfala distrik ya Gilead, mo Galili* mo Naftali.* Hem i holem olgeta ples ya, mo i karem ol man blong ol ples ya oli go wok slef* long Asiria.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long taem ya we King Jotam, we papa blong hem King Usia i king long Juda, long namba twanti yia blong hem, Hosea, we papa blong hem Elaha, hem i mekem plan blong kilim King Peka, nao i kilim hem i ded, mo hem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 narafala samting we King Peka i mekem, ol man oli raetemdaon long buk ya we nem blong hem Ol Stori blong Laef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long taem ya we King Peka, we papa blong hem Remalia i stap rul long Isrel,* long namba tu yia blong hem, Jotam, we papa blong hem King Usia, hem i kam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long taem ya, hem i gat twanti faef yia blong hem. Hem i rul sikistin yia long kantri ya, mo hedkwota blong hem i stap long taon ya Jerusalem.* Mama blong hem Jerusa, we i dota blong Jadok.</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Oltaem king ya i stap mekem ol samting we Hae God i glad long hem stret olsem we papa blong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Be ol ples blong mekem wosip long ol narafala god oli stap nomo, hem tu i no spolem olgeta, nao ol man oli stap gohed blong mekem sakrefaes mo blong bonem insens* long ol ples ya. Mo doa ya blong yad blong haos* blong Hae God, long saed i go long not, king ya nao i wokem.</w:t>
      </w:r>
      <w:r>
        <w:rPr>
          <w:lang w:val="bi_VU" w:bidi="bi_VU"/>
        </w:rPr>
      </w:r>
      <w:r>
        <w:rPr>
          <w:lang w:val="bi_VU" w:bidi="bi_VU"/>
        </w:rPr>
      </w:r>
    </w:p>
    <w:p>
      <w:pPr/>
      <w:r>
        <w:rPr>
          <w:lang w:val="bi_VU" w:bidi="bi_VU"/>
        </w:rPr>
      </w:r>
    </w:p>
    <w:p>
      <w:pPr/>
      <w:r>
        <w:rPr>
          <w:lang w:val="bi_VU" w:bidi="bi_VU"/>
        </w:rPr>
      </w:r>
      <w:r>
        <w:rPr>
          <w:vertAlign w:val="superscript"/>
          <w:lang w:val="bi_VU" w:bidi="bi_VU"/>
        </w:rPr>
        <w:t>36-37</w:t>
      </w:r>
      <w:r>
        <w:rPr>
          <w:lang w:val="bi_VU" w:bidi="bi_VU"/>
        </w:rPr>
        <w:t xml:space="preserve"> Long taem ya we hem i stap rul, Hae God i girap agens long ol man Juda, mo i stat sanem King Resin blong Siria mo King Peka blong Isrel wetem ol soldia blong tufala oli kam blong mekem faet long olgeta. Ol narafala samting we king ya i mekem, ol man oli raetemdaon long buk ya we nem blong hem Ol Stori blong Laef blong ol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taem hem i ded, oli berem* hem long hol long ston long beregraon blong ol king, long haf ya blong Jerusalem we nem blong hem “Taon* blong King Deved”. Mo pikinini blong hem Ahas i tekem ples blong hem, i kam king.</w:t>
      </w:r>
      <w:r>
        <w:rPr>
          <w:lang w:val="bi_VU" w:bidi="bi_VU"/>
        </w:rPr>
      </w:r>
      <w:r>
        <w:rPr>
          <w:lang w:val="bi_VU" w:bidi="bi_VU"/>
        </w:rPr>
      </w:r>
    </w:p>
    <w:p>
      <w:pPr/>
      <w:r>
        <w:rPr>
          <w:lang w:val="bi_VU" w:bidi="bi_VU"/>
        </w:rPr>
      </w:r>
    </w:p>
    <w:p>
      <w:pPr>
        <w:pStyle w:val="Heading2"/>
      </w:pPr>
      <w:r>
        <w:rPr>
          <w:lang w:val="bi_VU" w:bidi="bi_VU"/>
        </w:rPr>
        <w:t>2 Kings 16:1</w:t>
      </w:r>
      <w:r>
        <w:rPr>
          <w:lang w:val="bi_VU" w:bidi="bi_VU"/>
        </w:rPr>
      </w:r>
    </w:p>
    <w:p>
      <w:pPr/>
      <w:r>
        <w:rPr>
          <w:lang w:val="bi_VU" w:bidi="bi_VU"/>
        </w:rPr>
      </w:r>
      <w:r>
        <w:rPr>
          <w:vertAlign w:val="superscript"/>
          <w:lang w:val="bi_VU" w:bidi="bi_VU"/>
        </w:rPr>
        <w:t>1</w:t>
      </w:r>
      <w:r>
        <w:rPr>
          <w:lang w:val="bi_VU" w:bidi="bi_VU"/>
        </w:rPr>
        <w:t xml:space="preserve"> Nao long taem ya we King Peka, we papa blong hem Remalia i stap rul long Isrel,* long namba seventin yia blong hem, Ahas, we papa blong hem King Jotam i kam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long taem ya, hem i gat twanti yia blong hem. Hem i rul sikistin yia long kantri ya, mo hedkwota blong hem i stap long taon ya Jerusalem.* Be hem i no folem ol gudfala fasin ya we King Deved, olfala bubu ya blong hem bifo i bin mekem, hem i stap mekem ol samting we Hae God i no glad 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stap folem ol rabis fasin blong ol king blong Isrel, mo fasin we i nogud moa we hem i mekem, hem i tekem pikinini blong hem, i kilim hem, mo i bonem blong mekem sakrefaes long ol narafala god. Long fasin ya, hem i folem ol rabis fasin blong ol hiten man ya we Hae God i bin ronemaot olgeta long kantri ya, long taem ya we hem i tekem ol bubu blong olgeta bifo oli kam insaed.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King ya i stap mekem sakrefaes long ol narafala god long ol spesel ples blong mekem wosip long olgeta, mo antap long ol hil, mo aninit long ol bigbigfala tri, mo i stap bonem insens* long ol god ya long ol ples ya tu.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taem ya, King Resin blong Siria mo King Peka blong Isrel, tufala i kam wetem ol soldia blong tufala, mo oli hivap raon long Jerusalem blong mekem faet long taon ya, be oli no save winim king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long sem taem ya, king blong Edom i kam mekem faet agens long ol man Juda long taon ya Elat, mo i ronemaot olgeta, i winimbak taon ya. Nao ol man Edom oli kam long Elat, mo oli stap long ples ya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Nao King Ahas i wantem givim presen long King Tiglatpilesa blong Asiria, blong king ya i kam givhan long hem. Hem i tekem ol silva mo gol we i stap long haos blong Hae God mo long haos blong hem, i sanem i go long king ya. Mo i sanem ol man blong karem tok blong hem blong talem long king ya se, “King, mi mi ona long yu, mi olsem man blong wok blong yu nomo. Naoia, king blong Siria wetem king blong Isrel, tufala i kam mekem faet agens long mi. Plis yu kam tekemaot mi long han blong tufala,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taem king ya i harem tok ya, hem i tekem ol soldia blong hem, nao oli godaon long Siria long taon ya Damaskes, mo oli mekem faet long ol man blong taon ya. Nao oli holem taon ya, oli kilim King Resin i ded, mo oli tekem ol man blong ples ya oli go wok slef* longwe long ples ya Kiri.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taem King Ahas i go long Damaskes blong luk King Tiglatpilesa, hem i luk wan olta long ples ya, mo i wokem wan smol olta we i pija blong hem, i sanem i gobak long Jerusalem, long Hae Pris* ya Uria. Smol olta ya i sem mak nomo olsem bigfala olta ya, we olgeta samting blong hem, wetem ol smosmol haf blong hem oli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hae pris ya i wokem wan olta we i sem mak nomo olsem olta ya we king i wantem, mo i finisim fastaem, taem we king i no kamhom yet.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taem king i aot long Damaskes i kambak, hem i luk we olta ya i finis finis.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go bonem anamol long hem blong mekem sakrefaes long Hae God, mo i tekem kakae blong garen, i bonem kakae ya tu long olta ya. Mo i kafsaedem waen i go long hem blong givim i go long Hae God, mo i tekem blad blong ol anamol ya we ol man oli kilim blong mekem sakrefaes ya we oli bonem haf, oli kakae haf blong soemaot we oli stap fren gud wetem Hae God, i saksakem blad ya tu i go 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Olfala Olta ya we oli wokem long bras mo oli givim long Hae God bifo, hem i stap yet long yad blong haos* ya blong Hae God, long medel blong niufala olta ya mo haos ya, be king i muvum i go long saed blong niufala olta ya long saed i go not.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i talem long hae pris ya se, “Bambae yu yusum bigfala olta ya blong mi blong bonem ol anamol blong mekem sakrefaes long moning, mo blong bonem ol kakae blong garen blong mekem wosip long naet. Mo bambae yu yusum blong bonem ol anamol mo ol kakae blong garen we mi mi givim long Hae God, mo we ol man tu oli givim. Mo bambae yu tekem ol waen we ol man oli givim i go long hem, yu kafsaedem i go long olta ya. Mo bambae yu tekem blad blong ol anamol we yu mekem sakrefaes long olgeta, yu saksakem i go long hem. Be olfala Olta ya we oli wokem long bras bifo, yu livim i stap blong bambae mi mi save yusum blong faenemaot long God ol samting we bambae i kamtru.”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hae pris ya i stap mekem olsem we king i talem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ya i brebrekem ol kat ya we oli wokem long bras, we oli stap yusum long yad blong haos blong Hae God, mo i tekemaot ol besin we oli stap long olgeta. Mo i tekemaot bigfala tang ya we oli wokem long bras, we i stap long baksaed blong ol twelef bul we oli wokem long bras, nao i putum long wan fandesen we oli wokem long ston.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hem i tekemaot floa ya we i hae we bigfala jea blong hem i stap long hem, insaed long yad ya blong haos blong Hae God, mo i blokem doa blong haos ya we king nomo i save pas long hem, we hem i stap pas long hem oltaem blong go insaed long yad ya. Hem i mekem ol samting ya blong soemaot long king blong Asiria we king ya i hae moa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narafala samting we hem i mekem, ol man oli raetemdaon long buk ya we nem blong hem Ol Stori blong Laef blong ol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taem hem i ded, oli berem* hem long hol long ston long beregraon blong ol king, long haf ya blong Jerusalem we nem blong hem “Taon* blong King Deved”, mo pikinini blong hem Hesekia i tekem ples blong hem i kam king.</w:t>
      </w:r>
      <w:r>
        <w:rPr>
          <w:lang w:val="bi_VU" w:bidi="bi_VU"/>
        </w:rPr>
      </w:r>
      <w:r>
        <w:rPr>
          <w:lang w:val="bi_VU" w:bidi="bi_VU"/>
        </w:rPr>
      </w:r>
    </w:p>
    <w:p>
      <w:pPr/>
      <w:r>
        <w:rPr>
          <w:lang w:val="bi_VU" w:bidi="bi_VU"/>
        </w:rPr>
      </w:r>
    </w:p>
    <w:p>
      <w:pPr>
        <w:pStyle w:val="Heading2"/>
      </w:pPr>
      <w:r>
        <w:rPr>
          <w:lang w:val="bi_VU" w:bidi="bi_VU"/>
        </w:rPr>
        <w:t>2 Kings 17:1</w:t>
      </w:r>
      <w:r>
        <w:rPr>
          <w:lang w:val="bi_VU" w:bidi="bi_VU"/>
        </w:rPr>
      </w:r>
    </w:p>
    <w:p>
      <w:pPr/>
      <w:r>
        <w:rPr>
          <w:lang w:val="bi_VU" w:bidi="bi_VU"/>
        </w:rPr>
      </w:r>
      <w:r>
        <w:rPr>
          <w:vertAlign w:val="superscript"/>
          <w:lang w:val="bi_VU" w:bidi="bi_VU"/>
        </w:rPr>
        <w:t>1</w:t>
      </w:r>
      <w:r>
        <w:rPr>
          <w:lang w:val="bi_VU" w:bidi="bi_VU"/>
        </w:rPr>
        <w:t xml:space="preserve"> Nao long taem ya we King Ahas i king long Juda,* long namba twelef yia blong hem, Hosea, we papa blong hem Elaha, hem i kam king blong Isrel.* Hem i rul naen yia long kantri ya, mo hedkwota blong hem i stap long taon ya Sameria.*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tu i stap mekem sin agens long Hae God, be i no tumas, olsem we ol king blong Isrel we oli rul fastaem long hem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taem ya we hem i stap rul, King Salmanesa blong Asiria i kam mekem faet long hem, mo hem i letem hem i go nomo long han blong king ya, mo evri yia, i stap pem takis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wan taem, hem i sanem sam man oli go luk King So blong Ijip, blong singaot hem blong i kam givhan long hem, mo i no moa pem takis ya i go long king blong Asiria. Be taem king i save samting ya, hem i sanem ol man blong hem oli kam holem King Hosea, oli putum hem long kalabus.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biaen long taem ya, King Salmanesa blong Asiria wetem ol soldia blong hem oli kam long Isrel,* mo oli kam hivap raon long taon ya Sameria,* oli blokem ol man oli stap insaed. Nao long namba tri yia we olgeta oli stap blokem taon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we i namba naen yia blong King Hosea blong Isrel, king ya i winim taon ya, mo i karemaot ol man Isrel oli go wok slef* long kantri blong hem. Hem i putum sam long olgeta oli stap long taon ya Halaha, mo i putum sam oli stap long distrik ya Gosan, klosap long Haboro Reva, mo i putum sam oli stap long ol taon long Media.</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Ol samting ya i kamtru olsem, from we ol man ya oli stap mekem sin agens long Hae God. Hem i God blong olgeta, we i sevem olgeta, be olgeta oli no tinghevi long hem. Hem i tekemaot ol bubu blong olgeta bifo long han blong king blong Ijip, mo i lidim olgeta oli aot long Ijip oli kam. Olgeta oli man blong hem, mo taem hem i tekem olgeta oli kam long ples ya, hem i ronemaot ol hiten man long ples ya, long fes blong olgeta. Be olgeta oli stap mekem wosip long ol narafala god, mo oli stap holem ol kastom blong ol hiten man ya, mo oli stap folem ol niufala fasin we ol king blong olgeta oli stap tijim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Oltaem oli stap mekem ol samting we Hae God i no glad nating long hem. Oli stap wokem ol ples blong mekem wosip long ol narafala god ya olbaot long ol ples blong olgeta, i stat long ol smosmol vilej, i go kasem ol bigbigfala taon.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antap long ol hil, mo aninit long ol bigbigfala tri, oli stanemap ol longlongfala ston, mo ol pija blong woman god ya Asera* blong mekem wosip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olgeta oli stap bonem insens* long ol olta long ol ples ya blong mekem wosip long ol god ya, mo oli stap folem ol fasin blong ol hiten man ya we Hae God i bin ronemaot olgeta. Oltaem oli stap mekem ol rabis fasin we i mekem hem i kros tumas,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oli stap brekem tok ya blong hem we i talem se, “Bambae yufala i no mekem wosip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i stap sanem ol profet blong hem oli kam talemaot tok blong hem long ol man Isrel mo ol man Juda,* we hem i talem se, “Yufala i mas lego ol rabis fasin ya blong yufala. Yufala i mas obei long tok ya blong mi we i stap finis long buk ya blong Loa blong mi we mi givim long ol bubu blong yufala bifo, mo we mi stap talem bakegen long ol profet ya we oli man blong wok blong mi, blong oli kam talemaot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olgeta oli no wantem obei long Hae God. Hem i God blong olgeta, be oli stronghed tumas olsem ol bubu blong olgeta bifo we oli no trastem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Olgeta oli no wantem lesin long ol tok ya we hem i stap tijim olgeta long hem, mo oli no holem promes* ya we hem i bin mekem wetem ol bubu blong olgeta bifo. Oltaem oli stap tingting nating long ol tok blong hem we i blong wekemap olgeta, mo oli stap mekem wosip long ol god ya we oli rabis nomo, nao fasin ya i mekem olgeta tu oli kam rabis. Nating we Hae God i bin talem se oli no mas folem fasin blong ol narafala man ya we oli stap raonabaot long olgeta, be olgeta oli no wantem folem tok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i God blong olgeta, be oli girap oli brekem olgeta loa blong hem. Olgeta oli wokem tu bul long gol, mo oltaem oli stap mekem wosip long tufala. Mo bakegen, oli wokem wan aedol blong woman god ya Asera, mo oli stap mekem wosip long ol sta, mo oli stap biaen long god ya Bal.*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ya oli stap kilim ol pikinini blong olgeta, mo oli stap bonem olgeta blong mekem sakrefaes long ol hiten god. Mo oli stap go luk ol kleva mo ol man we oli stap toktok wetem ol devel blong faenemaot ol samting we bambae i kamtru. Oltaem oli stap putum tingting blong olgeta i stap long ol fasin we oli nogud olgeta long fes blong Hae God, nao oli mekem hem i kros we i kros.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man Isrel ya long not oli mekem hem i kros tumas long olgeta, mo hem i ronemaot olgeta i gowe long fes blong hem, olgeta ya nomo long Juda oli stap.</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olgeta ya tu long Juda oli no obei gud long ol loa blong hem. Hem i God blong olgeta, be oli no obei long hem, oli stap folem ol niufala fasin we ol man Isrel ya oli statem.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from samting ya, Hae God i tanem baksaed long olgeta ya evriwan we oli laen* blong Isrel. Hem i stap panisim olgeta, we i stap letem olgeta oli go long han blong ol enemi blong olgeta, gogo i ronemaot olgeta i gowe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Bifo, long taem ya we Hae God i seraot ol man ya blong hem oli go long tu haf, ol man Isrel long not oli putumap Jeroboam, we papa blong hem Nebat i kam king blong olgeta. Mo king ya i lidim olgeta oli gowe long Hae God, mo oltaem, hem i stap lidim olgeta blong oli mekem ol samting we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Olgeta oli stap folem king ya, mo oltaem oli stap mekem olgeta samting nogud we hem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gogo Hae God i ronemaot olgeta i gowe long fes blong hem, olsem we hem i bin talemaot bifo olgeta, se bambae i mekem. Oltaem, hem i stap tok blong wekemap olgeta long tok blong ol profet blong hem, be oli no harem hem, nao ol man Asiria oli kam karemaot olgeta oli go wok slef long kantri blong olgeta, mo oli stap long ples ya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king blong Asiria i tekem ol man blong ol taon blong ol narafala kantri oli kam stap long Isrel,* blong tekem ples blong ol man Isrel ya we oli go wok slef* long Asiria. Long olgeta ya, i gat ol man Babilon, mo ol man Kut, mo ol man Iva, mo ol man Hamat, mo ol man Sefavaem. Olgeta ya oli kam tekem ol taon blong kantri ya Sameria oli holem i blong olgeta, mo oli stap olwe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taem we oli jes kam long ples ya, oli no mekem wosip long Hae God, mo hem i sanem ol laeon oli kam kilim sam 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oli sanem tok i go long king blong Asiria se, “King. Yu yu putum mifala long ol taon ya blong Sameria,* be mifala i no save ol loa blong god blong ples ya, mo from samting ya, god ya i stap sanem ol laeon oli kam kilim mifala.”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king i talem long ol man blong hem se, “Yufala i tekem wan long ol pris* ya we yumi tekem olgeta i kam wok slef long ples ya, yufala i sanem hem i gobak blong stap wetem olgeta long Sameria, blong tijim olgeta long ol loa blong god blong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wan long ol pris ya we oli bin karemaot long Sameria, hem i kambak bakegen, mo i go stap long Betel, i stap tijim olgeta ya long rod blong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ol man ya blong ol narafala kantri we oli stap olbaot long Sameria oli stap gohed yet blong wokem ol aedol blong ol god blong olgeta, mo oli stap stanemap olbaot long ol hil, long ol ples blong mekem wosip we ol man Isrel oli bin wokem. Ol naranarafala grup blong olgeta oli stap wokem ol aedol blong ol god blong olgeta, nao oli stap stanemap long ol taon we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man Babilon oli stap wokem ol aedol blong god ya Sukotbenot, mo ol man Kut oli stap wokem ol aedol blong god ya Negal. Ol man Hamat oli stap wokem ol aedol blong god ya Asima,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ol man Iva oli stap wokem ol aedol blong tufala god ya Nibas mo Tatak. Ol man Sefavaem oli stap kilim ol pikinini blong olgeta, oli stap bonem olgeta blong mekem sakrefaes long tufala god blong olgeta, Adramelek mo Anamelek.</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Olgeta man ya oli stap mekem wosip long Hae God, be oli jusumaot ol man olbaot nomo, we oli man ples blong olgeta, oli putumap olgeta oli kam pris. Nao ol pris ya oli stap long ol ples blong mekem wosip long ol narafala god, mo oli stap mekem sakrefaes long ol god ya.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 man ya oli stap mekem wosip long Hae God, be oli stap biaen long ol god blong olgeta tu, stret long kastom blong olgeta long ol ples we oli kamaot long hem fastaem.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Olgeta ya oli stap gohed yet long ol olfala kastom ya blong olgeta, i kam kasem tede. Oli stap mekem wosip long Hae God, be oli no mekem long prapa fasin blong hem, mo oli no obei long ol loa mo ol tok blong hem, we hem i bin givim long ol laen* blong olfala Jekob* ya bifo, we hem i putum niufala nem blong hem se Isrel.</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Hae God i bin mekem promes* wetem ol laen blong Isrel, mo hem i bin talem long olgeta se, “Bambae yufala i no mekem wosip long ol narafala god. Bambae yufala i no bodaon long olgeta, yufala i no biaen long olgeta, mo yufala i no mekem sakrefaes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Mi nomo mi Hae God. Mi nao mi tekem yufala i kamaot long Ijip long bigfala paoa blong mi. Bambae yufala i mas mekem wosip long mi nomo, yufala i mas bodaon long mi, mo yufala i mas mekem sakrefaes long mi.</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Oltaem nomo, bambae yufala i mas obei long ol loa mo ol tok we mi mi raetemdaon blong yufala. Yufala i no mas mekem wosip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yufala i no mas fogetem promes ya we mi mi mekem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Mi mi Hae God. Mi nomo mi God blong yufala. Yufala i mas obei long mi, mo sipos yufala i mekem olsem, mi bambae mi tekemaot yufala long han blong ol enemi blong yufala, mi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Be ol man ya blong ol narafala kantri we oli jes kam stap long Sameria oli no wantem lesin long ol tok ya, oli stap gohed blong folem ol olfala kastom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oli stap mekem wosip long Hae God, mo oli stap biaen long ol narafala god blong olgeta tu, mo i kam kasem tede, olgeta we oli stap kamaot biaen long olgeta oli stap gohed yet blong mekem sem samting.</w:t>
      </w:r>
      <w:r>
        <w:rPr>
          <w:lang w:val="bi_VU" w:bidi="bi_VU"/>
        </w:rPr>
      </w:r>
      <w:r>
        <w:rPr>
          <w:lang w:val="bi_VU" w:bidi="bi_VU"/>
        </w:rPr>
      </w:r>
    </w:p>
    <w:p>
      <w:pPr/>
      <w:r>
        <w:rPr>
          <w:lang w:val="bi_VU" w:bidi="bi_VU"/>
        </w:rPr>
      </w:r>
    </w:p>
    <w:p>
      <w:pPr>
        <w:pStyle w:val="Heading2"/>
      </w:pPr>
      <w:r>
        <w:rPr>
          <w:lang w:val="bi_VU" w:bidi="bi_VU"/>
        </w:rPr>
        <w:t>2 Kings 18:1</w:t>
      </w:r>
      <w:r>
        <w:rPr>
          <w:lang w:val="bi_VU" w:bidi="bi_VU"/>
        </w:rPr>
      </w:r>
    </w:p>
    <w:p>
      <w:pPr/>
      <w:r>
        <w:rPr>
          <w:lang w:val="bi_VU" w:bidi="bi_VU"/>
        </w:rPr>
      </w:r>
      <w:r>
        <w:rPr>
          <w:vertAlign w:val="superscript"/>
          <w:lang w:val="bi_VU" w:bidi="bi_VU"/>
        </w:rPr>
        <w:t>1</w:t>
      </w:r>
      <w:r>
        <w:rPr>
          <w:lang w:val="bi_VU" w:bidi="bi_VU"/>
        </w:rPr>
        <w:t xml:space="preserve"> Nao long taem ya we King Hosea, we papa blong hem Elaha i king blong Isrel,* long namba tri yia blong hem, Hesekia, we papa blong hem King Ahas, hem i kam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long taem ya, hem i gat twanti faef yia blong hem. Hem i rul twanti naen yia long kantri ya, mo hedkwota blong hem i stap long taon ya Jerusalem.* Mama blong hem Abia, we i dota blong Sekaraea.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King ya i stap mekem ol samting we Hae God i glad long hem, i stap folem ol gudfala fasin blong olfala bubu ya blong hem bifo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ples blong mekem wosip long ol narafala god, hem i spolem olgeta, mo i brekemdaon ol longlongfala ston we ol man oli stanemap blong mekem wosip long olgeta, mo i katemdaon ol pija blong woman god ya Asera.* Mo hem i brebrekem snek ya tu we Moses i wokem long bras bifo, we oli kolem Nehustan. Hem i mekem olsem from we ol man blong hem oli stap bonem insens* blong ona long pija ya, i stat bifo, i kam kasem taem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God blong ol laen* blong Isrel, mo king ya i trastem hem. I no gat wan king long Juda we i rul fastaem long hem no biaen long hem, we i olsem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putum tingting blong hem i stap strong long Hae God, mo oltaem nomo i stap obei long hem, mo i stap holemgud ol loa we hem i bin givim long Moses bifo.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oltaem, Hae God i stap wetem hem, i stap mekem hem i win long olgeta samting we i stap mekem. Hem i girap, i agens long king blong Asiria, mo i talemaot we i no moa save obei long king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bakegen, hem i go mekem faet long ol man Filistia, i winim olgeta, mo i karemaot olting blong olgeta, i stat long ol smosmol vilej blong olgeta, i go kasem ol bigbigfala taon, wetem taon ya Gasa mo ol ples raonabaot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long taem ya we King Hesekia i stap rul long Juda, long namba fo yia blong hem, King Salmanesa blong Asiria wetem ol soldia blong hem, oli kam long Isrel, oli kam hivap raon long taon ya Sameria.* Long taem ya, King Hosea i king blong Isrel, mo hemia namba seven yia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long namba tri yia we ol man Asiria oli stap blokem ol man Sameria oli stap insaed long taon ya, olgeta oli winim ol man Sameria, mo oli tekem ples ya. Long taem ya, King Hesekia i stap rul yet long Juda, we hemia namba sikis yia blong hem, mo King Hosea i stap rul yet long Isrel, we hemia namba naen yia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ya blong Asiria i karemaot ol man Isrel oli go wok slef* long Asiria. Hem i putum sam long olgeta oli stap long taon ya Halaha, mo i putum sam oli stap long distrik ya Gosan, klosap long Haboro Reva, mo i putum sam oli stap long ol taon long Media.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Isrel ya, Hae God i God blong olgeta, be olgeta oli no obei long ol loa we Moses, man blong wok blong hem i bin givim long ol bubu blong olgeta bifo. Olgeta oli no save lesin long Hae God, mo oli no save obei long hem tu. Nao long fasin ya, olgeta oli brekem promes* we hem i bin mekem wetem ol bubu blong olgeta bifo, taswe bigfala trabol ya i kam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taem ya we King Hesekia i stap rul yet long Juda,* long namba fotin yia blong hem, King Senakerib, we i king blong Asiria, wetem ol soldia blong hem oli kam long Juda, oli stap mekem faet agens long olgeta taon long kantri ya we oli gat ol stonwol i goraon long olgeta, mo oli stap holem ol ples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king ya i stap long Juda, long taon ya Lakis, mo King Hesekia i sanem tok i go long hem, i talem se, “King. Mi mi mekem i no stret. Plis yu no kam mekem faet long mi. Sipos yu wantem sam samting, bambae mi givim long yu.” Nao king ya i sanem tok i kambak long hem, se hem i mas sanem ten tan silva mo wan tan gol i go long hem, we praes blong ol samting ya i samwe long wan taosen wan handred twanti faef milian vatu.*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King Hesekia i go tekemaot olgeta silva we oli putumgud i stap long haos blong Hae God mo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i tekemaot ol gol we oli bin flasem ol doa blong haos blong Hae God long hem bifo, wetem ol gol ya we hem nomo i bin putum long ol pos blong doa blong haos ya, nao i sanem olgeta evriwan i go long king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king ya i sanem tri nambawan haeman blong hem wetem ol soldia blong hem we oli plante we plante oli aot long Lakis, oli kam long Jerusalem* blong mekem faet long hem. Mo taem oli kamtru long Jerusalem, oli kam stap long rod ya we oltaem, ol man blong wokem kaliko oli stap wokem kaliko long hem, klosap long drenwota ya we oli wokem blong pulum springwota ya we oli blokem antap, i kamdaon long taon.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trifala ya i sanem tok i kam long King Hesekia, blong i go toktok wetem trifala. Be hem i jusumaot tri haeman blong hem, i sanem trifala i go. Trifala ya, nem blong trifala, i gat Eliakim, we i stap lukaot long haos blong king, mo we papa blong hem Hilkia, mo Sebna we i sekretari blong king, mo Joaha, we i stap lukaot long ol ripot blong king, mo we papa blong hem Asaf.</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wan long trifala haeman ya blong Asiria i talem long trifala ya se, “!Trifala! Yufala i go talemaot long king blong yufala, se king blong mifala i hae we i hae, mo hem i talem long hem se, ‘?Weswe tingting blong yu i stap strong olsem?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 yu girap yu agens long mi! Yu stap talem se yu strong, mo yu savegud ol fasin blong faet, be hemia tok flas nomo. ?Hu man we yu ting se bambae i halpem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 stap luk long king blong Ijip? !Be hem i olsem waelken nomo we i brok finis! Sipos yu traem yusum olsem wokingstik blong yu, bambae i stikim han blong yu. Hemia fasin blong hem we i stap mekem long ol man we oli stap luk long hem.’ ”</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hem i gohed, i talem se, “Maet yufala i save talem se, ‘Hae God i God blong mifala, mo mifala i stap luk long hem,’ be yufala i luk. King ya blong yufala i spolem finis ol tabu ples blong Hae God ya, wetem ol olta blong hem, nao i stap talem long yufala se, ‘!Yumi mas mekem wosip long Olta ya long Jerusalem nomo!’ !Hae God ya i no save halpem yufala!</w:t>
      </w:r>
      <w:r>
        <w:rPr>
          <w:lang w:val="bi_VU" w:bidi="bi_VU"/>
        </w:rPr>
      </w:r>
      <w:r>
        <w:rPr>
          <w:lang w:val="bi_VU" w:bidi="bi_VU"/>
        </w:rPr>
      </w:r>
    </w:p>
    <w:p>
      <w:pPr/>
      <w:r>
        <w:rPr>
          <w:lang w:val="bi_VU" w:bidi="bi_VU"/>
        </w:rPr>
      </w:r>
    </w:p>
    <w:p>
      <w:pPr/>
      <w:r>
        <w:rPr>
          <w:lang w:val="bi_VU" w:bidi="bi_VU"/>
        </w:rPr>
      </w:r>
      <w:r>
        <w:rPr>
          <w:vertAlign w:val="superscript"/>
          <w:lang w:val="bi_VU" w:bidi="bi_VU"/>
        </w:rPr>
        <w:t>23-24</w:t>
      </w:r>
      <w:r>
        <w:rPr>
          <w:lang w:val="bi_VU" w:bidi="bi_VU"/>
        </w:rPr>
        <w:t xml:space="preserve"> Yutrifala i go talemaot long king ya we king blong mifala i talem se, ‘Ol kapten blong ol soldia blong mi we oli daon olgeta, be yu yu no naf nating long wan long olgeta. Sipos yu save faenem tu taosen man blong ron long hos, bambae mi mi givim tu taosen hos i go long yu naoia. ?From wanem yu yu ting se ol man Ijip oli save sanem ol kat blong faet, mo ol man blong faet long hos oli kam blong givhan long yu?</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Hae God ya blong yu i no stap givhan long mi, bambae mi no save kam long ples ya, mi no save spolem kantri blong yu. Hae God ya nao i singaot mi, blong mi kam spolem ples ya.’ ”</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trifala man Juda ya i talem long haeman ya se, “Masta. Plis yu toktok long mitrifala long lanwis ya Arameik.* Mitrifala i save ya. I nogud yu toktok long lanwis blong mifala, from we ol man ya we oli stap sidaon long stonwol antap ya, oli stap lesin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hem i talem long trifala se, “?Yutrifala i ting se king i sanem mi blong mi talem ol samting ya long yutrifala nomo, wetem king blong yufala? !Nogat! Olgeta antap long stonwol ya, olgeta tu oli mas harem tok ya. Bambae i no longtaem, olgeta ya oli stap kakae sitsit blong olgeta, mo oli stap dring pispis blong olgeta, olsem we bambae yutrifala i mekem. !Olgeta oli mas harem tok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haeman ya i stanap, i gohed long lanwis ya Hibru* bakegen, i singaot bigwan, i talem se, “!Olgeta! !King blong mifala i hae we i hae! !Yufala i lesin long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Hem i talem se, ‘!Yufala i no letem king ya blong yufala i giaman long yufala! !Hem i no save sevem yufala! !Hem i no save tekemaot yufala long han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i nogud yufala i letem hem i pulum yufala, blong yufala i trastem Hae God. I nogud hem i talem long yufala se, “Hae God bambae i save sevem yumi. King ya blong Asiria wetem ol soldia blong hem bambae oli no save kam holem taon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!Yufala i no lesin long hem! Yufala i mas kamaot long taon ya. Yufala i mas putum yufala long han blong mi. Bambae yufala evriwan i stap gud. Bambae yufala i save kakae ol grep* blong ol plantesen blong yufala, mo ol frut blong ol tri we yufala i planem, mo bambae yufala i save dring wota long ol wel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gogo kasem we mi bambae mi putum yufala long wan narafala kantri we i sem mak nomo olsem kantri ya blong yufala. Bambae mi mi putum yufala long wan kantri we i gat ol plantesen blong grep, mo i gat ol garen blong wit* blong mekem bred long hem. Bambae yufala i gat ol tri ya olif blong tekem frut blong hem mo oel blong hem, mo bambae yufala i gat eg* blong sugabag* tu. Sipos yufala i mekem olsem we mi mi talem, bambae yufala i no save ded. !Yufala i no letem king ya i giaman long yufala blong yufala i ting se Hae God bambae i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!Yufala i traem tingbaot ol narafala kantri ya! ?Ol god blong olgeta oli stap sevem olgeta? !Nogat! !Oli no save blokem mi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?Weswe long ol god blong ol man Hamat mo ol man Apad? ?Weswe long ol god blong ol man Sefavaem, mo ol man Hena, mo ol man Iva? ?Oli sevem olgeta? !Nogat! !Mo taon ya Sameria* tu, i no gat wan god i sevem hem!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!Mi mi winim olgeta kantri ya finis! !Neva i gat wan god i blokem mi, i sevem ol man blong hem! ?Weswe yufala i ting se Hae God ya i save sevem Jerusalem?’ ”</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Be ol man ya antap long stonwol oli stap kwaet nomo, oli no talem wan tok nating, from we King Hesekia i bin blokem olgeta blong oli no tok.</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trifala man Juda ya i harem nogud tumas, we trifala i terem* klos blong trifala from. Nao trifala i kam luk king, trifala i talemaot long hem ol samting ya we haeman ya blong Asiria i talem.</w:t>
      </w:r>
      <w:r>
        <w:rPr>
          <w:lang w:val="bi_VU" w:bidi="bi_VU"/>
        </w:rPr>
      </w:r>
      <w:r>
        <w:rPr>
          <w:lang w:val="bi_VU" w:bidi="bi_VU"/>
        </w:rPr>
      </w:r>
    </w:p>
    <w:p>
      <w:pPr/>
      <w:r>
        <w:rPr>
          <w:lang w:val="bi_VU" w:bidi="bi_VU"/>
        </w:rPr>
      </w:r>
    </w:p>
    <w:p>
      <w:pPr>
        <w:pStyle w:val="Heading2"/>
      </w:pPr>
      <w:r>
        <w:rPr>
          <w:lang w:val="bi_VU" w:bidi="bi_VU"/>
        </w:rPr>
        <w:t>2 Kings 19:1</w:t>
      </w:r>
      <w:r>
        <w:rPr>
          <w:lang w:val="bi_VU" w:bidi="bi_VU"/>
        </w:rPr>
      </w:r>
    </w:p>
    <w:p>
      <w:pPr/>
      <w:r>
        <w:rPr>
          <w:lang w:val="bi_VU" w:bidi="bi_VU"/>
        </w:rPr>
      </w:r>
      <w:r>
        <w:rPr>
          <w:vertAlign w:val="superscript"/>
          <w:lang w:val="bi_VU" w:bidi="bi_VU"/>
        </w:rPr>
        <w:t>1</w:t>
      </w:r>
      <w:r>
        <w:rPr>
          <w:lang w:val="bi_VU" w:bidi="bi_VU"/>
        </w:rPr>
        <w:t xml:space="preserve"> Nao taem King Hesekia i harem ripot blong ol samting ya, hem tu i harem nogud tumas, mo i terem* klos blong hem from, i putum ol rabis klos, nao i go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hem i sanem tufala haeman ya blong hem, Eliakim mo Sebna wetem ol hed pris,* blong oli go luk Profet Aesea, pikinini blong Amoj. Olgeta ya tu oli harem nogud, mo oli stap werem ol rabis klos.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taem oli go luk hem, oli talemaot long hem se, “!Profet! King Hesekia i talem se, ‘!Tede i dei blong harem nogud! Ol man Asiria ya oli tok nogud tumas long yumi, mo oli mekem yumi sem tumas. Yumi no moa gat rod nao. Yumi olsem woman we i stap traehad blong bonem pikinini, gogo paoa blong hem i finis, be i no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i laef, i stap we i stap. Hem i God blong yumi, mo yu yu profet blong hem. Be king blong Asiria ya i sanem haeman ya, blong hem i kam long ples ya, blong i tok nogud long hem. Prea blong mi we Hae God bambae i harem olgeta tok nogud ya, mo i panisim olgeta we oli sakem ol tok ya. Yumi ya, yumi ol man blong hem. Plis yu prea long hem from yumi ya we yumi stap laef yet.’ ”</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profet i harem tok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sanem tok i gobak long king se, “King. Hae God i talem se, ‘Yu no fraet long ol man Asiria ya we oli stap tok nogud long mi, oli stap talem se mi mi no save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bambae mi mekem king ya blong olgeta i harem ol toktok olbaot, nao toktok ya bambae i mekem hem i gobak long kantri blong hem. Mo biaen, bambae mi mekem ol man oli kilim hem i ded long naef blong faet long ples blong hem.’ ”</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haeman ya blong Asiria i harem nius we king blong hem i aot long Lakis, i go long narafala taon ya Libnaha, we i klosap nomo long hem, i stap mekem faet agens long taon ya, nao hem i go luk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long taem ya, wan toktok i kasem olgeta, se King Tihaka, man Itiopia ya we i king blong Ijip, hem wetem ol soldia blong hem oli stap kam blong mekem faet long olgeta. Mo taem king blong Asiria i harem tok ya, hem i sanem sam man blong hem bakegen oli karem wan leta i go long King Hesekia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talem se, “God ya we yu yu stap trastem, hem i stap talem long yu se bambae mi mi no save winim yu, be yu no letem hem i trikim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yu harem finis fasin ya we mifala ol king blong Asiria i stap mekem long ol narafala kantri. I stat bifo i kam, oltaem nomo, mifala i stap spolemgud olgeta. ?Weswe yu ting se yu yu save ronwe?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bubu blong mi oli spolem ol taon ya Gosan, mo Haran, mo Rejef, mo oli kilim ol man Beteden we oli stap long Telasara, mo ol god blong ol man ya oli no save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yu traem tingbaot ol king blong ol ples ya Hamat, mo Apad, mo Sefavaem, mo Hena, mo Iva. ?Oli stap wea naoia?”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taem ol man ya oli givim leta ya long King Hesekia, hem i ridim, mo i tekem i go long haos blong Hae God, i openem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i prea, i talem se, “Hae God. Mifala i laen* blong Isrel,* mo yu yu God blong mifala. Yu nomo yu tru God. Yu yu mekem heven mo wol, mo yu stap sidaon long bigfala jea blong yu, antap long tufala jerubim* ya, yu stap rul long olgeta kingdom 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yu laef, yu stap we yu stap. Plis yu lukluk gud long ol samting ya we i stap kasem mifala naoia, mo yu harem krae blong mifala. Plis yu harem ol tok nogud ya we King Senakerib i sakem blong spolem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Mifala evriwan i save we ol king ya blong Asiria oli bin spolem plante man, mo oli bin mekem ol kantri blong ol man ya oli kam nogud, oli stap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ol god blong ol man ya we oli wokem long wud mo long ston, ol man Asiria ya oli sakem olgeta i go long faea, oli bonem olgeta. Mo olgeta oli lus, from we oli no tru god nating, oli giaman god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Hae God, yu yu God blong mifala. Plis yu blokem ol man Asiria ya, yu sevem mifala, blong ol man blong olgeta ples long wol bambae oli save we yu nomo yu tru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Profet Aesea i sanem tok i go long King Hesekia, i talem se, “King. Hae God i God blong yumi, mo hem i talem long mi blong mi talemaot long yu se, ‘Mi mi harem prea blong yu, we yu stap harem nogud from ol toktok blong king ya blong Asiria.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tok blong mi blong talem long hem i olsem. Mi mi talem se, “!King Senakerib! Ol man Jerusalem* oli stap luk yu olsem rabis nomo, oli stap laf long yu. Yu yu stap ronwe, mo olgeta oli stap jikim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 ting se yu stap tok nogud long hu ya? ?Yu yu stap jikim hu? Mi mi God blong ol laen* blong Isrel,* mo mi tabu we mi tabu, fasin blong mi i stret olgeta, be yu yu stap spolem mi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mi Masta* blong yu, be ol man blong karem tok blong yu oli tok nogud long mi. Yu yu stap tok flas, se ol kat blong faet blong yu oli stap pas antap long ol hil, go kasem ol bigbigfala hil ya long Lebanon. Yu stap talem se long ples ya, yu yu katemdaon ol nambawan sida,* mo ol paentri* we oli gudfala tumas, yu karemaot ol wud blong hem we i beswan, mo yu pas long olgeta ples yu finisim olgeta bus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yu stap talem se yu stap digim ol wel olbaot long ol narafala kantri, mo yu stap dring wota blong ol ples ya, mo yu talem se ol soldia blong yu oli stap purumbut long Nael Reva, gogo i drae.</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 ‘ “!King Senakerib! Yu yu no save, be mi mi mekem plan longtaem finis, blong yu yu mekem ol samting ya, mo naoia mi stap mekem ol plan ya blong mi oli kamtru. Mi nao mi givim paoa long yu, blong yu spolem ol taon ya we oli gat ol stonwol i goraon long olgeta, yu smasem olgeta oli kam olsem ol hip blong brikis we oli brobrok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 nao mi mekem we ol man blong ol taon ya oli no gat paoa, mo we tingting blong olgeta i foldaon gud, nao oli lus. Mi mi mekem olgeta oli kam olsem gras long open ples, no gras we i stap gru long ruf blong haos, we taem i no bigwan yet, be iswin ya we i hot tumas i blu long hem, nao wantaem nomo, i drae.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 ‘ “Be olgeta samting long laef blong yu, mi mi save finis. Mi save olgeta samting we yu yu mekem, mo olgeta ples we yu yu pas long hem, mo fasin ya blong yu blong tok kros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from we mi kasem ripot finis long fasin ya we yu yu mekem we yu kros tumas long mi, mo we yu praod tumas, naoia bambae mi putum wan huk long nus blong yu, mo wan pis aean long maot blong yu, mo bambae mi pulum yu yu gobak long sem rod ya we yu pas long hem blong kam.” ’ ”</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profet i gohed, i talem long King Hesekia se, “Mo i gat saen i stap blong soemaot we samting ya we bambae i kamtru, i wok blong Hae God. Long yia ya, mo long nekis yia, bambae yumi stap kakae ol kakae ya nomo we i stap gru long ol olfala garen blong yumi, be long namba tri yia blong hem, bambae yumi save mekem garen bakegen blong tekem kakae long hem, mo bambae yumi save planem ol grep* blong kakae ol frut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man blong yumi we bambae oli stap laef yet, bambae oli kam strong bakegen. Bambae oli gru olsem tri we rus blong hem i godaon longwe, mo han blong hem i go antap, i karem frut.</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Taon ya Jerusalem, tabu hil* ya Saeon* i stap long hem, mo long taon ya, bambae i gat ol man oli stap laef yet long hem. Hae God i gat olgeta paoa, mo hemia i plan blong hem. Mo tingting blong hem i strong blong mekem samting ya i kamtru.</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from samting ya, hem i talem se, ‘King blong Asiria wetem ol soldia blong hem bambae oli no save kam insaed long taon ya. Bambae oli no save lego wan ara nating i kam long hem. Ol soldia ya oli gat ol sil* blong olgeta, be bambae oli no save kam klosap long taon ya, mo bambae oli no save hivimap graon afsaed long bigfala stonwol blong hem, blong oli stanap long hem blong sut i kam insaed.</w:t>
      </w:r>
      <w:r>
        <w:rPr>
          <w:lang w:val="bi_VU" w:bidi="bi_VU"/>
        </w:rPr>
      </w:r>
      <w:r>
        <w:rPr>
          <w:lang w:val="bi_VU" w:bidi="bi_VU"/>
        </w:rPr>
      </w:r>
    </w:p>
    <w:p>
      <w:pPr/>
      <w:r>
        <w:rPr>
          <w:lang w:val="bi_VU" w:bidi="bi_VU"/>
        </w:rPr>
      </w:r>
    </w:p>
    <w:p>
      <w:pPr/>
      <w:r>
        <w:rPr>
          <w:lang w:val="bi_VU" w:bidi="bi_VU"/>
        </w:rPr>
      </w:r>
      <w:r>
        <w:rPr>
          <w:vertAlign w:val="superscript"/>
          <w:lang w:val="bi_VU" w:bidi="bi_VU"/>
        </w:rPr>
        <w:t>33-34</w:t>
      </w:r>
      <w:r>
        <w:rPr>
          <w:lang w:val="bi_VU" w:bidi="bi_VU"/>
        </w:rPr>
        <w:t xml:space="preserve"> King ya bambae i gobak long ples blong hem long sem rod ya we hem i pas long hem blong kam. Hem bambae i no save kam insaed long taon ya nating. Nem blong mi i stap long taon ya, mo mi mi bin mekem promes* long King Deved, man blong wok blong mi bifo, se bambae mi blokem taon ya i stap gud, mo from samting ya, bambae mi mi lukaot gud long hem.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long naet ya, wan enjel blong Hae God i kam long ples ya we ol soldia blong Asiria oli stap long hem, i kilim wan handred eiti faef taosen soldia oli ded. Nao long moning, King Senakerib wetem ol narafala soldia blong hem oli luk we olgeta ya oli ded finis.</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oli girap, oli lego ples ya, oli sut i gobak long Nineve.</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wan dei, hem i stap mekem wosip long haos blong god ya blong hem Nisrok, mo tu pikinini blong hem, Adramelek mo Sareja, tufala i go kilim hem i ded long naef blong faet, mo tufala i ronwe, tufala i go stap long ples blong hil ya Ararat. Nao wan narafala pikinini blong hem bakegen Esaradon, hem i tekem ples blong hem, i kam king.</w:t>
      </w:r>
      <w:r>
        <w:rPr>
          <w:lang w:val="bi_VU" w:bidi="bi_VU"/>
        </w:rPr>
      </w:r>
      <w:r>
        <w:rPr>
          <w:lang w:val="bi_VU" w:bidi="bi_VU"/>
        </w:rPr>
      </w:r>
    </w:p>
    <w:p>
      <w:pPr/>
      <w:r>
        <w:rPr>
          <w:lang w:val="bi_VU" w:bidi="bi_VU"/>
        </w:rPr>
      </w:r>
    </w:p>
    <w:p>
      <w:pPr>
        <w:pStyle w:val="Heading2"/>
      </w:pPr>
      <w:r>
        <w:rPr>
          <w:lang w:val="bi_VU" w:bidi="bi_VU"/>
        </w:rPr>
        <w:t>2 Kings 20:1</w:t>
      </w:r>
      <w:r>
        <w:rPr>
          <w:lang w:val="bi_VU" w:bidi="bi_VU"/>
        </w:rPr>
      </w:r>
    </w:p>
    <w:p>
      <w:pPr/>
      <w:r>
        <w:rPr>
          <w:lang w:val="bi_VU" w:bidi="bi_VU"/>
        </w:rPr>
      </w:r>
      <w:r>
        <w:rPr>
          <w:vertAlign w:val="superscript"/>
          <w:lang w:val="bi_VU" w:bidi="bi_VU"/>
        </w:rPr>
        <w:t>1</w:t>
      </w:r>
      <w:r>
        <w:rPr>
          <w:lang w:val="bi_VU" w:bidi="bi_VU"/>
        </w:rPr>
        <w:t xml:space="preserve"> Nao long taem ya we ol soldia blong Asiria oli stap yet long Juda,* King Hesekia i sik we i sik, we klosap i ded. Nao Profet Aesea i go luk hem, i talemaot tok blong Hae God long hem. Hem i talemaot we Hae God i talem se, “Hesekia. I gud yu stretem ol bisnes blong yu, from we bambae yu yu ded, yu no save kam oraet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king i tanem fes blong hem i go long wol blong haos, mo i prea,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plis yu tingbaot mi. Oltaem mi stap wok blong yu long olgeta paoa blong mi, mo long olgeta tingting blong mi. Oltaem nomo, mi stap traehad blong mekem olgeta samting we yu yu wantem.” Nao hem i stap krae we i krae, from we 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i aot, i stap wokbaot blong gobak long haos blong hem, be taem hem i stap yet long yad ya we ol haos blong king i goraon long hem, Hae God i talem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gobak, yu go luk king bakegen. Hem i king blong ol man blong mi, mo yu go talemaot long hem we mi mi talem se, ‘Mi mi Hae God, mi God blong olfala bubu ya blong yu bifo, King Deved. Mi mi harem prea blong yu, mo mi luk we yu harem nogud tumas, yu stap krae. Bambae mi mekem yu yu kam oraet bakegen, nao biaen long tri dei, bambae yu save kam long haos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bambae mi mekem yu yu stap gogo kasem fiftin yia bakegen, mo bambae mi tekemaot yu, mo taon ya Jerusalem,* long han blong king blong Asiria. Nem blong mi i stap long taon ya, mo mi bin mekem promes* long King Deved, man blong wok blong mi bifo, se bambae mi blokem taon ya i stap gud, mo from samting ya, bambae mi mi lukaot gud long hem.’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profet ya i gobak long king, mo i talem long ol man blong wok blong king blong oli go tekem sam frut blong figtri,* oli wokem wan plasta long hem, oli putum long boela blong king, blong bambae i kam 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king i askem long hem se, “?Olsem wanem? ?Wanem saen we bambae mi save luk, blong soemaot se Hae God bambae i mekem mi mi kam oraet bakegen, mo biaen long tri dei bambae mi save go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profet i talem se, “Hem bambae i givim wan saen long yu, blong soemaot we bambae hem i holem promes blong hem. ?Yu luk sado ya we i stap long ol step ya, i stap muv i go? ?Oraet, naoia yu wantem sado ya i gohed, i go ten step, no yu wantem hem i arier, i kambak ten step?”</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king i talem se, “!I isi nomo blong mekem hem i gohed i go ten step! !Yu mekem hem i arier, i kambak ten step!”</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profet i prea long Hae God, mo Hae God i mekem sado ya i arier, i kambak ten step. Ol step ya blong haos, hemia ol step we King Ahas i bin wokem bifo.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taem ya, king blong Babilonia, King Merodak Baladan, we papa blong hem King Baladan, hem i harem we King Hesekia i bin sik, nao i sanem ol man blong hem oli karem wan leta wetem wan presen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King Hesekia i glad tumas blong luk ol man ya, mo i soemaot long olgeta, olgeta gudgudfala samting we hem i gat. Hem i tekem olgeta oli go luk ol silva mo ol gol blong hem, mo ol lif blong putum long kakae blong mekem i tes gud, mo ol gudfala senta, mo ol samting blong faet blong hem. Olgeta oli luk olgeta samting we hem i putumgud olgeta i stap long haos blong hem, mo oli luk olgeta samting tu long evri ples olbaot long kingdom blong hem, gogo i no moa gat wan samting nating i stap we hem i no soemaot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biaen, Profet Aesea i kam luk hem, i askem long hem se, “King. ?Ol man ya oli kam wea? ?Oli talem wanem long yu?” Mo king i talem se, “O, yu no wari. Olgeta oli kam long Babilonia ya. Ples blong olgeta i longwe tumas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i askem bakegen se, “?Be oli stap lukluk wanem insaed long haos blong yu?” Mo hem i talem se, “Oli luk evri samting. I no gat wan samting nating i stap we mi no soemaot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profet i talem long hem se, “!Oraet, yu mas harem tok blong Hae God!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‘Hesekia. I gat taem i stap kam we bambae evri samting insaed long haos blong yu, wetem olgeta samting we ol bubu blong yu bifo oli putumgud i stap kam kasem tede, bambae ol man Babilonia oli kam karemaot evriwan i go long ples blong olgeta. Bambae i no gat wan samting nating i stap.</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oli karemaot sam long olgeta ya we bambae oli kamaot biaen long yu, oli go longwe, mo bambae oli mekem natamap* long olgeta, blong oli go wok insaed long haos blong king blong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king i luk we tok ya i min se oltaem long laef blong hem, bambae hem i stap gud nomo, nao hem i talem se, “Tok ya we Hae God i givim long yu, hem i gud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narafala samting we King Hesekia i mekem, wetem ol strong samting we hem i mekem long taem blong faet, mo ol ripot blong fasin we hem i wokem wan wel, mo i wokem wan longfala paep insaed long graon blong pulum wota i kam insaed long taon ya Jerusalem,* ol man oli raetemdaon evriwan long buk ya we nem blong hem Ol Stori blong Laef blong ol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taem hem i ded, pikinini blong hem Manase i tekem ples blong hem i kam king.</w:t>
      </w:r>
      <w:r>
        <w:rPr>
          <w:lang w:val="bi_VU" w:bidi="bi_VU"/>
        </w:rPr>
      </w:r>
      <w:r>
        <w:rPr>
          <w:lang w:val="bi_VU" w:bidi="bi_VU"/>
        </w:rPr>
      </w:r>
    </w:p>
    <w:p>
      <w:pPr/>
      <w:r>
        <w:rPr>
          <w:lang w:val="bi_VU" w:bidi="bi_VU"/>
        </w:rPr>
      </w:r>
    </w:p>
    <w:p>
      <w:pPr>
        <w:pStyle w:val="Heading2"/>
      </w:pPr>
      <w:r>
        <w:rPr>
          <w:lang w:val="bi_VU" w:bidi="bi_VU"/>
        </w:rPr>
        <w:t>2 Kings 21:1</w:t>
      </w:r>
      <w:r>
        <w:rPr>
          <w:lang w:val="bi_VU" w:bidi="bi_VU"/>
        </w:rPr>
      </w:r>
    </w:p>
    <w:p>
      <w:pPr/>
      <w:r>
        <w:rPr>
          <w:lang w:val="bi_VU" w:bidi="bi_VU"/>
        </w:rPr>
      </w:r>
      <w:r>
        <w:rPr>
          <w:vertAlign w:val="superscript"/>
          <w:lang w:val="bi_VU" w:bidi="bi_VU"/>
        </w:rPr>
        <w:t>1</w:t>
      </w:r>
      <w:r>
        <w:rPr>
          <w:lang w:val="bi_VU" w:bidi="bi_VU"/>
        </w:rPr>
        <w:t xml:space="preserve"> Nao long taem ya we Manase i kam king blong Juda,* hem i gat twelef yia nomo. Hem i rul fifti faef yia long kantri ya, mo hedkwota blong hem i stap long taon ya Jerusalem.* Mama blong hem, nem blong hem Hefsiba.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King ya i stap mekem sin agens long Hae God, i stap folem ol rabis fasin blong ol hiten man ya bifo we Hae God i bin ronemaot olgeta i gowe long kantri ya, taem i tekem ol man blong hem oli kam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girap, i go wokem bakegen ol ples ya blong mekem wosip long ol narafala god, we papa blong hem King Hesekia i bin spolem. Hem i wokem ol olta blong mekem wosip long Bal,* mo i wokem wan aedol blong woman god ya Asera,* olsem we King Ehab blong Isrel* bifo i bin mekem, mo i stap mekem wosip long ol sta tu.</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Hem i wokem ol olta long tufala yad blong haos* blong Hae God, mo i stap yusum olgeta blong mekem wosip long ol sta. Be bifo, Hae God i bin talem se, “Haos blong mi long Jerusalem, hem i ples blong mekem wosip 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kilim pikinini blong hem, mo i bonem blong mekem sakrefaes long ol god ya. Mo oltaem, hem i stap wokem ol fasin blong faenemaot ol samting we bambae i kamtru long fiuja, mo i stap wokem posen, mo i stap go luk ol kleva mo ol man we oli save toktok wetem ol devel. Hem i stap mekem plante samting we i nogud long fes blong Hae God, nao i mekem Hae God i kros tumas.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hem i putum aedol blong woman god ya Asera long haos blong Hae God. Be Hae God i bin talem finis long King Deved ya bifo, mo long pikinini blong hem King Solomon se, “Yufala ol twelef laen* blong Isrel, yufala i man blong mi. Long olgeta ples blong yufala mi mi jusumaot taon ya Jerusalem blong yufala i putum haos blong mi long hem, mo haos ya i ples blong mekem wosip long mi nomo. Oltaem yufala i mas kam long hem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sipos yufala i stap obei long olgeta tok blong mi, mo yufala i stap holem olgeta loa ya we Moses, man blong wok blong mi i bin givim long ol bubu blong yufala bifo, bambae mi mi no save letem ol narafala man oli ronemaot yufala i gowe long kantri ya we mi givim long ol bubu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ol man Juda oli no obei long ol tok ya, mo king ya i stap lidim olgeta blong oli mekem ol fasin we i nogud moa, i winim ol rabis fasin blong ol hiten man ya bifo, we Hae God i bin kilim olgeta long taem ya we hem i tekem ol bubu blong olgeta oli kam stap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givim tok blong hem long ol profet we oli man blong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blong oli go talemaot se, “!Ol man Jerusalem wetem ol narafala man Juda! Mi mi Hae God, mi God blong yufala ol laen blong Isrel, mo tok blong mi i olsem. King Manase ya i stap mekem ol samting we i nogud we i nogud. Fasin blong hem i nogud moa, i winim fasin blong ol man Kenan* bifo. Hem i stap yusum ol aedol blong hem blong pulum yufala blong yufala i mekem sin. Mo mi talem long yufala, se from ol samting ya, bambae mi mi letem wan trabol we i nogud we i nogud i kam long yufala long Jerusalem mo long ol narafala ples long Juda. Taem ol man raonabaot oli harem nius blong hem, bambae oli sapraes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mi panisim yufala, olsem we mi panisim ol man Sameria,* wetem King Ehab we i king blong olgeta, mo olgeta we oli kamaot biaen long hem. Bambae mi waepemaot yufala evriwan, mi mekem ples ya i klin gud, olsem we man i wasem plet i waepem i klin gud, blong i putumgud i stap.</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taem ya, bambae mi tanem baksaed long ol man blong mi we oli stap laef yet, mi letem olgeta i go long han blong ol enemi blong olgeta. Ol enemi ya bambae oli winim olgeta, mo bambae oli karemaot olting blong olgeta, oli holem i blong olgeta, nao oli gobak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Yufala i man blong mi, be bambae mi mekem olsem long yufala, from we yufala i stap mekem sin agens long mi, mo yufala i stap mekem mi mi kros, i stat long taem ya we ol bubu blong yufala oli kamaot long Ijip bifo, i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King Manase ya i stap pulum ol man Juda blong oli mekem wosip long ol narafala god, mo blong oli mekem sin agens long Hae God, mo antap long ol samting ya, hem i stap kilim plante man tumas oli ded, we oli no mekem samting we i rong. Nao oltaem, taon ya Jerusalem i stap fulap long blad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narafala samting we hem i mekem, wetem ol samting nogud we hem i mekem, ol man oli raetemdaon long buk ya we nem blong hem Ol Stori blong Laef blong ol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taem hem i ded, oli berem* hem long hol long ston long ples ya we ol tri oli stap gru long hem klosap long haos blong hem, we nem blong ples ya, “Gudfala Ples blong Usaha”, nao pikinini blong hem Amon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long taem ya we Amon i kam king blong Juda,* hem i gat twanti tu yia blong hem. Hem i rul tu yia nomo long kantri ya, mo hedkwota blong hem i stap long taon ya Jerusalem.* Mama blong hem, Mesulemet we i dota blong Haruj blong taon ya Jotbaha.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King ya tu i stap mekem sin agens long Hae God, olsem we papa blong hem King Manase i mekem.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Hem i stap folem fasin blong papa blong hem, mo i stap mekem wosip long ol aedol ya we papa blong hem i stap mekem wosip long olgeta fastaem.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Nating we Hae God i God blong ol bubu blong hem, be hem i tanem baksaed long hem, mo i no save obei long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23-26</w:t>
      </w:r>
      <w:r>
        <w:rPr>
          <w:lang w:val="bi_VU" w:bidi="bi_VU"/>
        </w:rPr>
        <w:t xml:space="preserve"> Ol narafala samting we hem i mekem, ol man oli raetemdaon long buk ya we nem blong hem Ol Stori blong Laef blong ol King blong Juda. Nao ol haeman blong hem oli girap, oli mekem plan agens long hem, mo oli kilim hem i ded insaed long haos blong hem. Be ol man blong hem oli go karem hem, oli berem* hem long hol long ston long ples ya we ol tri oli stap gru long hem, we nem blong ples ya, “Gudfala Ples blong Usaha”. Nao ol man Juda oli go kilim ol haeman ya oli ded, mo oli putumap Josaea, pikinini blong hem i tekem ples blong hem i kam king.</w:t>
      </w:r>
      <w:r>
        <w:rPr>
          <w:lang w:val="bi_VU" w:bidi="bi_VU"/>
        </w:rPr>
      </w:r>
      <w:r>
        <w:rPr>
          <w:lang w:val="bi_VU" w:bidi="bi_VU"/>
        </w:rPr>
      </w:r>
    </w:p>
    <w:p>
      <w:pPr/>
      <w:r>
        <w:rPr>
          <w:lang w:val="bi_VU" w:bidi="bi_VU"/>
        </w:rPr>
      </w:r>
    </w:p>
    <w:p>
      <w:pPr>
        <w:pStyle w:val="Heading2"/>
      </w:pPr>
      <w:r>
        <w:rPr>
          <w:lang w:val="bi_VU" w:bidi="bi_VU"/>
        </w:rPr>
        <w:t>2 Kings 22:1</w:t>
      </w:r>
      <w:r>
        <w:rPr>
          <w:lang w:val="bi_VU" w:bidi="bi_VU"/>
        </w:rPr>
      </w:r>
    </w:p>
    <w:p>
      <w:pPr/>
      <w:r>
        <w:rPr>
          <w:lang w:val="bi_VU" w:bidi="bi_VU"/>
        </w:rPr>
      </w:r>
      <w:r>
        <w:rPr>
          <w:vertAlign w:val="superscript"/>
          <w:lang w:val="bi_VU" w:bidi="bi_VU"/>
        </w:rPr>
        <w:t>1</w:t>
      </w:r>
      <w:r>
        <w:rPr>
          <w:lang w:val="bi_VU" w:bidi="bi_VU"/>
        </w:rPr>
        <w:t xml:space="preserve"> Nao long taem ya we Josaea i kam king blong Juda,* hem i gat eit yia nomo. Hem i rul toti wan yia long kantri ya, mo hedkwota blong hem i stap long taon ya Jerusalem.* Mama blong hem, Jedida we i dota blong Adaea blong taon ya Boskat.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King ya i stap mekem ol samting we Hae God i glad long hem, mo oltaem, hem i stap folem ol gudfala fasin blong King Deved, olfala bubu ya blong hem bifo, we i no gowe nating long rod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taem ya we King Josaea i stap rul yet long Juda,* long namba eitin yia blong hem, hem i singaot Safan, sekretari blong hem i kam. Man ya, papa blong hem Ajalia, mo bubu blong hem Mesulam. Nao king i talem long hem se, “Yu go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go luk Hae Pris* ya Hilkia, yu talemaot long hem we mi mi talem se, ‘Yu mekemrere ol kleksen ya we ol man oli stap givim long ol pris ya we oli stap stanap long doa blong yad blong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yu talem long hem, blong i putum mane ya long han blong ol man ya we oli stap lukaot long wok blong fiksimap haos ya. Ol mane ya bambae oli stap yusum blong pem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kapenta wetem ol man blong wokem haos long timba mo long ston. Mo bambae oli yusum tu blong pem ol timba mo ol ston we bambae oli yusum.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bambae yu no trabol blong jekemap wok blong ol man blong lukaot long mane ya, from we fasin blong olgeta i stret gud.’ ”</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sekretari ya i go talemaot tok ya blong king long hae pris. Mo hae pris ya i talem long hem se, “Mi mi faenem buk blong Loa blong Hae God long haos blong hem.” Mo hem i givim buk ya long sekretari ya, nao hem i ridim.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taem hem i ridim finis, hem i gobak long king, i talem long hem se, “Mifala i tekem ol mane ya we i stap long haos blong Hae God, mifala i givim long olgeta ya we oli stap lukaot long wok blong fiksimap haos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hem i gohed, i talem se, “Mo mi gat wan buk ya we hae pris i givim long mi.” Nao hem i ridimaot ol tok blong buk ya long king, blong hem i harem.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taem we king i harem ol tok blong buk ya, hem i harem nogud mo i fraet tu, nao i terem* klos blong hem from.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singaot Hae Pris ya Hilkia, mo Ahikam, we papa blong hem Safan, mo Akboro, we papa blong hem Mikaea, mo sekretari ya blong hem, mo Asaea, man ya we i stap wetem hem oltaem, blong oli kam luk hem. Mo taem olgeta oli kam, hem i talem long olgeta se,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i go faenemaot tingting blong Hae God long mining blong ol tok we i stap long buk ya we hae pris i faenem, yufala i kam talemaot long mifala, blong yumi evriwan we i stap long Juda i save. Hae God i kros tumas long yumi, from we ol bubu blong yumi oli no bin obei long ol tok blong buk ya, mo oli no folem ol samting we buk ya i talem se oltaem, ol man blong hem oli mas mekem.”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i gat wan woman profet i stap, we nem blong hem Hulda. Man blong hem Salum, we papa blong hem Tikvaha, mo bubu blong hem Hahas, mo hem i man blong lukaot long ol klos we ol pris oli stap yusum long haos blong Hae God. Profet ya i stap long haf ya blong Jerusalem* we oli jes wokem, we nem blong hem Nambatu. Nao olgeta ya oli go luk hem, oli talemaot ol samting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hem i talem long olgeta blong oli gobak long king blong talemaot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we Hae God i talem se, “Bambae mi mi spolem taon ya Jerusalem, mo bambae mi panisim yufala evriwan we i stap long taon ya, olsem we oli raetem finis long buk ya we yu yu ridim.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Yufala i tanem baksaed long mi, yufala i stap mekem sakrefaes long ol narafala god, mo fasin ya blong yufala i mekem mi mi kros gud long yufala. Mi mi kros tumas long yufala, mo kros ya blong mi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yu yu sanem ol man ya blong oli kam luk mi, mo spesel tok blong mi we mi wantem talem long yu i olsem. Mi Hae God, mi God blong yufala ol laen* blong Isrel.* Yu yu harem ol tok blong buk ya finis,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taem yu harem tok ya we mi mi promes* blong spolem taon blong yufala, mo blong panisim yufala, yu yu harem nogud, mo yu tanem tingting blong yu from ol sin blong yu. Yu yu mekem tingting blong yu i stap daon long fes blong mi, yu terem klos blong yu, mo yu stap krae. Bambae mi mi mekem taon ya i kam wan ples we ol man oli fraet blong luk, mo bambae ol man we oli stap singaot* trabol i kam long ol narafala man oli save talem se, ‘!I gud yu kam olsem taon ya Jerusalem!’ Be mi harem prea blong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from we yu yu tanem tingting blong yu olsem, panis ya we bambae mi tekem i kamtru long ples ya, bambae i no kamtru long taem we yu yu stap. Bambae yu yu gat gudfala laef gogo yu ded, nao biaen, panis ya bambae i kamtru.” Nao olgeta ya oli gobak long king, oli talemaot tok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King Josaea i singaot ol lida blong taon ya Jerusalem,* mo ol lida blong ol narafala ples olbaot long Juda,* mo ol pris,* mo ol profet, wetem olgeta narafala man, i stat long ol rijman, i go kasem ol puaman, blong oli kam luk hem, nao olgeta evriwan oli go long haos blong Hae God. Nao hem i tekem buk ya we hae pris i faenem insaed long haos ya, mo i ridimaot olgeta tok blong hem i go long olgeta blong oli harem. Buk ya i buk blong promes* ya we Hae God i bin mekem wetem ol man blong hem bifo.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taem ya, king i stanap klosap long bigfala pos long doa blong haos ya, we i ples blong ol king oli stap stanap long hem, nao i mekem wan promes wetem Hae God, se bambae hem i obei long hem, i holem ol loa blong hem mo ol tok blong hem long olgeta tingting blong hem, mo long evri haf blong laef blong hem. Mo hem i promes tu se bambae hem i folem ol rul blong promes ya we Hae God i bin mekem bifo, we oli raetem long buk ya. Mo olgeta man ya tu oli talemaot we bambae oli holem promes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i singaot Hae Pris* ya Hilkia wetem ol pris* we oli stap givhan long hem, mo ol pris we oli stap gad long doa blong haos blong Hae God, nao i talem long olgeta se, “Olgeta samting ya we i stap long haos ya we ol man oli stap yusum blong mekem wosip long Bal,* mo long woman god ya Asera,* mo long ol sta, yufala i karemaot evriwan i gowe long ples ya.” Nao olgeta oli mekem olsem, mo hem i go bonem olgeta samting ya afsaed long taon, klosap long krik ya Kedron, mo i sanem ol asis blong olgeta i go long Betel.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long taem ya, i gat plante pris we ol king blong Juda* bifo oli bin putumap ol bubu blong olgeta blong oli stap mekem sakrefaes long ol olta blong ol narafala god long ol taon olbaot long Juda mo long ol ples raonabaot long Jerusalem.* Ol pris ya oli stap mekem sakrefaes long Bal, mo long san, mo long mun, mo long ol bigbigfala sta mo long ol narafala sta tu. Nao king ya i putumaot ol pris ya, oli no moa save mekem wok ya, mo i blokem fasin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aedol ya blong woman god ya Asera, we i stap long haos blong Hae God, hem i tekemaot, i karem i go afsaed long taon, i bonem long krik ya Kedron, mo i kilkilim ol sakol blong hem gogo i kam asis nomo, nao i karem i go sakem olbaot long beregraon blong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taem ya, ol woman* blong rod mo ol man we oli stap mekem fasin blong dog oli gat ol haos blong olgeta long yad blong haos* blong Hae God, mo ol woman we oli stap wokem ol kaliko blong mekem ol spesel klos blong mekem wosip long woman god ya Asera oli stap mekem wok blong olgeta tu long ples ya. Be king ya i brekemdaon ol haos ya, mo i blokem ol fasin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 pris blong Hae God we oli stap long ol taon olbaot long Juda, hem i tekem olgeta oli kam long Jerusalem, mo i spolem olgeta olta we oli stap mekem sakrefaes long hem, i stat long taon ya Geba long not, i go kasem taon ya Bereseba long saot. Mo hem i spolem tu ol olta blong mekem wosip long ol devel we oli olsem man nani. Ol olta ya oli stap klosap long doa* ya blong bigfala stonwol blong Jerusalem, we Josua, nambawan haeman blong king long taon ya i bin wokem. Sipos man i pas long bigfala doa blong stonwol blong kam insaed long taon ya, doa ya blong Josua i stap long lef saed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King i letem ol pris ya oli stap kakae bred* ya we i no gat is long hem, we ol narafala pris blong Hae God oli stap kakae, be i blokem olgeta blong oli no save mekem wok blong pris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i gat wan ples blong mekem wosip long god ya Molek i stap long ples ya Tofet, long krik ya Hinom. Nao king i spolem ples ya, i mekem i no moa tabu, mo ol man oli no moa save bonem ol pikinini boe mo gel blong olgeta long ples ya, blong mekem sakrefaes long god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i gat ol kat we hos i pulum mo ol hos blong olgeta we ol king blong Juda bifo oli bin mekem olgeta oli tabu, nao oli stap yusum olgeta blong mekem wosip long san. Oli stap putum ol kat ya long yad blong haos blong Hae God, klosap long doa blong haos ya, mo klosap long rum blong haeman ya Natan Melek. Nao king i ronemaot ol hos ya, mo i bonem ol kat ya long faea.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i gat ol olta ya we ol king blong Juda oli bin wokem antap long haos blong king, long haf blong hem antap long ol rum blong King Ahas bifo. King Josaea i brekemdaon olgeta, wetem ol olta ya tu we King Manase i bin wokem long tufala yad ya blong haos blong Hae God. Hem i smasem ol olta ya long ol smosmol pis, nao i go sakem long krik ya Kedron.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i gat ol olta blong mekem wosip long ol narafala god we King Solomon bifo i bin wokem olgeta. Nem blong ol god ya, i gat Astate, woman god blong ol man Saedon, mo Kemos, god blong ol man Moab, mo Milkom, god blong ol man Amon. Ol olta ya oli stap afsaed long Jerusalem, long saed i go long is, klosap long Hil blong Tri ya Olif, long saed i go long saot. Nao king i spolem ol olta ya, mo i mekem olgeta i no moa tabu.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hem i brekemdaon ol longlongfala ston we ol man oli stanemap blong mekem wosip long olgeta, mo i smasem olgeta long ol smosmol pis, mo i katemdaon pija blong woman god ya Asera. Mo i tekem ol bun blong man, i saksakem olgeta i go olbaot long graon long ol ples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long Betel, long not, olta ya we King Jeroboam i bin wokem bifo, hem i stap yet. King Jeroboam ya, papa blong hem Nebat, mo hem i bin yusum olta ya blong pulum ol man Isrel* oli mekem sin agens long Hae God. Nao taem King Josaea i finisim ol samting ya long Jerusalem,* hem i girap, i go brekemdaon ples ya, i smasem olta blong hem, i brebrekem ol ston blong hem long ol smosmol pis, mo i kilkilim olgeta gogo i kam asis. Mo hem i bonem aedol blong woman god ya Asera* tu we 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antap long hil long ples ya, i gat wan beregraon we ol man oli berem ol dedman long hem finis. Mo taem hem i lukluk olbaot, hem i luk ples ya, mo i sanem ol man blong hem oli go tekemaot ol bun long ol hol ya, oli karem i kam, mo i bonem olgeta long ples blong olta ya. Long fasin ya, hem i spolemgud olta ya, i mekem i no moa tabu. Bifo, King Jeroboam i bin mekem wan lafet blong mekem wosip long ples ya, mo taem hem i kam stanap klosap long olta ya, wan profet blong Hae God i talemaot tok we Hae God i givim long hem, mo ol samting ya we King Josaea i mekem i stret olsem tok ya we Hae God i talem bifo. Nao King Josaea i luk wan narafala hol long ston bakegen, we oli bin berem profet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 askem se, “?Beregraon blong hu ya?” Mo ol man Betel oli talem se, “Hemia beregraon blong profet ya bifo we i aot long Juda* i kam, we i bin talemaot ol samting ya we yu yu mekem 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king i talem long olgeta se, “Yufala i livim beregraon blong hem i stap olsem. Yufala i no tekemaot ol bun blong hem.” Nao oli livim ol bun blong hem i stap wetem ol bun blong narafala profet ya blong bifo, we i aot long Sameria* i kam blong mitim profet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long ol taon olbaot long Sameria, i gat ol ples blong mekem wosip long ol narafala god, we ol king blong Isrel bifo oli bin wokem, mo fasin ya i mekem Hae God i kros long olgeta. Nao king ya i go brekemdaon olgeta ples ya. Hem i spolemgud olgeta olta ya, i mekem olgeta oli no moa tabu, olsem we i mekem long olta ya long Betel.</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hem i kilim olgeta hiten pris oli ded long ol olta ya we oli stap mekem sakrefaes long hem, mo i bonem ol bun blong man long ol olta ya. Mo biaen, hem i gobak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King Josaea i talemaot long ol man se, “Hae God i God blong yumi, mo yumi mas mekem Lafet* blong Pasova* blong ona long hem, stret olsem we oli raetem long buk ya blong promes*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Lafet ya, oli no moa mekem long prapa fasin blong hem, i stat bifo olgeta, long taem ya we ol haeman oli stap rul yet long ol laen* blong Isrel,* i kam kasem taem we ol king oli stap rul long Isrel mo long Juda.*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long taem ya we King Josaea i stap rul, long namba eitin yia blong hem, oli mekem lafet ya bakegen long Jerusalem* long prapa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long taem ya, King Josaea i mekem we olgeta man oli obei long ol loa we i stap long buk ya we Hae Pris* ya Hilkia i faenem long haos blong Hae God. Olgeta kleva, wetem olgeta man we oli save toktok wetem devel, mo ol aedol we ol man oli stap putum insaed long ol haos blong olgeta, mo ol narafala aedol, mo ol narafala samting blong mekem wosip long ol narafala god, hem i tekemaot olgeta evriwan i gowe long Jerusalem,* mo long ol narafala ples olbaot long Juda.*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I stat bifo olgeta, i kam kasem taem ya, i no gat wan king nating we i olsem king ya. Hem i stap ona long Hae God long olgeta tingting blong hem, mo long olgeta paoa blong hem, mo long olgeta laef blong hem, mo i stap obei long olgeta loa we Hae God i givim long Moses. Mo biaen long hem tu, i no gat wan king olsem hem bakegen,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ol samting nogud we King Manase i bin mekem bifo oli mekem Hae God i kros we i kros long ol man Juda, mo long taem blong King Josaea, hem i stap kros yet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Hem i talem se, “Bambae mi mekem long yufala ol man Juda, stret olsem we mi bin mekem long ol man Isrel* bifo. Bambae mi ronemaot yufala i gowe long fes blong mi, mo bambae mi tanem baksaed long taon ya Jerusalem we mi bin jusumaot bifo, mo long haos ya blong mi tu we mi bin talem se hem nomo i ples we oltaem ol man oli mas kam long hem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 narafala samting we King Josaea i mekem, ol man oli raetem long buk ya we nem blong hem Ol Stori blong Laef blong ol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long taem ya we hem i stap rul, King Neko blong Ijip i tekem ol soldia blong hem, oli wokbaot blong go long Yufretes Reva blong givhan long king blong Asiria. Nao King Josaea i traem blong blokem olgeta long taon ya Megido, mo oli faet long ples ya, be oli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ol haeman blong hem oli putum bodi blong hem long wan kat blong faet, oli karem hem i kambak long Jerusalem,* mo oli berem* hem long hol long ston we oli katemrere finis blong berem hem long hem. Nao ol man Juda oli jusumaot pikinini blong hem Joahas blong i tekem ples blong papa blong hem, mo oli kafsaedem oel i go long hed blong hem, blong putumap hem, i kam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long taem ya we King Joahas i kam king blong Juda,* hem i gat twanti tri yia. Hem i rul tri manis nomo long kantri ya, mo hedkwota blong hem i stap long taon ya Jerusalem.* Mama blong hem Hamutal, we i dota blong Jeremaea blong taon ya Libnaha.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King ya i folem ol rabis fasin blong ol bubu blong hem, i mekem sin agens long Hae God. Be hem i rul tri manis nomo,</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King Neko blong Ijip i holem hem long distrik ya Hamat, long taon ya Riblaha, i putum hankaf long hem, mo i putum hem long kalabus long ples ya, blong i no moa rul long Juda. Nao king ya i fosem ol man Juda blong oli givim tri tan fo handred kilo silva mo toti fo kilo gol long hem we praes blong hem samwe long wan handred seventi faef milian faef handred taosen vatu.*</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hem i tekem Eliakim, wan narafala pikinini blong King Josaea, i putumap hem i tekem ples blong brata ya blong hem i kam king blong Juda, mo i jenisim nem blong hem, i putum niufala nem blong hem se King Jehoeakim. Mo hem i tekem King Joahas i go kalabus long Ijip, mo king ya i stap long ples ya gogo i ded.</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King Jehoeakim i fosem ol man Juda* blong oli pem takis long hem, blong hem i save kasem mane ya we King Neko blong Ijip i talem se i mas givim long hem, nao hem i givim mane ya i go long hem. Mak blong takis ya we ol man oli pem i folem mak blong mane we olgeta oli gat.</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long taem we Jehoeakim i kam king blong Juda, hem i gat twanti faef yia. Hem i rul leven yia long kantri ya, mo hedkwota blong hem i stap long taon ya Jerusalem.* Mama blong hem Sebidaha we i dota blong Pedaea we i blong taon ya Rumaha.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King ya i mekem sin agens long Hae God, i folem ol fasin blong ol bubu blong hem bifo.</w:t>
      </w:r>
      <w:r>
        <w:rPr>
          <w:lang w:val="bi_VU" w:bidi="bi_VU"/>
        </w:rPr>
      </w:r>
      <w:r>
        <w:rPr>
          <w:lang w:val="bi_VU" w:bidi="bi_VU"/>
        </w:rPr>
      </w:r>
    </w:p>
    <w:p>
      <w:pPr/>
      <w:r>
        <w:rPr>
          <w:lang w:val="bi_VU" w:bidi="bi_VU"/>
        </w:rPr>
      </w:r>
    </w:p>
    <w:p>
      <w:pPr>
        <w:pStyle w:val="Heading2"/>
      </w:pPr>
      <w:r>
        <w:rPr>
          <w:lang w:val="bi_VU" w:bidi="bi_VU"/>
        </w:rPr>
        <w:t>2 Kings 24:1</w:t>
      </w:r>
      <w:r>
        <w:rPr>
          <w:lang w:val="bi_VU" w:bidi="bi_VU"/>
        </w:rPr>
      </w:r>
    </w:p>
    <w:p>
      <w:pPr/>
      <w:r>
        <w:rPr>
          <w:lang w:val="bi_VU" w:bidi="bi_VU"/>
        </w:rPr>
      </w:r>
      <w:r>
        <w:rPr>
          <w:vertAlign w:val="superscript"/>
          <w:lang w:val="bi_VU" w:bidi="bi_VU"/>
        </w:rPr>
        <w:t>1</w:t>
      </w:r>
      <w:r>
        <w:rPr>
          <w:lang w:val="bi_VU" w:bidi="bi_VU"/>
        </w:rPr>
        <w:t xml:space="preserve"> Nao long taem we hem i stap rul yet long Juda, King Nebukadnesa blong Babilonia i kam mekem faet long ol man Juda, i winim olgeta, mo i fosem king ya blong i obei long hem. Be biaen long tri yia, King Jehoeakim i girap, i agens long king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Hae God i stap sanem ol man Babilonia, mo ol man Siria, mo ol man Moab, mo ol man Amon oli kam mekem faet long King Jehoeakim blong spolem Juda, olsem we hem i bin talem long ol profet blong hem bifo, blong oli talemaot, se bambae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stap sanem ol man ya oli kam blong spolem ol man Juda, mo blong ronemaot olgeta oli gowe long fes blong hem, from ol sin ya we King Manase bifo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antap moa, from we hem i bin kilim plante man oli ded we oli no mekem samting we i rong. Hem i bin kilim tumas man olsem long Jerusalem oli ded, mo Hae God i no save fogivim olgeta from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ol narafala samting we King Jehoeakim i mekem, ol man oli raetemdaon long buk ya we nem blong hem Ol Stori blong Laef blong ol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taem hem i ded, pikinini blong hem Jehoeakin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long taem ya, king blong Ijip wetem ol soldia blong hem oli no moa kamaot long Ijip bakegen blong kam mekem faet, from we king blong Babilonia i holem olgeta graon we king blong Ijip i holem fastaem, i stat long Yufretes Reva long not, i go kasem mak blong graon blong ol man Ijip, long saed i kam.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taem we Jehoeakin i kam king blong Juda,* hem i gat eitin yia. Hem i rul tri manis nomo long kantri ya, mo hedkwota blong hem i stap long taon ya Jerusalem.* Mama blong hem Nehustaha, we i dota blong Elnatan, we i man Jerusalem.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King ya i stap mekem sin agens long Hae God, mo i stap folem ol rabis fasin blong papa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taem ya we hem i stap rul long Juda, ol kapten blong ol soldia blong King Nebukadnesa wetem ol soldia blong olgeta oli kam hivap raon long Jerusalem, oli blokem ol man oli stap insaed.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taem ya, King Nebukadnesa tu i kam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King Jehoeakin wetem mama blong hem, mo ol man blong wok blong hem, mo ol kapten blong hem, mo ol haeman blong hem oli letem olgeta nomo i go long han blong king ya. Nao long namba eit yia blong King Nebukadnesa blong Babilonia, hem i holem King Jehoeakin, i putum hem long kalabus,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i tekemaot ol gudgudfala samting we oli stap long haos blong Hae God, mo long haos blong king, i karem olgeta i go long taon ya Babilon. Mo olgeta samting ya we King Solomon i bin wokem bifo long gol blong yusum long haos blong Hae God, hem i brebrekem olgeta, i karem olgeta i go. Olgeta samting ya i kamtru stret olsem we Hae God i bin talemaot bifo.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hem i karemaot ol haeman mo ol lida blong Jerusalem, wetem ol narafala man long taon ya, oli go wok slef* long Babilon, we olgeta evriwan i kasem ten taosen man. Long olgeta ya, i gat olgeta we oli savegud ol fasin blong wok, wetem olgeta we oli save wokem ol samting long aean, mo i livim olgeta nomo we oli pua we i pua oli stap long Juda.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King Nebukadnesa i tekem King Jehoeakin wetem mama blong hem, mo ol woman blong hem, mo ol haeman blong haos blong hem, mo ol lida blong Juda oli go wok slef long Babilon.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i karemaot tu olgeta haeman blong ples ya, we i gat seven taosen man olgeta, mo wan taosen man bakegen we oli savegud ol fasin blong wok, wetem olgeta we oli save wokem ol samting long aean, we olgeta evriwan oli strong man, we oli naf blong go long faet.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ya i tekem wan papa blong King Jehoeakin we nem blong hem Matania, i putumap hem i kam king blong Juda, mo i jenisim nem blong hem, i putum niufala nem blong hem se King Jedekia.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long taem we King Jedekia i kam king blong Juda,* hem i gat twanti wan yia. Hem i rul leven yia long kantri ya, mo hedkwota blong hem i stap long taon ya Jerusalem.* Mama blong hem Hamutal, we i dota blong Jeremaea blong taon ya Libnaha.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King ya i stap mekem sin agens long Hae God, olsem we King Jehoeakim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from we Hae God i kros tumas long ol man Jerusalem mo long ol narafala man Juda, hem i ronemaot olgeta i gowe long fes blong hem.</w:t>
      </w:r>
      <w:r>
        <w:rPr>
          <w:lang w:val="bi_VU" w:bidi="bi_VU"/>
        </w:rPr>
      </w:r>
      <w:r>
        <w:rPr>
          <w:lang w:val="bi_VU" w:bidi="bi_VU"/>
        </w:rPr>
      </w:r>
    </w:p>
    <w:p>
      <w:pPr/>
      <w:r>
        <w:rPr>
          <w:lang w:val="bi_VU" w:bidi="bi_VU"/>
        </w:rPr>
      </w:r>
    </w:p>
    <w:p>
      <w:pPr>
        <w:pStyle w:val="Heading2"/>
      </w:pPr>
      <w:r>
        <w:rPr>
          <w:lang w:val="bi_VU" w:bidi="bi_VU"/>
        </w:rPr>
        <w:t>2 Kings 25:1</w:t>
      </w:r>
      <w:r>
        <w:rPr>
          <w:lang w:val="bi_VU" w:bidi="bi_VU"/>
        </w:rPr>
      </w:r>
    </w:p>
    <w:p>
      <w:pPr/>
      <w:r>
        <w:rPr>
          <w:lang w:val="bi_VU" w:bidi="bi_VU"/>
        </w:rPr>
      </w:r>
      <w:r>
        <w:rPr>
          <w:vertAlign w:val="superscript"/>
          <w:lang w:val="bi_VU" w:bidi="bi_VU"/>
        </w:rPr>
        <w:t>1</w:t>
      </w:r>
      <w:r>
        <w:rPr>
          <w:lang w:val="bi_VU" w:bidi="bi_VU"/>
        </w:rPr>
        <w:t xml:space="preserve"> Nao King Jedekia i girap, i agens long King Nebukadnesa blong Babilonia, mo from samting ya, King Nebukadnesa wetem ol soldia blong hem oli kam blong mekem faet agens long Jerusalem.* Nao long taem we King Jedekia i stap rul yet long Juda,* long namba naen yia blong hem, long namba ten manis, mo long namba ten dei blong manis ya, olgeta ya oli kamtru, nao oli putumap ol haos tapolen blong olgeta afsaed long taon ya, mo oli hivimap graon i goraon long bigfala stonwol blong hem, blong oli haed long hem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oli stap blokem taon ya i stap olsem, gogo kasem namba leven yia blong King Jedekia,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olgeta evriwan long taon ya oli hanggri tumas, from we kakae i finis olgeta. Nao long namba fo manis blong yia ya, long namba naen dei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soldia blong Babilonia oli brekem bigfala stonwol blong taon ya, oli kam insaed. Nao long naet, nating we ol soldia ya oli stap hivap raon long taon ya yet, be King Jedekia wetem olgeta soldia blong hem oli aot, oli pastru long garen blong king, nao oli gotru long doa ya we nem blong hem, “Doa we Tufala Stonwol i Joen long hem”, mo oli ronwe blong go long bigfala levelples ya daon, klosap long Jodan Reva.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ol soldia blong Babilonia oli ronem olgeta, gogo oli kasem king ya long bigfala levelples ya klosap long Jeriko, mo ol soldia blong hem oli ronwe long hem, oli livim hem i stap.</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olgeta oli holem hem, oli tekem hem i go stanap long fes blong King Nebukadnesa we i stap long taon ya Riblaha, mo long ples ya, king ya i jajem hem, i talemaot panis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oli kilim ol pikinini blong hem oli ded stret long fes blong hem, mo biaen, oli tekemaot tufala ae blong hem, mo oli fasem hem long jen, oli tekem hem i go long Babilon.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taem ya we King Nebukadnesa i stap rul long Babilonia, long namba naentin yia blong hem, long namba faef manis, mo long namba seven dei blong manis ya, Nebusaradan we i advaesa blong king mo i komanda blong ol soldia blong hem, hem i kam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bonemdaon haos blong Hae God, mo haos blong king, mo ol haos blong olgeta haeman blong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ol soldia blong hem oli go brekemdaon bigfala stonwol blong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long taon ya, hem i holem ol man we oli stap yet long taon ya, wetem olgeta we oli bin ronwe blong go joen long ol man Babilonia long taem blong faet, blong tekem olgeta i go long Babilon.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sam long olgeta we oli pua tumas, we oli no gat graon blong olgeta, hem i livim olgeta oli stap long Juda,* mo i putum olgeta blong oli stap wok long ol plantesen blong rop ya grep,* mo long ol garen.</w:t>
      </w:r>
      <w:r>
        <w:rPr>
          <w:lang w:val="bi_VU" w:bidi="bi_VU"/>
        </w:rPr>
      </w:r>
      <w:r>
        <w:rPr>
          <w:lang w:val="bi_VU" w:bidi="bi_VU"/>
        </w:rPr>
      </w:r>
    </w:p>
    <w:p>
      <w:pPr/>
      <w:r>
        <w:rPr>
          <w:lang w:val="bi_VU" w:bidi="bi_VU"/>
        </w:rPr>
      </w:r>
    </w:p>
    <w:p>
      <w:pPr/>
      <w:r>
        <w:rPr>
          <w:lang w:val="bi_VU" w:bidi="bi_VU"/>
        </w:rPr>
      </w:r>
      <w:r>
        <w:rPr>
          <w:vertAlign w:val="superscript"/>
          <w:lang w:val="bi_VU" w:bidi="bi_VU"/>
        </w:rPr>
        <w:t>13-17</w:t>
      </w:r>
      <w:r>
        <w:rPr>
          <w:lang w:val="bi_VU" w:bidi="bi_VU"/>
        </w:rPr>
        <w:t xml:space="preserve"> Mo long taem ya, ol soldia blong Babilonia oli go long haos blong Hae God, oli tekemaot ol samting ya we oli wokem long bras, oli karem olgeta i go long Babilon. Ol samting ya, i gat tu bigfala pos, mo ol kat blong karem ol bigbigfala besin blong wota, mo bigfala tang blong wota, mo ol besin blong karem asis, mo ol savel, mo ol tul blong klinim wik blong laet, mo ol besin blong insens,* mo ol narafala samting we oli wokem long bras, we ol pris* oli stap yusum blong mekem wosip long Hae God long haos blong hem. Ol bigbigfala samting ya we oli wokem long bras, we King Solomon i bin putum long haos ya bifo, oli hevi tumas blong skelem, mo olgeta oli brebrekem olgeta blong karem i go long Babilon. Ol samting ya, i gat tu bigfala pos, mo ol kat blong karem ol bigbigfala besin blong wota, mo bigfala tang ya blong wota. Tu bigfala pos ya, tufala i sem mak nomo. Tufala wanwan, longfala blong hem i kasem eit meta, mo hed blong hem oli wokem long bras, we longfala blong hem i kasem wan meta toti sentemeta. Hed ya, oli wokem olsem we i gat net i goraon long hem, mo i gat ol grenadin* olbaot long hem, we oli wokem long bras blong flasem. Mo olgeta oli tekemaot ol samting we oli wokem long gol no long silva, blong karem i go. Ol samting ya, i gat ol smol besin, mo ol sensa,* wetem ol narafala samting tu. Mo olgeta oli karem olgeta samting ya i go long Babilon.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Nebusaradan, we i komanda blong ol soldia blong King Nebukadnesa, hem i holem Seraea we i hae pris,* wetem pris* ya Sefanaea we i namba tu long hem, mo tri narafala haeman blong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hem i holem man ya we bifo i komanda blong ol soldia blong King Jedekia, mo faef advaesa blong king ya, mo man we i namba tu long komanda ya, we bifo i stap singaot ol man Juda* blong oli kam joen long faet, mo sikisti narafala haeman we oli stap yet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20-21</w:t>
      </w:r>
      <w:r>
        <w:rPr>
          <w:lang w:val="bi_VU" w:bidi="bi_VU"/>
        </w:rPr>
        <w:t xml:space="preserve"> Nao hem i tekem olgeta oli go stanap long fes blong king we i stap long distrik ya Hamat, long taon ya Riblaha, mo king i talem long ol man blong hem, blong oli wipim olgeta, mo oli kilim olgeta oli ded. Nao long fasin ya, ol soldia blong Babilonia oli karemaot ol man Juda oli gowe long kantri blong olgeta, oli go wok slef* long Babilon.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long taem ya, King Nebukadnesa blong Babilonia i tekem wan man we nem blong hem Gedalia, we papa blong hem Ahikam, mo we bubu blong hem Safan, nao i putumap hem i kam distrikejen long Juda.* Nao hem i stap lukaot long ol man we oli stap yet long Juda, we king ya i no tekem olgeta i go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23-25</w:t>
      </w:r>
      <w:r>
        <w:rPr>
          <w:lang w:val="bi_VU" w:bidi="bi_VU"/>
        </w:rPr>
        <w:t xml:space="preserve"> Nao i gat sam kapten blong ol soldia blong Juda wetem ol soldia blong olgeta oli stap, we oli no putum olgeta long han blong king blong Babilonia. Ol kapten ya, i gat Ismael, we papa blong hem Netania, mo bubu blong hem Elisama. Mo i gat Johanan, we papa blong hem Karea, mo Seraea, we papa blong hem Tanumet blong taon ya Netofa, mo Jahasania blong taon ya Mahaka. Taem olgeta ya oli harem we Gedalia i kam distrikejen, oli kam wetem ol man blong olgeta blong luk hem long Mispa. Nao hem i talem long olgeta se, “Tru, mi talem long yufala, i nogud yufala i stap fraet long ol haeman ya blong Babilonia. Sipos yufala i kam stap long ples ya, mo yufala i stap obei long king ya, bambae yufala i save stap gud oltaem nomo.” Be Ismael ya, hem i wan famle blong king blong Juda bifo, mo long sem yia ya, long namba seven manis blong hem, hem i tekem ten man i go long Mispa, nao oli kilim Gedalia i ded, mo oli kilim tu ol man Juda mo ol man Babilonia we oli stap wetem hem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olgeta man Juda, i stat long ol rijman, i go kasem ol puaman, wetem ol kapten blong ol soldia, olgeta evriwan oli girap, oli ronwe i go long Ijip, from we oli fraet long ol man Babilonia.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long taem ya we King Jehoeakin blong Juda* i stap kalabus yet long Babilon, long namba twanti seven yia blong hem, King Evilmerodak i kam king blong Babilonia. Nao long sem yia ya, long namba twelef manis blong hem, mo long namba twanti seven dei blong manis ya, king ya i tekemaot hem long kalabus, i letem hem i go fri, from we i sore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King ya i stap lukaot gud long hem, i kaen gud long hem, mo i leftemap hem i hae moa long ol narafala king we oli stap wetem hem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King Jehoeakin i no moa putum klos blong kalabus, mo i stat long taem ya, evri dei long laef blong hem, hem i stap kakae wetem king ya long haos blong hem, gogo kasem we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evri dei, king ya i stap givim mane long hem, blong i save pem ol samting we hem i wantem.</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