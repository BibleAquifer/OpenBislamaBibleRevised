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Song of Songs 1:1</w:t>
      </w:r>
      <w:r>
        <w:rPr>
          <w:lang w:val="bi_VU" w:bidi="bi_VU"/>
        </w:rPr>
      </w:r>
    </w:p>
    <w:p>
      <w:pPr/>
      <w:r>
        <w:rPr>
          <w:lang w:val="bi_VU" w:bidi="bi_VU"/>
        </w:rPr>
      </w:r>
      <w:r>
        <w:rPr>
          <w:vertAlign w:val="superscript"/>
          <w:lang w:val="bi_VU" w:bidi="bi_VU"/>
        </w:rPr>
        <w:t>1</w:t>
      </w:r>
      <w:r>
        <w:rPr>
          <w:lang w:val="bi_VU" w:bidi="bi_VU"/>
        </w:rPr>
        <w:t xml:space="preserve"> Nem blong sing ya, Sing we i Gud Moa, i Winim ol Narafala Sing, we King Solomon i wokem.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woman i talem se, “Daling. Mi wantem blong yu stap kisim mi we yu kisim mi. Yu yu laekem mi tumas. Ol fasin ya we yu stap mekem long mi, i swit moa i winim waen.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Senta ya we yu stap putum long bodi blong yu, mi mi laekem smel blong hem tumas. Mo nem blong yu tu i mekem mi mi tingbaot senta ya. Samting ya nao i mekem ol gel oli laekem yu tumas.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king blong mi, plis yu tekem mi, yumitu resis i go. Yu tekem mi mi go stap long rum blong yu. Bambae yumitu harem gud, yumitu glad, from we yumitufala i laeklaekem yumitu moa, i winim we yumitu stap harem gud long waen. I stret nomo we ol gel ya oli stap laekem yu tumas.”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talem long ol narafala woman se, “Ol woman Jerusalem,* mi mi blak, be mi naes we mi naes. Mi mi blak olsem ol haos tapolen long draeples ya Kedara, be mi naes olsem ol gudfala kaliko ya blong flasem haos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Kala blong mi i narafala, be plis yufala i no lukluk nogud long mi from. Ol brata blong mi oli kros long mi, oli mekem mi mi stap wok long plantesen blong grep,* nao san i bonem mi i jenisim kala blong mi, from we mi no gat taem blong lukaot gud long bodi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talem long man ya se, “Daling, plis yu talemaot long mi ples we bambae yu tekem ol sipsip blong yu i go long hem blong oli kakae. ?Long medel dei, taem san i strong, weples nao bambae ol sipsip ya oli go spel long hem? I no stret blong mi stap go olbaot blong lukaot yu long ol ples we ol narafala man oli stap lukaot long ol sipsip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man ya i talem long hem se, “Daling, yu yu naes moa, yu winim ol narafala woman. Sipos yu no save weples ol sipsip ya oli stap, yu folem trak blong olgeta, yu tekem ol nani blong yu oli kam kakae klosap long ol haos tapolen blong ol man blong lukaot long sipsip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“Daling, yu stap mekem we ol man oli wantem yu tumas, olsem we woman hos i save mekem ol man hos we oli stap pulum kat blong faet blong king blong Ijip oli no save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Hea blong yu we i hang i kamdaon long fes blong yu i naes tumas, mo i hanghang, i kamdaon long nek blong yu olsem ol jen blong ol flas ston.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mifala i wokem wan jen blong yu long gol, mo bambae mifala i flasem long ol bidbid we mifala i wokem long silva.”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woman ya i talem se, “King blong mi, yu stap ledaon long bed ya blong yu, mo gudfala smel blong senta blong mi i kavremapgud 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Man blong mi, mi mi laekem yu tumas. Taem yu yu slip long tufala titi blong mi, mi harem olsem we mi putum gudfala senta ya mir*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Daling, mi harem yu yu olsem bandel flaoa ya hena* we i beswan, we oli stap gru long ol plantesen long ples ya Enkedi.”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man ya i talem se, “Daling, yu naes we yu naes. Taem mi luk long ae blong yu mi save we yu yu laekem mi tumas.”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woman ya i talem se, “Daling, mi mi laekem yu moa i winim olgeta narafala man. Yu yu naes we yu naes, yu stap mekem mi mi harem gud tumas. Bambae yumitufala i go slip long gras ya we i grin 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aninit long ol sida* mo ol paentri.* Ol sida ya bambae oli olsem haos blong yumitu, mo ol paentri ya bambae oli olsem siling blong hem.</w:t>
      </w:r>
      <w:r>
        <w:rPr>
          <w:lang w:val="bi_VU" w:bidi="bi_VU"/>
        </w:rPr>
      </w:r>
      <w:r>
        <w:rPr>
          <w:lang w:val="bi_VU" w:bidi="bi_VU"/>
        </w:rPr>
      </w:r>
    </w:p>
    <w:p>
      <w:pPr/>
      <w:r>
        <w:rPr>
          <w:lang w:val="bi_VU" w:bidi="bi_VU"/>
        </w:rPr>
      </w:r>
    </w:p>
    <w:p>
      <w:pPr>
        <w:pStyle w:val="Heading2"/>
      </w:pPr>
      <w:r>
        <w:rPr>
          <w:lang w:val="bi_VU" w:bidi="bi_VU"/>
        </w:rPr>
        <w:t>Song of Songs 2:1</w:t>
      </w:r>
      <w:r>
        <w:rPr>
          <w:lang w:val="bi_VU" w:bidi="bi_VU"/>
        </w:rPr>
      </w:r>
    </w:p>
    <w:p>
      <w:pPr/>
      <w:r>
        <w:rPr>
          <w:lang w:val="bi_VU" w:bidi="bi_VU"/>
        </w:rPr>
      </w:r>
      <w:r>
        <w:rPr>
          <w:vertAlign w:val="superscript"/>
          <w:lang w:val="bi_VU" w:bidi="bi_VU"/>
        </w:rPr>
        <w:t>1</w:t>
      </w:r>
      <w:r>
        <w:rPr>
          <w:lang w:val="bi_VU" w:bidi="bi_VU"/>
        </w:rPr>
        <w:t xml:space="preserve"> Mi ya mi olsem waelflaoa ya nomo we i stap gru long ples ya Saron. Mi olsem narafala waelflaoa ya nomo, we i stap gru long levelples long medel blong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man ya i talem se, “Daling, taem yu stap wetem ol narafala woman, yu yu olsem wan gudfala waelflaoa we i stap gru long medel blong rop we i gat nil.”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woman ya i talem se, “Man blong mi, mi mi laekem yu tumas, i winim olgeta narafala man. Taem yu stap wetem ol narafala man, yu yu olsem gudfala tri ya apol* we i stap long medel blong ol narafala tri long bus. Mi mi laekem tumas blong sidaon long sed blong tri ya, mo taem mi kakae frut blong hem, mi harem i swit we i swit.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tekem mi mi go long haos ya we yu stap mekem lafet long hem, mo yu stap soemaot i klia we yu laekem mi tumas.</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Yu putum lef han blong yu aninit long hed blong mi, mo yu stap holeholem mi long raet han blong yu. Oltaem mi wantem yu tumas, nao mi kam slak olgeta from. Plis yu givim drae grep long mi, blong mi kakae, mi strong bakegen, mo yu givim apol long mi, blong mi kakae, mi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man ya i talem long ol woman ya se, “Ol woman Jerusalem, plis yufala i mekem wan strong promes long mi long nem blong anamol ya dia* mo gudfala anamol ya gasel,* se bambae yufala i no save spolem mitufala taem mitufala i stap wanples.”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woman i talem se, “Mi stap harem voes blong man blong mi. Hem i stap resis antap long ol hil i stap kam, hem i stap krosem ol hil, blong spid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save ron kwik tumas olsem gudfala anamol ya gasel.* Hem i save spid olsem wan smol man dia. Hem i stap stanap afsaed long wol blong haos, i stap lukluk i kamtru long windo, i stap lukluk 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stap toktok wetem mi.” Nao man ya i talem se, “!Ale, daling yu girap! Yu yu naes we yu naes, yu kam afsaed, yumitufala i go.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Koltaem i finis nao. Rentaem i finis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Naoia, long bus, ol waelflaoa oli stap kamkamaot. Naoia i taem blong ol pijin oli stap singsingaot, mo long bus, mi harem ol sotleg* oli stap krae.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ol figtri* oli stap karem kakae, mo ol rop ya grep* oli stap karem flaoa we i mekem ples i smel gud tumas. !Daling yu girap! Yu yu naes we yu naes, yu kam afsaed, yumitufala i go.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stap haed olsem wan sotleg we i fraet, i stap haed long hol blong ston. Plis, mi wantem harem voes blong yu, we i gud we i gud. Mo mi wantem luk fes blong yu, we i naes we i naes.”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man ya i talem long ol woman ya se, “Plis yufala i go ronem ol wael dog ya, yufala i holem olgeta. I nogud oli spolem plantesen blong mitufala. Ol grep long plantesen ya oli karem flaoa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woman ya i talem se, “Daling, mi mi laekem yu tumas. Yu yu blong mi, mo mi mi blong yu. Yu yu stap lidim ol sipsip blong yu, oli pas long ples blong waelflaoa blong oli tekem kakae,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oli stap long ples ya gogo kasem we kol win blong moning i blu i kam mo tudak i lus, delaet i kamtru. Daling, plis yu kambak kwik olsem anamol ya gasel, yu spid olsem smol man dia blong hil blong ples ya Beta.</w:t>
      </w:r>
      <w:r>
        <w:rPr>
          <w:lang w:val="bi_VU" w:bidi="bi_VU"/>
        </w:rPr>
      </w:r>
      <w:r>
        <w:rPr>
          <w:lang w:val="bi_VU" w:bidi="bi_VU"/>
        </w:rPr>
      </w:r>
    </w:p>
    <w:p>
      <w:pPr/>
      <w:r>
        <w:rPr>
          <w:lang w:val="bi_VU" w:bidi="bi_VU"/>
        </w:rPr>
      </w:r>
    </w:p>
    <w:p>
      <w:pPr>
        <w:pStyle w:val="Heading2"/>
      </w:pPr>
      <w:r>
        <w:rPr>
          <w:lang w:val="bi_VU" w:bidi="bi_VU"/>
        </w:rPr>
        <w:t>Song of Songs 3:1</w:t>
      </w:r>
      <w:r>
        <w:rPr>
          <w:lang w:val="bi_VU" w:bidi="bi_VU"/>
        </w:rPr>
      </w:r>
    </w:p>
    <w:p>
      <w:pPr/>
      <w:r>
        <w:rPr>
          <w:lang w:val="bi_VU" w:bidi="bi_VU"/>
        </w:rPr>
      </w:r>
      <w:r>
        <w:rPr>
          <w:vertAlign w:val="superscript"/>
          <w:lang w:val="bi_VU" w:bidi="bi_VU"/>
        </w:rPr>
        <w:t>1</w:t>
      </w:r>
      <w:r>
        <w:rPr>
          <w:lang w:val="bi_VU" w:bidi="bi_VU"/>
        </w:rPr>
        <w:t xml:space="preserve"> Daling, long naet, taem mi stap slip long bed blong mi, oltaem mi stap drim long yu, se mi stap lukaot yu be mi no save faenem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luk se mi stap go long olgeta ples long taon ya. Mi stap pas long ol big rod, mo long ol smosmol rod, mi stap lukaot yu. Mi lukaot, mi lukaot, mi lukaot, be mi no save faenem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polis we oli stap wokbaot blong gad long taon ya, oli luk mi, nao mi askem long olgeta se, ‘Mi mi stap lukaot man blong mi. ?Yufala i no luk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taem mi livim olgeta, wantaem nomo mi faenem yu. Nao mi holem yu, we mi no save lego yu nating, gogo mi tekem yu yu go long haos blong mama blong mi, long rum ya we mi mi bon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man ya i talem long ol woman ya bakegen se, “Ol woman Jerusalem,* plis yufala i mekem wan strong promes long mi long nem blong anamol ya dia* mo gudfala anamol ya gasel,* se bambae yufala i no save spolem mitufala taem mitufala i stap wanples.”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woman i talem se, “?Wanem samting ya we i aot long draeples longwe, we i stap stanap stret olsem smok blong faea? Smel blong hem i gud tumas, i olsem smel blong insens* mo mir,* we ol treda oli stap salem.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!A, King Solomon ya! Hem i stap sidaon long jea blong hem, mo ol man blong hem oli stap karem hem i kam. I gat sikisti man we oli nambawan soldia blong Isrel,* oli stap gad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ya evriwan oli waes gud blong faet long naef blong faet. Olgeta oli go long faet plante taem, mo oli save faet gud tumas. Olgeta evriwan oli hangemrere naef blong faet, blong oli save blokem ol man we oli wantem kam faet long olgeta long naet.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oli stap karem king ya long spesel jea blong hem we oli wokem long timba we i beswan.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leg blong jea ya, ol man we oli wokem oli blokem olgeta long silva blong flasemgud olgeta. Mo kaliko we oli putum antap long hem, oli flasem long gol. Mo ol pilo blong jea ya oli blokem long kaliko, we kala blong hem i pepol, we ol woman Jerusalem* oli bin wokem, from we oli laekem king ya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woman Jerusalem, yufala i kam luk hem. Hem i stap werem hat ya blong king we mama blong hem i bin putum long hed blong hem bifo, long dei ya we hem i mared, we hem i stap harem i gud tumas.”</w:t>
      </w:r>
      <w:r>
        <w:rPr>
          <w:lang w:val="bi_VU" w:bidi="bi_VU"/>
        </w:rPr>
      </w:r>
      <w:r>
        <w:rPr>
          <w:lang w:val="bi_VU" w:bidi="bi_VU"/>
        </w:rPr>
      </w:r>
    </w:p>
    <w:p>
      <w:pPr/>
      <w:r>
        <w:rPr>
          <w:lang w:val="bi_VU" w:bidi="bi_VU"/>
        </w:rPr>
      </w:r>
    </w:p>
    <w:p>
      <w:pPr>
        <w:pStyle w:val="Heading2"/>
      </w:pPr>
      <w:r>
        <w:rPr>
          <w:lang w:val="bi_VU" w:bidi="bi_VU"/>
        </w:rPr>
        <w:t>Song of Songs 4:1</w:t>
      </w:r>
      <w:r>
        <w:rPr>
          <w:lang w:val="bi_VU" w:bidi="bi_VU"/>
        </w:rPr>
      </w:r>
    </w:p>
    <w:p>
      <w:pPr/>
      <w:r>
        <w:rPr>
          <w:lang w:val="bi_VU" w:bidi="bi_VU"/>
        </w:rPr>
      </w:r>
      <w:r>
        <w:rPr>
          <w:vertAlign w:val="superscript"/>
          <w:lang w:val="bi_VU" w:bidi="bi_VU"/>
        </w:rPr>
        <w:t>1</w:t>
      </w:r>
      <w:r>
        <w:rPr>
          <w:lang w:val="bi_VU" w:bidi="bi_VU"/>
        </w:rPr>
        <w:t xml:space="preserve"> Nao man ya i talem se, “Daling, yu yu naes we yu naes. Nating we kaliko i blokem fes blong yu, be mi save makem long ae blong yu se yu yu laekem mi tumas. Hea blong yu i stap muvmuv olbaot, olsem ol nani ya we oli stap jamjam, oli stap kamdaon long hil long Gilead.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tut blong yu oli waet gud olsem sipsip we man i jes katemaot hea blong hem, nao i wasem bodi blong hem i waet gud. I no gat wan long ol tut blong yu i foldaon, olgeta evriwan oli sem mak nomo, mo oli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Maot blong yu i olsem riben we i red, mo taem yu toktok, i naes we i naes. Nating we kaliko i blokem fes blong yu, be kala blong hem i stap saenaot i kasem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Nek blong yu i naes tumas, i raon mo i smut olsem wajhaos* blong papa blong mi, mo ol bidbid long nek blong yu oli olsem wan taosen sil* blong ol strong man blong faet we oli hangem raon long wajhaos ya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Tufala titi blong yu i naes tumas, tufala i naes olsem tu anamol ya gasel.* Tufala i olsem tu anamol ya dia* we tufala i twin, we tufala i stap kakae gras long ples blong waelflaoa.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mi go stap long hil ya we i gat fulap senta ya mir long hem, mo long hil ya we i olsem hip blong senta ya frangkinsens,* gogo kasem we kol win blong moning i blu i kam, mo tudak i lus, delaet i kamtru.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Daling, yu yu naes tumas. Bodi blong yu i nambawan, i no gat wan mak nating i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yu woman blong mi, yu kam wetem mi. Bambae yumitufala i aot long ol hil ya long Lebanon. Bambae yumitufala i aot long kantri ya, yumitu go. Bae yumitu aot long top blong hil ya Amana yumitu godaon. Bae yumitu aot long hil ya Seniri we narafala nem blong hem Hemon, we i ples blong laeon mo leped.*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Daling, yu yu woman blong mi. Long fasin ya we yu lukluk i kam long mi, mo long jen ya we yu hangem long nek blong yu, wantaem nomo, yu brekemgud hat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woman blong mi. Ol fasin ya we yu stap mekem long mi we yumitu i stap wanples, oli stap mekem mi mi glad oltaem nomo. Ol fasin ya blong yu i gud moa, i winim waen, mo senta we yu yu putum, smel blong hem i gud moa, i winim olgeta lif we oli gat gudfala smel.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Daling, maot blong yu i swit olsem hani,* mo tang blong yu i swit olsem melek wetem hani. Smel blong klos blong yu i gud tumas, i olsem smel blong senta ya we i kam long Lebanon.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“Daling, yu yu woman blong mi. Yu yu olsem wan gudfala ples blong spel we i blong mi, mi wan. Yu yu olsem wan smol ples blong spel blong mi, we stonwol i goraon long hem. Yu yu olsem wan springwota we mi wan nomo mi save dring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ples ya, ol tri oli stap gru gud tumas. Oli stap gru olsem plantesen blong grenadin* we i stap karem ol nambawan frut. Long ples ya, i gat ol gudgudfala samting oli stap gru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gat hena* mo nad* mo safron* mo kalamas* mo sinamon.* Mo i gat olkaen insens i stap long hem. Mir* mo alos* tu i gru long ples ya, wetem ol narafala samting blong wokem senta we smel blong olgeta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Oltaem, ol springwota oli stap wasem ples ya, mo ol wota oli stap ron i kam long hem, wetem ol smosmol wota we oli kamaot long ol hil long kantri ya Lebanon.”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woman ya i talem se, “Not win, yu girap. Saot win, yu blu i kam long mi. Yutufala i mekem we ples ya i fulap long gudfala smel. Yutufala i mekem we daling blong mi i kam long gudfala ples ya blong spel blong hem, blong i kakae ol nambawan frut blong ples ya.”</w:t>
      </w:r>
      <w:r>
        <w:rPr>
          <w:lang w:val="bi_VU" w:bidi="bi_VU"/>
        </w:rPr>
      </w:r>
      <w:r>
        <w:rPr>
          <w:lang w:val="bi_VU" w:bidi="bi_VU"/>
        </w:rPr>
      </w:r>
    </w:p>
    <w:p>
      <w:pPr/>
      <w:r>
        <w:rPr>
          <w:lang w:val="bi_VU" w:bidi="bi_VU"/>
        </w:rPr>
      </w:r>
    </w:p>
    <w:p>
      <w:pPr>
        <w:pStyle w:val="Heading2"/>
      </w:pPr>
      <w:r>
        <w:rPr>
          <w:lang w:val="bi_VU" w:bidi="bi_VU"/>
        </w:rPr>
        <w:t>Song of Songs 5:1</w:t>
      </w:r>
      <w:r>
        <w:rPr>
          <w:lang w:val="bi_VU" w:bidi="bi_VU"/>
        </w:rPr>
      </w:r>
    </w:p>
    <w:p>
      <w:pPr/>
      <w:r>
        <w:rPr>
          <w:lang w:val="bi_VU" w:bidi="bi_VU"/>
        </w:rPr>
      </w:r>
      <w:r>
        <w:rPr>
          <w:vertAlign w:val="superscript"/>
          <w:lang w:val="bi_VU" w:bidi="bi_VU"/>
        </w:rPr>
        <w:t>1</w:t>
      </w:r>
      <w:r>
        <w:rPr>
          <w:lang w:val="bi_VU" w:bidi="bi_VU"/>
        </w:rPr>
        <w:t xml:space="preserve"> Nao man ya i talem se, “Daling, yu yu woman blong mi. Mi mi kam insaed finis long gudfala ples ya blong mi. Naoia mi stap tekem mir mo ol lif we i gat gudfala smel. Naoia mi stap kakae hani mo bed blong hem, mo mi stap dring waen mo melek.” Nao ol woman ya oli talem se, “Tufala, yutufala i gohed, yutufala i kakae, yutufala i dring, gogo yutufala i drong long fasin ya we yutufala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woman i talem se, “Mi mi stap slip, be mi stap tingbaot man ya blong mi, nao mi drim, mi luk se hem i stap kilkilim doa blong mi, mo i stap singaot i kam. Hem i talem long mi se, ‘Daling, yu yu woman blong mi. Maeswitat, yu yu naes we yu naes. Plis yu letem mi mi kam insaed. Hed blong mi i wetwet long wota blong naet mo hea blong mi i wetwet gud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mi mi talem long hem se, ‘Mi mi tekemaot klos blong mi finis blong mi slip, mi no save putum bakegen. Mi wasem leg blong mi finis, mi no wantem mekem i doti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daling blong mi i pusum han blong hem i kamtru long hol blong doa, mo mi mi harem gud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mi girap blong letem hem i kam insaed. Taem mi holem handel blong doa ya, han blong mi i wetwet gud long mir,* mo ol fingga blong mi oli fulap gud long wota blong mir.</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openem doa blong hem i kam insaed, be hem i go finis. Mi wantem tumas blong harem voes blong hem. Mi lukaot hem, be mi no faenem hem. Mi traem singaot hem, be hem i no ansa.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polis we oli stap wokbaot long taon ya mo we oli stap gad long bigfala stonwol blong hem, oli kilim mi, oli mekem mi mi karekil, mo oli pulumaot kot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woman Jerusalem,* plis yufala i mekem wan promes long mi, se sipos yufala i faenem man blong mi, bambae yufala i talemaot long hem we mi mi stap wantem hem tumas, gogo mi kam slak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 woman ya oli talem long hem se, “Yu yu naes moa i winim ol narafala woman, be man blong yu i no naes moa winim ol narafala man, hem i sem mak nomo long olgeta. ?From wanem mifala i mas mekem promes olsem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talem long olgeta se, “Man blong mi, hem i strong, mo i naes we i naes. Long ten taosen man, hem nomo i naes olsem.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Fes blong hem i braon mo i smut. Mo hea blong hem i blak we i blak mo i sofsof 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Ae blong hem i naes we i naes, olsem sotleg* we oltaem i stap klosap long reva. Ae blong hem i klin gud, mo i saen olsem flas ston long ring.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Fes blong hem i naes tumas, i olsem garen we i fulap gud long ol plan we lif blong olgeta i gat gudfala tes. Mo maot blong hem i red gud, olsem gudfala flaoa ya lili, mo i wetwet gud long senta ya mir.</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Han blong hem i strong mo i naes, mo hem i stap putum ol ring we oli flasem long gudfala ston. Bodi blong hem i saen olsem tut blong elefen we oli ravem i saen gud, mo oli flasem long ol flas ston ya safaea.*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Leg blong hem i olsem tufala pos we oli wokem long gudfala ston ya alabasta,* we stamba blong tufala oli wokem long gol. Taem mi luk hem, mi stap tingbaot ol bigbigfala hil ya long Lebanon, wetem ol sida* blong ples ya we oli longlongfala.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Maot blong hem i swit tumas blong kisim, mo evri haf blong bodi blong hem, mi mi laekem tumas. “Ol woman Jerusalem, tru, man ya blong mi, hem i stret olsem we mi mi talem.”</w:t>
      </w:r>
      <w:r>
        <w:rPr>
          <w:lang w:val="bi_VU" w:bidi="bi_VU"/>
        </w:rPr>
      </w:r>
      <w:r>
        <w:rPr>
          <w:lang w:val="bi_VU" w:bidi="bi_VU"/>
        </w:rPr>
      </w:r>
    </w:p>
    <w:p>
      <w:pPr/>
      <w:r>
        <w:rPr>
          <w:lang w:val="bi_VU" w:bidi="bi_VU"/>
        </w:rPr>
      </w:r>
    </w:p>
    <w:p>
      <w:pPr>
        <w:pStyle w:val="Heading2"/>
      </w:pPr>
      <w:r>
        <w:rPr>
          <w:lang w:val="bi_VU" w:bidi="bi_VU"/>
        </w:rPr>
        <w:t>Song of Songs 6:1</w:t>
      </w:r>
      <w:r>
        <w:rPr>
          <w:lang w:val="bi_VU" w:bidi="bi_VU"/>
        </w:rPr>
      </w:r>
    </w:p>
    <w:p>
      <w:pPr/>
      <w:r>
        <w:rPr>
          <w:lang w:val="bi_VU" w:bidi="bi_VU"/>
        </w:rPr>
      </w:r>
      <w:r>
        <w:rPr>
          <w:vertAlign w:val="superscript"/>
          <w:lang w:val="bi_VU" w:bidi="bi_VU"/>
        </w:rPr>
        <w:t>1</w:t>
      </w:r>
      <w:r>
        <w:rPr>
          <w:lang w:val="bi_VU" w:bidi="bi_VU"/>
        </w:rPr>
        <w:t xml:space="preserve"> Nao ol woman ya oli talem long hem se, “?Yu yu naes moa, yu winim ol narafala woman, be man blong yu i stap wea? Yu traem talemaot long mifala weples hem i go, blong mifala i save halpem yu blong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woman ya i talem se, “Hem i go spel long gudfala ples blong hem, we ol tri ya balsam* oli stap gru long hem. Hem i stap harem gud long ples ya, mo i stap tekem ol flaoa blong lili.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ya, hem i blong mi, mo mi mi blong hem. Hem i stap lidim ol sipsip blong hem, oli pas long ples blong waelflaoa blong oli tekem kakae.”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man i talem se, “Daling, yu yu naes we yu naes. Taem mi luk yu, mi harem gud tumas, olsem we mi stap luk taon ya Tijaha. Taem mi lukluk i kam long yu, mi glad tumas, olsem we mi stap luk gudfala taon ya Jerusalem.* Taem mi luk yu, mi sek gud, olsem we mi sek long ol soldia we oli leftemap flaeg, oli maj i go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Plis yu tanem fes blong yu, yu no lukluk mi. Ae blong yu i stap spolemgud tingting blong mi. Hea blong yu i stap muvmuv olbaot, olsem ol nani we oli stap jamjam, oli stap kamdaon long hil long Gilead.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tut blong yu oli waet gud olsem sipsip we man i jes katemaot hea blong hem, nao i wasem bodi blong hem i waet gud. I no gat wan long ol tut blong yu i foldaon, olgeta evriwan oli sem mak nomo, mo oli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Nating we kaliko i blokem fes blong yu, be kala blong hem i stap saenaot i kasem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king, mo mi gat sikisti woman blong mi, we oli kwin, mo eiti narafala woman blong mi, mo ol yang gel we oli plante we plante, we man i no save kaontem olgeta, be nating.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olsem flaoa we i naes we i naes, mo mi mi laekem yu tumas. Yu yu wan dota nomo we mama blong yu i gat, mo hem i lavem yu moa, i winim ol narafala pikinini blong hem. Olgeta yang gel oli stap lukluk i kam long yu, mo oli stap presem yu. Ol kwin ya blong mi mo ol narafala woman ya blong mi, oli stap sing blong leftemap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oli talem se, ‘?Hu woman ya we taem i lukluk i kam, mifala i luk olsem we delaet i kamtru? Hem i naes we i naes, mo fes blong hem i saen we i saen, olsem san mo mun.’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kamdaon mi stap finis long plantesen blong tri ya amon.* Mi kam blong luk ol yang tri long levelples long medel blong tufala hil ya. Mi kamdaon blong luk ol niufala lif blong grep,* mo ol gudfala flaoa blong grenadin.*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Naoia tingting blong mi i no moa save stap kwaet. Mi mi olsem man blong faet we i gat kat blong faet blong hem, we oltaem nomo i wantem tumas blong go long faet. Oltaem nomo, mi mi wantem tumas blong yumitufala i stap wanples.”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 woman ya oli talem se, “!Woman Sulam, yu kambak! !Plis yu kambak! !Mifala i wantem lukluk yu we yu danis!” Nao woman ya i talem long olgeta se, “?From wanem yufala i wantem lukluk mi olsem? ?From wanem yufala i wantem mekem mi mi danis, mi kam olsem man blong wokem konset long fes blong ol man?”</w:t>
      </w:r>
      <w:r>
        <w:rPr>
          <w:lang w:val="bi_VU" w:bidi="bi_VU"/>
        </w:rPr>
      </w:r>
      <w:r>
        <w:rPr>
          <w:lang w:val="bi_VU" w:bidi="bi_VU"/>
        </w:rPr>
      </w:r>
    </w:p>
    <w:p>
      <w:pPr/>
      <w:r>
        <w:rPr>
          <w:lang w:val="bi_VU" w:bidi="bi_VU"/>
        </w:rPr>
      </w:r>
    </w:p>
    <w:p>
      <w:pPr>
        <w:pStyle w:val="Heading2"/>
      </w:pPr>
      <w:r>
        <w:rPr>
          <w:lang w:val="bi_VU" w:bidi="bi_VU"/>
        </w:rPr>
        <w:t>Song of Songs 7:1</w:t>
      </w:r>
      <w:r>
        <w:rPr>
          <w:lang w:val="bi_VU" w:bidi="bi_VU"/>
        </w:rPr>
      </w:r>
    </w:p>
    <w:p>
      <w:pPr/>
      <w:r>
        <w:rPr>
          <w:lang w:val="bi_VU" w:bidi="bi_VU"/>
        </w:rPr>
      </w:r>
      <w:r>
        <w:rPr>
          <w:vertAlign w:val="superscript"/>
          <w:lang w:val="bi_VU" w:bidi="bi_VU"/>
        </w:rPr>
        <w:t>1</w:t>
      </w:r>
      <w:r>
        <w:rPr>
          <w:lang w:val="bi_VU" w:bidi="bi_VU"/>
        </w:rPr>
        <w:t xml:space="preserve"> Nao man ya i talem se, “!Daling, yu yu naes we yu naes! Taem yu putum sandel, tufala leg blong yu i naes tumas. Mo leg blong yu antap, tufala i saes gud, olsem we man we i gat gudhan i wokem tufala.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gat wan dis i stap we neva i emti samtaem, oltaem i fulap gud long waen we i beswan. Mo i gat bandel wit* i stap, we ol flaoa ya lili oli stap raon long hem blong flasem.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Tufala titi blong yu i naes tumas. Tufala i olsem tu anamol ya dia* we tufala i twin, tufala i naes olsem tu anamol ya gasel.*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Nek blong yu i naes tumas, mo i smut olsem wajhaos* we oli flasem long tut blong elefen. Ae blong yu i saen olsem wota long wel, klosap long doa* blong bigfala stonwol long taon ya Hesbon. Nus blong yu i naes we i naes. Taem mi luk, mi stap tingbaot gudfala wajhaos ya long Lebanon, we i stap lukluk i kam long Damaskes.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Hed blong yu i no save hang, oltaem i stap stanap stret nomo. Taem mi luk, mi stap tingbaot bigfala hil ya Kamel. Mo hea blong yu i naes tumas. Taem yu tantanem wetem ol flas samting, hem i stap saen olsem silik we i saen gud. Nating we mi mi king, be i save mekem mi mi stap kwaet, olsem man we i stap long kalabus.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yu naes we yu naes. Ol fasin ya we yu stap mekem long mi we yumitu stap wanples oli stap mekem mi mi harem gud tumas.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olsem wan naes pamtri* we i longfala, mo tufala titi blong yu i olsem tu gudfala bandel frut ya det.*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mi klaem long pamtri ya, mi tekem frut blong hem. Long mi, tufala titi blong yu i naes olsem tu bandel frut ya grep we i swit. Mo maot blong yu, mi harem smel blong hem i gud tumas olsem apol,*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kis blong yu i swit, i olsem waen we i beswan olgeta.” Nao woman ya i talem se, “Ale, daling, mi wantem waen ya i ron i go stret long yu, i wasem maot blong yu mo tut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woman blong yu, mo yu yu wantem mi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kam, yumitu ronwe long taon ya. Long naet, bambae yumitufala i go stap long wan vilej longwe.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bambae yumitufala i girap long eli moning, yumitu go luk ol rop ya grep, se oli stat gru finis no no yet. Bambae yumitu go luk ol grep ya wetem ol grenadin se oli karem flaoa finis no no yet. Long ples ya nao, bambae mi soemaot long yu we mi mi laekem yu tumas.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yu save harem gudfala smel blong ol frut ya mandrek* mo blong ol gudgudfala frut ya tu we oli stap klosap long doa blong yumitu. Daling, ol gudgudfala fasin ya we yumitufala i save harem gud long hem, ol olfala fasin wetem ol niuwan, mi mi stap holemtaet olgeta se oli blong yu nomo.</w:t>
      </w:r>
      <w:r>
        <w:rPr>
          <w:lang w:val="bi_VU" w:bidi="bi_VU"/>
        </w:rPr>
      </w:r>
      <w:r>
        <w:rPr>
          <w:lang w:val="bi_VU" w:bidi="bi_VU"/>
        </w:rPr>
      </w:r>
    </w:p>
    <w:p>
      <w:pPr/>
      <w:r>
        <w:rPr>
          <w:lang w:val="bi_VU" w:bidi="bi_VU"/>
        </w:rPr>
      </w:r>
    </w:p>
    <w:p>
      <w:pPr>
        <w:pStyle w:val="Heading2"/>
      </w:pPr>
      <w:r>
        <w:rPr>
          <w:lang w:val="bi_VU" w:bidi="bi_VU"/>
        </w:rPr>
        <w:t>Song of Songs 8:1</w:t>
      </w:r>
      <w:r>
        <w:rPr>
          <w:lang w:val="bi_VU" w:bidi="bi_VU"/>
        </w:rPr>
      </w:r>
    </w:p>
    <w:p>
      <w:pPr/>
      <w:r>
        <w:rPr>
          <w:lang w:val="bi_VU" w:bidi="bi_VU"/>
        </w:rPr>
      </w:r>
      <w:r>
        <w:rPr>
          <w:vertAlign w:val="superscript"/>
          <w:lang w:val="bi_VU" w:bidi="bi_VU"/>
        </w:rPr>
        <w:t>1</w:t>
      </w:r>
      <w:r>
        <w:rPr>
          <w:lang w:val="bi_VU" w:bidi="bi_VU"/>
        </w:rPr>
        <w:t xml:space="preserve"> “Sipos mama blong mi i bin bonem yu mo i bin givim titi long yu, nao yu yu stret brata blong mi, hemia bambae i moa gud. Sipos i olsem, taem mi mi mitim yu long taon, bambae mi save kis long yu, mo mi save toktok wetem yu we ol man bambae oli no save tingting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i olsem, bambae mi save tekem yu yumitu go long haos blong mama blong yumi, nao long ples ya, bambae yu save tijim mi blong soemaot we mi mi laekem yu tumas. Bambae mi givim waen long yu we i miks wetem ol lif we i gat gudfala tes, mo bambae mi givim wota blong grenadin* long yu blong yu dring.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 save putum lef han blong yu aninit long hed blong mi, mo yu save holeholem mi long raet han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woman Jerusalem, plis yufala i mekem wan strong promes long mi, se bambae yufala i no save spolem mitufala taem mitufala i stap wanples.”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woman ya oli talem se, “?Hu woman ya longwe long draeples i stap wokbaot i kam, we hem wetem man blong hem tufala i stap holeholem han blong tufala?” Nao woman ya i talem se, “Daling. Mi mi wekemap yu aninit long apol,* long ples ya we yu yu bon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Plis, yu no tingbaot ol narafala woman, yu holem mi nomo mi stap long tingting blong yu. Bambae yu no tekem narafala woman i kam stap wanples wetem yu, yu letem mi nomo mi kam stap wetem yu. Fasin ya we yumitufala i laeklaekem yumitufala, hem i gat paoa, man i no save blokem, olsem we ded i gat paoa, man i no save blokem. Fasin ya we yumitufala i stap wantem yumitufala tumas, hem i strong tumas blong blokem, olsem we Hom* blong ol Dedman i strong tumas, man i no save ronwe long hem. Fasin ya i stap kamaot olsem faea we i laet bigwan, mo i stap bon strong tumas olsem faea we i red we i red.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olsem wan bigfala faea we wota i no save kilim, we i no gat wan wota we i ron bigwan we i naf blong draonem. Be fasin ya, man i no save pem. Sipos wan man i traem blong pem, nating we hem i rere blong givim olgeta gudgudfala samting we hem i gat, be ol woman bambae oli stap laf nogud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brata blong woman ya oli talem se, “Mifala i gat wan sista blong mifala we hem i yangfala, we titi blong hem i no gat yet. ?Sipos wan yang man i kam, i stap mekem fren wetem hem, bambae mifala i mekem olsem wanem long gel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hem i strong olsem wan stonwol, bambae mifala i bildim wan wajhaos* long silva, blong mekem stonwol ya i strong moa. Be sipos hem i olsem wan doa, bambae mifala i blokemgud hem long ol plang we oli wokem long wud ya sida.*”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woman ya i talem se, “Mi mi wan stonwol ya, mo tufala titi blong mi i olsem tufala wajhaos blong hem. Man blong mi i save we hem nomo i stap mekem mi mi harem gud, mi stap long pis.”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man ya i talem se, “Mi mi king, mi gat wan plantesen grep* blong mi we i stap long ples ya Balamon, mo i gat ol fama we oli stap rentem plantesen ya long mi. Olgeta ya wanwan oli stap pem ren long mi long faef handred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glad tumas long ol vatu ya blong hem, mo ol fama ya tu, olgeta wanwan oli glad long ol profit blong olgeta we wan handred taosen vatu long wan, be mi gat wan narafala plantesen we i blong mi, mi wan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“Daling, yu yu stap long gudfala ples ya blong spel, plis mi wantem harem voes blong yu. Ol fren blong mi oli stap wet blong harem yu yu toktok.”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woman ya i talem se, “Daling, plis yu kam kwik long mi olsem anamol ya gasel,* yu spid olsem wan smol man dia* blong hil we i aot long ples blong ol lif ya we i gat gudfala smel, i stap kam.”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