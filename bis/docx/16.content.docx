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pStyle w:val="Heading2"/>
      </w:pPr>
      <w:r>
        <w:rPr>
          <w:lang w:val="bi_VU" w:bidi="bi_VU"/>
        </w:rPr>
        <w:t>License Information</w:t>
      </w:r>
      <w:r>
        <w:rPr>
          <w:lang w:val="bi_VU" w:bidi="bi_VU"/>
        </w:rPr>
      </w:r>
    </w:p>
    <w:p>
      <w:pPr/>
      <w:r>
        <w:rPr>
          <w:lang w:val="bi_VU" w:bidi="bi_VU"/>
        </w:rPr>
      </w:r>
      <w:r>
        <w:rPr>
          <w:b/>
          <w:lang w:val="bi_VU" w:bidi="bi_VU"/>
        </w:rPr>
        <w:t>Open Bislama Bible Revised</w:t>
      </w:r>
      <w:r>
        <w:rPr>
          <w:lang w:val="bi_VU" w:bidi="bi_VU"/>
        </w:rPr>
        <w:t xml:space="preserve"> (Bislama) is based on</w:t>
      </w:r>
      <w:r>
        <w:rPr>
          <w:lang w:val="bi_VU" w:bidi="bi_VU"/>
        </w:rPr>
        <w:t xml:space="preserve">: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Nehemiah 1:1</w:t>
      </w:r>
      <w:r>
        <w:rPr>
          <w:lang w:val="bi_VU" w:bidi="bi_VU"/>
        </w:rPr>
      </w:r>
    </w:p>
    <w:p>
      <w:pPr/>
      <w:r>
        <w:rPr>
          <w:lang w:val="bi_VU" w:bidi="bi_VU"/>
        </w:rPr>
      </w:r>
      <w:r>
        <w:rPr>
          <w:vertAlign w:val="superscript"/>
          <w:lang w:val="bi_VU" w:bidi="bi_VU"/>
        </w:rPr>
        <w:t>1</w:t>
      </w:r>
      <w:r>
        <w:rPr>
          <w:lang w:val="bi_VU" w:bidi="bi_VU"/>
        </w:rPr>
        <w:t xml:space="preserve"> Buk ya i stori blong Nehemaea, we papa blong hem Hakalia. Nao Nehemaea i talem se, “Long taem ya we King Ataksekses i rul long Pesia, long namba twanti yia blong hem, long manis ya Kislef*, mi mi stap long Babilonia, long bigfala taon ya Susa, we hedkwota blong king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Hanani we i wan brata blong mi, wetem sam narafala man, oli aot long Juda*, oli kamtru long ples ya. Mo mi mi askem long olgeta se, ‘Olgeta. ?Ol laen* ya blong yumi we bifo oli stap wok slef* long kantri ya be oli aot, oli gobak long Jerusalem* bakegen, naoia oli stap olsem wanem? ?Mo taon ya Jerusalem, naoia i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olgeta oli talem long mi se, ‘O, mifala ya we i gobak, mifala i stap trabol tumas yet, mo ol man afsaed oli stap lukluk rabis long mifala. Mo bigfala stonwol blong Jerusalem ya we i brokdaon bifo, i stap olsem nomo yet. Mo ol doa* blong hem we olgeta oli bonem bifo, oli stap olsem nomo kam kasem naoia.’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taem mi harem tok ya, mi sidaon, mi krae. “Nao mi mi livim kakae blong mi long tutri dei olsem, mi stap krae from olgeta ya. Mo mi stap prea long God,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 talem se, ‘Hae God, yu yu God blong heven. Yu yu hae we yu hae, mo mifala i fraet blong kam klosap long yu. Yu yu tru, mo oltaem yu stap holem promes* ya we yu mekem wetem ol olfala bubu blong mifala bifo. Oltaem, yu stap mekem i gud tumas long olgeta we oli lavem yu, mo we oli stap mekem ol samting we yu yu talem.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 ‘Hae God, plis yu lukluk long mi. Long dei mo long naet, mi mi stap prea from mifala ol laen* blong Isrel.* Mifala i man blong wok blong yu. Plis yu harem prea blong mi. Long fes blong yu, mi mi talemaot se mifala i mekem i no stret. Mo i stat long ol olfala bubu blong mifala bifo olgeta, kam kasem tede, mifala evriwan i stap mekem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Mifala i mekem i nogud tumas long yu, mo mifala i no mekem ol samting we yu yu talem. Mifala i no folem ol loa ya blong yu we Moses, man blong wok blong yu bifo i bin givim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Plis yu no fogetem tok ya we yu talem long hem bifo se, “Moses. Yufala i laen blong Isrel, be sipos yufala i no holemgud ol tok blong mi, bambae mi mi ronemaot yufala i go wanwan long ol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biaen, sipos yufala i tanem tingting blong yufala, yufala i kambak long mi bakegen, mo yufala i mekem ol samting we mi mi talem long yufala, bambae mi mi tekem yufala i kambak bakegen long ples ya we i stret ples blong mekem wosip long mi. Mi mi jusumaot ples ya, mo i nomata sipos yufala i stap olbaot long evri ples long wol, be bambae mi mi save tekem yufala i kambak long hem, blong yufala i stap mekem wosip 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 ‘Masta*, mifala i man blong wok blong yu, mifala i man blong yu nomo. Long paoa blong yu, mo long strong han blong yu, yu yu sevem mifala finis.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Plis yu harem prea blong mi wetem ol prea blong ol narafala man blong yu tu, we olgeta oli wantem leftemap nem blong yu. Mo plis yu mekem mi mi win tede, mo yu mekem we king ya bambae i gat sore long mi.’ “Long taem ya, mi mi stued blong king, we wok blong mi i blong lukaot long waen blong hem.”</w:t>
      </w:r>
      <w:r>
        <w:rPr>
          <w:lang w:val="bi_VU" w:bidi="bi_VU"/>
        </w:rPr>
      </w:r>
      <w:r>
        <w:rPr>
          <w:lang w:val="bi_VU" w:bidi="bi_VU"/>
        </w:rPr>
      </w:r>
    </w:p>
    <w:p>
      <w:pPr/>
      <w:r>
        <w:rPr>
          <w:lang w:val="bi_VU" w:bidi="bi_VU"/>
        </w:rPr>
      </w:r>
    </w:p>
    <w:p>
      <w:pPr>
        <w:pStyle w:val="Heading2"/>
      </w:pPr>
      <w:r>
        <w:rPr>
          <w:lang w:val="bi_VU" w:bidi="bi_VU"/>
        </w:rPr>
        <w:t>Nehemiah 2:1</w:t>
      </w:r>
      <w:r>
        <w:rPr>
          <w:lang w:val="bi_VU" w:bidi="bi_VU"/>
        </w:rPr>
      </w:r>
    </w:p>
    <w:p>
      <w:pPr/>
      <w:r>
        <w:rPr>
          <w:lang w:val="bi_VU" w:bidi="bi_VU"/>
        </w:rPr>
      </w:r>
      <w:r>
        <w:rPr>
          <w:vertAlign w:val="superscript"/>
          <w:lang w:val="bi_VU" w:bidi="bi_VU"/>
        </w:rPr>
        <w:t>1</w:t>
      </w:r>
      <w:r>
        <w:rPr>
          <w:lang w:val="bi_VU" w:bidi="bi_VU"/>
        </w:rPr>
        <w:t xml:space="preserve"> Nao Nehemaea i talem se, “Fo manis i pas, nao long manis ya Nisan*, wan taem, taem we King Ataksekses i stap kakae, mi mi karem waen blong hem blong go givim long hem. Mo long taem ya, mi harem i nogud we i nogud, mo kam kasem taem ya, hem i no luk mi samtaem we fes blong mi i nogud olsem.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hem i askem long mi se, ‘?Nehemaea, fes blong yu i nogud olsem from wanem? !Yu yu no sik! ?Ating wan samting i mekem yu yu harem nogud?’ “Mi mi sek long tok ya blong hem, mi fraet,</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mi talem long hem se, ‘King, yu yu hae we yu hae, mo bambae yu yu stap longtaem. ?Mi mi harem nogud ya, be bambae mi save mekem olsem wanem? Mi harem nogud tumas from bigfala taon ya blong mi we oli berem ol olfala blong mi long hem. Hem i brokdaon olgeta, mo ol doa* blong bigfala stonwol blong hem, faea i kakae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king i askem se, ‘?Bambae mi mi mekem olsem wanem blong givhan long yu?’ “Nao mi prea long God blong heven,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mi talem long king se, ‘King, sipos yu yu glad long ol wok blong mi, mo yu harem gud blong givhan long mi olsem, plis yu letem mi mi gobak long kantri blong mi. Plis yu letem mi blong mi go wokem bigfala taon ya blong mi we oli berem ol olfala blong mi long hem, blong stanemap bakegen.’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king i glad blong letem mi mi go. Long taem ya, kwin i stap sidaon wetem hem, nao king i askem long mi se, ‘?Bambae yu go, yu stap hamas manis? ?Mo bambae yu kambak wetaem?’ Mo mi mi putum taem blong mi we bambae mi kambak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mi askem long hem bakegen se, ‘King, sipos yu glad, plis yu raetem ol leta blong ol distrikejen* blong yu we oli stap long ol distrik long provins ya Narasaed Yufretes Reva long Wes, blong mi karem, mi go givim long olgeta, blong oli save letem mi mi pas blong go long Juda.*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sipos yu ting se i gud olsem, plis yu raetem wan leta tu, blong mi karem i go long Asaf, man ya we i stap lukaot long ol tri blong yu, mo i stap katem timba blong yu, blong hem i save givim sam timba long mi. Mi wantem wokem ol niufala doa blong bigfala stonwol ya we i blong blokem haos* blong God, wetem ol niufala doa blong bigfala stonwol blong taon ya, mo mi wantem wokem wan haos blong mi tu blong stap long hem.’ Nao king i letem olgeta samting ya long mi, from we God blong mi i stap givhan long mi long gladhat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taem mi aot, king i sanem sam kapten blong soldia blong hem wetem ol soldia blong olgeta we oli ron long hos, blong oli gad long mi long rod, nao mifala i kam. Mi kam long provins ya Narasaed Yufretes Reva long Wes, mo long evri distrik we mi pas long hem, mi stap givim leta long distrikejen blong i save letem mi mi pas.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Sanbalat, we i man Betoron, mo Tobia, we i man Amon, taem tufala i harem nius we mi mi kam blong mekem ol samting blong leftemap laef blong mifala ol laen* blong Isrel*, tufala i kros we i kros.”</w:t>
      </w:r>
      <w:r>
        <w:rPr>
          <w:lang w:val="bi_VU" w:bidi="bi_VU"/>
        </w:rPr>
      </w:r>
      <w:r>
        <w:rPr>
          <w:lang w:val="bi_VU" w:bidi="bi_VU"/>
        </w:rPr>
      </w:r>
    </w:p>
    <w:p>
      <w:pPr/>
      <w:r>
        <w:rPr>
          <w:lang w:val="bi_VU" w:bidi="bi_VU"/>
        </w:rPr>
      </w:r>
    </w:p>
    <w:p>
      <w:pPr/>
      <w:r>
        <w:rPr>
          <w:lang w:val="bi_VU" w:bidi="bi_VU"/>
        </w:rPr>
      </w:r>
      <w:r>
        <w:rPr>
          <w:vertAlign w:val="superscript"/>
          <w:lang w:val="bi_VU" w:bidi="bi_VU"/>
        </w:rPr>
        <w:t>11-12</w:t>
      </w:r>
      <w:r>
        <w:rPr>
          <w:lang w:val="bi_VU" w:bidi="bi_VU"/>
        </w:rPr>
        <w:t xml:space="preserve"> Nao Nehemaea i gohed, i talem se, “Nao taem mi mi kamtru long Jerusalem, ol samting we bambae mi mekem long ples ya, God i putum plan blong hem i stap long tingting blong mi finis, be mi mi no talemaot long wan man. Mi stap tri dei, nao long medel naet, mi girap, mi tekem sam fren blong mi, blong mifala i goraon long taon ya blong lukluk bigfala stonwol blong hem. Mi nomo mi karem wan dongki blong wokbaot long hem, ol fren ya blong mi we oli biaen long mi oli wokbaot nomo.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long naet ya, mifala i aot, mifala i pas long doa* blong bigfala stonwol ya we nem blong hem “Doa blong Krik”, mifala i go afsaed. Mifala i stat long kona ya long wes, mifala i folem stonwol ya i go long saotis, nao mifala i pas long springwota ya we nem blong hem “Springwota blong Bigfala Algita”, mo mifala i go kasem doa ya we nem blong hem “Doa blong Doti”. Mo taem mifala i stap folem bigfala stonwol ya, mi stap luk ol ples we i brobrok olbaot, wetem ol doa blong hem we ol enemi oli bonem finis.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mifala i pasraon long saed i go long is, mo mifala i stap folem stonwol ya i go long not. Mifala i go kasem doa ya we nem blong hem “Doa blong Springwota”, mo wel ya we nem blong hem “Wel blong King”. Nao long ples ya, rod i paspas, dongki blong mi i no moa save gotru, from we ol ston blong stonwol ya oli stap olbaot long rod.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Ale, mifala i godaon long krik ya Kidron, be mifala i stap folem stonwol ya i go, mo mi mi stap lukluk i go antap long hem yet. Mi mekem olsem gogo, mifala i kasem en blong hem. Nao mifala i tanemraon, mifala i folem rod blong mifala bakegen, mifala i kambak long Doa blong Krik, nao mifala i kam insaed long taon bakegen.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ol haeman long Jerusalem oli no save samting ya we mi mekem, mo ples ya we mi go long hem. Kam kasem taem ya, mi mi no bin talemaot wan tok blong mi nating long ol man ples blong mi. I nomata we pris*, no lida, no haeman, no narafala man we bambae i save givhan long ol wok, be mi mi no go stori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long taem ya nao, mi mi talemaot long olgeta se, ‘Olgeta. Bigfala stonwol blong taon ya i brobrok olbaot i folfoldaon, mo ol doa blong hem, olgeta oli spolem evriwan, nao yumi stap trabol tumas from. Yumi mas stanemap stonwol ya bakegen, nao bambae yumi no moa save sem.’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mi talemaot long olgeta olsem wanem we God i stap wetem mi, mo we i bin givhan long mi, mo we king i toktok long mi olsem wanem. “Nao olgeta oli talem se, ‘Yes, yumi mas statem wok ya. Yumi mas wokem stonwol ya i gud bakegen.’ Nao oli go blong mekemrere blong statem wok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taem Sanbalat, wetem Tobia mo wan man Arebia we nem blong hem Gesem, trifala i harem nius blong samting ya we mifala i stap tingbaot blong mekem, trifala i laf nogud long mifala. Trifala i talem se, ‘!A! ?Wanem tingting ya blong yufala? ?Yufala i ting se yufala i save girap blong agens long king?’</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mi tok long trifala, mi talem se, ‘God ya blong heven, hem bambae i givhan long mifala. Mifala i man blong wok blong hem, mo bambae mifala i statem wok ya blong stanemap bigfala stonwol blong taon ya bakegen. Be yufala i no gat graon long ples ya, mo yufala i no gat raet blong tok. Hemia i no ples blong yufala nating.’ ”</w:t>
      </w:r>
      <w:r>
        <w:rPr>
          <w:lang w:val="bi_VU" w:bidi="bi_VU"/>
        </w:rPr>
      </w:r>
      <w:r>
        <w:rPr>
          <w:lang w:val="bi_VU" w:bidi="bi_VU"/>
        </w:rPr>
      </w:r>
    </w:p>
    <w:p>
      <w:pPr/>
      <w:r>
        <w:rPr>
          <w:lang w:val="bi_VU" w:bidi="bi_VU"/>
        </w:rPr>
      </w:r>
    </w:p>
    <w:p>
      <w:pPr>
        <w:pStyle w:val="Heading2"/>
      </w:pPr>
      <w:r>
        <w:rPr>
          <w:lang w:val="bi_VU" w:bidi="bi_VU"/>
        </w:rPr>
        <w:t>Nehemiah 3:1</w:t>
      </w:r>
      <w:r>
        <w:rPr>
          <w:lang w:val="bi_VU" w:bidi="bi_VU"/>
        </w:rPr>
      </w:r>
    </w:p>
    <w:p>
      <w:pPr/>
      <w:r>
        <w:rPr>
          <w:lang w:val="bi_VU" w:bidi="bi_VU"/>
        </w:rPr>
      </w:r>
      <w:r>
        <w:rPr>
          <w:vertAlign w:val="superscript"/>
          <w:lang w:val="bi_VU" w:bidi="bi_VU"/>
        </w:rPr>
        <w:t>1</w:t>
      </w:r>
      <w:r>
        <w:rPr>
          <w:lang w:val="bi_VU" w:bidi="bi_VU"/>
        </w:rPr>
        <w:t xml:space="preserve"> Nao Nehemaea i talem se, “Taem mifala i wokem bigfala stonwol ya bakegen, fasin we mifala i wok long hem i olsem. “Hae Pris* ya Eliasib, wetem ol narafala pris* oli wok long doa* ya we nem blong hem “Doa blong Sipsip”. Oli wokemgud ol ston blong hem bakegen, mo oli putum ol timba blong hem, mo oli hangem tufala doa blong hem, nao oli prea long hem blong mekem i tabu, i blong God. Antap long bigfala stonwol ya i gat ol wajhaos* i stap, mo olgeta oli wokem stonwol ya, go kasem Wajhaos blong Handred Man, mo Wajhaos blong Hananehel, nao oli prea long hem blong mekem i tabu, i blong God.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nekis haf blong stonwol ya, ol man Jeriko oli wokem. “Mo nekis haf blong hem, Sakuru we papa blong hem Imri, hem i wokem.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nekis haf blong hem, hemia doa ya we nem blong hem “Doa blong Fis”, mo ol laen* blong Hasenaha oli wokem. Oli wokemgud ol ston blong doa ya bakegen, mo oli putum ol timba i gokros mo oli hangem tufala doa blong hem. Mo oli putum ol huk long tufala doa ya, blong oli save putum bigfala timba i gokros, blong holemtaet tufala i sat gud.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nekis haf blong stonwol ya, Meremot we papa blong hem Uria mo bubu blong hem Hakoj, hem i wokem. “Mo nekis haf blong hem, Mesulam we papa blong hem Berekia mo bubu blong hem Mesesabel, hem i wokem. “Mo nekis haf blong hem, Jadok we papa blong hem Bahanaha, hem i wokem.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nekis haf blong hem, ol man Tekoa oli wokem. Be taem ol bos blong wok ya oli seraot wok ya long olgeta, ol lida blong ples ya oli no wantem hadwok long hem, nao ol man blong olgeta nomo oli wokem.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nekis haf blong hem, hemia doa ya we nem blong hem “Olfala Doa”, mo Joeada we papa blong hem Pasea, wetem Mesulam we papa blong hem Besodea, tufala i wokem. Tufala i wokemgud ol ston blong doa ya bakegen, mo tufala i putum ol timba i gokros, mo tufala i hangem tufala doa blong hem. Mo tufala i putum ol huk long tufala doa ya, blong oli save putum bigfala timba i gokros, blong holemtaet tufala i sat gud.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nekis haf blong stonwol ya, Melatia we i man Gibeon, wetem ol man ples blong hem, mo Jadon we i man Meronot, wetem ol man Mispa, olgeta oli wokem. Oli stat long ples ya go kasem haos blong hae komisina blong bigfala provins ya Narasaed Yufretes Reva long Wes.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nekis haf blong hem, Usiel we papa blong hem Hahaea, hem i wokem. Man ya i man blong wokem ol samting long gol. “Mo nekis haf blong hem, Hanania we i man blong wokem senta, hem i wokem. Hem i stat long ples ya, i wokem i go kasem haf ya blong hem we nem blong hem “Bigfala Stonwol”.</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nekis haf blong hem, Refaea we papa blong hem Huru, hem i wokem. Man ya i wan haeman we i stap lukaot long wan haf blong ol ples raonabaot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nekis haf blong hem, Jedaea we papa blong hem Harumaf, hem i wokem. Hemia haf ya we i klosap long haos blong hem. “Mo nekis haf blong hem, Hatus we papa blong hem Hasabnea, hem i wokem.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nekis haf blong hem, Malkia we papa blong hem Harim, wetem Hasub we papa blong hem Pahatmoab, tufala i wokem. Tufala ya i wokem wajhaos ya tu we nem blong hem “Wajhaos long ol Oven”.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nekis haf blong hem, Salum we papa blong hem Halohes, hem i wokem, mo ol dota blong hem oli stap givhan long hem. Man ya tu i wan haeman we i stap lukaot long narafala haf blong ol ples raonabaot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nekis haf blong hem, hemia doa ya we nem blong hem “Doa blong Krik”, mo Hanun wetem ol man blong bigfala taon ya Sanoa oli wokem. Oli wokem ol ston blong doa ya i gud bakegen, mo oli putum ol timba oli gokros, mo oli hangem tufala doa blong hem. Mo oli putum ol huk long tufala doa ya blong oli save putum bigfala timba i gokros, blong holemtaet tufala i sat gud. Mo biaen oli wokem stonwol ya i stat long ples ya go kasem doa ya we nem blong hem “Doa blong Doti”, we longfala blong stonwol ya i kasem fo handred foti meta.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nekis haf blong hem, hemia doa ya we nem blong hem “Doa blong Doti”, mo Malkia we papa blong hem Rekab, hem i wokem. Man ya i wan haeman we i stap lukaot long ol ples raonabaot long taon ya Betakerem. Hem i wokemgud ol ston blong doa ya bakegen, mo i putum ol timba i gokros, mo i hangem tufala doa blong hem. Mo hem i putum ol huk long tufala doa ya blong oli save putum bigfala timba i gokros, blong holemtaet tufala i sat gud.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nekis haf blong hem, hemia doa ya we nem blong hem “Doa blong Springwota”, mo Salum we papa blong hem Kolose, hem i wokem. Man ya i wan haeman we i stap lukaot long ol ples raonabaot long taon ya Mispa. Hem i wokemgud ol ston blong doa ya bakegen, mo i putum ol timba i gokros, mo i hangem tufala doa blong hem. Mo hem i putum ol huk long tufala doa ya blong oli save putum bigfala timba i gokros, blong holemtaet tufala i sat gud. Mo i stat long wel ya we nem blong hem “Wel blong Sela”, man ya i wokem stonwol ya i pasraon long bigfala yad blong king we ol gudgudfala tri oli stap gru long hem, gogo i kasem ol step we i aot long haf ya blong Jerusalem we nem blong hem “Taon* blong King Deved”, i kamdaon.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nekis haf blong stonwol ya, Nehemaea we papa blong hem Asbuk, hem i wokem. Man ya i wan haeman we i stap lukaot long haf blong ol ples raonabaot long taon ya Betsuru. Hem i stat long ples ya, i go kasem beregraon blong King Deved, mo bigfala wel blong saplaewota, mo barik blong ol nambawan soldia, we trifala i kloklosap nomo.”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Nehemaea i talem bakegen se, “Long ol nekis haf blong stonwol ya, ol Livaet* oli wok long hem. “Fas haf blong hem, Rehum we papa blong hem Bani, hem i wokem. “Mo nekis haf blong hem, Hasabia, wan haeman we i stap lukaot long haf blong ol ples raonabaot long taon ya Kehila, hem i wokem.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nekis haf blong hem, Bavae we papa blong hem Henadad wetem ol man blong distrik blong hem oli wokem. Man ya i wan haeman we i stap lukaot long narafala haf blong ol ples raonabaot long taon ya Kehila.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nekis haf blong hem, Esa we papa blong hem Jesua, hem i wokem. Man ya i wan haeman, we i stap lukaot long taon ya Mispa. Hem i wokem stonwol ya long ples we i pas long fes blong haos ya we oli stap putum ol samting blong faet long hem, gogo kasem ples we stonwol ya i kona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nekis haf blong hem, Baruk we papa blong hem Sabae, hem i wokem. Hem i stat long ples ya, i go kasem doa blong haos blong Hae Pris* ya Eliasib.</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nekis haf blong hem, Meremot we papa blong hem Uria mo bubu blong hem Hakoj, hem i wokem. Hem i stat long ples ya, i go kasem narasaed haos ya blong hae pris i go. Man ya i wokem wan haf blong stonwol ya finis, mo hemia seken haf we hem i wokem.”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Nehemaea i talem bakegen se, “Ol nekis haf blong stonwol ya, ol pris* oli wok long hem. “Fas haf blong hem, ol pris blong ol ples raonabaot long Jerusalem* oli wokem.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nekis haf blong hem, tufala pris ya Benjamin* mo Hasub, tufala i wokem. Haf ya i stap stret long fes blong tufala haos blong tufala. “Mo nekis haf blong hem, pris ya Asaria we papa blong hem Mahasea mo bubu blong hem Anania, hem i wokem. Haf ya i stap stret long fes blong haos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nekis haf blong hem, pris ya Binui we papa blong hem Henadad, hem i wokem. Haf ya i stat long haos blong pris ya Asaria, i go kasem ples ya we stonwol i kona 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nekis haf blong hem, pris ya Palal we papa blong hem Usae, hem i wokem. Haf ya i stat long kona ya blong stonwol we i gat wajhaos* i stap long hem. Wajhaos ya i blong haos ya blong king we i stap antap long hil, klosap long yad blong ol gad blong king. “Mo nekis haf blong hem, pris ya Pedaea we papa blong hem Paros, hem i wokem.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Haf ya i stat long saed i go long is, klosap long doa ya we nem blong hem “Doa blong Wota”, we wajhaos blong ol gad blong haos* blong God i stap long hem. Hemia i klosap long hil ya Ofel, we ol man blong wok long haos blong God oli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Nehemaea i talem bakegen se, “Nekis haf blong stonwol ya, ol man Tekoa oli wokem. Olgeta oli stat stret long fes blong bigfala wajhaos* ya blong ol gad blong haos* blong God, i go kasem stonwol ya klosap long hil ya Ofel. Olgeta ya oli wokem wan haf blong stonwol ya finis, mo hemia seken haf we oli wokem.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nekis haf blong hem, wan kampani blong ol pris* oli wokem. Olgeta oli stat long doa ya we nem blong hem “Doa blong Hos”, i go long not. Long haf ya, oli wok wanwan long ol haf blong stonwol ya we i stap stret long fes blong ol haos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nekis haf blong hem, Jadok we papa blong hem Hime, hem i wokem. Haf ya i stap stret long fes blong haos blong hem. “Mo nekis haf blong hem, Semaea we papa blong hem Sekania, hem i wokem. Man ya i man blong lukaot long doa* blong stonwol blong haos blong God, we nem blong hem “Doa long Is”.</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nekis haf blong hem, Hanania we papa blong hem Selemia, wetem Hanun, we i namba sikis pikinini boe blong Jalaf, tufala i wokem. Man ya i wokem wan haf blong stonwol ya finis, mo hemia seken haf we hem i wokem. “Mo nekis haf blong hem, Mesulam we papa blong hem Berekia, hem i wokem. Haf ya i stap stret long fes blong haos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nekis haf blong hem, Malkia we i man blong wokem ol samting long gol, hem i wokem. Hem i stat long ples ya, i go kasem haos ya we ol man blong wok long haos blong God, wetem ol bisnesman oli stap long hem. Haos ya i klosap long doa ya we nem blong hem “Doa blong Soldia”, mo i klosap tu long haos ya we i stap antap long stonwol ya, long kona ya blong hem long saed i go long notis.</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las haf blong hem, ol man blong wokem ol samting long gol, wetem ol bisnesman oli wokem. Olgeta oli stat long haos ya long kona blong stonwol, i go kasem “Doa blong Sipsip” bakegen.”</w:t>
      </w:r>
      <w:r>
        <w:rPr>
          <w:lang w:val="bi_VU" w:bidi="bi_VU"/>
        </w:rPr>
      </w:r>
      <w:r>
        <w:rPr>
          <w:lang w:val="bi_VU" w:bidi="bi_VU"/>
        </w:rPr>
      </w:r>
    </w:p>
    <w:p>
      <w:pPr/>
      <w:r>
        <w:rPr>
          <w:lang w:val="bi_VU" w:bidi="bi_VU"/>
        </w:rPr>
      </w:r>
    </w:p>
    <w:p>
      <w:pPr>
        <w:pStyle w:val="Heading2"/>
      </w:pPr>
      <w:r>
        <w:rPr>
          <w:lang w:val="bi_VU" w:bidi="bi_VU"/>
        </w:rPr>
        <w:t>Nehemiah 4:1</w:t>
      </w:r>
      <w:r>
        <w:rPr>
          <w:lang w:val="bi_VU" w:bidi="bi_VU"/>
        </w:rPr>
      </w:r>
    </w:p>
    <w:p>
      <w:pPr/>
      <w:r>
        <w:rPr>
          <w:lang w:val="bi_VU" w:bidi="bi_VU"/>
        </w:rPr>
      </w:r>
      <w:r>
        <w:rPr>
          <w:vertAlign w:val="superscript"/>
          <w:lang w:val="bi_VU" w:bidi="bi_VU"/>
        </w:rPr>
        <w:t>1</w:t>
      </w:r>
      <w:r>
        <w:rPr>
          <w:lang w:val="bi_VU" w:bidi="bi_VU"/>
        </w:rPr>
        <w:t xml:space="preserve"> Nao Nehemaea i talem se, “Taem we Sanbalat i harem we mifala i stap wokemgud bigfala stonwol ya bakegen, hem i kros we i kros, nao i stap tok nogud long mifala, i stap laf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Long fes blong ol fren blong hem wetem ol soldia blong Sameria* hem i talem se, ‘?Ol laen* blong Isrel* ya oli wantem mekem wanem ya? ?Oli wantem stanemap taon ya bakegen? !Oli no naf blong mekem wan samting! Ating oli ting se sipos oli mekem sakrefaes, bambae oli save finisim ol wok ya long wan dei nomo. Ol ston ya blong fastaem, taem ol enemi blong olgeta oli spolem taon ya bifo, faea i spolem olgeta finis. !Olgeta oli krangke ya! !Oli no save yusum ol ston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Tobia we i man Amon, hem i stap stanap wetem hem i talem se, ‘Stonwol ya we oli stap wokem i no strong nating. !Smol dog nomo i naf blong brekemdaon!’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mi mi prea, mi talem se, ‘God blong mifala. Plis yu harem prea blong mi. Olgeta ya oli stap laf nogud long mifala, oli stap jikim mifala. Plis yu mekem ol tok ya we oli stap sakem i kam long mifala i kasem olgeta bakegen. Plis yu letem we ol narafala man oli kam stilim olting blong olgeta, mo oli tekemaot olgeta oli go wok slef* long wan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Mifala i stap wokem stonwol ya blong i gud bakegen, be olgeta ya oli stap tok nogud tumas long mifala mo oli stap spolemgud mifala. Plis yu no fogivim olgeta from ol fasin nogud ya we oli stap mekem. Plis yu no fogetem ol 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mifala i stap gohed blong wokem bigfala stonwol ya bakegen. Mo i no longtaem, hae blong stonwol ya i go antap, i kasem stret haf blong mak blong hem, from we ol man oli glad tumas blong wok.</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taem Sanbalat mo Tobia wetem ol man Amon mo ol man Arebia mo ol man Asdod oli harem we mifala i stap wokem bigfala stonwol blong Jerusalem* i gud bakegen, mo mifala i stap blokem ol hol blong hem, olgeta oli kros tumas.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olgeta oli mekem plan blong joen wanples, blong kam long Jerusalem blong mekem faet long mifala. Oli wantem spolem tingting blong mifala, blong mekem wok i foldaon.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mifala i stap prea long God blong yumi, mo mifala i putum ol gad oli stap gad long dei mo long naet, blong oli save blokem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long taem blong wok, mifala i stap singsing long wan sing we tok blong hem i talem se, ‘Yumi stap karem ol hevi samting ya, yumi kam slak finis. I gat tumas doti blong olfala stonwol ya, yumi no save karemaot. ?Bigfala stonwol blong Jerusalem ya, bambae yumi wokem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ol enemi ya blong mifala oli stap taltalem long olgeta se, ‘Bambae yumi go we oli no save luk yumi, oli no save harem yumi gogo yumi gotru long olgeta. Nao taem oli sek long yumi, be wantaem nomo, bambae yumi gohed, yumi kilim olgeta oli ded, mo long fasin ya, bambae yumi save blokem ol wok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evritaem, taem olgeta oli mekem plan blong kam mekem faet long mifala, ol laen blong mifala we oli stap long medel blong olgeta oli stap kam talemaot plan ya blong olgeta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mi givimaot ol naef blong faet mo ol spia mo bonara long ol man blong mi, mo mi mekem plante grup, wan grup long wan laen, wan grup long wan laen. Nao mi sanem ol grup ya wanwan oli go long ol ples we wok blong stonwol ya i no finis yet, nao oli stap haedrere biaen long stonwol.</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mi luk we sam long mifala oli stap fraet lelebet, mo mi talem long ol lida blong mifala wetem ol haeman blong mifala mo ol narafala man se, ‘!Olgeta! !Yufala i no fraet long ol enemi ya blong yumi! !Masta* blong yumi i gat paoa, mo olgeta man oli fraet long hem! Yufala i mas faet blong blokem olgeta, blong oli no kam spolem ol man blong yumi, wetem ol woman mo ol pikinini blong yumi, mo ol haos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taem ol enemi ya blong mifala oli harem nius we mifala i faenemaot plan blong olgeta, oli save we God i spolem plan ya blong olgeta finis. Nao biaen, mifala evriwan i gobak long wok ya blong wokem stonwol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i stat long taem ya, mi seraot ol man blong mi long tu grup, we wan grup i stap wok long stonwol ya, mo wan i stap gad. Ol gad ya oli putum ol strong klos blong faet blong olgeta, mo oli holem ol spia mo ol bonara blong olgeta, wetem ol sil* blong olgeta blong blokem ara. Nao ol lida blong mifala oli joen gud, oli stap givhan gud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we oli stap wokem stonwol ya. Be olgeta evriwan oli stap holem ol samting blong faet. Olgeta we oli stap karem ol ston i kam, be oli stap wok long wan han nomo, long narafala han oli stap holem samting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olgeta we oli stap wok antap long stonwol oli hangem naef blong faet long strap blong olgeta. Mo man we i karem pupu, hem i stap klosap long mi, nao sipos ol enemi oli kam blong faet, hem i save singaot ol man oli kam.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mi talem long ol lida blong mifala, wetem ol haeman blong mifala mo ol narafala man se, ‘Wok ya i no stap long wan ples nomo, mo sam long yumi oli stap longwe long yumi olbaot long stonwol ya.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Sipos yufala i harem pupu i krae, yufala i mas resis i kam long mi. God blong yumi bambae i faet long saed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evri dei, i stat long taem we i jes brok delaet nomo, oltaem wan grup blong mifala i stap wokem stonwol, mo wan grup i stap holem spia, i stap gad, gogo kasem tudak we mifala i no moa save luk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long taem ya, mi mi blokem ol lida blong mifala, wetem ol man blong wok, se oli mas stap nomo long Jerusalem, blong i gat ol man i stap blong wokem stonwol ya long dei, mo blong gad long taon ya long naet.</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long dei mo long naet, mi mi no tekemaot klos blong mi nating blong putum klos blong slip. Mi wetem ol fren blong mi, mo ol man blong wok blong mi, mo ol bodigad blong mi, mifala evriwan i mekem olsem, mo oltaem mifala i stap holem ol samting blong faet i stap rere.”</w:t>
      </w:r>
      <w:r>
        <w:rPr>
          <w:lang w:val="bi_VU" w:bidi="bi_VU"/>
        </w:rPr>
      </w:r>
      <w:r>
        <w:rPr>
          <w:lang w:val="bi_VU" w:bidi="bi_VU"/>
        </w:rPr>
      </w:r>
    </w:p>
    <w:p>
      <w:pPr/>
      <w:r>
        <w:rPr>
          <w:lang w:val="bi_VU" w:bidi="bi_VU"/>
        </w:rPr>
      </w:r>
    </w:p>
    <w:p>
      <w:pPr>
        <w:pStyle w:val="Heading2"/>
      </w:pPr>
      <w:r>
        <w:rPr>
          <w:lang w:val="bi_VU" w:bidi="bi_VU"/>
        </w:rPr>
        <w:t>Nehemiah 5:1</w:t>
      </w:r>
      <w:r>
        <w:rPr>
          <w:lang w:val="bi_VU" w:bidi="bi_VU"/>
        </w:rPr>
      </w:r>
    </w:p>
    <w:p>
      <w:pPr/>
      <w:r>
        <w:rPr>
          <w:lang w:val="bi_VU" w:bidi="bi_VU"/>
        </w:rPr>
      </w:r>
      <w:r>
        <w:rPr>
          <w:vertAlign w:val="superscript"/>
          <w:lang w:val="bi_VU" w:bidi="bi_VU"/>
        </w:rPr>
        <w:t>1</w:t>
      </w:r>
      <w:r>
        <w:rPr>
          <w:lang w:val="bi_VU" w:bidi="bi_VU"/>
        </w:rPr>
        <w:t xml:space="preserve"> Nao Nehemaea i talem se, “Biaen long taem ya, i gat plante man mo woman oli stap tok agens long ol man ples blong olgeta we oli laen blong olgeta nomo.</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Sam long olgeta oli kam talem long mi se, ‘Nehemaea. Mifala i trabol. Mifala i gat plante pikinini, be sipos mifala i no tekem kakae samples, bambae mifala i ded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sam long olgeta oli talem se, ‘Mifala tu i trabol. Ol graon blong mifala wetem ol plantesen blong grep* blong mifala, mo ol haos blong mifala, mifala i putum olgeta evriwan long han blong ol man ples blong yumi, blong mifala i save kaon long olgeta blong pem kakae blong mifala, blong mifala i no ded long hanggri.’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sam oli talem se, ‘Mifala tu i kaon long ol man ples blong yumi, blong mifala i save pem takis ya we king blong Pesia i putum long ol graon mo ol plantesen blong grep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yumi evriwan ya i laen* blong Isrel.* Mo long fes blong mifala, ol pikinini blong mifala oli sem mak nomo long ol pikinini blong olgeta. Be from we mifala i sot long kakae, mifala i mas salem ol pikinini ya blong mifala oli kam slef.* Sam long ol dota blong mifala, mifala i salem olgeta finis oli kam slef. Mo naoia, mifala i no moa gat paoa blong mekem wan samting, from we ol graon blong mifala wetem ol plantesen blong grep blong mifala, ol man ples ya blong yumi oli tekemaot long mifala finis.’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taem mi harem ol tok ya blong olgeta, mi kros we mi kros from fasin nogud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mi harem se mi mas stretem trabol ya. Ale, mi girap, mi tok long ol lida blong mifala wetem ol haeman blong mifala, mi talem se, ‘Yufala i stap spolemgud ol brata blong yumi ya long fasin ya we yufala i stap mekem olgeta oli pem bigfala intres long yufala.’ “Nao mi singaot ol man, blong oli kam long wan bigfala miting blong stretem trabol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mi talem se, ‘!Olgeta! Bifo, ol laen blong yumi oli kasem hadtaem we i strong tumas, nao oli salem olgeta i kam slef blong ol man afsaed, mo yumi ya, yumi stap traehad yet blong pemaot sam long olgeta oli fri, blong oli kambak. Be naoia, yufala i girap, yufala i stap mekem ol brata blong yumi oli stap salem olgeta i kam slef blong yufala we laen blong yumi evriwan i kamaot long wan man nomo.’ Nao ol lida ya oli stap kwaet, oli no save tok.</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mi talem se, ‘!Fasin ya we yufala i stap mekem i no stret nating! I stret blong yufala i tinghevi long God, yufala i obei long hem mo yufala i mekem ol gudfala fasin, be yufala i no mekem. Sipos yufala i bin mekem olsem, ol hiten man ya we oli enemi blong yumi bambae oli no moa save jikim yumi.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Mi wetem ol brata blong mi, mo ol man blong wok blong mi, mifala tu i stap givim mane mo kakae i go long ol man ples blong yumi blong oli yusum fastaem, biaen oli save pembak. Be i nogud yumi mekem olgeta oli pembak ol samting ya long yumi, i moa gud yumi fogetem.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Olgeta kaon ya blong olgeta we oli mekem long yumi, long mane, mo long kakae, mo long waen, mo long olifoel*, yumi mas ravemaot olgeta. Mo ol garen, mo ol plantesen blong grep, mo ol plantesen blong olif, mo ol haos we yufala i tekemaot long olgeta, tede nomo yufala i mas givimbak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 lida ya oli talem se, ‘Bambae mifala i mekem olsem we yu yu talem. Bambae mifala i givim olting ya i gobak long olgeta, mo bambae mifala i no mekem olgeta oli pem ol kaon ya.’ “Nao mi singaot ol pris* oli kam insaed, mo long fes blong olgeta, mi mekem we ol lida ya oli mekem strong tok, se bambae oli holem promes ya we oli jes mekem.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mi tekemaot kaliko we mi stap fasem klos blong mi long hem olsem strap, mi seksekem i go long olgeta, mo mi talem se, ‘Sipos yufala i no holem promes ya we yufala i jes mekem naoia, God bambae i seksekem yufala olsem. Hem bambae i tekemaot ol haos blong yufala, wetem ol narafala samting we yufala i gat, we bambae i no livim wan samting nating i stap.’ “Nao olgeta evriwan we oli stap oli talem se, ‘!Amen!’ mo oli presem God. Mo ol lida ya oli holem promes ya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Nehemaea i talem se, “Mo long taem ya we King Ataksekses i stap rul, i stat long namba twanti yia blong hem, go kasem namba toti tu yia blong hem, mi mi distrikejen* blong Juda.* Mo long ol twelef yia ya, ol samting ya we mi mi gat raet blong kasem from we mi distrikejen, be mi mi no tekemaot long ol man, se mi wetem ol brata blong mi, mifala i yusum.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distrikejen we oli wok fastaem long mi oli stap mekem i strong tumas long ol man ples blong yumi. Evri dei, oli stap tekem ol kakae mo waen long ol man, mo samwe long twanti taosen vatu* antap long hem. Mo ol man blong wok blong olgeta tu oli stap spolem ol man ples blong yumi. Be mi mi mekem i narafala, from we mi stap tinghevi long God, mo mi stap obei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Oltaem mi stap hadwok tumas long wan samting nomo, se stonwol ya i mas gud bakegen, mo mi no tingbaot nating se bambae mi pem wan pis graon blong mi. Mo olgeta man blong wok blong mi oli stap joen wetem mi blong wokem stonwol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“I gat wan handred fifti man Juda we sam oli haeman we oltaem oli stap kakae wetem mi. Mo oltaem, taem ol man blong ol narafala kantri klosap long Juda oli kam blong luk mi, olgeta tu oli stap kakae wetem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Evri dei, mi stap kilim wan buluk, mo sikis sipsip we i beswan, mo plante faol, blong mifala i kakae. Mo oltaem, long evri ten dei, mi stap givim plante waen long ol man ya blong oli no sot. Mi mi gat raet blong kasem mane long ol man ples blong yumi blong pem ol kakae ya, be mi no wantem askem mane long olgeta, from we mi save se i strong tumas long olgeta blong oli faenem.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prea blong mi we God blong mi bambae i tingbaot mi, i mekem i gud long mi from ol samting ya we mi mi mekem long ol man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Nehemaea i gohed, i talem se, “Mifala i finisimgud stonwol ya, we i no moa gat hol i stap we mifala i no blokem, ol doa* blong hem nomo i stap we mifala i no hangem olgeta yet. Nao taem Sanbalat wetem Tobia, mo man Arebia ya Gesem, mo ol enemi ya blong mifala oli harem nius blong samting ya, Sanbalat wetem Gesem, tufala i sanem tok i kam long mi, tufala i talem se, ‘Plis yu kam luk mitufala long wan long ol vilej longwe long bigfala levelples ya Ono.’ Be tufala i wantem trikim mi nomo blong spolem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mi sanem sam man i go blong talem long tufala se, ‘Mi mi stap mekem wan bigfala wok, mo mi no save livim wok ya blong godaon long ples ya. Mi no save livim wok ya i stap, blong go nomo blong luk yutufala.’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sem tok ya, tufala i stap sanem i kam fo taem long mi, be evri taem, mi mi stap sanem sem ansa nomo i gobak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Sanbalat i raetem wan leta, mo i no fasem, i livim i open blong man we i karem i save luk, mo hem i sanem wan man blong wok blong hem i karem i kam long mi. Hemia namba faef tok we hem i sanem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leta ya i talem se, ‘Mi Sanbalat, mi harem wan nius long Gesem. Hem i talem se i gat wan tok i stap goraon long ol man blong provins ya, se yufala ol laen* blong Isrel*, yufala i stap wokem stonwol ya bakegen, from we yufala i wantem girap agens long king blong Pesia. Hem i talem tu, se yu yu stap mekem plan blong kam king,</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yu tok rere finis long ol profet, blong bambae oli talemaot long Jerusalem*, se yu yu king blong ples ya Juda.* Nius ya, king blong Pesia bambae i mas harem, mo from samting ya, mi ting se i gud yu kam luk mi, blong yumitufala i tokbaot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mi sanem ansa blong tok ya, mi talem se, ‘!Sanbalat! !Tok ya we yu yu talem, hem i no tru nating! !Yu nomo yu stap mekem tok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“Olgeta ya oli stap traem blong mekem mifala i fraet, blong mifala i no moa gohed blong finisim wok ya. Nao mi mi prea, mi talem se, ‘God, plis yu mekem mi mi strong.’</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biaen, mi go luk Semaea we papa blong hem Delaea mo bubu blong hem Mehetabel. Long taem ya, Semaea i sik, i stap nomo long haos. Nao hem i talem long mi se, ‘Bambae yumitufala i go haed insaed long Rum ya we i Tabu, long haos* blong God, yumitufala i lokem doa, from we olgeta ya oli wantem kam kilim yu. Wan naet bambae oli kam kilim yu yu ded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mi talem long hem se, ‘Mi mi no man blong ronwe blong go haed. ?Yu ting se mi save go haed long haos blong God blong sevem laef blong mi? !Mi mi no save mekem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taem mi tingting gud long samting ya, mi luksave we God i no talem samting ya long hem. Tobia mo Sanbalat, tufala ya nomo i pem hem blong talem tok ya long mi, blong mekem mi mi fraet.</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Tufala i mekem olsem, blong mekem mi mi brekem loa blong God, nao long fasin ya, bambae tufala i save spolem nem blong mi blong mekem ol man oli lukluk nogud 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mi mi prea, mi talem se, ‘God. Plis yu no fogetem ol samting ya we tufala ya i mekem agens long mi. Bambae yu mas panisim tufala from. Mo ol samting ya we woman profet ya Noadia wetem ol narafala profet oli mekem blong mekem mi mi fraet, yu no fogetem ol samting ya tu.’ ”</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Nehemaea i talem se, “Olgeta wok blong bigfala stonwol ya i finis long manis ya Elul*, long namba twanti faef, mo mifala i wok fifti tu dei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taem ol enemi blong mifala long provins ya oli harem we stonwol ya i finis, oli fraet mo oli sem tumas, from we olgeta evriwan oli luksave se God blong yumi i stap givhan long mifala blong mekem wok ya, gogo i finis.</w:t>
      </w:r>
      <w:r>
        <w:rPr>
          <w:lang w:val="bi_VU" w:bidi="bi_VU"/>
        </w:rPr>
      </w:r>
      <w:r>
        <w:rPr>
          <w:lang w:val="bi_VU" w:bidi="bi_VU"/>
        </w:rPr>
      </w:r>
    </w:p>
    <w:p>
      <w:pPr/>
      <w:r>
        <w:rPr>
          <w:lang w:val="bi_VU" w:bidi="bi_VU"/>
        </w:rPr>
      </w:r>
    </w:p>
    <w:p>
      <w:pPr/>
      <w:r>
        <w:rPr>
          <w:lang w:val="bi_VU" w:bidi="bi_VU"/>
        </w:rPr>
      </w:r>
      <w:r>
        <w:rPr>
          <w:vertAlign w:val="superscript"/>
          <w:lang w:val="bi_VU" w:bidi="bi_VU"/>
        </w:rPr>
        <w:t>17-19</w:t>
      </w:r>
      <w:r>
        <w:rPr>
          <w:lang w:val="bi_VU" w:bidi="bi_VU"/>
        </w:rPr>
        <w:t xml:space="preserve"> “Long olgeta taem ya, plante man Juda* oli stap saed wetem Tobia, from we hem i tekem dota blong Sekania, wan man Juda, we papa blong hem Araha. Mo narafala risen, pikinini blong Tobia, we nem blong hem Jehohanan, hem i tekem dota blong Mesulam, we papa blong hem Berekia. Mo taem mi stap wetem ol man ya, olgeta oli stap tokbaot ol gudfala samting we Tobia i mekem, mo taem oli go luk hem, oli talemaot evri samting long hem we mi mi talem. Mo ol lida long Juda oli stap raetem ol leta i go long hem, mo hem tu i stap raet i kambak long olgeta. Mo oltaem hem i stap raetem leta i kam long mi blong mekem mi mi fraet.</w:t>
      </w:r>
      <w:r>
        <w:rPr>
          <w:lang w:val="bi_VU" w:bidi="bi_VU"/>
        </w:rPr>
      </w:r>
      <w:r>
        <w:rPr>
          <w:lang w:val="bi_VU" w:bidi="bi_VU"/>
        </w:rPr>
      </w:r>
    </w:p>
    <w:p>
      <w:pPr/>
      <w:r>
        <w:rPr>
          <w:lang w:val="bi_VU" w:bidi="bi_VU"/>
        </w:rPr>
      </w:r>
    </w:p>
    <w:p>
      <w:pPr>
        <w:pStyle w:val="Heading2"/>
      </w:pPr>
      <w:r>
        <w:rPr>
          <w:lang w:val="bi_VU" w:bidi="bi_VU"/>
        </w:rPr>
        <w:t>Nehemiah 7:1</w:t>
      </w:r>
      <w:r>
        <w:rPr>
          <w:lang w:val="bi_VU" w:bidi="bi_VU"/>
        </w:rPr>
      </w:r>
    </w:p>
    <w:p>
      <w:pPr/>
      <w:r>
        <w:rPr>
          <w:lang w:val="bi_VU" w:bidi="bi_VU"/>
        </w:rPr>
      </w:r>
      <w:r>
        <w:rPr>
          <w:vertAlign w:val="superscript"/>
          <w:lang w:val="bi_VU" w:bidi="bi_VU"/>
        </w:rPr>
        <w:t>1</w:t>
      </w:r>
      <w:r>
        <w:rPr>
          <w:lang w:val="bi_VU" w:bidi="bi_VU"/>
        </w:rPr>
        <w:t xml:space="preserve"> “Nao taem mifala i finisim stonwol ya, mo mifala i hangem ol doa* blong hem finis, ol pris* oli putum ol Livaet* long wok blong olgeta bakegen. Hemia ol man blong gad long haos* blong God, mo ol man blong mekem kwaea long haos ya mo ol narafala Livaet.</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mi mi putumap tu man, blong tufala i lukaot long taon ya Jerusalem.* Tufala ya, Hanani we i brata blong mi, mo Hanania we i komanda blong ol soldia we oli stap long strong ples blong haed long ples ya. Hanania i wan man we fasin blong hem i stret olgeta, mo hem i stap tinghevi long God, i stap obei gud long hem, we i no gat narafala man we i olsem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mi talem long tufala se, ‘Yutufala i mas talem long ol gad, se oli no mas openem ol doa blong taon ya long eli moning, oli mas wet gogo san i kam antap gud fastaem. Mo long sapa, taem san i no godaon yet, oli mas lokemgud ol doa ya bakegen, nao biaen oli save go spel. Mo yutufala i mas jusumaot sam narafala man blong taon ya bakegen, we sam long olgeta bambae oli gad long ol spesel ples long taon ya, mo sam bambae oli gad long ol ples klosap long ol haos blong olgeta.’ ”</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Nehemaea i gohed, i talem se, “Jerusalem* i wan bigfala taon, be long taem ya we i no gat plante man i stap long hem, mo oli no wokem plante haos long hem yet,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God i givim wan tingting long mi, blong mi singaot ol lida blong taon ya wetem ol haeman blong hem mo ol narafala man oli kam wanples, blong mi jekemap ol famle blong olgeta long ol buk we nem blong ol stamba blong ol famle i stap long hem. Nao mi faenem buk ya we nem blong olgeta we oli aot long Babilonia oli kambak fastaem i stap long hem, mo ripot we i stap long buk ya i olsem,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long taem ya, i gat plante man we oli stap wok slef* long Babilonia oli aot, oli kambak long Juda*, mo oli kam stap long Jerusalem mo long ol narafala ples long Juda. Olgeta ya oli kambak, oli go stap long ol stret vilej blong olgeta bakegen. Olgeta ya oli go stap long Babilonia, stat long taem ya we King Nebukadnesa bifo i holem ol olfala blong olgeta, i tekem olgeta oli go stap wok slef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man we oli lidim olgeta ya oli kambak, nem blong olgeta, i olsem. I gat Serubabel, mo Josua, mo Asaria, mo Rahamia, mo Nahamani, mo Modekae, mo Bilsan, mo Mespirit, mo Bigvae, mo Nehum, mo Bahanaha. “ ‘Mo ol laen* blong Isrel*, we oli aot long Babilonia oli kambak, lis blong olgeta wetem namba blong olgeta i olsem.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Long laen blong Paros, i gat tu taosen wan handred seventi tu man.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long laen blong Sefatia, i gat tri handred seventi tu man.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long laen blong Araha, i gat sikis handred fifti tu man.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long laen blong Jesua mo long laen blong Joab, we tufala i kamaot biaen long Pahatmoab, i gat tu taosen eit handred eitin man.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long laen blong Elam, i gat wan taosen tu handred fifti fo man.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long laen blong Satu, i gat eit handred foti faef man.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long laen blong Sakae, i gat seven handred sikisti man.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long laen blong Binui, i gat sikis handred foti eit man.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long laen blong Bebae, i gat sikis handred twanti eit man.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long laen blong Asgad, i gat tu taosen tri handred twanti tu man.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long laen blong Adonikam, i gat sikis handred sikisti seven man.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long laen blong Bigvae, i gat tu taosen sikisti seven man.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long laen blong Adin, i gat sikis handred fifti faef man.</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long laen blong Atere, we narafala nem blong hem Hesekia, i gat naenti eit man.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long laen blong Hasum, i gat tri handred twanti eit man.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long laen blong Bejae, i gat tri handred twanti fo man.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long laen blong Harif, i gat wan handred twelef man.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long laen blong Gibeon, i gat naenti faef man.</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 ‘Mo i gat ol narafala man tu oli kambak we oli stap makem olgeta long vilej we ol olfala blong olgeta bifo oli stap long hem. Namba blong olgeta ya i olsem. Ol man Betlehem wetem ol man Netofa, i gat wan handred eiti eit man.</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ol man Anatot, i gat wan handred twanti eit man.</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ol man Betasmavet, i gat foti tu man.</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ol man Kiriatsearim, mo ol man Kefira, mo ol man Beherot, i gat seven handred foti tri man.</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ol man Rama, mo ol man Geba, i gat sikis handred twanti wan man.</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ol man Mikmas, i gat wan handred twanti tu man.</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ol man Betel, mo ol man Eae, i gat wan handred twanti tri man.</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ol man blong narafala Neboho, i gat fifti tu man.</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Mo ol man blong narafala Elam, i gat wan taosen tu handred fifti fo man.</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Mo ol man Harim, i gat tri handred twanti man.</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Mo ol man Jeriko, i gat tri handred foti faef man.</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Mo ol man Lod, mo ol man Hadid, mo ol man Ono, i gat seven handred twanti wan man.</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Mo ol man Senaha, i gat tri taosen naen handred toti man.</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 ‘Mo ol pris* we oli aot long Babilonia oli kambak, lis blong olgeta wetem namba blong olgeta i olsem. Long laen blong pris ya Jedaea we i kamaot biaen long pris ya Jesua, i gat naen handred seventi tri pris.</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Mo long laen blong pris ya Hime, i gat wan taosen fifti tu pris.</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Mo long laen blong pris ya Pasuru, i gat wan taosen tu handred foti seven pris.</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Mo long laen blong pris ya Harim, i gat wan taosen seventin pris.</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 ‘Mo ol Livaet* we oli aot long Babilonia oli kambak, lis blong olgeta wetem namba blong olgeta i olsem. Long laen blong Jesua, mo long laen blong Kadmiel, we tufala ya i kamaot biaen long Hodavia, i gat seventi fo man.</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 ‘Mo i gat ol man blong mekem kwaea long haos* blong God. Olgeta ya oli laen blong Asaf, mo namba blong olgeta i gat wan handred foti eit man.</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 ‘Mo i gat ol man blong gad long haos blong God. Olgeta ya oli laen blong Salum, mo laen blong Atere, mo laen blong Talmon, mo laen blong Akub, mo laen blong Hatita, mo laen blong Sobae, mo namba blong olgeta ya evriwan i gat wan handred toti eit man.</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 ‘Mo olgeta we oli kamaot biaen long ol man blong wok long haos blong God bifo, we oli aot long Babilonia oli kambak, lis blong olgeta i olsem. I gat ol laen blong Jiha, mo ol laen blong Hasufa, mo ol laen blong Tabaot,</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mo ol laen blong Keros, mo ol laen blong Sia, mo ol laen blong Padon,</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mo ol laen blong Lebana, mo ol laen blong Hagaba, mo ol laen blong Salmae,</w:t>
      </w:r>
      <w:r>
        <w:rPr>
          <w:lang w:val="bi_VU" w:bidi="bi_VU"/>
        </w:rPr>
      </w:r>
      <w:r>
        <w:rPr>
          <w:lang w:val="bi_VU" w:bidi="bi_VU"/>
        </w:rPr>
      </w:r>
    </w:p>
    <w:p>
      <w:pPr/>
      <w:r>
        <w:rPr>
          <w:lang w:val="bi_VU" w:bidi="bi_VU"/>
        </w:rPr>
      </w:r>
    </w:p>
    <w:p>
      <w:pPr/>
      <w:r>
        <w:rPr>
          <w:lang w:val="bi_VU" w:bidi="bi_VU"/>
        </w:rPr>
      </w:r>
      <w:r>
        <w:rPr>
          <w:vertAlign w:val="superscript"/>
          <w:lang w:val="bi_VU" w:bidi="bi_VU"/>
        </w:rPr>
        <w:t>49</w:t>
      </w:r>
      <w:r>
        <w:rPr>
          <w:lang w:val="bi_VU" w:bidi="bi_VU"/>
        </w:rPr>
        <w:t xml:space="preserve"> mo ol laen blong Hanan, mo ol laen blong Gidel, mo ol laen blong Gaha,</w:t>
      </w:r>
      <w:r>
        <w:rPr>
          <w:lang w:val="bi_VU" w:bidi="bi_VU"/>
        </w:rPr>
      </w:r>
      <w:r>
        <w:rPr>
          <w:lang w:val="bi_VU" w:bidi="bi_VU"/>
        </w:rPr>
      </w:r>
    </w:p>
    <w:p>
      <w:pPr/>
      <w:r>
        <w:rPr>
          <w:lang w:val="bi_VU" w:bidi="bi_VU"/>
        </w:rPr>
      </w:r>
    </w:p>
    <w:p>
      <w:pPr/>
      <w:r>
        <w:rPr>
          <w:lang w:val="bi_VU" w:bidi="bi_VU"/>
        </w:rPr>
      </w:r>
      <w:r>
        <w:rPr>
          <w:vertAlign w:val="superscript"/>
          <w:lang w:val="bi_VU" w:bidi="bi_VU"/>
        </w:rPr>
        <w:t>50</w:t>
      </w:r>
      <w:r>
        <w:rPr>
          <w:lang w:val="bi_VU" w:bidi="bi_VU"/>
        </w:rPr>
        <w:t xml:space="preserve"> mo ol laen blong Rehaea, mo ol laen blong Resin, mo ol laen blong Nekoda,</w:t>
      </w:r>
      <w:r>
        <w:rPr>
          <w:lang w:val="bi_VU" w:bidi="bi_VU"/>
        </w:rPr>
      </w:r>
      <w:r>
        <w:rPr>
          <w:lang w:val="bi_VU" w:bidi="bi_VU"/>
        </w:rPr>
      </w:r>
    </w:p>
    <w:p>
      <w:pPr/>
      <w:r>
        <w:rPr>
          <w:lang w:val="bi_VU" w:bidi="bi_VU"/>
        </w:rPr>
      </w:r>
    </w:p>
    <w:p>
      <w:pPr/>
      <w:r>
        <w:rPr>
          <w:lang w:val="bi_VU" w:bidi="bi_VU"/>
        </w:rPr>
      </w:r>
      <w:r>
        <w:rPr>
          <w:vertAlign w:val="superscript"/>
          <w:lang w:val="bi_VU" w:bidi="bi_VU"/>
        </w:rPr>
        <w:t>51</w:t>
      </w:r>
      <w:r>
        <w:rPr>
          <w:lang w:val="bi_VU" w:bidi="bi_VU"/>
        </w:rPr>
        <w:t xml:space="preserve"> mo ol laen blong Gasam, mo ol laen blong Usaha, mo ol laen blong Pasea,</w:t>
      </w:r>
      <w:r>
        <w:rPr>
          <w:lang w:val="bi_VU" w:bidi="bi_VU"/>
        </w:rPr>
      </w:r>
      <w:r>
        <w:rPr>
          <w:lang w:val="bi_VU" w:bidi="bi_VU"/>
        </w:rPr>
      </w:r>
    </w:p>
    <w:p>
      <w:pPr/>
      <w:r>
        <w:rPr>
          <w:lang w:val="bi_VU" w:bidi="bi_VU"/>
        </w:rPr>
      </w:r>
    </w:p>
    <w:p>
      <w:pPr/>
      <w:r>
        <w:rPr>
          <w:lang w:val="bi_VU" w:bidi="bi_VU"/>
        </w:rPr>
      </w:r>
      <w:r>
        <w:rPr>
          <w:vertAlign w:val="superscript"/>
          <w:lang w:val="bi_VU" w:bidi="bi_VU"/>
        </w:rPr>
        <w:t>52</w:t>
      </w:r>
      <w:r>
        <w:rPr>
          <w:lang w:val="bi_VU" w:bidi="bi_VU"/>
        </w:rPr>
        <w:t xml:space="preserve"> mo ol laen blong Besae, mo ol laen blong Mehunim, mo ol laen blong Nefusesim,</w:t>
      </w:r>
      <w:r>
        <w:rPr>
          <w:lang w:val="bi_VU" w:bidi="bi_VU"/>
        </w:rPr>
      </w:r>
      <w:r>
        <w:rPr>
          <w:lang w:val="bi_VU" w:bidi="bi_VU"/>
        </w:rPr>
      </w:r>
    </w:p>
    <w:p>
      <w:pPr/>
      <w:r>
        <w:rPr>
          <w:lang w:val="bi_VU" w:bidi="bi_VU"/>
        </w:rPr>
      </w:r>
    </w:p>
    <w:p>
      <w:pPr/>
      <w:r>
        <w:rPr>
          <w:lang w:val="bi_VU" w:bidi="bi_VU"/>
        </w:rPr>
      </w:r>
      <w:r>
        <w:rPr>
          <w:vertAlign w:val="superscript"/>
          <w:lang w:val="bi_VU" w:bidi="bi_VU"/>
        </w:rPr>
        <w:t>53</w:t>
      </w:r>
      <w:r>
        <w:rPr>
          <w:lang w:val="bi_VU" w:bidi="bi_VU"/>
        </w:rPr>
        <w:t xml:space="preserve"> mo ol laen blong Bakbuk, mo ol laen blong Hakufa, mo ol laen blong Hahuru,</w:t>
      </w:r>
      <w:r>
        <w:rPr>
          <w:lang w:val="bi_VU" w:bidi="bi_VU"/>
        </w:rPr>
      </w:r>
      <w:r>
        <w:rPr>
          <w:lang w:val="bi_VU" w:bidi="bi_VU"/>
        </w:rPr>
      </w:r>
    </w:p>
    <w:p>
      <w:pPr/>
      <w:r>
        <w:rPr>
          <w:lang w:val="bi_VU" w:bidi="bi_VU"/>
        </w:rPr>
      </w:r>
    </w:p>
    <w:p>
      <w:pPr/>
      <w:r>
        <w:rPr>
          <w:lang w:val="bi_VU" w:bidi="bi_VU"/>
        </w:rPr>
      </w:r>
      <w:r>
        <w:rPr>
          <w:vertAlign w:val="superscript"/>
          <w:lang w:val="bi_VU" w:bidi="bi_VU"/>
        </w:rPr>
        <w:t>54</w:t>
      </w:r>
      <w:r>
        <w:rPr>
          <w:lang w:val="bi_VU" w:bidi="bi_VU"/>
        </w:rPr>
        <w:t xml:space="preserve"> mo ol laen blong Baslit, mo ol laen blong Mehida, mo ol laen blong Hasa,</w:t>
      </w:r>
      <w:r>
        <w:rPr>
          <w:lang w:val="bi_VU" w:bidi="bi_VU"/>
        </w:rPr>
      </w:r>
      <w:r>
        <w:rPr>
          <w:lang w:val="bi_VU" w:bidi="bi_VU"/>
        </w:rPr>
      </w:r>
    </w:p>
    <w:p>
      <w:pPr/>
      <w:r>
        <w:rPr>
          <w:lang w:val="bi_VU" w:bidi="bi_VU"/>
        </w:rPr>
      </w:r>
    </w:p>
    <w:p>
      <w:pPr/>
      <w:r>
        <w:rPr>
          <w:lang w:val="bi_VU" w:bidi="bi_VU"/>
        </w:rPr>
      </w:r>
      <w:r>
        <w:rPr>
          <w:vertAlign w:val="superscript"/>
          <w:lang w:val="bi_VU" w:bidi="bi_VU"/>
        </w:rPr>
        <w:t>55</w:t>
      </w:r>
      <w:r>
        <w:rPr>
          <w:lang w:val="bi_VU" w:bidi="bi_VU"/>
        </w:rPr>
        <w:t xml:space="preserve"> mo ol laen blong Bakos, mo ol laen blong Siseraha, mo ol laen blong Tema,</w:t>
      </w:r>
      <w:r>
        <w:rPr>
          <w:lang w:val="bi_VU" w:bidi="bi_VU"/>
        </w:rPr>
      </w:r>
      <w:r>
        <w:rPr>
          <w:lang w:val="bi_VU" w:bidi="bi_VU"/>
        </w:rPr>
      </w:r>
    </w:p>
    <w:p>
      <w:pPr/>
      <w:r>
        <w:rPr>
          <w:lang w:val="bi_VU" w:bidi="bi_VU"/>
        </w:rPr>
      </w:r>
    </w:p>
    <w:p>
      <w:pPr/>
      <w:r>
        <w:rPr>
          <w:lang w:val="bi_VU" w:bidi="bi_VU"/>
        </w:rPr>
      </w:r>
      <w:r>
        <w:rPr>
          <w:vertAlign w:val="superscript"/>
          <w:lang w:val="bi_VU" w:bidi="bi_VU"/>
        </w:rPr>
        <w:t>56</w:t>
      </w:r>
      <w:r>
        <w:rPr>
          <w:lang w:val="bi_VU" w:bidi="bi_VU"/>
        </w:rPr>
        <w:t xml:space="preserve"> mo ol laen blong Nejia, mo ol laen blong Hatifa.</w:t>
      </w:r>
      <w:r>
        <w:rPr>
          <w:lang w:val="bi_VU" w:bidi="bi_VU"/>
        </w:rPr>
      </w:r>
      <w:r>
        <w:rPr>
          <w:lang w:val="bi_VU" w:bidi="bi_VU"/>
        </w:rPr>
      </w:r>
    </w:p>
    <w:p>
      <w:pPr/>
      <w:r>
        <w:rPr>
          <w:lang w:val="bi_VU" w:bidi="bi_VU"/>
        </w:rPr>
      </w:r>
    </w:p>
    <w:p>
      <w:pPr/>
      <w:r>
        <w:rPr>
          <w:lang w:val="bi_VU" w:bidi="bi_VU"/>
        </w:rPr>
      </w:r>
      <w:r>
        <w:rPr>
          <w:vertAlign w:val="superscript"/>
          <w:lang w:val="bi_VU" w:bidi="bi_VU"/>
        </w:rPr>
        <w:t>57</w:t>
      </w:r>
      <w:r>
        <w:rPr>
          <w:lang w:val="bi_VU" w:bidi="bi_VU"/>
        </w:rPr>
        <w:t xml:space="preserve"> “ ‘Mo ol laen blong ol man blong wok blong King Solomon bifo, we oli aot long Babilonia oli kambak, lis blong olgeta i olsem. I gat ol laen blong Sotae, mo ol laen blong Soferet, mo ol laen blong Perida,</w:t>
      </w:r>
      <w:r>
        <w:rPr>
          <w:lang w:val="bi_VU" w:bidi="bi_VU"/>
        </w:rPr>
      </w:r>
      <w:r>
        <w:rPr>
          <w:lang w:val="bi_VU" w:bidi="bi_VU"/>
        </w:rPr>
      </w:r>
    </w:p>
    <w:p>
      <w:pPr/>
      <w:r>
        <w:rPr>
          <w:lang w:val="bi_VU" w:bidi="bi_VU"/>
        </w:rPr>
      </w:r>
    </w:p>
    <w:p>
      <w:pPr/>
      <w:r>
        <w:rPr>
          <w:lang w:val="bi_VU" w:bidi="bi_VU"/>
        </w:rPr>
      </w:r>
      <w:r>
        <w:rPr>
          <w:vertAlign w:val="superscript"/>
          <w:lang w:val="bi_VU" w:bidi="bi_VU"/>
        </w:rPr>
        <w:t>58</w:t>
      </w:r>
      <w:r>
        <w:rPr>
          <w:lang w:val="bi_VU" w:bidi="bi_VU"/>
        </w:rPr>
        <w:t xml:space="preserve"> mo ol laen blong Jahala, mo ol laen blong Dakon, mo ol laen blong Gidel,</w:t>
      </w:r>
      <w:r>
        <w:rPr>
          <w:lang w:val="bi_VU" w:bidi="bi_VU"/>
        </w:rPr>
      </w:r>
      <w:r>
        <w:rPr>
          <w:lang w:val="bi_VU" w:bidi="bi_VU"/>
        </w:rPr>
      </w:r>
    </w:p>
    <w:p>
      <w:pPr/>
      <w:r>
        <w:rPr>
          <w:lang w:val="bi_VU" w:bidi="bi_VU"/>
        </w:rPr>
      </w:r>
    </w:p>
    <w:p>
      <w:pPr/>
      <w:r>
        <w:rPr>
          <w:lang w:val="bi_VU" w:bidi="bi_VU"/>
        </w:rPr>
      </w:r>
      <w:r>
        <w:rPr>
          <w:vertAlign w:val="superscript"/>
          <w:lang w:val="bi_VU" w:bidi="bi_VU"/>
        </w:rPr>
        <w:t>59</w:t>
      </w:r>
      <w:r>
        <w:rPr>
          <w:lang w:val="bi_VU" w:bidi="bi_VU"/>
        </w:rPr>
        <w:t xml:space="preserve"> mo ol laen blong Sefatia, mo ol laen blong Hatil, mo ol laen blong Pokeret Hajebaem, mo ol laen blong Amon.</w:t>
      </w:r>
      <w:r>
        <w:rPr>
          <w:lang w:val="bi_VU" w:bidi="bi_VU"/>
        </w:rPr>
      </w:r>
      <w:r>
        <w:rPr>
          <w:lang w:val="bi_VU" w:bidi="bi_VU"/>
        </w:rPr>
      </w:r>
    </w:p>
    <w:p>
      <w:pPr/>
      <w:r>
        <w:rPr>
          <w:lang w:val="bi_VU" w:bidi="bi_VU"/>
        </w:rPr>
      </w:r>
    </w:p>
    <w:p>
      <w:pPr/>
      <w:r>
        <w:rPr>
          <w:lang w:val="bi_VU" w:bidi="bi_VU"/>
        </w:rPr>
      </w:r>
      <w:r>
        <w:rPr>
          <w:vertAlign w:val="superscript"/>
          <w:lang w:val="bi_VU" w:bidi="bi_VU"/>
        </w:rPr>
        <w:t>60</w:t>
      </w:r>
      <w:r>
        <w:rPr>
          <w:lang w:val="bi_VU" w:bidi="bi_VU"/>
        </w:rPr>
        <w:t xml:space="preserve"> “ ‘Olgeta laen blong ol man blong wok long haos blong God bifo wetem ol laen blong ol man blong wok blong King Solomon bifo, namba blong olgeta ya evriwan i kasem tri handred naenti tu man.</w:t>
      </w:r>
      <w:r>
        <w:rPr>
          <w:lang w:val="bi_VU" w:bidi="bi_VU"/>
        </w:rPr>
      </w:r>
      <w:r>
        <w:rPr>
          <w:lang w:val="bi_VU" w:bidi="bi_VU"/>
        </w:rPr>
      </w:r>
    </w:p>
    <w:p>
      <w:pPr/>
      <w:r>
        <w:rPr>
          <w:lang w:val="bi_VU" w:bidi="bi_VU"/>
        </w:rPr>
      </w:r>
    </w:p>
    <w:p>
      <w:pPr/>
      <w:r>
        <w:rPr>
          <w:lang w:val="bi_VU" w:bidi="bi_VU"/>
        </w:rPr>
      </w:r>
      <w:r>
        <w:rPr>
          <w:vertAlign w:val="superscript"/>
          <w:lang w:val="bi_VU" w:bidi="bi_VU"/>
        </w:rPr>
        <w:t>61-62</w:t>
      </w:r>
      <w:r>
        <w:rPr>
          <w:lang w:val="bi_VU" w:bidi="bi_VU"/>
        </w:rPr>
        <w:t xml:space="preserve"> “ ‘Mo i gat ol narafala laen blong Isrel oli aot long Babilonia oli kambak, we oli no savegud stret stamba blong laen blong olgeta. Sam long olgeta ya oli laen blong Delaea, mo sam oli laen blong Tobia, mo sam oli laen blong Nekoda. Mo taem oli stap long Babilonia, oli stap long ol vilej we nem blong olgeta, Telmela, mo Telasaha, mo Kerub, mo Adon, mo Hime. Namba blong olgeta ya evriwan, i gat sikis handred foti tu man.</w:t>
      </w:r>
      <w:r>
        <w:rPr>
          <w:lang w:val="bi_VU" w:bidi="bi_VU"/>
        </w:rPr>
      </w:r>
      <w:r>
        <w:rPr>
          <w:lang w:val="bi_VU" w:bidi="bi_VU"/>
        </w:rPr>
      </w:r>
    </w:p>
    <w:p>
      <w:pPr/>
      <w:r>
        <w:rPr>
          <w:lang w:val="bi_VU" w:bidi="bi_VU"/>
        </w:rPr>
      </w:r>
    </w:p>
    <w:p>
      <w:pPr/>
      <w:r>
        <w:rPr>
          <w:lang w:val="bi_VU" w:bidi="bi_VU"/>
        </w:rPr>
      </w:r>
      <w:r>
        <w:rPr>
          <w:vertAlign w:val="superscript"/>
          <w:lang w:val="bi_VU" w:bidi="bi_VU"/>
        </w:rPr>
        <w:t>63-65</w:t>
      </w:r>
      <w:r>
        <w:rPr>
          <w:lang w:val="bi_VU" w:bidi="bi_VU"/>
        </w:rPr>
        <w:t xml:space="preserve"> “ ‘Mo i gat ol pris* tu we oli aot long Babilonia oli kambak, we oli no savegud stret stamba blong laen blong olgeta. Sam long olgeta ya oli laen blong Hobaea, mo sam oli laen blong Hakoj, mo sam oli laen blong Basilae. “ ‘Nao taem ol pris ya oli traem lukaot nem blong trifala bubu ya blong olgeta long lis blong ol pris, long buk ya we nem blong ol pris bifo i stap long hem, be oli no save faenem nem blong trifala. Nao long taem ya, distrikejen* ya blong king we i stap lukaot long ol man Juda, hem i wan laen blong yumi, mo hem i putumaot olgeta olsem we oli no klin long fes blong God, nao oli no moa save mekem wok blong pris. Mo hem i talem long olgeta, se bambae oli no moa save kakae ol kakae ya we ol man oli stap givim i go long God blong mekem wosip long hem. Bambae oli mas stap olsem gogo kasem we i gat wan pris we i save yusum tufala samting ya Yurim* mo Tumim* blong faenemaot tingting blong God long olgeta. “ ‘Man ya Basilae, hem i wan man Gilead we dota blong hem i mared long wan pris, nao olgeta we oli kamaot biaen blong pris ya, oli stap makem olgeta se laen blong Basilae.</w:t>
      </w:r>
      <w:r>
        <w:rPr>
          <w:lang w:val="bi_VU" w:bidi="bi_VU"/>
        </w:rPr>
      </w:r>
      <w:r>
        <w:rPr>
          <w:lang w:val="bi_VU" w:bidi="bi_VU"/>
        </w:rPr>
      </w:r>
    </w:p>
    <w:p>
      <w:pPr/>
      <w:r>
        <w:rPr>
          <w:lang w:val="bi_VU" w:bidi="bi_VU"/>
        </w:rPr>
      </w:r>
    </w:p>
    <w:p>
      <w:pPr/>
      <w:r>
        <w:rPr>
          <w:lang w:val="bi_VU" w:bidi="bi_VU"/>
        </w:rPr>
      </w:r>
      <w:r>
        <w:rPr>
          <w:vertAlign w:val="superscript"/>
          <w:lang w:val="bi_VU" w:bidi="bi_VU"/>
        </w:rPr>
        <w:t>66</w:t>
      </w:r>
      <w:r>
        <w:rPr>
          <w:lang w:val="bi_VU" w:bidi="bi_VU"/>
        </w:rPr>
        <w:t xml:space="preserve"> “ ‘Olgeta we oli aot long Babilonia, oli kambak long ples blong olgeta, namba blong olgeta evriwan i kasem foti tu taosen tri handred sikisti man.</w:t>
      </w:r>
      <w:r>
        <w:rPr>
          <w:lang w:val="bi_VU" w:bidi="bi_VU"/>
        </w:rPr>
      </w:r>
      <w:r>
        <w:rPr>
          <w:lang w:val="bi_VU" w:bidi="bi_VU"/>
        </w:rPr>
      </w:r>
    </w:p>
    <w:p>
      <w:pPr/>
      <w:r>
        <w:rPr>
          <w:lang w:val="bi_VU" w:bidi="bi_VU"/>
        </w:rPr>
      </w:r>
    </w:p>
    <w:p>
      <w:pPr/>
      <w:r>
        <w:rPr>
          <w:lang w:val="bi_VU" w:bidi="bi_VU"/>
        </w:rPr>
      </w:r>
      <w:r>
        <w:rPr>
          <w:vertAlign w:val="superscript"/>
          <w:lang w:val="bi_VU" w:bidi="bi_VU"/>
        </w:rPr>
        <w:t>67</w:t>
      </w:r>
      <w:r>
        <w:rPr>
          <w:lang w:val="bi_VU" w:bidi="bi_VU"/>
        </w:rPr>
        <w:t xml:space="preserve"> Be oli no kaontem ol man blong wok blong olgeta, mo ol man blong mekem kwaea. Ol man blong wok blong olgeta, ol man wetem ol woman, namba blong olgeta evriwan i kasem seven taosen tri handred toti seven man. Mo ol man blong mekem kwaea, ol man wetem ol woman, namba blong olgeta evriwan i kasem tu handred foti faef man.</w:t>
      </w:r>
      <w:r>
        <w:rPr>
          <w:lang w:val="bi_VU" w:bidi="bi_VU"/>
        </w:rPr>
      </w:r>
      <w:r>
        <w:rPr>
          <w:lang w:val="bi_VU" w:bidi="bi_VU"/>
        </w:rPr>
      </w:r>
    </w:p>
    <w:p>
      <w:pPr/>
      <w:r>
        <w:rPr>
          <w:lang w:val="bi_VU" w:bidi="bi_VU"/>
        </w:rPr>
      </w:r>
    </w:p>
    <w:p>
      <w:pPr/>
      <w:r>
        <w:rPr>
          <w:lang w:val="bi_VU" w:bidi="bi_VU"/>
        </w:rPr>
      </w:r>
      <w:r>
        <w:rPr>
          <w:vertAlign w:val="superscript"/>
          <w:lang w:val="bi_VU" w:bidi="bi_VU"/>
        </w:rPr>
        <w:t>68</w:t>
      </w:r>
      <w:r>
        <w:rPr>
          <w:lang w:val="bi_VU" w:bidi="bi_VU"/>
        </w:rPr>
        <w:t xml:space="preserve"> Mo ol anamol blong olgeta, namba blong olgeta i olsem. I gat seven handred toti sikis hos, mo tu handred foti faef hafkas* dongki,</w:t>
      </w:r>
      <w:r>
        <w:rPr>
          <w:lang w:val="bi_VU" w:bidi="bi_VU"/>
        </w:rPr>
      </w:r>
      <w:r>
        <w:rPr>
          <w:lang w:val="bi_VU" w:bidi="bi_VU"/>
        </w:rPr>
      </w:r>
    </w:p>
    <w:p>
      <w:pPr/>
      <w:r>
        <w:rPr>
          <w:lang w:val="bi_VU" w:bidi="bi_VU"/>
        </w:rPr>
      </w:r>
    </w:p>
    <w:p>
      <w:pPr/>
      <w:r>
        <w:rPr>
          <w:lang w:val="bi_VU" w:bidi="bi_VU"/>
        </w:rPr>
      </w:r>
      <w:r>
        <w:rPr>
          <w:vertAlign w:val="superscript"/>
          <w:lang w:val="bi_VU" w:bidi="bi_VU"/>
        </w:rPr>
        <w:t>69</w:t>
      </w:r>
      <w:r>
        <w:rPr>
          <w:lang w:val="bi_VU" w:bidi="bi_VU"/>
        </w:rPr>
        <w:t xml:space="preserve"> mo fo handred toti faef kamel, mo sikis taosen seven handred twanti dongki.</w:t>
      </w:r>
      <w:r>
        <w:rPr>
          <w:lang w:val="bi_VU" w:bidi="bi_VU"/>
        </w:rPr>
      </w:r>
      <w:r>
        <w:rPr>
          <w:lang w:val="bi_VU" w:bidi="bi_VU"/>
        </w:rPr>
      </w:r>
    </w:p>
    <w:p>
      <w:pPr/>
      <w:r>
        <w:rPr>
          <w:lang w:val="bi_VU" w:bidi="bi_VU"/>
        </w:rPr>
      </w:r>
    </w:p>
    <w:p>
      <w:pPr/>
      <w:r>
        <w:rPr>
          <w:lang w:val="bi_VU" w:bidi="bi_VU"/>
        </w:rPr>
      </w:r>
      <w:r>
        <w:rPr>
          <w:vertAlign w:val="superscript"/>
          <w:lang w:val="bi_VU" w:bidi="bi_VU"/>
        </w:rPr>
        <w:t>70</w:t>
      </w:r>
      <w:r>
        <w:rPr>
          <w:lang w:val="bi_VU" w:bidi="bi_VU"/>
        </w:rPr>
        <w:t xml:space="preserve"> “ ‘I gat plante man we oli givim mane mo ol narafala samting blong givhan long wok ya blong wokem haos ya blong God i gud bakegen. Distrikejen blong ples ya i givim ol presen blong hem olsem. Hem i givim eit kilo gol, mo fifti besin blong yusum blong mekem wosip, mo faef handred toti klos blong pris.</w:t>
      </w:r>
      <w:r>
        <w:rPr>
          <w:lang w:val="bi_VU" w:bidi="bi_VU"/>
        </w:rPr>
      </w:r>
      <w:r>
        <w:rPr>
          <w:lang w:val="bi_VU" w:bidi="bi_VU"/>
        </w:rPr>
      </w:r>
    </w:p>
    <w:p>
      <w:pPr/>
      <w:r>
        <w:rPr>
          <w:lang w:val="bi_VU" w:bidi="bi_VU"/>
        </w:rPr>
      </w:r>
    </w:p>
    <w:p>
      <w:pPr/>
      <w:r>
        <w:rPr>
          <w:lang w:val="bi_VU" w:bidi="bi_VU"/>
        </w:rPr>
      </w:r>
      <w:r>
        <w:rPr>
          <w:vertAlign w:val="superscript"/>
          <w:lang w:val="bi_VU" w:bidi="bi_VU"/>
        </w:rPr>
        <w:t>71</w:t>
      </w:r>
      <w:r>
        <w:rPr>
          <w:lang w:val="bi_VU" w:bidi="bi_VU"/>
        </w:rPr>
        <w:t xml:space="preserve"> Mo ol hed blong ol famle oli givim ol presen blong olgeta olsem. Oli givim wan handred sikisti eit kilo gol, mo wan taosen tu handred fifti kilo silva.</w:t>
      </w:r>
      <w:r>
        <w:rPr>
          <w:lang w:val="bi_VU" w:bidi="bi_VU"/>
        </w:rPr>
      </w:r>
      <w:r>
        <w:rPr>
          <w:lang w:val="bi_VU" w:bidi="bi_VU"/>
        </w:rPr>
      </w:r>
    </w:p>
    <w:p>
      <w:pPr/>
      <w:r>
        <w:rPr>
          <w:lang w:val="bi_VU" w:bidi="bi_VU"/>
        </w:rPr>
      </w:r>
    </w:p>
    <w:p>
      <w:pPr/>
      <w:r>
        <w:rPr>
          <w:lang w:val="bi_VU" w:bidi="bi_VU"/>
        </w:rPr>
      </w:r>
      <w:r>
        <w:rPr>
          <w:vertAlign w:val="superscript"/>
          <w:lang w:val="bi_VU" w:bidi="bi_VU"/>
        </w:rPr>
        <w:t>72</w:t>
      </w:r>
      <w:r>
        <w:rPr>
          <w:lang w:val="bi_VU" w:bidi="bi_VU"/>
        </w:rPr>
        <w:t xml:space="preserve"> Mo ol narafala man oli givim ol presen blong olgeta olsem. Oli givim wan handred sikisti eit kilo gol, mo wan handred foti kilo silva, mo sikisti seven klos blong pris.</w:t>
      </w:r>
      <w:r>
        <w:rPr>
          <w:lang w:val="bi_VU" w:bidi="bi_VU"/>
        </w:rPr>
      </w:r>
      <w:r>
        <w:rPr>
          <w:lang w:val="bi_VU" w:bidi="bi_VU"/>
        </w:rPr>
      </w:r>
    </w:p>
    <w:p>
      <w:pPr/>
      <w:r>
        <w:rPr>
          <w:lang w:val="bi_VU" w:bidi="bi_VU"/>
        </w:rPr>
      </w:r>
    </w:p>
    <w:p>
      <w:pPr/>
      <w:r>
        <w:rPr>
          <w:lang w:val="bi_VU" w:bidi="bi_VU"/>
        </w:rPr>
      </w:r>
      <w:r>
        <w:rPr>
          <w:vertAlign w:val="superscript"/>
          <w:lang w:val="bi_VU" w:bidi="bi_VU"/>
        </w:rPr>
        <w:t>73</w:t>
      </w:r>
      <w:r>
        <w:rPr>
          <w:lang w:val="bi_VU" w:bidi="bi_VU"/>
        </w:rPr>
        <w:t xml:space="preserve"> “ ‘Nao olgeta laen ya blong Isrel, we hemia ol pris wetem ol Livaet mo ol man blong gad long haos blong God mo ol man blong mekem kwaea long haos ya mo ol narafala man, olgeta oli kam stap long ol taon mo ol vilej olbaot long distrik ya Juda.’ ”</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taem i kasem namba seven manis* blong yia ya, olgeta laen* blong Isrel* oli stap gud long ol vilej blong olgeta bakegen. Mo long fas dei blong manis ya, olgeta evriwan oli kam long Jerusalem,* blong mekem bigfala miting long open ples, klosap long doa* blong bigfala stonwol ya we nem blong hem “Doa blong Wota”. Long taem ya, i gat olgeta man wetem olgeta woman, mo ol pikinini we oli naf blong haremsave samting oli stap. Olgeta oli bin askem long pris* ya Esra, blong i tekem buk blong Loa* blong God i kam, i ridimaot long olgeta. Pris ya, oltaem hem i stap stadigud long Loa ya we God i bin givim long Moses bifo blong i tijim ol bubu blong olgeta long hem. Mo long eli moning, hem i karem buk ya i kam long ples ya we olgeta oli stap hivap long hem. Olgeta oli bin wokem wan stej long timba long ples ya, blong hem i stanap long hem, nao hem wetem ol man blong hem oli go stanap long hem. Olgeta we oli stanap long raet saed blong hem, i gat Matitia, mo Sema, mo Anaea, mo Uria, mo Hilkia, mo Mahasea. Mo olgeta we oli stanap long lef saed blong hem, i gat Pedaea, mo Misael, mo Malkia, mo Hasum, mo Hasbadana, mo Sekaraea, mo Mesulam. Nao taem hem i go stanap long stej ya, olgeta evriwan oli lukluk i go long hem, mo taem hem i openem buk ya, olgeta evriwan oli stanap. Nao hem i talem se, “!Hae God i God we i hae we i hae! !Yumi presem hem!” Mo olgeta evriwan oli leftemap han blong olgeta, oli talem se, “!Amen! !Amen!”, mo oli nildaon, oli bodaon we fes blong olgeta i godaon kasem graon blong mekem wosip long Hae God. Nao oli girap, oli stanap bakegen. Nao hem i ridimaot Loa ya i go long olgeta, i stat long eli moning, gogo kasem long medel dei, mo olgeta oli stap lesin gud long hem. Mo i gat ol Livaet* we nem blong olgeta, Jesua, mo Bani, mo Serebia, mo Jamin, mo Akub, mo Sabetae, mo Hodia, mo Mahasea, mo Kelitaha, mo Asaria, mo Josabad, mo Hanan, mo Pelaea, mo olgeta ya oli stap talemaot mining blong Loa ya i go long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Olgeta ya oli stap tanem ol tok i go long lanwis ya Arameik,* mo oli stap talemaot mining blong hem blong olgeta man oli save.</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taem olgeta oli harem ol tok ya, hem i stikimgud olgeta, mo oli harem nogud, oli krae. Be Nehemaea we i distrikejen* blong Juda,* mo pris ya Esra, mo ol Livaet we oli stap talemaot mining blong Loa ya long olgeta oli talem long olgeta se, “Hae God i God blong yumi, mo tede i wan tabu dei, i dei blong mekem lafet* blong hem. From samting ya, yufala i no krae.</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Yufala i gohom, yufala i mekem lafet. Mo yufala i tekem sam kakae mo waen blong yufala, yufala i givim long ol man we oli sot long hem. Yufala i no mas harem nogud, from we dei ya i tabu, i blong Masta* ya blong yumi. Oltaem hem i stap mekem yumi glad, mo fasin ya i stap mekem yumi strong.”</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ol Livaet oli go toktok gud long olgeta blong oli no harem nogud. Oli talem long olgeta se, “Yufala i no krae, yufala i no harem nogud, from we dei ya i dei blong God, i wan bigfala dei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olgeta evriwan oli gohom, oli glad, oli mekem lafet, mo oli givim sam kakae long ol man we oli sot long hem. Oli glad we oli glad from we oli haremsave ol tok ya we pris ya Esra i ridimaot i go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long nekis dei, ol hed blong ol famle, wetem ol pris,* mo ol Livaet* oli go luk pris ya Esra, blong hem i tijimgud olgeta long ol tok blong buk ya blong Loa.*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oli faenemaot we long buk ya, Hae God i bin talem long Moses bifo blong i talemaot long ol bubu blong olgeta, se evri yia, long namba seven manis,* long taem blong mekem Lafet,* blong Wokem ol Wansaed* Haos, olgeta oli mas slip long ol wansaed haos we oli wokem long lif nomo.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oli sanem tok i go long olgeta ples long Jerusalem*, mo long ol taon mo ol vilej raonabaot long ples ya se, “Yufala i go long bus, yufala i tekem ol han blong ol tri we oli gat plante lif blong olgeta, olsem paentri*, mo olif*, metel* mo pamtri*, mo ol narafala tri olsem, blong yufala i wokem ol wansaed haos blong yufala long hem, olsem we tok blong buk ya blong Loa i talem.”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ol man oli go tekem ol han blong ol tri ya, oli kam wokem ol wansaed haos blong olgeta antap long ruf* blong ol haos blong olgeta, mo long ol yad blong olgeta, mo long yad blong haos* blong God, mo long open ples klosap long doa* blong bigfala stonwol ya we nem blong hem “Doa blong Wota”, mo long open ples klosap long narafala doa ya blong bigfala stonwol, we nem blong hem “Doa blong Efrem* ”.</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Olgeta man we oli aot long Babilonia oli kambak oli wokem ol wansaed haos, mo oli stap long hem. Bifo olgeta, long taem blong Josua ya we papa blong hem Nun, ol laen* blong Isrel* oli stap wokem ol wansaed haos olsem, be biaen long taem ya, kam kasem taem blong pris ya Esra, oli no moa wokem. Hemia nao i fastaem blong olgeta oli wokem ol wansaed haos bakegen, mo olgeta evriwan oli harem gud, oli glad tumas.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i stat long fas dei blong lafet ya i go kasem las dei blong hem, evri dei, pris ya i stap ridimaot buk blong Loa ya i go long olgeta man. Lafet ya, olgeta oli wokem seven dei, mo long namba eit dei blong hem, oli mekem wosip blong klosem, olsem we buk ya i talem.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long sem manis ya yet, long namba twanti fo dei blong hem, olgeta evriwan oli kam wanples, nao oli livim kakae blong soemaot we oli harem nogud from ol sin blong olgeta. Long taem ya, oli no moa stap joen wetem ol man blong ol narafala ples, oli seraot finis. Nao olgeta oli putum ol rabis klos, mo oli sakem asis blong graon long hed blong olgeta, blong soemaot we oli harem nogud from ol sin blong olgeta. Nao oli stanap long fes blong Hae God we i God blong olgeta, oli talemaot ol sin blong olgeta wetem ol sin blong ol bubu blong olgeta bifo.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Long taem ya, ol man blong rid oli ridimaot buk blong Loa* blong Hae God i go long olgeta gogo kasem tri aoa, mo biaen, olgeta oli stap talemaot ol sin blong olgeta, mo oli stap mekem wosip long Hae God gogo kasem tri aoa bakegen.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I gat wan stej i stap, we ol man oli wokem blong ol Livaet* oli save stanap long hem. Nao ol man ya oli go stanap long hem, mo oli stap prea bigwan long Hae God. Long olgeta ya, i gat Jesua, mo Bani, mo Kadmiel, mo Sebania, mo Buni, mo Serebia, mo Bani, mo Kenani.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sam Livaet oli singaot ol man, blong oli mekem wosip long Hae God. Long olgeta ya, i gat Jesua, mo Kadmiel, mo Bani, mo Hasabnea, mo Serebia, mo Hodia, mo Sebania mo Petahia, mo oli talem se, “!Olgeta! !Yufala i stanap! !Hae God i God blong yumi! !Bambae yumi presem hem oltaem nomo! !Bambae yumi leftemap nem blong hem gogo i no save finis! “Nating we yumi man nomo, mo tok blong yumi i no naf blong leftemap nem blong hem, be yumi evriwan i mas presem hem, yumi evriwan i mas leftemap hae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olgeta man oli prea, oli talem se, “Hae God, yu nomo yu Hae God. Yu yu mekem skae wetem olgeta samting we i stap long hem. Yu yu mekem graon mo solwota, wetem olgeta samting we i stap long tufala, mo yu givim laef long olgeta evriwan. Mo olgeta long heven oli stap bodaon oli mekem wosip long yu.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Hae God, yu yu jusumaot olfala Ebram ya bifo, yu lidim hem i aot long Uru long Babilonia, mo yu jenisim nem blong hem i kam Ebraham.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 luk we tingting blong hem i stap strong long yu, nao yu mekem wan promes* wetem hem. Graon ya blong ol man Kenan*, yu yu promes blong givim long hem, blong ol laen* blong hem bambae oli stap long hem. Hemia, graon blong ol laen blong Het, mo graon blong ol laen blong Amoro*, mo graon blong ol laen blong Perij, mo graon blong ol laen blong Jebus, mo graon blong ol laen blong Gigas. Mo yu holem promes blong yu, from we fasin blong yu i stret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“Bifo, taem we ol bubu blong mifala oli stap long Ijip, yu yu luk we oli harem nogud tumas. Mo taem oli stap long Red Si, yu yu harem krae blong olgeta, nao yu halpem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 yu mekem ol merikel we ol man oli sapraes tumas long olgeta, mo long fasin ya, yu daonem king blong Ijip, wetem ol haeman blong hem mo ol narafala man blong kantri ya, from we yu save we olgeta ya oli praod tumas, mo oli stap mekem i nogud tumas long ol man blong yu. Long taem ya, yu yu soemaot we yu yu gat hae nem, mo kam kasem tede, nem ya blong yu i stap sem mak yet.</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 yu mekem rod i gotru long solwota blong ol man blong yu oli folem, mo yu lidim olgeta i gotru long rod ya long drae graon nomo. Be ol man we oli stap ronem ol man ya blong yu, olgeta oli draon long dip solwota olsem we ston i draon long medel si.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Long dei, yu stap yusum klaod we i olsem bigfala pos we i stanap, blong yu lidim ol man ya blong yu, mo long naet, yu stap yusum faea we hem tu i stanap olsem bigfala pos, blong yu soem rod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Long Hil* ya Sinae, yu yu aot long heven, yu kamdaon long olgeta, yu toktok long olgeta, yu givim long olgeta ol tingting we i stret, mo ol loa we i tru, mo yu putum ol gudfala tok mo ol loa blong oli folem.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Sabat* dei i tabu, i dei blong yu, mo yu yu tijim olgeta blong oli ona long hem. Mo ol tok mo ol rul mo ol loa blong yu, yu yu givim olgeta long Moses, man blong wok blong yu blong i tijim olgeta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“Taem olgeta oli hanggri, yu givim kakae long olgeta we i kamaot long heven, mo taem oli tosta, yu givim wota long olgeta we i kamaot long ston. Mo yu stap talem long olgeta se oli mas holem kantri ya we yu yu promes finis blong givim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ol bubu ya blong mifala bifo oli kam praod tumas. Hed blong olgeta i strong tumas, mo oli no wantem obei long ol tok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Olgeta oli no wantem obei long yu, oli fogetem olgeta samting we yu yu mekem, mo oli no moa tingbaot ol merikel ya blong yu. Olgeta oli mekem hed, nao oli jusum wan lida blong olgeta blong i tekem olgeta oli go wok slef* bakegen long Ijip. Be yu yu no olsem ol narafala god. Fasin blong yu, oltaem yu stap fogivim ol man, yu stap tekemaot sin blong olgeta, mo oltaem yu yu glad tumas blong mekem i gud long man. Yu yu no save kros kwik, mo fasin blong yu blong lavem man i gudfala tumas, i bitim mak, nao yu yu no lego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Olgeta oli mekem wan aedol we i pija blong smol bul, mo oli talem se hem i god we i lidim olgeta oli aot long Ijip. Hae God, olgeta oli mekem i nogud tumas long yu,</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long draeples ya, yu yu no lego olgeta, from we fasin blong yu we yu gat sore long man, hem i gudfala tumas. Klaod ya we i olsem bigfala pos we i stanap, we yu stap yusum blong lidim olgeta long dei, hem i no gowe long olgeta, mo faea ya we hem tu i stanap olsem bigfala pos, we yu stap yusum blong givim laet long olgeta long naet, hem tu i no lus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Spirit blong yu i gud tumas, mo yu yu givim long olgeta blong i tijim olgeta. Yu yu givim mana* long olgeta blong oli kakae, mo yu givim wota long olgeta blong oli dring.</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Long foti yia ya, oltaem yu yu stap lukaot gud long olgeta, we oli no sot long wan samting nating. Klos blong olgeta i no brobrok, mo leg blong olgeta i no soa, i no solap.</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 kantri mo ol kingdom we graon blong olgeta i joen long graon blong kantri ya Kenan, yu yu mekem we ol man ya blong yu oli winim olgeta oli holem i blong olgeta. Long fasin ya, olgeta oli winim King Sihon we i stap rul long ples ya Hesbon, mo oli winim King Og we i stap rul long ples ya Basan, nao oli holem tufala kantri ya 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Yu yu mekem we olgeta oli gat plante pikinini, we oli plante we plante olsem ol sta long skae, mo yu tekem olgeta oli kam stap long kantri ya, we yu bin talem long ol papa blong olgeta blong oli kam stap long hem, oli holem 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Oli kam insaed long kantri ya, oli holem i blong olgeta, nao oli stap long hem. Yu yu givim paoa long olgeta blong oli winim ol man Kenan ya wetem ol narafala man we oli stap long kantri ya. Oli winim ol king blong kantri ya wetem ol man blong olgeta, mo oli mekem long olgeta olsem we oli wantem.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Olgeta oli holem ol taon we ol stonwol i goraon long olgeta, mo ol graon we i gudfala tumas, mo ol haos we oli fulap gud long ol gudgudfala samting, mo ol wel we ol man oli digim finis, mo ol plantesen blong olif*, mo ol plantesen blong grep*, mo ol narafala tri we i gat gudfala kakae we oli plante we plante. Olgeta oli stap kakae ol kakae ya olsem we oli wantem, nao oli kam fatfat gud. Oltaem oli stap harem gud long ol gudgudfala samting ya we yu yu givim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“Be olgeta oli no obei long yu, oli girap, oli agens long yu. Oli tanem baksaed long buk blong Loa* blong yu, mo oli kilim ol profet we oli stap tok blong wekemap olgeta, mo blong pulum olgeta oli kambak long yu. Oltaem oli stap mekem i nogud tumas long yu,</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yu letem ol enemi oli kam winim olgeta, oli rulum olgeta. Long trabol ya blong olgeta, oli krae long yu blong yu givhan long olgeta, mo yu yu stap long heven, be yu harem olgeta. Long fasin ya blong yu we yu gat sore long man, yu sanem ol lida oli kam tekemaot olgeta long han blong ol enemi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Be taem olgeta oli stap gud finis, i no longtaem oli girap, oli mekem sin bakegen, mo yu letem ol enemi blong olgeta oli kam winim olgeta, oli rulum olgeta bakegen. Be taem oli tanem tingting blong olgeta, oli askem long yu bakegen blong yu sevem olgeta, yu yu stap long heven, be yu harem olgeta, mo yu kam sevem olgeta. From fasin ya blong yu we oltaem yu yu gat sore long man, plante taem, yu yu kam sevem olgeta.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Yu yu mekem ol samting ya blong wekemap olgeta, blong oli obei long ol tok we yu yu givim, be oli praod tumas, oli tanem baksaed long ol tok ya blong yu. Nating we olgeta oli save se sipos man i wantem kasem laef, hem i mas holem Loa blong yu, be hed blong olgeta i strong tumas, mo oli no wantem obei long yu.</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Long plante yia, yu yu mekem tingting blong yu i longfala, mo Spirit blong yu i stap tok long ol profet, nao ol profet ya oli stap tok long olgeta blong wekemap olgeta, be olgeta oli no wantem harem. Nao from samting ya, yu stap letem ol man blong narafala kantri oli kam winim olgeta.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Be from we fasin ya blong yu we yu gat sore long man i gudfala tumas, yu yu no lego olgeta, mo yu no flatemgud olgeta. God, yu yu no olsem ol narafala god. Yu yu stap givhan long ol man long gladhat blong yu, mo oltaem yu gat sore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“God, yu yu God blong mifala. Yu yu hae we yu hae. Yu yu gat olgeta paoa, mo mifala i fraet tumas long yu. Yu yu kaen tumas mo yu yu stap holemstrong ol promes we yu mekem wetem mifala. Mifala evriwan i man blong yu. Ol king blong mifala, mo ol lida blong mifala, mo ol pris* blong mifala, mo ol profet blong mifala, mo ol bubu blong mifala bifo, mifala evriwan i stap harem nogud, i stat long taem ya bifo we ol king blong Asiria oli kam spolem mifala, i kam kasem tede. Plis yu tingbaot olgeta hadtaem ya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Yu yu mekem i stret we yu panisim mifala. Mifala i mekem sin, be long saed blong yu, oltaem yu stap holem promes blong yu.</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Ol king blong mifala, mo ol lida blong mifala, mo ol pris blong mifala, mo ol bubu blong mifala bifo oli no stap holem Loa blong yu, mo oli no lesin long ol tok blong yu, we yu yu givim blong wekemap olgeta.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Olgeta oli stap long ples ya we yu yu givim long olgeta, mo ples ya i bigwan, mo graon blong hem i gud tumas. Mo from we yu yu glad blong mekem olsem, oltaem ol king oli stap rul long olgeta, mo yu yu stap blesem olgeta. Be olgeta oli no tanem tingting blong olgeta from ol sin blong olgeta, mo oli no mekem ol wok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Mo naoia, mifala i stap wok slef long kantri ya we yu yu givim long mifala. Kantri ya, graon blong hem i gud tumas, i stap givim plante kakae long mifala, be mifala i stap wok slef nomo long hem.</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Ol gudgudfala samting we oli stap kamaot long graon ya oli stap go long ol king blong ol narafala kantri we yu yu putum olgeta blong oli rulum mifala. Yu yu mekem olsem from we mifala i mekem sin. Olgeta oli bos long mifala, mo long ol anamol blong mifala, mo oli stap mekem long mifala olsem we oli wantem, mo mifala i harem nogud tumas from.</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“God, from olgeta samting ya we i stap kasem mifala, mifala i mekem wan strong promes* wetem mifala long fes blong yu, mo mifala i raetemdaon, nao mifala ol lida, wetem ol pris* blong mifala, mo ol Livaet*, mifala evriwan i saen long hem, mo mifala i putum ol mak blong mifala long hem.”</w:t>
      </w:r>
      <w:r>
        <w:rPr>
          <w:lang w:val="bi_VU" w:bidi="bi_VU"/>
        </w:rPr>
      </w:r>
      <w:r>
        <w:rPr>
          <w:lang w:val="bi_VU" w:bidi="bi_VU"/>
        </w:rPr>
      </w:r>
    </w:p>
    <w:p>
      <w:pPr/>
      <w:r>
        <w:rPr>
          <w:lang w:val="bi_VU" w:bidi="bi_VU"/>
        </w:rPr>
      </w:r>
    </w:p>
    <w:p>
      <w:pPr>
        <w:pStyle w:val="Heading2"/>
      </w:pPr>
      <w:r>
        <w:rPr>
          <w:lang w:val="bi_VU" w:bidi="bi_VU"/>
        </w:rPr>
        <w:t>Nehemiah 10:1</w:t>
      </w:r>
      <w:r>
        <w:rPr>
          <w:lang w:val="bi_VU" w:bidi="bi_VU"/>
        </w:rPr>
      </w:r>
    </w:p>
    <w:p>
      <w:pPr/>
      <w:r>
        <w:rPr>
          <w:lang w:val="bi_VU" w:bidi="bi_VU"/>
        </w:rPr>
      </w:r>
      <w:r>
        <w:rPr>
          <w:vertAlign w:val="superscript"/>
          <w:lang w:val="bi_VU" w:bidi="bi_VU"/>
        </w:rPr>
        <w:t>1</w:t>
      </w:r>
      <w:r>
        <w:rPr>
          <w:lang w:val="bi_VU" w:bidi="bi_VU"/>
        </w:rPr>
        <w:t xml:space="preserve"> Fas man we i saen long promes ya, Nehemaea, we hem i distrikejen* blong distrik ya Juda*, we papa blong hem Hakalia, mo seken man we i saen, Jedekia. Mo biaen, ol narafala lida tu oli saen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pris we oli saen long hem, nem blong olgeta i olsem. I gat Seraea, mo Asaria, mo Jeremaea,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Pasuru, mo Amaria, mo Malkia,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Hatus, mo Sebania, mo Maluk,</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Harim, mo Meremot, mo Obadaea,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Daniel, mo Gineton, mo Baruk,</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Mesulam, mo Abia, mo Miamin,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Mahasia, mo Bilgae, mo Semaea.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ol Livaet* we oli saen long hem, nem blong olgeta i olsem. I gat Jesua, we papa blong hem Asania, mo Binui, we i laen* blong Henadad, mo Kadmiel,</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Sebania, mo Hodia, mo Kelitaha, mo Pelaea, mo Hanan,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Mikaha, mo Rehob, mo Hasabia,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Sakuru, mo Serebia, mo Sebania,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Hodia, mo Bani, mo Beninu.</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ol narafala lida blong mifala we oli saen long hem, nem blong olgeta i olsem. I gat Paros, mo Pahatmoab, mo Elam, mo Satu, mo Bani,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Buni, mo Asgad, mo Bebae,</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Adonia, mo Bigvae, mo Adin,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Atere, mo Hesekia, mo Asuru,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Hodia, mo Hasum, mo Bejae,</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Harif, mo Anatot, mo Nebae,</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Magpias, mo Mesulam, mo Hesiri,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Mesesabel, mo Jadok, mo Jadua,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Pelatia, mo Hanan, mo Anaea,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Hosea, mo Hanania, mo Hasub,</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Halohes, mo Pilhaha, mo Sobek,</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Rehum, mo Hasabna, mo Mahasea,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Ahia, mo Hanan, mo Anan,</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Maluk, mo Harim, mo Bahanaha.</w:t>
      </w:r>
      <w:r>
        <w:rPr>
          <w:lang w:val="bi_VU" w:bidi="bi_VU"/>
        </w:rPr>
      </w:r>
      <w:r>
        <w:rPr>
          <w:lang w:val="bi_VU" w:bidi="bi_VU"/>
        </w:rPr>
      </w:r>
    </w:p>
    <w:p>
      <w:pPr/>
      <w:r>
        <w:rPr>
          <w:lang w:val="bi_VU" w:bidi="bi_VU"/>
        </w:rPr>
      </w:r>
    </w:p>
    <w:p>
      <w:pPr/>
      <w:r>
        <w:rPr>
          <w:lang w:val="bi_VU" w:bidi="bi_VU"/>
        </w:rPr>
      </w:r>
      <w:r>
        <w:rPr>
          <w:vertAlign w:val="superscript"/>
          <w:lang w:val="bi_VU" w:bidi="bi_VU"/>
        </w:rPr>
        <w:t>28-29</w:t>
      </w:r>
      <w:r>
        <w:rPr>
          <w:lang w:val="bi_VU" w:bidi="bi_VU"/>
        </w:rPr>
        <w:t xml:space="preserve"> Nao long promes ya we olgeta oli mekem, oli talem se, “Hae God. Yu yu God blong mifala ol laen* blong Isrel*, mo yu yu Masta* blong mifala, mo mifala i man blong yu. Bifo, yu yu givim Loa* blong yu long Moses, man blong wok blong yu, blong hem i tijim ol bubu blong mifala long hem. “Mifala ya, mifala i folem Loa ya blong yu, nao mifala i kamaot long ol man blong ol narafala kantri we oli stap long ples blong mifala, mifala i no moa joen long olgeta, mo naoia, mifala i mekem wan strong promes long fes blong yu, se bambae mifala i obei long olgeta loa blong yu, wetem olgeta tok blong yu mo olgeta rul we yu yu putum. “Mifala we i joen wanples blong mekem promes ya, mifala ol lida, wetem ol haeman, mo ol pris*, mo ol Livaet*, mo ol gad blong haos* blong yu, mo ol man blong mekem kwaea long haos ya, mo ol man blong wok long haos ya mo ol narafala man we oli no moa joen long ol man ya blong ol narafala kantri, mo i gat ol woman blong mifala mo ol pikinini blong mifala we oli naf blong haremsave samting, olgeta tu oli joen. “Naoia, mifala evriwan i mekem wan strong promes long fes blong yu, se bambae mifala ya evriwan i folemgud Loa ya blong yu long olgeta laef blong mifala, mo mifala i agri se sipos wan long mifala i brekem promes ya we mifala i mekem tede, bambae mifala i no moa kaontem hem se i man blong yu.</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“Bambae mifala i no moa save letem ol dota blong mifala oli go mared long ol boe blong ol narafala man ya. Mo bambae mifala i no moa save tekem ol gel blong olgeta blong oli kam mared long ol boe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“Sipos ol man ya oli kam blong salem kakae mo ol narafala samting long mifala long Sabat* dei, no long narafala dei we i tabu, i blong yu, bambae mifala i no save pem ol samting ya long olgeta. “Oltaem, bambae mifala i save mekem garen sikis yia nomo long wan pis graon, be long namba seven yia blong hem, bambae mifala i letem graon ya i spel, mo oltaem, long namba seven yia, bambae mifala i kilimaot olgeta kaon we mifala i stap mekem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“Evri yia, bambae mifala wanwan i givim wan handred seventi vatu*, blong pem ol samting blong haos* blong yu.</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Mane ya i blong pem ol samting olsem. I gat ol bred we i blong putum long tabu ples, mo ol kakae we i blong bonem blong mekem sakrefaes evri dei, mo ol anamol we i blong bonem evriwan blong mekem sakrefaes evri dei, mo ol presen we i tabu, we oli blong givim long Sabat dei, mo long Lafet* blong Niumun*, mo long ol narafala lafet, mo ol narafala presen bakegen, mo ol anamol blong mekem sakrefaes blong tekemaot ol sin blong mifala, mo ol narafala samting bakegen we i mas gat long haos blong yu.</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“Hae God, yu yu God blong mifala. Mifala olgeta man, wetem ol pris, mo ol Livaet, evri yia bambae mifala i yusum ol spesel ston* blong faenemaot long yu, se laen blong hu nao bambae oli tekem faeawud fastaem blong bonem sakrefaes long yu, olsem we Loa i talem.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“Evri yia, bambae mifala i tekem presen long ol fas kakae we mifala i tekemaot long garen, mo presen long ol fas frut blong ol tri blong mifala, mifala i karem i kam long haos blong yu.</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“Mo ol fasbon pikinini boe blong mifala, bambae mifala i tekem olgeta i kam long ol pris long haos blong yu, blong oli prea, oli givim olgeta i go long yu, oli blong yu, olsem we Loa i talem. Mo ol fasbon blong ol buluk, mo blong ol sipsip, mo blong ol nani blong mifala, bambae mifala i givim olgeta tu i go long yu.</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“Evri yia, flaoa we mifala i wokem long fas kakae blong wit* mo bale* blong mifala, mo niu waen we mifala i wokem, mo niu olifoel*, mo ol narafala frut blong ol tri blong mifala, bambae mifala i karem olgeta i kam, mifala i givim long ol pris long haos blong yu. “I wok blong ol Livaet blong oli tekem ol taet* blong ol kakae blong garen*, mo sipos olgeta oli kam long ol vilej blong mifala, bambae mifala i karem ol taet blong ol kakae blong garen blong mifala i kam, mifala i givim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Ol pris blong yu oli laen blong Eron, mo sipos ol Livaet ya oli stap wokbaot blong pikimap ol taet, be bambae i mas gat pris tu i wokbaot wetem olgeta. Mo biaen, ol man ya tu bambae oli mas tekemaot taet long ol kakae ya we oli kasem long mifala blong givim i go long yu. Nao olgeta bambae oli mas karem i go long haos blong yu, mo oli mas putumgud long ol storum blong hem. Nao ol pris bambae oli save yusum ol kakae ya long haos blong yu.</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Evri yia, mifala long ol narafala laen wetem ol Livaet ya, bambae mifala i tekem ol kakae ya, wetem ol niu waen, mo ol niu olifoel, we mifala i givim i go long yu, bambae mifala i karem olgeta i kam long haos blong yu, mifala i putum long haf blong haos ya we ol samting blong mekem wosip i stap long hem, mo we ol pris we oli stap wok long haos ya, mo ol gad blong haos ya, mo ol man blong mekem kwaea oli stap long hem. Nao olgeta ya oli save yusum ol kakae ya. “Yu yu God blong mifala, mo bambae mifala i lukaot gud long haos ya blong yu.”</w:t>
      </w:r>
      <w:r>
        <w:rPr>
          <w:lang w:val="bi_VU" w:bidi="bi_VU"/>
        </w:rPr>
      </w:r>
      <w:r>
        <w:rPr>
          <w:lang w:val="bi_VU" w:bidi="bi_VU"/>
        </w:rPr>
      </w:r>
    </w:p>
    <w:p>
      <w:pPr/>
      <w:r>
        <w:rPr>
          <w:lang w:val="bi_VU" w:bidi="bi_VU"/>
        </w:rPr>
      </w:r>
    </w:p>
    <w:p>
      <w:pPr>
        <w:pStyle w:val="Heading2"/>
      </w:pPr>
      <w:r>
        <w:rPr>
          <w:lang w:val="bi_VU" w:bidi="bi_VU"/>
        </w:rPr>
        <w:t>Nehemiah 11:1</w:t>
      </w:r>
      <w:r>
        <w:rPr>
          <w:lang w:val="bi_VU" w:bidi="bi_VU"/>
        </w:rPr>
      </w:r>
    </w:p>
    <w:p>
      <w:pPr/>
      <w:r>
        <w:rPr>
          <w:lang w:val="bi_VU" w:bidi="bi_VU"/>
        </w:rPr>
      </w:r>
      <w:r>
        <w:rPr>
          <w:vertAlign w:val="superscript"/>
          <w:lang w:val="bi_VU" w:bidi="bi_VU"/>
        </w:rPr>
        <w:t>1</w:t>
      </w:r>
      <w:r>
        <w:rPr>
          <w:lang w:val="bi_VU" w:bidi="bi_VU"/>
        </w:rPr>
        <w:t xml:space="preserve"> Nao ol lida oli mekem hom blong olgeta long Jerusalem*, taon ya we i tabu, i ples blong mekem wosip long God, mo ol narafala man oli yusum ol spesel ston* blong faenemaot long God, se wanem famle we bambae oli stap long taon ya. Long evri ten famle, oli jusumaot wan famle se oli mas stap long taon ya, mo naen famle oli save stap nomo long ol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i gat sam famle we ol man oli no jusumaot olgeta, oli glad nomo blong stap long taon ya, mo ol man oli glad tumas long olgeta, oli stap leftemap nem blong olgeta from.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ol narafala man, we sam oli laen* blong Juda*, mo sam oli laen blong Benjamin*, mo sam oli pris*, mo sam oli Livaet*, mo sam oli man blong wok long haos* blong God, mo sam oli laen blong ol man blong wok blong King Solomon bifo, olgeta ya evriwan oli stap long graon blong olgeta nomo long ol ples blong olgeta olbaot long distrik ya Juda. Ol lida blong distrik ya Juda*, we oli kam stap long Jerusalem, nem blong olgeta i olsem.</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Olgeta we oli laen blong Juda, i gat ol laen blong Ataea, we papa blong hem Usia mo bubu blong hem Sekaraea, mo i gat ol laen blong Mahasea, we papa blong hem Baruk mo bubu blong hem Kolose. Ataea ya, ol olfala bubu blong hem bifo, i gat Amaria, mo Sefatia, mo Mahalalel, mo olgeta ya evriwan oli kamaot biaen long Peres, we papa blong hem Juda. Olgeta laen blong Peres we oli stap long taon ya, namba blong olgeta i kasem fo handred sikisti eit man evriwan, mo olgeta oli nambawan man blong faet. Mo Mahasea, ol olfala bubu blong hem bifo, i gat Hasaea, mo Adaea, mo Joearib, mo Sekaraea, mo olgeta ya evriwan oli kamaot biaen long Sela, we papa blong hem Juda.</w:t>
      </w:r>
      <w:r>
        <w:rPr>
          <w:lang w:val="bi_VU" w:bidi="bi_VU"/>
        </w:rPr>
      </w:r>
      <w:r>
        <w:rPr>
          <w:lang w:val="bi_VU" w:bidi="bi_VU"/>
        </w:rPr>
      </w:r>
    </w:p>
    <w:p>
      <w:pPr/>
      <w:r>
        <w:rPr>
          <w:lang w:val="bi_VU" w:bidi="bi_VU"/>
        </w:rPr>
      </w:r>
    </w:p>
    <w:p>
      <w:pPr/>
      <w:r>
        <w:rPr>
          <w:lang w:val="bi_VU" w:bidi="bi_VU"/>
        </w:rPr>
      </w:r>
      <w:r>
        <w:rPr>
          <w:vertAlign w:val="superscript"/>
          <w:lang w:val="bi_VU" w:bidi="bi_VU"/>
        </w:rPr>
        <w:t>7-9</w:t>
      </w:r>
      <w:r>
        <w:rPr>
          <w:lang w:val="bi_VU" w:bidi="bi_VU"/>
        </w:rPr>
        <w:t xml:space="preserve"> Mo ol laen blong Benjamin we oli stap long Jerusalem, i gat ol laen blong Salu, we papa blong hem Mesulam mo bubu blong hem Joed, mo ol laen blong Gabae, mo ol laen blong Salae, we tufala i famle wetem Salu. Man ya Joel we papa blong hem Sikri, hem i lida blong olgeta ya, mo Juda we papa blong hem Hasenua, hem i nambatu haeman long taon ya. Salu ya, ol olfala bubu blong hem bifo, i gat Pedaea, mo Kolaea, mo Mahasea, mo Itiel, mo Jesaea. Olgeta laen ya blong Benjamin we oli stap long taon ya, namba blong olgeta i kasem naen handred twanti eit man evriwan.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pris we oli stap long Jerusalem, i gat ol laen blong Jakin, mo ol laen blong Jedaea we papa blong hem Joearib,</w:t>
      </w:r>
      <w:r>
        <w:rPr>
          <w:lang w:val="bi_VU" w:bidi="bi_VU"/>
        </w:rPr>
      </w:r>
      <w:r>
        <w:rPr>
          <w:lang w:val="bi_VU" w:bidi="bi_VU"/>
        </w:rPr>
      </w:r>
    </w:p>
    <w:p>
      <w:pPr/>
      <w:r>
        <w:rPr>
          <w:lang w:val="bi_VU" w:bidi="bi_VU"/>
        </w:rPr>
      </w:r>
    </w:p>
    <w:p>
      <w:pPr/>
      <w:r>
        <w:rPr>
          <w:lang w:val="bi_VU" w:bidi="bi_VU"/>
        </w:rPr>
      </w:r>
      <w:r>
        <w:rPr>
          <w:vertAlign w:val="superscript"/>
          <w:lang w:val="bi_VU" w:bidi="bi_VU"/>
        </w:rPr>
        <w:t>11-13</w:t>
      </w:r>
      <w:r>
        <w:rPr>
          <w:lang w:val="bi_VU" w:bidi="bi_VU"/>
        </w:rPr>
        <w:t xml:space="preserve"> mo ol laen blong Seraea, we papa blong hem Hilkia, mo bubu blong hem Mesulam, mo ol laen blong Adaea, we papa blong hem Jeroham, mo bubu blong hem Pelalia, mo ol laen blong Amasae, we papa blong hem Asarel, mo bubu blong hem Ahasae. Olgeta long trifala laen blong trifala pris ya Jakin mo Jedaea mo Seraea oli stap wok long haos blong God, mo olgeta evriwan i kasem eit handred twanti tu man. Pris ya Seraea, ol olfala bubu blong hem bifo, i gat Jadok, mo Meraeot, mo Ahitub, we hem i wan hae pris* bifo. Mo pris ya Adaea, ol olfala bubu blong hem bifo, i gat Amji, mo Sekaraea, mo Pasuru, mo Malkia, mo long ol laen blong hem, i gat tu handred foti tu man we oli hed blong ol famle blong olgeta. Mo pris ya Amasae, ol olfala bubu blong hem bifo, i gat Mesilemot, mo Hime,</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long ol laen blong hem, i gat wan handred twanti eit man we oli nambawan soldia, we lida blong olgeta hem i wan haeman.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olgeta Livaet we oli stap long Jerusalem, i gat ol laen blong Semaea, we papa blong hem Hasub, mo bubu blong hem Asrikam, mo ol laen blong Sabetae, mo ol laen blong Josabad, mo ol laen blong Matania, we papa blong hem Mikaha mo bubu blong hem Sabdi, mo ol laen blong Bakbukia, mo ol laen blong Abda, we papa blong hem Samua, mo bubu blong hem Galal. Semaea ya, ol olfala bubu blong hem bifo, i gat Hasabia, mo Buni.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Sabetae mo Josabad, tufala i lida blong ol Livaet we oli lukaot long ol wok afsaed long haos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Matania ya, hem i laen blong Asaf, mo hem i stap lidim kwaea long haos* blong God, blong singim prea blong talem tangkiu long hem. Mo Bakbukia, hem i nambatu blong hem. Mo Abda ya, hem i laen blong Jedutun.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Olgeta Livaet ya we oli stap long taon ya, olgeta evriwan i kasem tu handred eiti fo man.</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gad blong haos blong God tu oli Livaet, mo long olgeta ya, i gat ol laen blong Akub, mo ol laen blong Talmon, we olgeta evriwan i kasem wan handred seventi tu man.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ol narafala man, we sam oli laen blong Juda, mo sam oli laen blong Benjamin, mo sam oli pris, mo sam oli Livaet, olgeta ya evriwan oli stap long graon blong olgeta nomo long ol ples blong olgeta olbaot long distrik ya Juda.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ol man blong wok long haos blong God oli stap long haf blong Jerusalem we nem blong hem Ofel, mo tufala man ya Jiha mo Gispa, tufala i bos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lida blong ol Livaet we oli stap long taon ya, nem blong hem Usi, we papa blong hem Bani mo bubu blong hem Hasabia. Usi ya, ol olfala bubu blong hem bifo i gat Matania, mo Mikaha, mo Asaf ya bifo. Mo olgeta ya we oli kamaot biaen long Asaf oli man blong lukaot long singsing long taem blong wosip long haos blong God.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i gat ol rul we King Deved i putum bifo, we i makem fasin we ol laen blong Asaf ya oli mas lidim singsing long haos blong God, we wan laen i wok wan dei, wan laen i wok wan dei.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Petahia we papa blong hem Mesesabel, hem i laen blong Sera we papa blong hem Juda, mo oltaem, hem i stap go stanap long fes blong king blong Pesia long nem blong ol laen blong Isrel*, blong toktok long saed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long taem ya, plante man oli stap long taon blong olgeta no long vilej blong olgeta, we i klosap long graon blong olgeta. Ol laen* blong Juda* oli stap long ol taon olsem. I gat Kiriataba, mo Dibon, mo Jekabjehel mo ol vilej klosap long trifala,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Jesua, mo Molada, mo Betpelet,</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Hajasual, mo Bereseba, mo ol vilej klosap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Jiklag, mo Mekona, mo ol vilej klosap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Enrimon, mo Jora, mo Jamut,</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Sanoa, mo Adulam, mo ol vilej klosap long olgeta, mo Lakis, wetem ol graon klosap long hem, mo Aseka, mo ol vilej klosap long hem. Hemia i min se ples we ol laen blong Juda oli stap long hem, hem i stat long taon ya Bereseba long saot, i go kasem Krik ya Hinom long not.</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ol laen blong Benjamin* oli stap long ol taon olsem. I gat Geba, mo Mikmas, mo Eae, mo Betel, mo ol vilej klosap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Anatot, mo Nob, mo Anania,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Haso, mo Rama, mo Gitaem,</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mo Hadid, mo Jeboeim, mo Nebalat,</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mo Lod, mo Ono. Mo sam long olgeta oli stap long krik ya long medel blong ol hil, we i ples blong ol man we oli waes blong wok long han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Mo sam long ol Livaet* we ol bubu blong olgeta bifo oli bin stap long distrik ya Juda long taem ya we oli no go wok slef* long Babilonia yet, ol lida blong olgeta oli putum olgeta oli go stap wetem ol laen ya blong Benjamin.</w:t>
      </w:r>
      <w:r>
        <w:rPr>
          <w:lang w:val="bi_VU" w:bidi="bi_VU"/>
        </w:rPr>
      </w:r>
      <w:r>
        <w:rPr>
          <w:lang w:val="bi_VU" w:bidi="bi_VU"/>
        </w:rPr>
      </w:r>
    </w:p>
    <w:p>
      <w:pPr/>
      <w:r>
        <w:rPr>
          <w:lang w:val="bi_VU" w:bidi="bi_VU"/>
        </w:rPr>
      </w:r>
    </w:p>
    <w:p>
      <w:pPr>
        <w:pStyle w:val="Heading2"/>
      </w:pPr>
      <w:r>
        <w:rPr>
          <w:lang w:val="bi_VU" w:bidi="bi_VU"/>
        </w:rPr>
        <w:t>Nehemiah 12:1</w:t>
      </w:r>
      <w:r>
        <w:rPr>
          <w:lang w:val="bi_VU" w:bidi="bi_VU"/>
        </w:rPr>
      </w:r>
    </w:p>
    <w:p>
      <w:pPr/>
      <w:r>
        <w:rPr>
          <w:lang w:val="bi_VU" w:bidi="bi_VU"/>
        </w:rPr>
      </w:r>
      <w:r>
        <w:rPr>
          <w:vertAlign w:val="superscript"/>
          <w:lang w:val="bi_VU" w:bidi="bi_VU"/>
        </w:rPr>
        <w:t>1</w:t>
      </w:r>
      <w:r>
        <w:rPr>
          <w:lang w:val="bi_VU" w:bidi="bi_VU"/>
        </w:rPr>
        <w:t xml:space="preserve"> Nao taem Serubabel we papa blong hem Sealtiel, wetem Hae Pris* ya Josua, tufala i lidim ol man oli aot long Babilonia, oli kambak long ples blong olgeta, i gat ol pris* mo ol Livaet* oli biaen long tufala. Nem blong ol pris ya i gat Seraea, mo Jeremaea, mo Esra,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Amaria, mo Maluk, mo Hatus,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Sekania, mo Rehum, mo Meremot,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Ido, mo Ginetoe, mo Abia,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Miamin, mo Mahadia, mo Bilgaha,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Semaea, mo Joearib, mo Jedaea,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Salu, mo Amok, mo Hilkia, mo Jedaea. Olgeta ya oli lida blong ol pris long taem blong Hae Pris ya Josua.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ol Livaet, i gat olgeta we oli lida blong ol man blong singsing blong talem tangkiu long God. Olgeta ya i gat Jesua, mo Binui, mo Kadmiel, mo Serebia, mo Juda, mo Matania.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i gat olgeta we oli mekem kwaea blong singim ol ansa blong ol singsing ya. Olgeta ya i gat Bakbukia, mo Uno, wetem ol narafala Livaet tu.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Hae Pris* ya Josua, hem i papa blong Joeakim, mo Joeakim, hem i papa blong Eliasib, mo Eliasib, hem i papa blong Joeada,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Joeada, hem i papa blong Jonatan, mo Jonatan, hem i papa blong Jadua.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long taem blong Hae Pris* ya Joeakim, ol pris* we oli lida blong ol pris, nem blong olgeta i olsem. Pris ya Meraea, hem i lida blong olgeta long laen* blong pris ya Seraea. Mo pris ya Hanania, hem i lida blong olgeta long laen blong pris ya Jeremaea.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pris ya Mesulam, hem i lida blong olgeta long laen blong pris ya Esra. Mo pris ya Jehohanan, hem i lida blong olgeta long laen blong pris ya Amaria.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pris ya Jonatan, hem i lida blong olgeta long laen blong pris ya Maluki. Mo pris ya Josef, hem i lida blong olgeta long laen blong pris ya Sebania.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pris ya Adnaha, hem i lida blong olgeta long laen blong pris ya Harim. Mo pris ya Helkae, hem i lida blong olgeta long laen blong pris ya Meraeot.</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pris ya Sekaraea, hem i lida blong olgeta long laen blong pris ya Ido. Mo pris ya Mesulam, hem i lida blong olgeta long laen blong pris ya Gineton.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pris ya Sikri, hem i lida blong olgeta long laen blong pris ya Abia. Mo pris ya…, hem i lida blong olgeta long laen blong pris ya Miniamin. Mo pris ya Piltae, hem i lida blong olgeta long laen blong pris ya Moadia.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pris ya Samua, hem i lida blong olgeta long laen blong pris ya Bilgaha. Mo pris ya Jehonatan, hem i lida blong olgeta long laen blong pris ya Semaea.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pris ya Matenae, hem i lida blong olgeta long laen blong pris ya Joearib. Mo pris ya Usi, hem i lida blong olgeta long laen blong pris ya Jedaea.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pris ya Kalae, hem i lida blong olgeta long laen blong pris ya Salae. Mo pris ya Eba, hem i lida blong olgeta long laen blong pris ya Amok.</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pris ya Hasabia, hem i lida blong olgeta long laen blong pris ya Hilkia. Mo pris ya Netanel, hem i lida blong olgeta long laen blong pris ya Jedaea.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long taem blong Hae Pris* ya Eliasib, mo long taem blong Hae Pris ya Joeada, mo long taem blong Hae Pris ya Jonatan, mo long taem blong Hae Pris ya Jadua, ol man oli stap raetemdaon nem blong ol lida blong ol famle blong ol pris*, wetem nem blong ol lida blong ol famle blong ol Livaet* i stap long wan buk. Oli stap mekem olsem, gogo kasem taem ya we King Darias i stap rul long Pesia, nao long taem ya, oli no moa mekem.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ol lida blong ol famle blong ol Livaet, olgeta oli stap raetemdaon nem blong olgeta olsem kam kasem long taem blong Hae Pris ya Jonatan nomo, we bubu blong hem Hae Pris ya Eliasib.</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long taem ya, ol lida blong ol Livaet* we nem blong olgeta Hasabia, mo Serebia, mo Jesua, mo Binui, mo Kadmiel, olgeta oli mekem ol grup blong ol man blong olgeta blong oli singsing. Olgeta oli sing blong presem God mo blong talem tangkiu long hem, we sam oli sing fastaem, mo sam oli sing biaen blong ansa long olgeta, olsem we King Deved, man ya blong wok blong God bifo i bin tijim ol man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Long taem ya, ol storum blong haos* blong God oli stap klosap nomo long doa blong yad blong haos ya. Mo nem blong ol gad we oli stap lukaot long ol storum ya i olsem. I gat Matania, mo Bakbukia, mo Obadaea, mo Mesulam, mo Talmon, mo Akub.</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 man ya oli stap wok long taem blong Hae Pris* ya Joeakim, mo distrikejen* ya Nehemaea, mo pris* ya Esra we i stap stadigud long Loa* blong God.</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Nehemaea i talem se, “Taem mifala i rere blong mekem prea blong mekem bigfala stonwol blong taon ya Jerusalem* i tabu, i blong God, mi mi singaot ol Livaet* we oli stap wanwan olbaot long ol ples blong olgeta, blong oli kam blong mekem wok blong olgeta long taem ya. Mo taem oli kam, oli karem ol simbol*, mo ol gita mo ol mandolin blong olgeta, blong oli singsing blong talem tangkiu long God.</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Olgeta ya oli aot long ol vilej blong olgeta we oli wokem klosap long Jerusalem, mo long ol vilej klosap long Netofa,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long Betgilgal, mo long ol ples klosap long Geba, mo klosap long Asmavet, mo oli kam wanples long taon.</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ol pris* mo ol Livaet oli mekem spesel prea blong mekem olgeta oli klin long fes blong God, mo blong mekem ol man blong taon ya mo bigfala stonwol ya wetem ol doa* blong hem tu oli klin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mi singaot ol lida blong distrik ya oli kam wanples antap long stonwol ya, mo mi putum olgeta oli lukaot long tu bigfala grup blong ol man blong mekem kwaea, we bambae tufala i wokbaot i goraon long taon ya. Nao olgeta ya oli wokbaot, oli stap singsing blong talem tangkiu long God. “Fas grup i pas long raet saed, i wokbaot antap long stonwol ya, i go long doa ya we nem blong hem “Doa blong Doti”.</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Hosaea i biaen long olgeta, mo haf blong ol lida ya oli biaen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33-35</w:t>
      </w:r>
      <w:r>
        <w:rPr>
          <w:lang w:val="bi_VU" w:bidi="bi_VU"/>
        </w:rPr>
        <w:t xml:space="preserve"> Mo biaen long olgeta ya, i gat ol pris we oli stap blu long ol trampet, oli wokbaot i go. Olgeta ya, i gat Asaria, mo Esra, mo Mesulam, mo Juda, mo Benjamin, mo Semaea, mo Jeremaea. Mo biaen long olgeta ya, Sekaraea i wokbaot i go. Man ya, papa blong hem Jonatan mo bubu blong hem Semaea, mo ol olfala bubu blong hem bifo, i gat Matania, mo Mikaea, mo Sakuru, mo Asaf.</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Mo i gat ol laen* blong hem oli biaen long hem, we nem blong olgeta, Semaea, mo Asarel, mo Milalae, mo Gilalae, mo Mahae, mo Netanel, mo Juda, mo Hanani. Olgeta ya oli karem ol instramen blong singsing, olsem we King Deved, man blong God bifo i stap yusum, mo pris ya Esra, we i stap stadi gud long Loa* blong God, hem i lidim olgeta oli go.</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Taem oli kasem doa ya we nem blong hem “Doa blong Springwota”, oli aot long stonwol ya, oli klaem long ol step we i go antap long haf ya blong Jerusalem we nem blong hem “Taon* blong King Deved”, mo oli pas raon long olfala haos blong King Deved ya bifo. Nao oli wokbaot go kasem doa ya we nem blong hem “Doa blong Wota”, long saed i go long is.</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“Seken grup blong mekem kwaea blong talem tangkiu long God, hem i pas long lef saed antap long stonwol ya, i wokbaot i go, mo mi wetem narafala haf blong ol lida ya, mifala i biaen long olgeta. Mifala i wokbaot i go bitim wajhaos* ya we nem blong hem “Wajhaos blong ol Oven”, mifala i go kasem haf blong stonwol ya we nem blong hem “Bigfala Stonwol”.</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Nao mifala i gohed, mifala i go bitim “Doa blong Efrem*”, mo “Olfala Doa”, mo “Doa blong Fis”, mo “Wajhaos blong Hananehel”, mo “Wajhaos blong Handred Man”, nao mifala i go kasem “Doa blong Sipsip”. Nao mifala i wokbaot i go finis klosap long “Doa blong Gad”, we doa ya i blong go long haos* blong God.</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“Nao tufala grup ya we tufala i stap singsing blong talem tangkiu long God, tufala i go kasem yad blong haos blong God. “Long grup ya blong mi wetem ol lida we mifala i wokbaot wanples,</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i gat ol pris ya we oli stap blu long trampet. Olgeta ya, i gat Eliakim, mo Mahasea, mo Miniamin, mo Mikaea, mo Elioenae, mo Sekaraea, mo Hanania.</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Mo ol narafala pris we oli wokbaot biaen long olgeta ya, i gat Mahasea, mo Semaea, mo Eleasara, mo Usi, mo Jehohanan, mo Malkia, mo Elam, mo Esa. Mo ol man blong singsing we Jisrahia i lidim olgeta, oli stap singsing bigwan.</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“Long dei ya, mifala i bonem plante sakrefaes, mo mifala evriwan i glad tumas, from we God i mekem mifala i harem gud tumas. Ol woman mo ol pikinini tu oli joen long lafet* ya, mo noes we mifala evriwan i stap mekem, ol man we oli stap longwe, be oli save harem.”</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Nao long taem ya, ol lida oli putum wan grup blong ol Livaet* blong oli lukaot long ol storum blong haos* blong God. Long ol storum ya, oli putumgud olgeta samting we ol man oli givim blong yusum long haos ya, we hemia ol taet* blong olgeta, wetem ol fas kakae blong garen* blong olgeta, mo ol fasfrut blong ol tri blong olgeta, we evri yia, oli stap givim i go long God. Ol man oli stap givim ol samting ya blong ol pris* wetem ol Livaet oli yusum, olsem we Loa* blong God i talem, mo grup ya, wok blong olgeta i blong go long ol naranarafala taon, blong karem ol samting ya i kam. Olgeta man olbaot long Juda* oli glad long ol pris mo ol Livaet,</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from we olgeta ya oli stap mekem ol man oli klin long fes blong God, mo oli stap mekem ol narafala wok we God i bin talem bifo, se oli mas mekem. Mo ol man blong mekem kwaea long haos blong God wetem ol gad blong haos ya, olgeta ya tu oli stap mekem wok blong olgeta, we oli stap folemgud ol rul ya we King Deved bifo wetem pikinini blong hem King Solomon, tufala i putum.</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I stat bifo olgeta, long taem blong King Deved wetem man ya Asaf we i kwaeamasta blong hem, ol man blong mekem kwaea oli stap lidim ol man blong oli singsing blong presem God mo blong talem tangkiu long hem.</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Long taem blong Serubabel, mo long taem blong Nehemaea, evri dei, ol man oli stap givim ol presen long God blong givhan long ol man blong mekem kwaea wetem ol man blong gad long haos blong hem. Mo ol man oli stap givim ol spesel kakae i go long ol Livaet, we kakae ya i tabu, i blong ol laen* blong Livae* nomo, mo olgeta ya oli stap kakae haf, mo oli stap givim haf i go long ol pris, olsem we Loa blong God i talem.</w:t>
      </w:r>
      <w:r>
        <w:rPr>
          <w:lang w:val="bi_VU" w:bidi="bi_VU"/>
        </w:rPr>
      </w:r>
      <w:r>
        <w:rPr>
          <w:lang w:val="bi_VU" w:bidi="bi_VU"/>
        </w:rPr>
      </w:r>
    </w:p>
    <w:p>
      <w:pPr/>
      <w:r>
        <w:rPr>
          <w:lang w:val="bi_VU" w:bidi="bi_VU"/>
        </w:rPr>
      </w:r>
    </w:p>
    <w:p>
      <w:pPr>
        <w:pStyle w:val="Heading2"/>
      </w:pPr>
      <w:r>
        <w:rPr>
          <w:lang w:val="bi_VU" w:bidi="bi_VU"/>
        </w:rPr>
        <w:t>Nehemiah 13:1</w:t>
      </w:r>
      <w:r>
        <w:rPr>
          <w:lang w:val="bi_VU" w:bidi="bi_VU"/>
        </w:rPr>
      </w:r>
    </w:p>
    <w:p>
      <w:pPr/>
      <w:r>
        <w:rPr>
          <w:lang w:val="bi_VU" w:bidi="bi_VU"/>
        </w:rPr>
      </w:r>
      <w:r>
        <w:rPr>
          <w:vertAlign w:val="superscript"/>
          <w:lang w:val="bi_VU" w:bidi="bi_VU"/>
        </w:rPr>
        <w:t>1</w:t>
      </w:r>
      <w:r>
        <w:rPr>
          <w:lang w:val="bi_VU" w:bidi="bi_VU"/>
        </w:rPr>
        <w:t xml:space="preserve"> Nao long taem ya, ol lida oli tekem buk blong Loa* blong Moses, mo oli ridimaot ol loa we i stap long hem, blong ol man oli harem. Mo oli stap ridim gogo oli kam long wan tok we i talem se i tabu blong ol man Amon wetem ol man Moab oli joen long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Buk ya i talem olsem, from we bifo, long taem ya we ol bubu blong yumi oli aot long Ijip oli stap kam, ol man Amon wetem ol man Moab oli no bin givim kakae mo wota long olgeta. Olgeta ya oli girap oli pem Balam blong i singaot* trabol i kam long ol bubu ya blong yumi, be God blong yumi i mekem we hem i no singaot trabol i kam, hem i girap, i talemaot ol gudgudfala samting nomo we i blong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taem olgeta oli harem loa ya, oli girap, oli sanemaot olgeta man we oli no laen blong Isrel oli gowe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Nao Nehemaea i talem se, “Long taem ya, pris* ya Eliasib i stap lukaot long ol storum ya long yad blong haos* blong God blong yumi, we oli stap putumgud ol samting blong haos ya long hem. Hemia ol samting blong yusum blong mekem wosip, wetem ol insens*, mo ol kakae we ol man oli givim blong mekem sakrefaes, mo ol kakae we oli givim se i blong ol pris, mo ol taet* we oli tekemaot long ol kakae blong olgeta mo long ol waen blong olgeta mo long ol olifoel* blong olgeta, blong givim long ol Livaet*, wetem ol man blong mekem kwaea long haos ya mo ol man blong gad long hem. Be longtaem finis, pris ya i stap fren gud wetem Tobia we i man Amon, mo from samting ya, hem i letem wan long ol bigfala rum ya long man ya blong i yusum.</w:t>
      </w:r>
      <w:r>
        <w:rPr>
          <w:lang w:val="bi_VU" w:bidi="bi_VU"/>
        </w:rPr>
      </w:r>
      <w:r>
        <w:rPr>
          <w:lang w:val="bi_VU" w:bidi="bi_VU"/>
        </w:rPr>
      </w:r>
    </w:p>
    <w:p>
      <w:pPr/>
      <w:r>
        <w:rPr>
          <w:lang w:val="bi_VU" w:bidi="bi_VU"/>
        </w:rPr>
      </w:r>
    </w:p>
    <w:p>
      <w:pPr/>
      <w:r>
        <w:rPr>
          <w:lang w:val="bi_VU" w:bidi="bi_VU"/>
        </w:rPr>
      </w:r>
      <w:r>
        <w:rPr>
          <w:vertAlign w:val="superscript"/>
          <w:lang w:val="bi_VU" w:bidi="bi_VU"/>
        </w:rPr>
        <w:t>6-7</w:t>
      </w:r>
      <w:r>
        <w:rPr>
          <w:lang w:val="bi_VU" w:bidi="bi_VU"/>
        </w:rPr>
        <w:t xml:space="preserve"> Be taem hem i mekem samting ya, mi mi no stap long Jerusalem*, from we long namba toti tu yia we King Ataksekses i rul, mi mi gobak long Babilon blong givim ripot blong wok blong mi long hem. Nao biaen, mi askem long hem blong i letem mi mi kambak long Jerusalem bakegen, mo hem i letem mi mi kambak. Be taem mi kamtru, mi sek long rabis samting ya we pris ya i mekem, we i letem man Amon ya i yusum rum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mi kros we mi kros, mo mi go long rum ya, mi saksakemaot olting blong man ya i go afsaed.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mi talem long ol pris blong oli karekaremaot ol samting blong mekem wosip, wetem ol insens, mo ol kakae, mo ol narafala samting we i stap, oli mekem ol rum ya oli klin bakegen long fes blong God, mo oli putumgud ol samting ya bakegen long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mi harem tu, se ol man blong mekem kwaea long haos blong God mo ol narafala Livaet oli ronwe long wok blong olgeta, oli gobak long graon blong olgeta blong wokem garen blong olgeta, from we ol man oli no stap givhan 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mi tok strong long ol lida, mi talem se, ‘?From wanem yufala i no lukaot gud long haos blong God, nao ol man ya oli ronwe long wok blong olgeta?’ Nao mi mi singaot ol man ya we oli ronwe blong oli kambak, mi tekem olgeta, mi putum olgeta long wok blong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 man oli stat bakegen blong tekemaot ol taet blong olgeta long ol kakae blong olgeta, mo long ol waen blong olgeta mo long ol olifoel blong olgeta, mo oli kam putum long ol storum ya long haos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mi putum ol man blong oli lukaot long ol rum ya. Olgeta ya, i gat pris ya Selemia, mo Jadok we i tija blong Loa* blong God, mo Pedaea we i Livaet. Mo mi putumap Hanan we papa blong hem Sakuru mo bubu blong hem Matania, blong i givhan long olgeta. Mi mi luk se mi save trastem olgeta ya se oli save mekem i stret blong seraotem ol kakae ya i go long ol fren blong olgeta we oli stap wok wanples.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mi prea, mi talem se, ‘God blong mi, plis yu tingbaot mi from ol gudfala wok ya we mi mekem long haos blong yu, blong stretem ol fasin blong mekem wosip long yu.’ ”</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Nehemaea i gohed bakegen, i talem se, “Mo long taem ya, mi luk ol man long distrik ya blong mi oli stap wok long Sabat* dei. Sam man oli stap tekem ol frut ya grep*, oli stap purumpurumbut long hem blong wokem waen long hem. Mo sam oli stap tekem ol kakae, mo ol waen, mo ol grep, mo ol fig*, mo ol naranarafala samting olsem, oli putum long ol dongki blong olgeta, oli karem i kam long Jerusalem blong salem. Nao mi tok strong long olgeta, mi talem se, ‘!Yufala i no mas salem ol samting long Sabat dei!’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i gat ol man Taea we oli stap long taon ya, mo olgeta ya tu oli stap tekem ol fis mo ol naranarafala samting i kam long taon ya long Sabat dei, blong salem long ol man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mi tok strong long ol lida blong yumi, mi talem se, ‘!Olgeta! !Yufala i luk! !Sabat dei i tabu, i blong God! !Yufala i stap mekem fasin nogud ya! !Yufala i stap mekem dei ya i no moa tabu!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Bifo, God i panisim ol bubu blong yumi, mo i spolemgud taon ya from fasin ya. Be yufala i stap gohed yet blong mekem Sabat dei i no moa tabu. !Bambae hem i kros bakegen long yumi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mi talem long ol gad, se oltaem, long Fraede, long taem we san i draon, mo Sabat dei i stat, olgeta oli mas satem ol doa* blong bigfala stonwol blong taon ya, mo ol doa ya oli mas sat gogo kasem we Sabat dei i finis. Nao mi putum sam man blong mi oli stap gad long ol doa ya, blong blokem ol man blong oli no karem maket i kam insaed long Sabat dei.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Tutri taem, taem Sabat dei i stat finis, mi luk ol man blong mekem maket oli karem plante samting i kam, nao oli slip afsaed long stonwol blong taon ya.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mi tok strong long olgeta, mi talem se, ‘!Ei! !Sabat dei ya! !Yufala i gowe! ?From wanem yufala i stap slip long ples ya? Sipos yufala i mekem bakegen, bambae mi singaot ol polis oli kam holem yufala.’ Nao i stat long taem ya, olgeta oli no moa kambak long Sabat dei bakegen.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mi talem long ol Livaet blong oli mekem olgeta oli klin long fes blong God, mo oli go gad long ol doa blong bigfala stonwol ya blong luk se ol man oli stap holem Sabat dei i tabu, i blong God. “Nao mi prea, mi talem se, ‘God, fasin blong yu, oltaem yu yu lavem man tumas. Plis yu tingbaot mi from samting ya tu we mi mi mekem, mo yu sore long mi, yu sevem mi.’ ”</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hem i gohed bakegen, i talem se, “Mo long taem ya, mi jes faenemaot tu we plante man blong yumi oli mared long ol woman Asdod, mo long ol woman Amon, mo long ol woman Moab.</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ol pikinini blong olgeta ya, stret haf blong olgeta oli no save tok long lanwis blong yumi. Sam long olgeta oli tok long lanwis blong Asdod, mo sam oli tok long ol narafala lanwis bakegen.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mi tok strong long ol man ya, mo mi singaot* trabol i kam long olgeta. Samfala, mi wipim olgeta, mo samfala, mi pulumaot hea blong olgeta. Nao mi mekem olgeta oli mekem strong promes long nem blong God, se olgeta wetem ol pikinini blong olgeta, neva bambae oli mared long ol man afsaed bakegen.</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mi talem long olgeta se, ‘Bifo, ol woman afsaed nao we oli pulum King Solomon i go mekem wosip long ol narafala god. Hem i man we i hae moa, i winim ol king blong ol narafala kantri, mo God i lavem hem tumas, i putumap hem i kam king blong olgeta laen* blong Isrel*, be hem i girap, i foldaon long rabis fasin ya.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!Mifala i no save folem yufala! !Yumi no save mared long ol woman afsaed! !Fasin ya i nogud tumas, i agens long God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long taem ya, wan pikinini blong Hae Pris* ya Joeada, we papa blong hem Hae Pris ya Eliasib, hem i mared long dota blong Sanbalat we i man Betoron. Mo from samting ya, mi mi ronemaot pikinini ya, i gowe long Jerusalem.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mi mi prea, mi talem se, ‘God, yu luk. Wok ya blong ol pris, mo promes* ya we yu yu mekem wetem olgeta, mo wetem ol Livaet, ol pris ya nomo oli mekem i kam doti long fes blong yu. Plis yu no fogetem samting ya.’ ”</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hem i gohed bakegen, i talem se, “Nao mi mi blokem ol man ya blong yumi blong oli no moa joen wetem ol man blong narafala kantri. Mo mi putum ol rul blong ol pris mo blong ol Livaet, blong olgeta ya evriwan oli savegud ol wok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mi jusumaot ol grup blong karem faeawud blong bonem sakrefaes, mo mi makem ol dei blong ol grup ya, mo mi talem long olgeta, se long stret dei blong olgeta, oltaem oli mas karem ol faeawud i kam. Mo mi talem long olgeta man, se oltaem oli mas tekemaot ol fas kakae blong garen blong olgeta, mo ol fasfrut blong ol tri blong olgeta, mo oli mas karem i kam blong givim long God. “Nao mi mi prea bakegen, mi talem se, ‘God, yu yu God blong mi. Plis yu yu tingbaot mi, mo yu mekem i gud long mi.’ ”</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