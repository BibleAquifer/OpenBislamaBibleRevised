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pStyle w:val="Heading2"/>
      </w:pPr>
      <w:r>
        <w:rPr>
          <w:lang w:val="bi_VU" w:bidi="bi_VU"/>
        </w:rPr>
        <w:t>License Information</w:t>
      </w:r>
      <w:r>
        <w:rPr>
          <w:lang w:val="bi_VU" w:bidi="bi_VU"/>
        </w:rPr>
      </w:r>
    </w:p>
    <w:p>
      <w:pPr/>
      <w:r>
        <w:rPr>
          <w:lang w:val="bi_VU" w:bidi="bi_VU"/>
        </w:rPr>
      </w:r>
      <w:r>
        <w:rPr>
          <w:b/>
          <w:lang w:val="bi_VU" w:bidi="bi_VU"/>
        </w:rPr>
        <w:t>Open Bislama Bible Revised</w:t>
      </w:r>
      <w:r>
        <w:rPr>
          <w:lang w:val="bi_VU" w:bidi="bi_VU"/>
        </w:rPr>
        <w:t xml:space="preserve"> (Bislama) is based on</w:t>
      </w:r>
      <w:r>
        <w:rPr>
          <w:lang w:val="bi_VU" w:bidi="bi_VU"/>
        </w:rPr>
        <w:t xml:space="preserve">: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r>
        <w:rPr>
          <w:lang w:val="bi_VU" w:bidi="bi_VU"/>
        </w:rPr>
      </w:r>
      <w:r>
        <w:rPr>
          <w:vertAlign w:val="superscript"/>
          <w:lang w:val="bi_VU" w:bidi="bi_VU"/>
        </w:rPr>
        <w:t>1-2</w:t>
      </w:r>
      <w:r>
        <w:rPr>
          <w:lang w:val="bi_VU" w:bidi="bi_VU"/>
        </w:rPr>
        <w:t xml:space="preserve"> Bifo, long taem ya we ol laen* blong Isrel* oli stap long han blong ol haeman blong olgeta nomo, i gat wan man long laen blong Juda* we hom blong hem long taon ya Betlehem. Man ya, nem blong hem Elimelek, mo woman blong hem, nem blong hem Nomi, mo tufala pikinini boe blong hem, nem blong tufala Malon mo Kilion. Nao i gat hadtaem i kasem olgeta, we oli no gat kakae nating long kantri ya, mo from samting ya, man ya wetem woman blong hem mo tufala pikinini blong tufala oli aot long ples ya, oli go stap long kantri ya Moab. Olgeta ya oli man Betlehem we olfala nem blong hem Efrata, be oli aot, oli go mekem ples blong olgeta long Moab. Oli stap long ples ya gogo,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Elimelek i ded, mo woman blong hem i stap hem wan, wetem tufala boe ya blong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tufala boe ya i tekem tu gel Moab we nem blong tufala, Opa mo Rut, mo olgeta oli stap long kantri ya, gogo kasem samwe long ten yia,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Malon mo Kilion tufala tu i ded, Nomi nomo i stap.</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Nomi i harem nius we Hae God i stap givhan gud long ol man ples blong hem, i stap givim plante kakae long olgeta bakegen. Nao hem i mekemrere blong i aot long Moab blong kambak long Juda,* mo tufala wido blong tufala pikinini blong hem, tufala i mekemrere blong kam wetem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Ale, trifala i aot blong kam long Juda, nao taem trifala i stap long hafrod,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hem i talem se, “Tufala. I moa gud yutufala i gobak long ples blong yutufala, yutufala i go stap wetem tufala mama blong yutufala. Prea blong mi we Hae God bambae i givhan long yutufala, olsem we bifo yutufala i stap givhan long mi, mo long tufala ya we i lus.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Hem bambae i mekem rod, blong yutufala i mared bakegen, blong yutufala i save gat pikinini.” Nao hem i kis* long tufala blong talem tata long tufala. Be tufala i krae bigwan,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tufala i talem long hem se, “No, mitufala i mas kam wetem yu blong go stap wetem ol famle blong yu.”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hem i talem se, “Tufala dota blong mi. ?Blong wanem yutufala i wantem kam wetem mi? I gud yutufala i gobak, from we mi mi no moa save bonem tu pikinini boe bakegen, blong yutufala i mared 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Yutufala i gobak long ples blong yutufala. Mi mi olfala finis, mi no save mared bakegen. Sipos mi talem long yutufala se, ‘Yutufala i wet, bambae mi gat tu pikinini boe blong mi bakegen blong yutufala i mared 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tok ya i no save blokem yutufala, blong yutufala i no go mared long sam narafala man. ?Sipos mi mared long naet ya nomo, nao mi bonem tu pikinini boe blong mi, yutufala i ting se yutufala i save wet gogo tufala ya i kam bigwan, blong yutufala i mared long tufala? Tufala. Samting ya i no save kamtru. Hae God i tanem baksaed long mi finis, nao mi harem we mi sore tumas long yutufala.”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tufala i stat krae bigwan bakegen, nao Opa i kis long hem blong talem tata long hem, mo i gobak. Be Rut i no save lego hem nating.</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Nomi i talem long hem se, “Dota blong mi. Yu luk. Sista blong yu i gobak finis long ol man ples blong hem, mo long ol god blong hem. I gud yu tu, yu gobak wetem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Rut i talem long hem se, “Plis yu no talem long mi blong mi lego yu. Mi wantem kam wetem yu. Plis yu no blokem mi. Ples we yu bambae yu go long hem, mi tu bambae mi go long hem. Ples we yu bambae yu stap long hem, mi tu bambae mi stap long hem. Ol man ples blong yu bambae oli man ples blong mi, mo God blong yu bambae i God blong mi.</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Ples we yu bambae yu ded long hem, mi bambae mi ded long hem, mo bambae oli berem mi tu long ples ya. Tru mi talem long yu, i no gat wan samting we bambae i save tekemaot mi long yu, ded nomo bambae i save tekemaot mi. Sipos mi brekem tok ya blong mi, i gud Hae God i givim panis long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taem hem i luk we tingting blong Rut i strong tumas blong kam wetem hem, hem i no moa save tok bakegen.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tufala i aot, mo taem tufala i kam kasem Betlehem, olgeta evriwan oli sek gud long tufala. Nao ol woman oli stap asaskem se, “?E, hu ya? ?Nomi ya, no hu?”</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hem i talem se, “Mi Nomi, be yufala i no moa singaot mi se ‘Nomi’ we i min se ‘Harem gud’. I moa gud yufala i singaot mi se ‘Mara’ we i min se ‘Harem nogud’. Hae God i gat olgeta paoa, mo hem i mekem mi mi harem nogud tumas.</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Taem mi mi aot long ples ya, mi gat plante samting, be naoia, hem i tekem mi mi kambak we mi no gat wan samting nating. I nogud yufala i stap singaot mi se ‘Nomi’, from we hem i tanem baksaed finis long mi, i mekem we bigfala trabol i kasem mi.”</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Long fasin ya nao, Nomi i aot long Moab, i kambak long ples blong hem, mo woman Moab ya Rut, we i wido blong pikinini blong hem i biaen long hem, nao tufala i kam stap long Betlehem. Tufala i kamtru long ples ya, stret long taem we ol man oli stat blong tekemaot bale* long ol garen* blong olgeta.</w:t>
      </w:r>
      <w:r>
        <w:rPr>
          <w:lang w:val="bi_VU" w:bidi="bi_VU"/>
        </w:rPr>
      </w:r>
      <w:r>
        <w:rPr>
          <w:lang w:val="bi_VU" w:bidi="bi_VU"/>
        </w:rPr>
      </w:r>
    </w:p>
    <w:p>
      <w:pPr/>
      <w:r>
        <w:rPr>
          <w:lang w:val="bi_VU" w:bidi="bi_VU"/>
        </w:rPr>
      </w:r>
    </w:p>
    <w:p>
      <w:pPr>
        <w:pStyle w:val="Heading2"/>
      </w:pPr>
      <w:r>
        <w:rPr>
          <w:lang w:val="bi_VU" w:bidi="bi_VU"/>
        </w:rPr>
        <w:t>Ruth 2:1</w:t>
      </w:r>
      <w:r>
        <w:rPr>
          <w:lang w:val="bi_VU" w:bidi="bi_VU"/>
        </w:rPr>
      </w:r>
    </w:p>
    <w:p>
      <w:pPr/>
      <w:r>
        <w:rPr>
          <w:lang w:val="bi_VU" w:bidi="bi_VU"/>
        </w:rPr>
      </w:r>
      <w:r>
        <w:rPr>
          <w:vertAlign w:val="superscript"/>
          <w:lang w:val="bi_VU" w:bidi="bi_VU"/>
        </w:rPr>
        <w:t>1</w:t>
      </w:r>
      <w:r>
        <w:rPr>
          <w:lang w:val="bi_VU" w:bidi="bi_VU"/>
        </w:rPr>
        <w:t xml:space="preserve"> Nao long ples ya, i gat wan famle blong Elimelek, man ya blong Nomi. Man ya, nem blong hem Boas, mo hem i rijman mo i haeman tu.</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Rut i talem long Nomi se, “Plis yu letem mi mi go wok long garen* blong ol man, blong pikimap ol bale* we ol man blong wok oli mestem Bambae mi biaen long ol man we oli glad blong letem mi mi mekem olsem.” Nao Nomi i talem long hem se, “I oraet nomo, yu save go.”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hem i wokbaot i go, mo i gotru long garen blong wan man, nao i stap biaen long ol man blong wok, i stap pikimap ol bale we oli mestem. Garen ya i blong man ya we i famle blong Elimelek, be Rut i no save se garen ya i blong hu.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long taem ya, Boas i aot long haos blong hem long taon, i kam long garen ya. Hem i talem halo long ol man blong hem we oli stap katemaot ol bale, i talem se, “Hae God bambae i stap wetem yufala.” Mo olgeta oli talem se, “Hae God bambae i blesem yu.”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hem i askem long man we i bos blong ol man blong hem se, “?Yang woman ya i woman blong hu?”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bos ya i talem se, “Hemia woman Moab ya. Taem Nomi i aot long Moab i kambak, woman ya i biaen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Hem i askem long mi blong i biaen long ol man blong mi, blong pikimap ol bale we oli stap mestem. Nao hem i stat wok long eli moning, i wok kam kasem naoia, nao i jes spel smol long wansaed haos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Boas i go talem long Rut se, “Dota blong mi. Mi wantem talem wan samting long yu. Bambae yu no go pikimap bale long garen blong narafala man. Bambae yu stap long ples ya, yu wok wetem ol woman ya we oli stap wok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Bambae yu stap lukluk long ol man ya blong luk weples oli stap katem bale, nao bambae yu biaen long olgeta. Mi mi talem long ol man blong mi finis blong oli no mekem i nogud long yu. Mo taem yu tosta, yu save go dring long ol botel wota ya we oli fulumap olgeta i stap.”</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Rut i bodaon long hem, we fes blong hem i godaon kasem graon, mo i talem se, “Masta. Mi mi wan strenja nomo long ples ya, be yu yu tingting tumas long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Boas i talem long hem se, “No, be mi mi harem nius finis blong ol samting ya we yu mekem long mama blong man blong yu, i stat long taem ya we man blong yu i lus, i kam kasem tede. Mi save we yu lego stret papa mo mama blong yu, mo yu aot long ples blong yu, nao yu kam stap wetem mifala, we fastaem yu no save mifala nating.</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Hae God i God blong mifala, mo prea blong mi we hem bambae i mekem i gud tumas long yu, from ol samting ya we yu yu mekem. Yu bambae yu kasem stret pei blong ol samting ya long hem, from we yu stap luk long hem, blong i lukaot gud long yu.”</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hem i talem se, “Masta, yu yu mekem i gud tumas long mi. Mi mi no sem mak nating long ol gel blong wok blong yu, be from we yu toktok gud long mi olsem, yu leftemap tingting blong mi, nao mi mi harem gud.”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long taem blong kakae, Boas i talem long hem se, “Yu kam kakae. Yu tekem sam bisket* ya, yu pusum i go long waen ya, yu kakae.” Nao hem i kam sidaon wetem ol man blong wok, mo Boas i tekem sam bale we oli rusum finis, i givim long hem. Nao hem i kakae gogo i fulap, i no save finisim.</w:t>
      </w:r>
      <w:r>
        <w:rPr>
          <w:lang w:val="bi_VU" w:bidi="bi_VU"/>
        </w:rPr>
      </w:r>
      <w:r>
        <w:rPr>
          <w:lang w:val="bi_VU" w:bidi="bi_VU"/>
        </w:rPr>
      </w:r>
    </w:p>
    <w:p>
      <w:pPr/>
      <w:r>
        <w:rPr>
          <w:lang w:val="bi_VU" w:bidi="bi_VU"/>
        </w:rPr>
      </w:r>
    </w:p>
    <w:p>
      <w:pPr/>
      <w:r>
        <w:rPr>
          <w:lang w:val="bi_VU" w:bidi="bi_VU"/>
        </w:rPr>
      </w:r>
      <w:r>
        <w:rPr>
          <w:vertAlign w:val="superscript"/>
          <w:lang w:val="bi_VU" w:bidi="bi_VU"/>
        </w:rPr>
        <w:t>15-16</w:t>
      </w:r>
      <w:r>
        <w:rPr>
          <w:lang w:val="bi_VU" w:bidi="bi_VU"/>
        </w:rPr>
        <w:t xml:space="preserve"> Nao taem hem i girap blong go wok bakegen, Boas i talem long ol man blong hem se, “Bambae yufala i letem hem i pikimap sam bale long ol bandel tu, yufala i no blokem hem. Mo yufala i pulumaot sam bale long ol bandel ya, yufala i livim i stap, blong hem i save pikimap olgeta, mo bambae yufala i no tok long hem from.”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hem i stap pikimap bale gogo san i godaon. Mo biaen, hem i go kilim ol hed blong bale ya we i pikimap, blong kilimaot ol kakae blong hem. Mo ol kakae ya blong bale i plante we plante, we klosap i kasem ten kilo.</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hem i girap, i karem bale ya, i gohom, mo i soem long Nomi we i tekem plante olsem. Mo hem i karem haf kakae ya blong hem blong medel dei, i givim 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Nomi i askem long hem se, “?Tede yu go pikimap bale long weples? ?Yu tekem kakae ya long garen blong hu? Prea blong mi we Hae God bambae i blesem man ya we i luk yu, i kaen long yu olsem.” Nao hem i talem se, “Man ya we mi go pikimap bale long garen blong hem tede, nem blong hem Boas.”</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Nomi i talem long hem se, “Prea blong mi we Hae God bambae i blesem hem. Oltaem Hae God i stap holem ol promes blong hem we i mekem long trifala ya we i lus, mo long yumi ya we yumi stap laef yet. Yu luk, man ya i wan famle blong man blong mi ya. Hem i wan long olgeta we oli mas lukaot gud long yumitufala, mo i stret blong hem i tekem yu.”</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Rut i talem long hem se, “Mo hem i talem long mi tu se mi mas biaen long ol man blong wok blong hem, gogo kasem we oli tekemaot olgeta kakae long garen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Nomi i talem long hem se, “Dota blong mi. I moa gud yu stap wok wetem ol woman blong man ya nomo, from we sipos yu go wok long garen blong ol narafala man, maet sam man bambae oli mekem i nogud long yu.”</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hem i stap wok wetem ol woman blong wok blong man ya, i stap pikimap bale mo wit,* gogo olgeta oli katem olgeta bale mo wit evriwan long ol garen blong hem. Be oltaem hem i stap kambak long haos blong tufala.</w:t>
      </w:r>
      <w:r>
        <w:rPr>
          <w:lang w:val="bi_VU" w:bidi="bi_VU"/>
        </w:rPr>
      </w:r>
      <w:r>
        <w:rPr>
          <w:lang w:val="bi_VU" w:bidi="bi_VU"/>
        </w:rPr>
      </w:r>
    </w:p>
    <w:p>
      <w:pPr/>
      <w:r>
        <w:rPr>
          <w:lang w:val="bi_VU" w:bidi="bi_VU"/>
        </w:rPr>
      </w:r>
    </w:p>
    <w:p>
      <w:pPr>
        <w:pStyle w:val="Heading2"/>
      </w:pPr>
      <w:r>
        <w:rPr>
          <w:lang w:val="bi_VU" w:bidi="bi_VU"/>
        </w:rPr>
        <w:t>Ruth 3:1</w:t>
      </w:r>
      <w:r>
        <w:rPr>
          <w:lang w:val="bi_VU" w:bidi="bi_VU"/>
        </w:rPr>
      </w:r>
    </w:p>
    <w:p>
      <w:pPr/>
      <w:r>
        <w:rPr>
          <w:lang w:val="bi_VU" w:bidi="bi_VU"/>
        </w:rPr>
      </w:r>
      <w:r>
        <w:rPr>
          <w:vertAlign w:val="superscript"/>
          <w:lang w:val="bi_VU" w:bidi="bi_VU"/>
        </w:rPr>
        <w:t>1</w:t>
      </w:r>
      <w:r>
        <w:rPr>
          <w:lang w:val="bi_VU" w:bidi="bi_VU"/>
        </w:rPr>
        <w:t xml:space="preserve"> Nao Nomi i talem long Rut se, “Dota blong mi. I gud mi lukaot wan man, blong i tekem yu, blong yu save gat ples blong yu we yu save stap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 yu save, man ya Boas we yu stap wok wetem ol woman blong wok blong hem, hem i wan famle blong man blong mi, we i stret blong hem i tekem yu. Yu lesin. Long sapa ya, taem we win i blu, hem wetem ol man blong hem bambae oli go klinimaot ol skin blong bale,* blong tekem kakae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I gud yu go swim, yu putum senta, mo yu putum gudfala klos blong yu mo kot blong yu, nao yu go long ples we bambae hem i stap wok long hem. Be yu no mas letem blong hem i save we yu yu stap long ples ya. Taem hem i kakae finis,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i go blong slip, bambae yu mas luklukgud ples ya, nao yu mas go tekemaot blangket long leg blong hem, mo yu mas slip klosap long leg blong hem. Nao hem bambae i talemaot long yu wanem samting we bambae yu mekem.”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Rut i talem se, “I gud. Bambae mi mekem olgeta samting ya we yu yu talem.”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hem i go swim, i putum senta, i putum klos blong hem, nao i go haed klosap long ples ya we oltaem oli stap klinimaot ol kakae blong bale long hem, olsem we Nomi i talem.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Taem Boas i kakae, mo i dring gogo i harem gud, hem i go slip klosap long hip blong bale. Nao Rut i wokbaot smosmol i go, i tekemaot blangket long leg blong Boas, nao i ledaon klosap long leg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Long medel naet, man ya i sek, i wekap, i tanem hem, nao i sapraes blong luk we wan woman i stap ledaon klosap long leg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hem i talem se, “!Ei! ?Hu ya?” Nao woman ya i talem se, “Mi Rut ya, woman blong wok blong yu. Yu yu wan famle blong man blong mi, mo i stret blong yu tekem mi. Plis yu tekem mi, mi woman blong yu.”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hem i talem se, “Rut. Prea blong mi we Hae God bambae i blesem yu, from we fasin ya we yu mekem naoia, i gudfala moa, i winim ol samting we yu mekem long mama blong man blong yu. Yu yu no go blong faenem wan yang man we i rijman no i puaman, blong yu mared long hem, be yu ona long famle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 no fraet. Olgeta man long ples ya oli save we yu yu wan gudfala woman. Bambae mi mekem olgeta samting ya we yu talem.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I tru we mi mi wan famle blong man blong yu, be i gat wan man i stap, we i klosap moa long man blong yu, i winim 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I gud yu stap long ples ya go kasem moning, nao long moning bambae mi traem askem long hem. Sipos hem i glad blong tekem yu blong lukaot long yu, bambae i olsem. Be sipos no, mi talem tru long yu long nem blong Hae God ya we i laef, i stap we i stap, se mi bambae mi tekem yu, mi lukaot long yu. Yu save stap long ples ya go kasem moning.”</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hem i slip long ples ya, klosap long leg blong man ya, go kasem moning. Be taem i haftudak yet, hem i girap, from we Boas i fraet se i nogud man i save we woman ya i kam stap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Boas i talem long hem se, “Yu tekemaot longfala kot ya blong yu, yu stretem long ples ya, blong mi kafsaedem sam bale i go long hem.” Nao hem i mekem olsem, mo Boas i kafsaedem bale i go long hem we klosap i kasem twanti kilo. Nao hem i givhan long Rut blong i leftemap kot ya we i fulap long bale, nao Rut i karem, i gobak long taon.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taem hem i kamtru long haos, Nomi i askem long hem se, “Dota blong mi. ?Olsem wanem?” Nao hem i talem long hem se, “O, man ya i kaen tumas long mi, mo hem i promes se bambae i stretem bisnes blong mared blong mi.</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hem i givim bale ya long mi, from we i talem se, ‘I nogud yu gobak long mama blong man blong yu, we yu no gat samting long han blong yu.’ ”</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Nomi i talem long hem se, “I gud yumi wet nomo blong luk ol samting we bambae i kamtru, from we man ya bambae i no save sidaon, gogo i stretem bisnes ya tede.”</w:t>
      </w:r>
      <w:r>
        <w:rPr>
          <w:lang w:val="bi_VU" w:bidi="bi_VU"/>
        </w:rPr>
      </w:r>
      <w:r>
        <w:rPr>
          <w:lang w:val="bi_VU" w:bidi="bi_VU"/>
        </w:rPr>
      </w:r>
    </w:p>
    <w:p>
      <w:pPr/>
      <w:r>
        <w:rPr>
          <w:lang w:val="bi_VU" w:bidi="bi_VU"/>
        </w:rPr>
      </w:r>
    </w:p>
    <w:p>
      <w:pPr>
        <w:pStyle w:val="Heading2"/>
      </w:pPr>
      <w:r>
        <w:rPr>
          <w:lang w:val="bi_VU" w:bidi="bi_VU"/>
        </w:rPr>
        <w:t>Ruth 4:1</w:t>
      </w:r>
      <w:r>
        <w:rPr>
          <w:lang w:val="bi_VU" w:bidi="bi_VU"/>
        </w:rPr>
      </w:r>
    </w:p>
    <w:p>
      <w:pPr/>
      <w:r>
        <w:rPr>
          <w:lang w:val="bi_VU" w:bidi="bi_VU"/>
        </w:rPr>
      </w:r>
      <w:r>
        <w:rPr>
          <w:vertAlign w:val="superscript"/>
          <w:lang w:val="bi_VU" w:bidi="bi_VU"/>
        </w:rPr>
        <w:t>1</w:t>
      </w:r>
      <w:r>
        <w:rPr>
          <w:lang w:val="bi_VU" w:bidi="bi_VU"/>
        </w:rPr>
        <w:t xml:space="preserve"> Nao Boas i go long bigfala doa* blong stonwol blong taon ya, we i ples we ol man oli mekem miting long hem, nao i sidaon i wet. Nao i no longtaem, famle ya blong Elimelek we i klosap moa long Elimelek i winim hem, we hem i bin tokbaot finis long Rut, hem i pas long ples ya. Nao hem i talem long man ya se, “Ei, brata. Yu kam sidaon long ples ya.” Mo man ya i kam sidaon wetem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hem i singaot ten lida blong olgeta long taon ya, i talem long olgeta se, “Plis, yufala i kam sidaon long ples ya.” Nao olgeta oli kam sidaon,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hem i talem long man ya se, “Nomi i aot long Moab, i kambak long ples ya finis, mo hem i wantem salem pis graon ya we i blong Elimelek ya we i famle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mi mi wantem talemaot long yu, se sipos yu wantem pis graon ya, i gud yu pemaot long fes blong ol man ya we oli stap sidaon long ples ya, mo long fes blong ol lida ya blong yumi. Sipos yu wantem, i gud yu pemaot. Be sipos yu no wantem, i gud yu talemaot long mi blong mi save, from we yu yu fas man we yu gat raet blong pemaot, be sipos yu yu no pem, mi mi seken man we mi gat raet blong pemaot.” Nao man ya i talem se, “Mi bambae mi pemaot.”</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hem i talem se, “Oraet, sipos yu pemaot graon ya long Nomi, semtaem nomo bambae yu tekem woman Moab ya Rut, we i wido blong man ya we i ded. Long fasin ya, bambae i gat pikinini blong karem nem blong man ya bakegen, long graon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man ya i talem se, “Sipos i olsem, mi mi no save yusum raet blong mi blong pemaot graon ya, from we bambae i spolem ol bisnes blong graon blong mi. I gud yu tekem ples blong mi, yu pemaot graon ya. Mi mi no save tekem.”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Long kastom blong yumi bifo, taem we man i pemaot graon long narafala man, no tufala i jenjenisim graon blong tufala, i gat wan fasin i stap blong makem bisnes ya. Oltaem, man we i salem graon i mas tekemaot sandel blong hem, i givim long man we i pemaot graon ya, blong soemaot we ol bisnes blong graon ya i stret.</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taem man ya i talem long Boas se, “I gud yu yu pemaot graon ya,” hem i tekemaot sandel blong hem, i givim long Boas.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Boas i talem long ol lida blong olgeta mo long ol narafala man blong ples ya se, “Yufala evriwan i witnes blong mi. Tede, mi mi pemaot olgeta samting ya long Nomi. Naoia, olgeta samting we i blong Elimelek, mo blong Kilion, mo blong Malon oli blong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woman Moab ya Rut, we i wido blong Malon, mi pemaot hem blong i kam woman blong mi, blong bambae i gat pikinini blong karem nem blong man ya bakegen long graon ya blong hem. Nao nem blong dedman ya bambae i no save lus long fes blong ol brata blong hem, mo long fes blong yumi evriwan long ples ya blong hem. Tede, yufala evriwan i witnes blong mi long bisnes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ol lida wetem ol narafala man long ples ya oli talem se, “Yes, i gud. Mifala i witnes blong yu. Prea blong mifala we Hae God bambae i mekem we woman ya we i kam long haos blong yu, bambae i olsem Rejel mo Lea bifo, we tufala i bonem ol pikinini blong Jekob* ya bifo, we yumi kamaot biaen long hem. Nao bambae yu yu kam wan rijman, mo yu kam wan haeman long taon ya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pikinini we Hae God bambae i givim long yutufala, bambae oli mekem famle blong yu i olsem famle blong Peres, we papa blong hem Juda* ya bifo, mo mama blong hem Tamara.”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Boas i tekem Rut i go long ples blong hem, mo tufala i mared. Mo Hae God i blesem woman ya, nao hem i gat bel, mo i bonem wan boe.</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ol woman oli talem long Nomi se, “!Nomi! !Yumi presem Hae God! Tede hem i givim wan smol bubu blong yu long Rut, blong bambae i lukaot long yu. Pikinini ya bambae i kam wan haeman blong yumi ol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Hem bambae i mekem laef blong yu i kam niuwan bakegen, mo taem yu kam olfala, hem bambae i lukaot long yu. Woman ya we i bonem hem, hem i lavem yu tumas. Sipos yu gat seven pikinini boe blong yu blong givhan long yu, be bambae oli no save givhan gud long yu, olsem we woman ya i mekem.”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Nomi i tekem pikinini ya, i karem hem, nao i stap lukaot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ol woman ples blong hem oli putum nem blong pikinini ya se Obed, mo oli stap talem se, “Naoia, Nomi i gat wan pikinini blong hem.” Obed ya, hem i papa blong Jese, mo Jese i papa blong King Deved.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 laen blong Peres ya bifo i olsem. Peres i bonem Hesron,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Hesron i bonem Ram, mo Ram i bonem Aminadab,</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Aminadab i bonem Nason, mo Nason i bonem Salmon,</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Salmon i bonem Boas, mo Boas i bonem Obed,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Obed i bonem Jese, mo Jese i bonem Deved.</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