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Jeremiah 1:1</w:t>
      </w:r>
      <w:r>
        <w:rPr>
          <w:lang w:val="bi_VU" w:bidi="bi_VU"/>
        </w:rPr>
      </w:r>
    </w:p>
    <w:p>
      <w:pPr/>
      <w:r>
        <w:rPr>
          <w:lang w:val="bi_VU" w:bidi="bi_VU"/>
        </w:rPr>
      </w:r>
      <w:r>
        <w:rPr>
          <w:vertAlign w:val="superscript"/>
          <w:lang w:val="bi_VU" w:bidi="bi_VU"/>
        </w:rPr>
        <w:t>1</w:t>
      </w:r>
      <w:r>
        <w:rPr>
          <w:lang w:val="bi_VU" w:bidi="bi_VU"/>
        </w:rPr>
        <w:t xml:space="preserve"> Long buk ya, i gat ol tok we Profet Jeremaea i talemaot. Profet ya, papa blong hem pris ya Hilkia, mo hem i wan long ol pris ya we oli stap long distrik ya Benjamin,* long wan taon, nem blong hem Anatot.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toktok long profet ya long namba totin yia we King Josaea we papa blong hem Amon, hem i king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toktok long hem bakegen, long taem ya we King Jehoeakim, we papa blong hem King Josaea i king. Mo biaen, hem i toktok plante taem moa long hem, gogo kasem en blong namba leven yia we King Jedekia, narafala pikinini blong King Josaea ya hem i king. Nao long namba faef manis* blong yia ya, ol man Babilonia oli tekemaot ol man Jerusalem,* oli go wok slef* long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Jeremaea i talem se, “Hae God i toktok long mi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‘Jeremaea. Taem mi mi no wokem yu yet long bel blong mama blong yu, be mi mi save yu finis. Mo taem yu yu no bon yet, be mi mi jusumaot yu, mo mi makemaot yu, mi mekem yu yu tabu, blong yu kam wan profet, blong yu talemaot tok blong mi long ol man blong olgeta kantri long wol.’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mi mi talem se, ‘Hae God. Yu yu Masta* blong mi. Mi mi no save toktok, from we mi mi yangfala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hem i talem se, ‘Yu no talem se yu yu yangfala nomo. Yu mas go long ol man we mi bambae mi sanem yu yu go long olgeta, mo yu mas talemaot olgeta samting we mi bambae mi talem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no mas fraet long olgeta, from we mi bambae mi stap wetem yu blong blokemgud yu.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pusum han blong hem i kam, i tajem maot blong mi, nao i talem se, Yu luk. Naoia, mi mi givim tok blong mi long yu, blong yu go talemaot.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Tede, mi mi givim paoa long yu, blong yu save talemaot tok blong mi long ol king blong olgeta kantri, wetem ol haeman blong olgeta, mo ol narafala man blong olgeta. Bambae yu talem long olgeta, se mi bambae mi pulumaot olgeta long kantri blong olgeta, mi brebrekemdaon ol taon blong olgeta, mi spolem paoa blong olgeta, mo mi flatemgud olgeta, mo biaen, bambae mi wokemgud olgeta bakegen, mo mi stanemap olgeta, blong oli save kam strong bakegen.’ ”</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Profet Jeremaea i talem se, “Hae God i soemaot wan vison* long mi, mo long vison ya hem i askem long mi se, ‘Jeremaea. ?Yu stap lukluk wanem samting?’ “Nao mi talem se, ‘Mi luk wan han blong tri ya amon.*’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hem i talem long mi se, ‘Hem nao. Mo mi mi stap lukluk, blong mekem se tok ya we mi mi talem bambae i kamtru.’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soemaot narafala vison long mi bakegen, mo i askem long mi se, ‘?Naoia, yu stap lukluk wanem samting?’ “Mo mi talem se, ‘Mi lukluk i go long not, mo mi luk wan sospen we i stap boel, mo klosap i kafsaed, i kam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talem se, ‘Wan bigfala trabol bambae i aot long not, i kam kavremap yufala evriwan we i stap long kantri ya, nao bambae i spolem yufala, olsem wota we i boel, we i kafsaed, i kavremap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Naoia mi stap singaot ol man blong ol kantri long not blong oli kam. Ol king blong olgeta bambae oli kam, oli stanemap jea blong olgeta stret long ol doa* blong bigfala stonwol blong taon ya Jerusalem,* mo olbaot raon long stonwol ya. Mo bambae oli stap hivap raon long ol taon blong Juda* tu.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Yufala i man blong mi, be bambae mi mi givim panis long yufala, from we yufala i mekem i no stret. Yufala i lego mi finis, mo yufala i stap mekem sakrefaes long ol narafala god ya we yufala nomo i wokem, mo yufala i stap mekem wosip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yu yu mas rere blong go talemaot ol tok we mi bambae mi talem long yu, blong olgeta man blong mi oli harem. Naoia yu no mas fraet long olgeta. Sipos yu fraet naoia, be bambae mi mi mekem yu yu fraet moa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Yu mas lesin gud long toktok ya. Ol king blong Juda, mo ol haeman, mo ol pris, mo olgeta man long ples ya, olgeta evriwan bambae oli stap tok agens long yu. Be naoia, mi mi givim paoa long yu, blong mekem yu yu stanap strong agens long olgeta. Bambae yu yu strong olsem wan taon we stonwol i goraon long hem, mo yu olsem pos we oli wokem long aean we i no save foldaon, mo yu olsem wol we oli wokem long bras, we enemi i no save spolem. Bambae oli no save winim yu, from we mi bambae mi stap wetem yu, mi blokemgud yu. Mi mi Hae God, mo hemia tok blong mi.’ ”</w:t>
      </w:r>
      <w:r>
        <w:rPr>
          <w:lang w:val="bi_VU" w:bidi="bi_VU"/>
        </w:rPr>
      </w:r>
      <w:r>
        <w:rPr>
          <w:lang w:val="bi_VU" w:bidi="bi_VU"/>
        </w:rPr>
      </w:r>
    </w:p>
    <w:p>
      <w:pPr/>
      <w:r>
        <w:rPr>
          <w:lang w:val="bi_VU" w:bidi="bi_VU"/>
        </w:rPr>
      </w:r>
    </w:p>
    <w:p>
      <w:pPr>
        <w:pStyle w:val="Heading2"/>
      </w:pPr>
      <w:r>
        <w:rPr>
          <w:lang w:val="bi_VU" w:bidi="bi_VU"/>
        </w:rPr>
        <w:t>Jeremiah 2:1</w:t>
      </w:r>
      <w:r>
        <w:rPr>
          <w:lang w:val="bi_VU" w:bidi="bi_VU"/>
        </w:rPr>
      </w:r>
    </w:p>
    <w:p>
      <w:pPr/>
      <w:r>
        <w:rPr>
          <w:lang w:val="bi_VU" w:bidi="bi_VU"/>
        </w:rPr>
      </w:r>
      <w:r>
        <w:rPr>
          <w:vertAlign w:val="superscript"/>
          <w:lang w:val="bi_VU" w:bidi="bi_VU"/>
        </w:rPr>
        <w:t>1</w:t>
      </w:r>
      <w:r>
        <w:rPr>
          <w:lang w:val="bi_VU" w:bidi="bi_VU"/>
        </w:rPr>
        <w:t xml:space="preserve"> Nao Profet Jeremaea i talemaot we Hae God 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“Jeremaea. Yu go talemaot ol tok blong mi long olgeta evriwan long Jerusalem.* Yu talem long olgeta we mi mi talem se, ‘Ol laen* blong Isrel.* Mi mi stap tingbaot taem ya yet we neson blong yufala i jes kam antap. Long taem ya, tingting blong yufala i stap strong long mi, mo yufala i lavem mi tumas, olsem woman we i jes mared i lavem man blong hem. Long taem ya, yufala i stap biaen long mi, yumi pastru long draeples, we man i no save planem kakae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taem ya, yufala i tabu, yufala i man blong mi nomo, yufala i olsem ol fas kakae we man i givim i kam long mi. Taem ol man oli spolem yufala, be mi mi mekem we trabol i kasem olgeta, oli harem nogud.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Profet Jeremaea i gohed, i talem se, “Olgeta. Yumi ya, yumi ol laen* blong Isrel.* Yufala i mas lesin long tok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talem se, ‘?Weswe? ?Wanem samting nogud we mi mi mekem, we i mekem ol bubu blong yufala bifo oli gowe long mi? Olgeta nomo oli go mekem wosip long ol rabis god, nao oli kam rabis olsem ol god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tekemaot olgeta long Ijip, mo mi lidim olgeta oli gotru long draeples, we i sanbij nating nomo, i fulap long ol bigbigfala hol. Ples ya i no gat wota long hem nating, mo i tudak olgeta, i no gat man long hem, mo neva man i pas long hem tu. Mo nating we mi mi sevem olgeta olsem, be oli no tingbaot mi nating.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tekem olgeta i kam long graon ya we i gudfala tumas, blong bambae oli save harem gud long ol gudgudfala kakae ya we i stap gru long hem, mo long ol nara gudgudfala samting blong hem. Be oli girap, oli spolem kantri ya blong mi, we mi mi givim long olgeta, oli mekem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taem ya, ol pris blong mi, neva oli askem se, “?Hae God i stap wea?” Olgeta ya oli stap tijim ol man long Loa blong mi, be oli no save mi. Ol haeman oli girap, oli agens long mi, mo ol profet blong mi oli stap tok long nem blong god ya Bal,* mo oli stap mekem wosip long ol giaman god, we oli no save givhan long man nating.’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Bakegen, Profet Jeremaea i talemaot we Hae God i talem se, “Yufala i kamaot biaen long olgeta ya, mo from samting ya, mi mi mas talemaot ol poen bakegen we mi mi agensem yufala from. Mi mas talemaot ol samting we yufala i mekem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traem go long wes long aelan ya Saepras, yufala i traem luk. Yufala i traem sanem wan man i go long is long kantri ya Kedara, blong traem luksave. Bambae yufala i save faenemaot, we neva bifo i gat wan samting i hapen olsem.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no gat wan kantri nating, we ol man blong hem oli save jenisim ol god blong olgeta, nating we ol god ya oli no tru, be oli no save lego olgeta nating. Yufala i man blong mi, mo ol man oli stap ona long yufala from we yufala i ona long mi, be yufala i girap, yufala i lego mi, nao yufala i biaen long ol narafala god ya, we oli no save givhan long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from samting ya, mi mi talem long skae, blong i fraet nogud, i seksek from, mo i sapraes we i sapraes tumas, long ol fasin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gat tu sin we yufala i foldaon long hem. Faswan, yufala i gowe long mi, we mi mi olsem wan springwota, we i save givim laef, mo sekenwan, yufala i biaen long ol narafala god, we fasin ya i olsem tang we yufala i wokem be i brok, i no save holem wota.”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Bakegen, Profet Jeremaea i talemaot we Hae God i talem se, “Yufala ol man blong mi, yufala i no slef.* Yufala i no pikinini blong man we i wok slef.* ?From wanem ol enemi blong yufala oli stap ronem yufala blong holem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enemi ya oli stap singaot long yufala, olsem ol laeon we oli hanggri oli wantem kakae. Oli spolemgud kantri blong yufala, we i no moa gat wan gudfala samting i stap long hem. Mo ol taon blong yufala, olgeta oli spolemgud, mo oli livim olgeta i stap, we i no gat wan man nating i stap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Memfis mo ol man Tafanes oli kam spolemgud yufala, olsem we oli brebrekem hed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man blong mi. Mi mi Hae God, mi God blong yufala, be taem mi stap lidim yufala, yufala i girap, yufala i gowe long mi. Yufala nomo i mekem trabol ya i kam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?From wanem yufala i stap go long Ijip blong folem ol fasin blong olgeta? ?From wanem yufala i stap go long Asiria blong folem ol fasin blong olgeta? ?Yufala i ting se bambae yufala i save winim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rabis fasin blong yufala nomo bambae i kakae yufala bakegen, mo fasin ya we yufala i gowe long mi, bambae i jajem yufala. Bambae yufala i faenemaot we fasin ya we yufala i no moa ona long mi, yufala i lego mi, hem i nogud we i nogud, mo bambae i mekem yufala i harem nogud tumas. Mi mi Hae God, mi Masta* blong yufala, mo mi gat olgeta paoa,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Bakegen Profet Jeremaea i talemaot we Hae God, Masta* blong yumi i talem se, “Ol man blong mi. Bifo olgeta, yufala i tanem baksaed long mi, yufala i no wantem nating blong obei long mi, mo yufala i no wantem mekem wosip long mi. Be oltaem, yufala i stap mekem wosip long ol narafala god, antap long ol hil we i hae, mo aninit long ol tri we i gat gudfala sed.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Bifo, mi mi putum yufala i stap gud long ples ya, mo yufala i olsem wan gudfala rop ya grep,* we i kamaot long wan stamba we i beswan. Be naoia, fasin blong yufala i kam nogud we i nogud olgeta, i olsem wael grep we kakae blong hem i konkon nomo.</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Sin blong yufala i no save kamaot, hem i stap olwe, olsem doti we i stap long waet kaliko. Nating we yufala i traehad blong tekemaot, olsem we yufala i yusum sop we i beswan blong wasemaot, be oltaem nomo, mi stap luk mak ya yet.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?Weswe yufala i stap talem se neva yufala i mekem wosip long god ya Bal,* nao yufala i no doti long fes blong mi? Yufala i traem tingbaot fasin nogud ya we oltaem yufala i stap mekem long krik ya Hinom, mo yufala i luklukgud long ol sin ya we yufala i stap mekem. Fasin blong yufala i olsem woman kamel, we i stap resis i go olbaot blong lukaot man kamel.</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Fasin blong yufala i olsem wael dongki blong draeples. Sipos stret taem blong hem i kam, we hem i wantem man dongki, hem i mas traehad blong kasem smel blong hem blong faenem hem, mo man i no save blokem hem. Mo sipos man dongki i wantem hem, bambae i no save traehad blong lukaot hem. Oltaem nomo, woman dongki olsem i stap rere long stret taem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Yufala i no ron biaen long ol narafala god ya gogo leg blong yufala i kam nogud from, mo yufala i no letem trot blong yufala i kam drae from. Be yufala i stap talem se, ‘Mifala i no save kambak, from we mifala i laekem tumas ol god ya blong ol narafala ples. Mifala i mas biaen 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Bakegen Profet Jeremaea i talemaot we Hae God i talem se, “Ol laen* blong Isrel.* Bambae yufala evriwan i sem, olsem we wan man blong stil i sem long taem ya we oli faenemaot hem. Yufala, wetem ol king blong yufala, mo ol haeman blong yufala, mo ol pris blong yufala, mo ol profet blong yufala, yufala evriwan bambae i sem we i sem,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from we yufala i stap talem se, ‘Tri, hem i papa blong mifala, mo ston, hem i mama blong mifala.’ Samting ya bambae i kasem yufala, from we yufala i gowe long mi, mo yufala i no tingting blong kambak long mi bakegen. Be taem yufala i kasem trabol, yufala i girap, yufala i askem long mi blong mi kam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wehem ol god ya blong yufala we yufala nomo i wokem? Sipos yufala i ting se oli save sevem yufala long taem blong trabol, i gud yufala i go luk olgeta. Long Juda,* ol god blong yufala oli plante we plante, olsem ol taon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“?From wanem yufala i stap tok agens long mi? Yufala evriwan i girap, yufala i tanem baksaed 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Taem mi mi panisim yufala, be yufala i no jenisim fasin blong yufala nating, mo yufala i no wantem nating blong mi mi stretem yufala. Yufala i girap, yufala i stap kilim ol profet blong yufala long naef blong faet, olsem laeon we i hanggri we i hanggri, i stap terem mit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Yufala i mas lesin gud long ol tok blong mi. Yufala i traem tingbaot. ?I gat wan taem we mi mi kam olsem draeples long yufala, no we mi kam olsem ples we i tudak we i tudak olgeta, we mi no givhan long yufala nating? ?From wanem yufala i stap talem se bambae yufala i gohed long fasin blong yufala nomo, olsem we yufala i wantem? ?Mo from wanem yufala no wantem blong kambak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Fasin blong gel, oltaem nomo, hem i stap putum ol gudgudfala samting blong flasem hem, mo taem hem i rere blong mared, hem i no save fogetem klos blong mared blong hem. Be yufala i fogetem mi plante taem, i no gat man i save kaontem.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Yufala i waes gud long fasin blong ronem woman, mo nating we woman we i waes gud long ol fasin nogud olsem, be hem i save lan yet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 puaman mo ol stret man we yufala i kilim olgeta, blad blong olgeta i stap long klos blong yufala yet. Blad ya i no blad blong man we i brekem haos blong i stil, i blad blong olgeta ya nomo. Be nating we yufala i stap mekem ol fasin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yufala i stap gohed blong talem se, ‘Yumi ol stret man ya. Hae God i no save kros long yumi.’ Be mi bambae mi panisim yufala from we yufala i stap giaman, yufala i talem se yufala i no gat sin.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?From wanem yufala i no tinghevi nating long fasin blong wosip blong yufala, nao yufala i stap jamjam olbaot? Oltaem yufala i stap biaen long ol narafala god. Bambae ol man Ijip oli mekem yufala i harem nogud, olsem we bifo, ol man Asiria oli mekem yufala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Yufala i stap trastem ol man Ijip ya, be mi mi agensem olgeta finis, mo from samting ya, bambae yufala i lego olgeta we yufala i sem tumas. Bambae yufala i no save kasem wan samting nating long olgeta.”</w:t>
      </w:r>
      <w:r>
        <w:rPr>
          <w:lang w:val="bi_VU" w:bidi="bi_VU"/>
        </w:rPr>
      </w:r>
      <w:r>
        <w:rPr>
          <w:lang w:val="bi_VU" w:bidi="bi_VU"/>
        </w:rPr>
      </w:r>
    </w:p>
    <w:p>
      <w:pPr/>
      <w:r>
        <w:rPr>
          <w:lang w:val="bi_VU" w:bidi="bi_VU"/>
        </w:rPr>
      </w:r>
    </w:p>
    <w:p>
      <w:pPr>
        <w:pStyle w:val="Heading2"/>
      </w:pPr>
      <w:r>
        <w:rPr>
          <w:lang w:val="bi_VU" w:bidi="bi_VU"/>
        </w:rPr>
        <w:t>Jeremiah 3:1</w:t>
      </w:r>
      <w:r>
        <w:rPr>
          <w:lang w:val="bi_VU" w:bidi="bi_VU"/>
        </w:rPr>
      </w:r>
    </w:p>
    <w:p>
      <w:pPr/>
      <w:r>
        <w:rPr>
          <w:lang w:val="bi_VU" w:bidi="bi_VU"/>
        </w:rPr>
      </w:r>
      <w:r>
        <w:rPr>
          <w:vertAlign w:val="superscript"/>
          <w:lang w:val="bi_VU" w:bidi="bi_VU"/>
        </w:rPr>
        <w:t>1</w:t>
      </w:r>
      <w:r>
        <w:rPr>
          <w:lang w:val="bi_VU" w:bidi="bi_VU"/>
        </w:rPr>
        <w:t xml:space="preserve"> Mo Profet Jeremaea i talemaot we Hae God i talem se, “Sipos wan man i lego woman blong hem, nao woman ya i aot long hem, i go mared long narafala man, man ya blong hem fastaem, hem i no moa save tekem woman ya bakegen, from we sipos hem i mekem olsem, fasin ya bambae i mekem ples blong yufala i kam doti olgeta long fes blong mi. Be yufala i gat plante woman finis, we yufala i stap slip wetem olgeta. ?Weswe yufala i wantem kambak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traem lukluk i go antap long ol hil ya. Long olgeta ples ya, yufala i stap slip wetem ol woman blong rod* long hem. Oltaem yufala i stap haed long saed blong rod blong kasem olgeta, stret olsem we ol man Arab oli stap haed long draeples, blong stil long ol man we oli stap pas long rod ya. Yufala i spolemgud ples ya, long rabis fasin ya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from samting ya, mi mi blokem ren, mo i no moa ren long taem blong planem garen. Taem man i luk yufala, be i save luksave wantaem, we yufala i olsem woman blong rod stret, yufala i no gat sem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naoia, yufala i stap kam long mi, yufala i singaot mi se, ‘Yu yu papa blong mifala, mo oltaem yu stap lavem mifala, i stat long taem ya we mifala i pikinini yet kam kasem naoia.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yu no save kros oltaem, mo bambae yu no stap kros long mifala olwe.’ Hemia nao toktok blong yufala, be yufala i gohed blong mekem ol fasin we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Profet Jeremaea i talem se, “Long taem ya we King Josaea i stap rul, Hae God i toktok long mi i talem se, ‘Ol man Isrel* ya bifo, tingting blong olgeta i no stap strong long mi nating. ?Be yu yu save ol rabis fasin ya we ol olfala ya oli bin mekem? Olgeta oli bin gowe long mi, oli mekem fasin blong woman blong rod* olbaot antap long ol hil mo aninit long ol tri we oli gat gudfala sed.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ting se bambae oli jenisim fasin blong olgeta, nao oli kambak long mi bakegen, be oli no tingbaot nating blong kambak long mi. Mo yufala ol man Juda,* yufala i olsem stret sista blong olgeta ya nomo, mo tingting blong yufala tu i no stap strong long mi. Yufala i savegud stori blong ol rabis fasin ya blong ol man ya bifo,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yufala i save we mi mi lego olgeta, mi sanemaot olgeta, from we oli tanem baksaed long mi, oli kam olsem woman blong rod, be yufala i no fraet nating. Yufala tu i girap, yufala i mekem fasin blong woman blong rod,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yufala i no sem nating long fasin ya blong yufala. Yufala i mekem kantri ya i doti long fes blong mi, long ol rabis fasin blong yufala, we yufala i stap mekem wosip long ol ston, mo long ol tri.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biaen long ol samting ya, yufala i kambak long mi bakegen, be yufala i giaman nomo. Yufala i no kambak long mi long olgeta tingting blong yufala nating.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Hae God i talem long mi se, ‘Nating we ol man Isrel ya bifo oli gowe long mi, be fasin blong olgeta i gud lelebet, i winim fasin blong yufala, we tingting blong yufala i no stap strong 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from samting ya, yu singaot i go long not, yu talemaot we mi mi talem se, ‘Ol man Isrel. Mi mi Hae God, mi God blong yufala. Tingting blong yufala i no stap strong long mi, be yufala i mas kambak long mi. Bambae mi no moa save kros long yufala, from we oltaem mi mi gat sore long man. Bambae mi no save kros long yufala olwe.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yufala i mas talemaot long mi we bifo, yufala i mekem i no stret, mo we oltaem, yufala i stap girap agens long mi. Mo yufala i mas talemaot tu we long taem ya, yufala i stap laekem ol narafala god, mo yufala i stap mekem wosip long olgeta aninit long ol tri we oli gat gudfala sed, mo we yufala i no stap obei long ol tok blong mi.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 ‘I stat bifo, kam kasem tede, tingting blong yufala i no stap strong long mi nating, be naoia, yufala i mas kambak long mi, from we yufala i man blong mi. Long evri taon blong yufala, mi bambae mi tekemaot wan man long wan taon, wan man long wan taon, mo long evri famle blong yufala, bambae mi tekemaot tu man long wan famle, tu man long wan famle, nao mi tekem olgeta oli kambak long hil ya Saeon.*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 ‘Bambae mi givim ol gudfala lida long yufala, we oli save obei long mi. Bambae mi mekem olgeta oli waes gud, mo oli gat save blong lidim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taem yufala i kam plante we plante, bambae i no moa gat wan long yufala we i save tokbaot Bokis ya we i Saen blong Promes* blong mi. Bambae yufala i fogetemgud, yufala i no moa save tingbaot. Bambae yufala i no moa wantem, from we i no moa gat wok blong hem, mo bambae yufala i no moa save mekem narawan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dei ya i kamtru, ol man bambae oli stap talem bigfala taon ya Jerusalem* se, “Bigfala Jea blong Hae God,” mo ol man blong evri kantri bambae oli kam wanples long ples ya, blong mekem wosip long mi. Bambae oli no moa save mekem stronghed, mo oli no moa save mekem ol rabis fasin we i kamaot long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yufala wetem ol man Juda, yufala i joen wanples. Bambae yufala evriwan i aot long kantri ya long not, long ples we yufala i stap wok slef* long hem, nao bambae yufala i kambak long kantri ya we mi mi givim finis long ol bubu long yufala bifo, se i blong olgeta olwe gogo i no save finis.’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Profet Jeremaea i talemaot we Hae God i talem se, “Ol laen* blong Isrel.* Mi mi glad tumas blong tekem yufala, blong yufala i kam stret pikinini blong mi, mo blong mi givim gudfala graon ya long yufala we i beswan, i winim olgeta graon long wol, blong yufala i save stap long hem olwe. Mi mi wantem tumas blong yufala i singaot mi, se papa, mo blong yufala i no gowe 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yufala i girap, yufala i mekem olsem woman we i lego man blong hem, i go mekem i krangke wetem narafala man. Tingting blong yufala i no stap strong long mi nating.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profet i talem long ol man se, “Mi mi stap harem ol man oli stap krae antap long hil. Hemia yumi ya, ol laen blong Isrel, we yumi stap krae. Yumi stap singaot long God blong i givhan long yumi. Yumi harem nogud from we laef blong yumi i fulap long ol rabis fasin, mo yumi fogetem finis Hae God ya we i God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talem long yumi se, ‘Yufala evriwan we i gowe long mi, i gud yufala i kambak long mi bakegen, nao mi bambae mi mekem yufala i kam gud bakegen, we tingting blong yufala bambae i stap strong long mi.’ “Mo naoia, yumi mas talem long hem se, ‘Hae God, mifala i kambak long yu, from we yu yu God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Taem mifala i stap mekem wosip long ol narafala god antap long ol hil, be ol god ya oli no givhan nating long mifala. Hae God, yu nomo yu God blong mifala, yu nomo yu stap sevem mifala.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from we mifala i stap bodaon long god ya Bal,* we hem i stap mekem mifala i sem nomo, mifala i lusum ol sipsip wetem ol buluk blong mifala, mo mifala i lusum ol boe mo ol gel blong mifala, mo mifala i lusum olgeta samting we ol bubu blong mifala oli stap wok from, i stat bifo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Mifala i sem tumas, mo i stret nomo blong mifala i sem we i sem bigwan, from ol rabis fasin blong mifala. Yu yu God blong mifala, be mifala wetem ol bubu blong mifala, mifala evriwan i mekem sin agens long yu, mo mifala i no obei long ol tok blong yu.’ ”</w:t>
      </w:r>
      <w:r>
        <w:rPr>
          <w:lang w:val="bi_VU" w:bidi="bi_VU"/>
        </w:rPr>
      </w:r>
      <w:r>
        <w:rPr>
          <w:lang w:val="bi_VU" w:bidi="bi_VU"/>
        </w:rPr>
      </w:r>
    </w:p>
    <w:p>
      <w:pPr/>
      <w:r>
        <w:rPr>
          <w:lang w:val="bi_VU" w:bidi="bi_VU"/>
        </w:rPr>
      </w:r>
    </w:p>
    <w:p>
      <w:pPr>
        <w:pStyle w:val="Heading2"/>
      </w:pPr>
      <w:r>
        <w:rPr>
          <w:lang w:val="bi_VU" w:bidi="bi_VU"/>
        </w:rPr>
        <w:t>Jeremiah 4:1</w:t>
      </w:r>
      <w:r>
        <w:rPr>
          <w:lang w:val="bi_VU" w:bidi="bi_VU"/>
        </w:rPr>
      </w:r>
    </w:p>
    <w:p>
      <w:pPr/>
      <w:r>
        <w:rPr>
          <w:lang w:val="bi_VU" w:bidi="bi_VU"/>
        </w:rPr>
      </w:r>
      <w:r>
        <w:rPr>
          <w:vertAlign w:val="superscript"/>
          <w:lang w:val="bi_VU" w:bidi="bi_VU"/>
        </w:rPr>
        <w:t>1</w:t>
      </w:r>
      <w:r>
        <w:rPr>
          <w:lang w:val="bi_VU" w:bidi="bi_VU"/>
        </w:rPr>
        <w:t xml:space="preserve"> Nao Profet Jeremaea i talemaot we Hae God i talem se, “!Ol laen* blong Isrel*! Sipos yufala i wantem kambak, be yufala i mas tanem tingting blong yufala, blong kambak long mi. Mo sipos yufala i tekemaot ol aedol ya blong yufala we mi stap agens long olgeta, mo yufala i putum tingting blong yufala i stap strong 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i stret nomo blong yufala i mekem strong promes long nem blong mi nomo, blong soemaot we ol tok blong yufala i tru. Nao sipos yufala i mekem olsem, bambae ol narafala man oli save askem long mi blong mi blesem olgeta, mo bambae oli stap leftemap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i talemaot we Hae God i talem se, “Ol man Jerusalem* mo ol narafala man Juda.* I nogud yufala planem ol kakae blong yufala long medel blong ol rabis gras. Yufala i mas klinim ples blong hem fastaem, nao yufala i brebrekem graon blong hem, blong planem.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mas holemtaet promes ya blong yufala we yufala i mekem wetem mi. Yufala i mas mekem laef blong yufala i tabu, i blong mi. Sipos yufala i no mekem olsem, bambae mi kros tumas long yufala, from ol samting nogud we yufala i mekem. Mo kros ya blong mi bambae i strong moa, i winim faea we i laet bigwan, mo bambae i no gat man we i save kilim faea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Hae God i talem long Profet Jeremaea, blong i go talemaot long ol man we hem i talem se, “Ol man Jerusalem,* mo ol narafala man Juda.* Yufala i mas go long olgeta ples long Juda, yufala i mas blu pupu, blong talemaot long ol man we bambae bigfala faet i kam. Yufala i mas singaot bigwan, yufala i talem long olgeta se, ‘Naoia yumi mas resis i go blong haed long ol taon we oli gat stonwol i goraon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mas soem rod ya long olgeta, we i go long bigfala hil ya Saeon.* Yufala evriwan i mas resis i go long ples ya blong sevem laef blong yufala. !Yufala i no tektaem! Bambae i no longtaem, mi mi letem trabol i kam kasem yufala, we olgeta long not bambae oli kam spolemgud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we oli man blong spolem ol man blong evri ples, oli aot finis long ples blong olgeta, oli stap kam. Oli olsem laeon we i kamaot long ples we i stap haed long hem. Olgeta ya oli kam blong spolem olgeta ples long Juda. Bambae oli spolemgud olgeta taon long kantri ya, we bambae i no gat man i save stap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profet i talem long olgeta se, “From samting ya, yumi mas putum ol rabis klos, yumi mas krae we yumi krae bigwan, from we Hae God i kros we i kros tumas long yumi, mo kros ya blong hem i no gowe nating long yumi.”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Bakegen, profet i talemaot we Hae God i talem se, “Long dei ya, ol king mo ol haeman blong yumi bambae oli fraet, mo tingting blong olgeta bambae i no moa strong. Ol pris bambae oli seksek gud, mo ol profet bambae oli sapraes tumas long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i prea, i talem se, “Hae God, Masta* blong mi. Yu yu trikimgud ol man Jerusalem ya. Bifo, yu talem long olgeta, se bambae oli gat pis, be naoia oli stap finis long rod blong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bakegen, hem i talemaot long ol man we Hae God i talem wan parabol, i talem se, “I gat taem i stap kam, we yufala ol man Jerusalem bambae yufala i harem nius we i gat wan bigfala win we i hot we i hot, i aot long draeples, i blu i kam long yufala. Bambae win ya i no save givhan long yufala, olsem win ya we i stap blu blong tekemaot ol doti blong wit.*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Hae God, mo win ya we i strong we i strong, hem i pija blong ol soldia we mi bambae mi sanem olgeta i kam blong mekem yufala i kasem panis.”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Profet Jeremaea i talemaot wan vison* we hem i luk. Hem i talem se, “!Ol man Jerusalem*! Yufala i luk. Ol enemi ya oli stap kam olsem klaod blong hariken. Ol kat blong faet blong olgeta oli stap kam olsem waelwin stret, mo ol hos blong olgeta oli resis i strong moa, i winim bigfala pijin ya igel.* Sore tumas long yumi. !Yumi lus finis!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i mas sakemaot ol rabis fasin ya i gowe long tingting blong yufala, blong laef blong yufala i klin, nao God bambae i sevem yumi. ?Bambae yufala i stap holem ol rabis tingting ya blong yufala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“I gat sam man blong karem tok oli aot long taon ya Dan oli kam, mo sam oli aot long ol hil long Efrem* oli kam, oli stap talemaot nius ya we bigfala trabol i stap kam.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God i talem long mi, blong mi talemaot long ol man blong olgeta kantri, mo long ol man Jerusalem tu, we hem i talem se, ‘I gat ol enemi oli kamaot long wan kantri we i longwe, oli stap kam blong faet agens long yufala. Ol enemi ya bambae oli singsingaot blong mekem faet long ol taon long Juda.*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bambae oli kam stanap raon long Jerusalem, olsem we ol man oli stanap raon long garen blong gad long hem. Ol enemi ya bambae oli mekem olsem, from we yufala long Jerusalem mo long Juda yufala i girap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 ‘Ol man Juda. Yufala nomo i mekem we trabol ya bambae i kam kasem yufala, from we yufala i stap mekem ol rabis fasin, mo laef blong yufala i no stret nating. Panis ya blong yufala i bigwan tumas, bambae i stap mekem yufala i harem nogud tumas long tingting blong yufala.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Profet Jeremaea i talem se, “!Mi mi sore we mi sore tumas! !Tingting blong mi i hevi we i hevi! Mi mi fraet we mi fraet, mo hat blong mi i pam we i pam. Mi no save stap kwaet nating, from we mi stap harem bigfala noes blong ol pupu, we oli stap singaot ol man blong oli go faet, mo mi harem ol enemi oli stap singsingaot long toktok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Tumas trabol i stap kam. Wan i kam finis, narawan i kam, wan i kam finis, narawan i kam. Olgeta samting long kantri ya, ol enemi oli spolemgud olgeta. Oli brebrekem ol haos tapolen blong mifala, mo oli tereterem ol kaliko blong ol haos ya long ol smosmol pis.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?Bigfala faet ya we i stap gohed naoia bambae i stap gogo kasem wetaem? ?Noes blong pupu ya bambae i stap krae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profet i talemaot we Hae God i talem se, “Ol man blong mi. Yufala i stronghed tumas, yufala i no save mi nating. Yufala i stronghed olsem pikinini nomo, yufala i no gat hed nating. Yufala i waes gud blong mekem ol samting we i nogud, be yufala i no waes nating blong mekem ol samting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Profet Jeremaea i luk wan vison* bakegen, mo hem i talem se, “Mi lukluk long wol ya, be mi luk we hem i stap nating nomo, i no gat wan samting nating i stap long hem. Mo mi lukluk olbaot long skae, be hem i tudak nomo, i no gat laet nating.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Mi lukluk antap long ol hil, be ol hil ya oli seksek evriwan, mo ol smosmol hil tu oli stap muvmuv.</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Mi luk we i no moa gat wan man nating long wol ya, mo ol pijin tu oli no moa stap.</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gudgudfala graon blong kantri ya oli kam draeples, mo ol taon blong hem, ol enemi oli spolem evriwan, from we Hae God i kros we i kros.”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profet i talemaot we Hae God i talem se, “Nating we kantri ya bambae i stap nating, we i no gat man long hem, be bambae mi no save spolem we mi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Olgeta samting long wol ya bambae oli krae, mo skae bambae i kam tudak. Hemia tok blong mi mo plan blong mi, mo bambae mi no save jenisim tingting blong mi, mo mi no save gowe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profet i talem se, “Taem ol man oli harem noes blong ol man blong ron long hos, mo ol noes blong olgeta we oli karem bonara, bambae olgeta evriwan oli ronronwe. Sam long olgeta bambae oli resis i go long bus, sam narafala bambae oli klaem olbaot long ol bigbigfala ston. Bambae oli ronronwe evriwan long ol taon blong olgeta, mo bambae i no moa gat man i stap 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man Jerusalem.* Bambae yufala i mas kasem panis. ?From wanem yufala i stap mekem flas blong yufala olsem? Yufala i stap werem ol klos ya, we oli red olsem klos blong king, mo yufala i stap putum ol flas samting we oli wokem long gol, mo yufala i pentem ae blong yufala. Be yufala i stap flas from nating nomo. Olgeta ya we fastaem oli stap laekem yufala, naoia oli ting rabis long yufala, oli lego yufala finis, mo oli wantem kilim yufala.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Mi mi harem wan man i stap krae we i krae bigwan, olsem woman we baksaed blong hem i stap soa blong i bonem pikinini blong hem. Hem i stap krae bigwan, olsem woman we i bonem fas pikinini blong hem. Bigfala krae ya i kamaot long Jerusalem, olsem krae blong man we klosap win blong hem i finis. Hem i stap pusumaot han blong hem, i stap talem se, ‘!Klosap mi ded! !Olgeta oli stap kam blong kilim mi!’ ”</w:t>
      </w:r>
      <w:r>
        <w:rPr>
          <w:lang w:val="bi_VU" w:bidi="bi_VU"/>
        </w:rPr>
      </w:r>
      <w:r>
        <w:rPr>
          <w:lang w:val="bi_VU" w:bidi="bi_VU"/>
        </w:rPr>
      </w:r>
    </w:p>
    <w:p>
      <w:pPr/>
      <w:r>
        <w:rPr>
          <w:lang w:val="bi_VU" w:bidi="bi_VU"/>
        </w:rPr>
      </w:r>
    </w:p>
    <w:p>
      <w:pPr>
        <w:pStyle w:val="Heading2"/>
      </w:pPr>
      <w:r>
        <w:rPr>
          <w:lang w:val="bi_VU" w:bidi="bi_VU"/>
        </w:rPr>
        <w:t>Jeremiah 5:1</w:t>
      </w:r>
      <w:r>
        <w:rPr>
          <w:lang w:val="bi_VU" w:bidi="bi_VU"/>
        </w:rPr>
      </w:r>
    </w:p>
    <w:p>
      <w:pPr/>
      <w:r>
        <w:rPr>
          <w:lang w:val="bi_VU" w:bidi="bi_VU"/>
        </w:rPr>
      </w:r>
      <w:r>
        <w:rPr>
          <w:vertAlign w:val="superscript"/>
          <w:lang w:val="bi_VU" w:bidi="bi_VU"/>
        </w:rPr>
        <w:t>1</w:t>
      </w:r>
      <w:r>
        <w:rPr>
          <w:lang w:val="bi_VU" w:bidi="bi_VU"/>
        </w:rPr>
        <w:t xml:space="preserve"> Nao bakegen, Profet Jeremaea i talemaot we Hae God i talem se, “Ol man Jerusalem.* Yufala i traem go olbaot long ol rod blong taon ya, mo long ol ples we ol man oli stap hivap long hem. Yufala i traem lukluk olbaot. ?I gat man long ol ples ya we i stap mekem ol samting we i stret? ?No i gat man we oltaem i stap talem ol trutok? Sipos yufala i faenem wan man olsem, mi bambae mi save fogivim yufala from, mi tekemaot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Nating we ol man ya oli stap mekem strong tok long nem blong mi se, ‘Hae God i laef, i stap we i stap. !Tok ya i tru!,’ be oli stap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i talem se, “Hae God. Yu yu wantem man we oltaem, hem i stap talem ol trutok. Be ol man ya, taem yu givim panis long olgeta, oli no harem nating. Yu flatemgud olgeta blong tijim olgeta, be oli no wantem lan nating. Oli mekem stronghed tumas, nao oli no wantem nating blong tanem tingting blong olgeta, blong lego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mi stap tingting se, ‘Olgeta ya ol puaman nomo ya, oli no gat save. Oli no save ol samting we Hae God i wantem, mo oli no save ol loa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mi go luk olgeta ya we oli rijman, oli gat paoa, nao mi toktok wetem olgeta. Mi savegud se olgeta ya oli savegud ol samting we Hae God i wantem, mo oli save ol loa blong hem.’ Be olgeta evriwan oli sem mak nomo, oli tanem baksaed finis long Hae God, mo oli no wantem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from samting ya, ol laeon bambae oli aot long bus, oli kam kilim olgeta, mo ol wael dog bambae oli aot long draeples, oli kam terem olgeta long smosmol pis, mo ol leped* bambae oli stap go olbaot long ol taon blong olgeta. Nao sipos ol man ya oli stap wokbaot olbaot, bambae ol leped ya oli terem olgeta long ol smosmol pis. Bambae oli kasem ol trabol ya, from we ol sin blong olgeta i plante tumas, mo from we plante taem oli gowe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profet i talemaot long olgeta we Hae God i talem se, “?From wanem mi mi mas fogivim yufala? Yufala i tanem baksaed finis long mi, mo yufala i stap mekem wosip long ol narafala god, we ol god ya oli no tru nating. Mi mi stap fidimgud yufala, be oltaem yufala i stap mekem ol fasin nogud wetem woman, mo yufala i stap go long haos blong woman blong rod.*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olsem man hos we man i fidimgud hem, nao i wantem tumas ol woman hos, nao i stap go olbaot. Yufala i stap go olbaot blong stilim ol woman blong ol fren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mi mas panisim yufala, from ol samting ya we yufala i stap mekem. Mi mas givimbak ol rabis samting ya, we yufala i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bambae mi sanem ol enemi i kam, blong spolem ol plantesen blong grep* blong yufala, be bambae mi no letem olgeta oli spolemgud olgeta. Bambae mi talem long olgeta, blong oli katemaot ol han blong ol grep ya nomo, from we oli no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talem olsem, from we ol man Isrel* wetem yufala ol man Juda,* yufala evriwan i lego mi we i lego mi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Jeremaea i talem long Hae God se, “Ol man blong yu oli no bilif long tok blong yu, mo oli stap talem se, ‘Hae God i no save mekem wan samting long yumi. I no gat wan samting we bambae i save spolem yumi. Bambae yumi no save luk faet, mo bambae yumi no save sot long kakae samtaem.</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Ol profet oli stap toktok, be tok blong olgeta i blong nating nomo, mo ol tok we oli stap talemaot, i no kamaot long Hae God nating.’ ” Mo hem i talem se, “Olgeta. Hae God i Masta* blong yumi, mo hem i gat olgeta paoa. Mo hem i talem long mi se, ‘Ol man ya oli stap toktok olsem, be mi bambae mi mekem tok blong mi we bambae yu yu talemaot, i laet olsem faea. Olgeta ya oli olsem ol wud nomo. Tok ya blong mi bambae i bonem olgeta, olsem we faea i kakae wud.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 ‘Ol laen* blong Isrel.* Mi bambae mi tekem ol man blong wan kantri we i longwe long yufala, blong oli kam mekem faet long yufala. Kantri ya i stanap longtaem finis, mo bambae i stap longtaem, mo lanwis blong hem, yufala i no save.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soldia blong hem we oli stap sut long bonara, oli strong man blong faet, mo oli save kilim man we oli no gat sore nating.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oli spolem ol garen blong yufala mo ol kakae blong yufala tu. Bambae oli kilim ol boe mo ol gel blong yufala oli ded. Mo bambae oli kilim ol sipsip mo ol buluk blong yufala, mo oli spolem ol plantesen blong grep* mo ol figtri* blong yufala. Ol taon blong yufala, we yufala i trastem from we stonwol i goraon long olgeta, ol enemi ya blong yufala bambae oli flatem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hem i talem long mi se, ‘Be long taem ya, bambae mi no save spolem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taem ol man ya blong yu oli askem long yu se, “?From wanem Hae God i mekem ol samting ya long yumi?”, bambae yu yu talem long olgeta se, “From we yufala i gowe long hem, nao yufala i mekem wosip long ol narafala god long ples blong yumi. Nao from samting ya, bambae yumi go mekem wok blong ol narafala man, long kantri we i no blong yumi.” ’ ”</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Profet Jeremaea i gohed, i talemaot we Hae God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man Juda,* yufala ya i laen* blong Isrel.* Be yufala i no gat hed, mo yufala i no save tingting gud nating. Yufala evriwan i gat ae, be yufala i no save luksave, mo yufala i gat sora, be yufala i no save haremsave. Yufala evriwan i mas lesin gud.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Hae God. ?From wanem yufala i no save fraet long mi? ?From wanem yufala i no seksek long fes blong mi? Yufala i traem luk bigfala solwota ya. Mi mi putum sanbij i mak blong hem, mo solwota i no save bitim. Nating we solwota i girap, i kam bigwan, be neva bambae i save go ova long mak ya. Mo nating we i gat bigsi, be bambae i no save brekem mak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Yufala evriwan ya, yufala i stronghed tumas, mo yufala i stap girap agens long mi. Yufala i tanem baksaed long mi, mo yufala i lego mi finis.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Oltaem, mi mi stap sanem ren i kam. Mi sanem i kam long taem blong planem garen, mo long taem we ol kakae i stap gru. Mi nomo mi stap givim stret taem blong mekem ol kakae oli raep, blong yufala i save tekemaot long stret taem blong hem. Mi mi stap mekem ol samting ya long yufala, be yufala i no tingbaot nating blong ona 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sin blong yufala nomo i stap blokem ol gudgudfala samting ya, nao i mekem we yufala i no save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“I gat ol man nogud oli stap miksap wetem yufala. Ol man ya, oltaem oli stap haed olsem man we i putum trap blong kasem wael faol, be trap ya blong olgeta i blong kasem man nomo.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Oltaem, man blong lukaot pijin i fulumap plante pijin long basket blong hem, mo long sem fasin, ol man ya oli stilim plante samting, mo oli fulumap long ol haos blong olgeta, we oli fulap gud. Ol samting ya nao i mekem olgeta oli gat paoa, mo oli rij tumas.</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Oltaem, olgeta ya oli stap kakae gud, nao oli fatfat from. Fasin nogud we oli stap mekem i no gat en blong hem, oli stap gohed oltaem nomo. Oli no stap mekem i stret long ol pikinini we papa blong olgeta i ded, mo oli no stap givhan long ol man we ol narafala man oli stap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“Bambae mi mas panisim olgeta, from ol samting nogud ya we oli stap mekem. Ol man olsem, mi mas givimbak ol samting ya we oli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Wan samting we i nogud we i nogud, i kamtru finis long kantri blong yufala, we i mekem ol man oli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profet oli stap talemaot ol giaman toktok nomo, mo ol pris oli stap mekem ol samting ya we ol profet oli talem, mo yufala i glad tumas long fasin ya. ?Be sipos ol samting ya i finis, bambae yufala i mekem olsem wanem? Mi mi Hae God, mo hemia tok blong mi.”</w:t>
      </w:r>
      <w:r>
        <w:rPr>
          <w:lang w:val="bi_VU" w:bidi="bi_VU"/>
        </w:rPr>
      </w:r>
      <w:r>
        <w:rPr>
          <w:lang w:val="bi_VU" w:bidi="bi_VU"/>
        </w:rPr>
      </w:r>
    </w:p>
    <w:p>
      <w:pPr/>
      <w:r>
        <w:rPr>
          <w:lang w:val="bi_VU" w:bidi="bi_VU"/>
        </w:rPr>
      </w:r>
    </w:p>
    <w:p>
      <w:pPr>
        <w:pStyle w:val="Heading2"/>
      </w:pPr>
      <w:r>
        <w:rPr>
          <w:lang w:val="bi_VU" w:bidi="bi_VU"/>
        </w:rPr>
        <w:t>Jeremiah 6:1</w:t>
      </w:r>
      <w:r>
        <w:rPr>
          <w:lang w:val="bi_VU" w:bidi="bi_VU"/>
        </w:rPr>
      </w:r>
    </w:p>
    <w:p>
      <w:pPr/>
      <w:r>
        <w:rPr>
          <w:lang w:val="bi_VU" w:bidi="bi_VU"/>
        </w:rPr>
      </w:r>
      <w:r>
        <w:rPr>
          <w:vertAlign w:val="superscript"/>
          <w:lang w:val="bi_VU" w:bidi="bi_VU"/>
        </w:rPr>
        <w:t>1</w:t>
      </w:r>
      <w:r>
        <w:rPr>
          <w:lang w:val="bi_VU" w:bidi="bi_VU"/>
        </w:rPr>
        <w:t xml:space="preserve"> Bakegen, Profet Jeremaea i luk wan vison,* nao i talemaot we Hae God i talem se, “!Ol laen* blong Benjamin*! !Yufala i mas aot long taon ya Jerusalem*! !Yufala i mas ronwe! !Yufala i mas go haed! Yufala long taon ya Tekoa, yufala i mas blu pupu, mo yufala long taon ya Betakerem, yufala i mas mekem faea i laet antap long hil biaen long taon, blong talemaot we ol enemi oli stap kam. Naoia, bambae bigfala trabol i aot long not, i kam spolemgud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Taon ya Saeon i gudfala tumas, be mi bambae mi flatemgud.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king blong ol enemi ya, wetem ol soldia blong olgeta, bambae oli kam blong mekem faet agens long taon ya. Bambae olgeta wanwan oli putumap haos tapolen blong olgeta raon long hem, long weples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bambae oli talem se, ‘!Naoia yumi mas rere! !Yumi go mekem faet long ol man Jerusalem! !Yufala i girap, yumi go mekem faet long olgeta long medel dei!’ Be biaen, bambae oli talem se, ‘No, naoia i let finis. San i stap godaon nao. I no longtaem bambae i tudak.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yumi go kilim olgeta long naet, mo bambae yumi spolemgud ol strong ples blong haed blong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profet i talem se, “Hae God i gat olgeta paoa, mo hem i talem long ol enemi ya blong yumi se, ‘Yufala i mas katemdaon ol tri, mo yufala i mas hivimap wetem graon i goraon long stonwol blong taon ya, blong mekem ples blong yufala blong faet, mo blong blokem ol man oli stap insaed. Mi mi talem finis, se mi mas panisim ol man blong taon ya, from we fulap man blong hem oli stap spolem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oli stap gohed long ol rabis fasin blong olgeta, olsem springwota we i stap ron oltaem nomo. Oltaem mi stap harem we ol man oli stap faet long taon ya, oli stap spolem olgeta samting. Mo oltaem nomo, mi stap luk ol man we oli sik, mo ol man we oli karekil.’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Hae God i talem se, ‘Ol man Jerusalem. Taem trabol ya i kam kasem yufala, yufala i mas lan. Sipos no, bambae mi lego yufala, mo mi mekem we taon ya blong yufala i kam olsem draeples, we bambae i no moa gat man i stap long hem.’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Profet Jeremaea i talem se, “Hae God i gat olgeta paoa, mo hem i talem long mi se, ‘Ol enemi bambae oli kilim olgeta man long kantri ya evriwan oli ded. Ples ya blong yufala bambae i stap nating, we i no gat man i stap long hem. Bambae oli klinim ples ya, i stap klin olsem rop blong grep,* we man i tekemaot olgeta frut long hem. Nao from samting ya, taem yu yu gat janis yet, yu mas sevem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mi mi talem long hem se, ‘?Be sipos mi mi tok strong long olgeta blong wekemap olgeta, hu bambae i save lesin long tok blong mi? Olgeta ya oli stronghed tumas. Ol tok ya blong yu we mi talemaot long olgeta, oli no save lesin long hem nating, oli stap laf nomo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naoia mi mi harem we mi tu mi kros long olgeta ya, olsem we yu yu kros long olgeta, mo mi no moa save holem, mi mas tok long olgeta.’ “Nao Hae God i talem long mi se, ‘Yu go long ol bigrod, we ol pikinini oli stap olbaot long hem, mo long ol ples we ol yang man oli stap hivap long hem, yu talemaot long olgeta we mi mi kros tumas long olgeta. Ol man wetem ol woman blong olgeta, bambae ol enemi ya oli kam tekemaot olgeta. Ol olfala tu, bambae oli tekemaot olgeta i go, we bambae i no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haos blong olgeta, mo ol garen blong olgeta, mo ol woman blong olgeta, bambae ol enemi ya oli kam tekemaot olgeta evriwan, nao bambae oli givim olgeta i go long han blong ol narafala man. Ol man blong ples ya, mi mi mas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Nating we oli haeman no oli no haeman, be oli stap winim mane long fasin we i no stret. Mo ol profet wetem ol pris tu oli stap ravem ol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olsem we ol man blong mi oli gat ol bigbigfala soa, mo olgeta ya oli stap taltalem long olgeta, se evri samting i oraet nomo, be evri samting i no oraet nating.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ya oli stap mekem ol samting nogud, be oli no save sem nating, mo neva fes blong olgeta i kam nogud from fasin ya. Nao from samting ya, taem mi panisim olgeta, bambae olgeta evriwan i ded, olsem olgeta ya we oli ded finis.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Profet Jeremaea i gohed i talemaot we Hae God i talem se, “Olgeta. Mi mi talem long yufala, se yufala i go stanap long ples we ol rod i joen long hem, mo yufala i traem askem long ol man se, ‘?Ol rod ya we i blong bifo, weswan long olgeta i gudfala rod blong folem?’ Mo taem oli soemaot wan rod long yufala, be rod ya nao, bambae yufala i wokbaot long hem, nao yufala i save stap gud, we yufala i gat pis long laef blong yufala. “Be yufala i girap, yufala i talem se, ‘!No! !Mifala i no wantem go!’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mi mi jusumaot ol wajman blong bambae oli blu pupu blong wonem yufala, nao mi talemaot long yufala, blong yufala i mas lesin long hem, blong yufala i save rere. Be yufala i talem se, ‘!No! !Mifala i no wantem lesin!’ ”</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Nao profet i talemaot we Hae God i talem se, “Ol man blong ol narafala kantri long wol. Yufala i mas lesin long mi, mo yufala i mas luklukgud long ol samting, we mi bambae mi mekem long ol man blong mi. Naoia bambae mi mekem olgeta oli kasem bigfala trabol, from ol rabis fasin we oli stap mekem. Olgeta oli no lesin long ol tok blong mi, mo oli tanem baksaed long ol loa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insens* ya we oli stap tekem i kam long kantri ya Seba blong givim long mi, mo ol gudfala senta ya tu we oli tekem i kam long narafala kantri we i longwe, be mi mi no laekem olgeta nating. Ol sakrefaes ya we oli stap bonem i bon evriwan blong mekem wosip long mi, mo ol narafala sakrefaes ya we oli stap givim long mi, be mi mi no glad nating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man ya, bambae mi mekem olgeta oli stambol, oli folfoldaon. Ol papa wetem ol pikinini blong olgeta, mo ol fren blong olgeta, mo ol man ples blong olgeta, bambae olgeta evriwan oli ded.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Bakegen, Profet Jeremaea i luk wan vison,* mo i talemaot we Hae God i talem se, “Olgeta. Naoia i gat plante man oli aot long not oli stap kam. Olgeta ya oli strong we i strong, oli stap mekemrere finis blong kam mekem faet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Oli holemrere ol bonara mo ol spia blong olgeta finis, mo oli man nogud, we taem oli faet, oli no gat sore nating. Taem oli resis i kam long ol hos blong olgeta, noes blong olgeta i olsem noes blong bigfala solwota we i stap brok long rif. Naoia oli rere finis blong mekem faet long bigfala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long vison ya, profet i harem we ol man Jerusalem oli talem se, “Yumi harem nius blong ol samting ya finis, nao ol han blong yumi oli slak we i slak, oli stap hang olsem we oli ded finis. Bigfala trabol i kasem yumi finis. Naoia yumi harem i nogud tumas, olsem woman we i harem nogud long taem ya we i bonem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Yufala i no go afsaed long ol open ples, mo yufala i no go wokbaot long rod, from we ol enemi ya blong yumi oli raonemgud yumi, mo oli rere finis blong faet long yumi, mo samting ya i mekem we yumi fraet we i fraet gud.”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long vison ya, hem i talemaot we Hae God i talem se, “Ol man blong mi. Naoia yufala i mas putum ol rabis klos, mo yufala i mas rol olbaot long asis faea, blong soemaot we yufala i sore from ol sin blong yufala. Yufala i mas krae bigwan, olsem man we i gat wan pikinini nomo blong hem, be pikinini ya i lus. Yufala i mas krae olsem, from we olgeta ya we oli kam blong spolem yufala, bambae oli kam kwiktaem, we bambae yufala i sek nomo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profet i talemaot we Hae God i talem long hem se, “Yu mas traem faenemaot ol man ya blong mi se oli olsem wanem. Yu mas traem olgeta, olsem we man i bonem silva blong faenemaot se i gud no i nogud.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Olgeta ya oli stronghed tumas, hed blong olgeta i strong olsem ston, mo oltaem oli stap girap agens long mi. Olgeta evriwan oli kam nogud finis, mo oltaem oli stap go olbaot blong spolem nem blong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man ya oli kam rabis finis, olsem doti blong silva. Nating we strong faea i bonem, be i no save ronaot. Oli no save kam gud bakegen, from we ol man we fasin blong olgeta i no stret, oli stap miks yet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Bambae ol man oli singaot olgeta, se makas blong silva, from we mi mi tanem baksaed finis long olgeta.”</w:t>
      </w:r>
      <w:r>
        <w:rPr>
          <w:lang w:val="bi_VU" w:bidi="bi_VU"/>
        </w:rPr>
      </w:r>
      <w:r>
        <w:rPr>
          <w:lang w:val="bi_VU" w:bidi="bi_VU"/>
        </w:rPr>
      </w:r>
    </w:p>
    <w:p>
      <w:pPr/>
      <w:r>
        <w:rPr>
          <w:lang w:val="bi_VU" w:bidi="bi_VU"/>
        </w:rPr>
      </w:r>
    </w:p>
    <w:p>
      <w:pPr>
        <w:pStyle w:val="Heading2"/>
      </w:pPr>
      <w:r>
        <w:rPr>
          <w:lang w:val="bi_VU" w:bidi="bi_VU"/>
        </w:rPr>
        <w:t>Jeremiah 7:1</w:t>
      </w:r>
      <w:r>
        <w:rPr>
          <w:lang w:val="bi_VU" w:bidi="bi_VU"/>
        </w:rPr>
      </w:r>
    </w:p>
    <w:p>
      <w:pPr/>
      <w:r>
        <w:rPr>
          <w:lang w:val="bi_VU" w:bidi="bi_VU"/>
        </w:rPr>
      </w:r>
      <w:r>
        <w:rPr>
          <w:vertAlign w:val="superscript"/>
          <w:lang w:val="bi_VU" w:bidi="bi_VU"/>
        </w:rPr>
        <w:t>1</w:t>
      </w:r>
      <w:r>
        <w:rPr>
          <w:lang w:val="bi_VU" w:bidi="bi_VU"/>
        </w:rPr>
        <w:t xml:space="preserve"> Nao Hae God i talem long Profet Jeremaea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“Jeremaea. Yu go stanap long doa blong haos* blong mi, long ples we ol man Juda* oli stap pastru long hem blong kam mekem wosip long mi, yu talemaot ol tok we mi bambae mi talem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i go long ples ya, i talemaot long olgeta se, “Hae God i gat olgeta paoa, mo hem i God blong yumi. Mo hem i talem se, ‘Ol laen* blong Isrel.* Yufala i mas jenisim fasin blong yufala, mo yufala i mas lego ol samting nogud we yufala i stap mekem, nao bambae mi save letem yufala i stap olwe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no mas bilif long ol giaman toktok blong ol man ya we oli stap talem se, “Yumi no mas fraet. !Hemia haos blong Hae God ya! !Haos blong Hae God ya! !Haos blong Hae God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 ‘Yufala i mas jenisim fasin blong yufala, mo yufala i mas lego ol rabis fasin we yufala i stap mekem. Yufala i mas mekmekem i stret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Fasin ya we yufala i stap ravem ol strenja mo ol wido mo ol pikinini we papa blong olgeta i lus, yufala i mas lego. Mo yufala i no moa kilim ol man long kantri ya oli ded, we oli no mekem wan samting nogud. Yufala i no moa stap mekem wosip long ol narafala god, from we fasin ya bambae i spolem yufala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yufala i jenisim ol fasin ya blong yufala, mi bambae mi letem yufala i stap long kantri ya we mi givim finis long ol bubu blong yufala bifo, blong yufala i holem i blong yufala olwe.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 ‘!Yufala i luk! Yufala i stap trastem ol giaman toktok we oli no save givhan long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Oltaem, yufala i stap stil, mo yufala i stap kilim man i ded, mo yufala i stap go long narafala woman. Oltaem, yufala i stap mekem strong promes blong yufala, mo biaen yufala i stap brekem bakegen. Yufala i stap mekem wosip long god ya Bal,* mo yufala i stap biaen long ol narafala god we neva yufala i save olgeta bifo.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Oltaem, yufala i stap mekem ol samting we mi mi no laekem nating, nao biaen yufala i stap kam stanap long haos blong mi, yufala i talem se, “Naoia yumi stap 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?Weswe? ?Yufala i ting se haos ya i ples blong haed blong ol man blong stil? Mi mi luk ol samting ya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traem go long taon ya Silo, ples ya we mi mi jusumaot fastaem blong ol bubu blong yufala oli mekem wosip long mi long hem, nao yufala i luk ol samting we mi mi mekem long ples ya, from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naoia, yufala tu i stap mekem ol sin ya, mo plante taem, mi toktok long yufala blong blokem yufala, be yufala i no lesin long mi nating. Oltaem mi stap singaot yufala, be yufala i no wantem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from samting ya, bambae mi mekem sem samting long ples ya, stret olsem we mi mekem long Silo bifo. Bambae mi spolem haos ya, we yufala i stap putum tingting blong yufala i stap long hem. Mo bambae mi spolemgud ples ya blong yufala, we mi mi givim long yufala mo long ol bubu blong yufala bifo.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bambae mi ronemaot yufala long fes blong mi, long sem fasin we bifo mi bin ronemaot ol laen blong Isrel ya long not, long kantri ya Isrel.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Hae God i talem long Profet Jeremaea se, “I nogud yu stap prea from ol man ya, mo yu no krae i kam long mi long nem blong olgeta. I nogud yu traem askem long mi blong mi givhan long olgeta, from we bambae mi no save lesin 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?Weswe? ?Yu no luk ol rabis fasin ya we oli stap mekem long ol taon ya long Juda,* mo olbaot long ol rod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pikinini oli stap karem faeawud i kam wanples, mo ol bigman oli mekem faea, mo ol woman oli stap miksimap flaoa, blong mekem kek blong givim i go long woman god ya, we oli stap talem nem blong hem, se ‘Kwin blong Heven.’ Mo oltaem, oli stap kafsaedem waen, blong givim i go long ol narafala god. Oli stap mekem ol samting ya blong mekem mi mi kros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Oli ting se ol samting ya bambae i mekem mi mi harem nogud, be olgeta oli stap spolem olgeta bakegen, mo oli mekem sem long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mi Hae God, mi Masta* blong yufala, mo from samting ya, bambae mi soemaot kros blong mi long fasin ya we bambae mi spolemgud ples ya. Bambae mi spolem ol man mo ol anamol, mo ol tri, mo ol kakae long garen tu. Kros blong mi bambae i strong olsem faea we i laet, mo bambae i no gat man i save kilim.”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profet i talem se, “Hae God i gat olgeta paoa mo hem i God blong yumi. Hem i talem se, ‘Ol laen* blong Isrel.* Taem yufala i bonem ol sakrefaes long olta blong mekem wosip long mi, i gat sam we yufala i bonem i bon evriwan, mo sam we yufala i bonem haf yufala i kakae haf. Be mi mi luk se i moa gud yufala i kakae evriwan nomo.</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Bifo, taem mi mi tekemaot ol bubu blong yufala long Ijip, be mi no givim wan loa nating long olgeta, from ol rod blong bonem sakrefaes blong givim presen long mi, no from ol narafala sakrefaes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Fastaem, mi mi talem long olgeta, se oli mas obei long mi, blong mi mi God blong olgeta, mo olgeta oli man blong mi. Mo mi talem se oli mas folem ol tok blong mi, nao laef blong olgeta bambae i stap gud olwe.</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oli no lesin long ol tok we mi mi talem long olgeta, mo oli no obei long mi nating. Oli girap, oli gohed, oli folem stronghed blong olgeta, mo fasin blong olgeta i go nogud moa, i no kam gud nating.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I stat long taem ya we ol bubu blong yufala oli aot long Ijip, kam kasem tede, oltaem nomo mi mi stap sanem ol profet, we oli man blong wok blong mi, oli kam toktok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i no gat wan long yufala nating we i lesin long olgeta, no i mekem ol samting we oli talem. Oltaem hed blong yufala i stap kam strong moa, mo oltaem yufala i stap girap agens long mi. Fasin blong yufala i mowas, i winim fasin blong ol bubu ya blong yufala bifo.’ ”</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Hae God i talem long profet se, “Sipos yu talemaot ol tok ya long ol man ya blong mi, be bambae oli no save lesin long yu nating. Bambae yu save singaot olgeta, be oli no save ansa long yu.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From samting ya, yu mas talemaot long olgeta, we mi mi God blong olgeta, be neva oli obei long mi, mo neva oli lan long panis ya we oli stap kasem. I no moa gat wan long olgeta, we i holem tok blong mi. Fasin ya, oli no moa tokbaot.”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Bakegen, Profet Jeremaea i talemaot we Hae God i talem se, “Ol man Jerusalem.* Yufala i mas krae bigwan. Yufala i mas katemaot hea blong yufala, yufala i sakem. Yufala i go antap long hil, yufala i krae, yufala i singsing long sing blong dedman, from we naoia mi mi kros tumas, mo mi lego yufala finis.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man Juda.* Yufala i bin mekem wan samting, we i nogud we i nogud. Yufala i tekem ol aedol blong yufala we mi no laekem olgeta nating, nao yufala i kam putum olgeta long haos* blong mi, yufala i mekem haos ya i kam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long krik ya Hinom, yufala i wokem wan olta, we yufala i putum nem blong hem se Tofet, nao yufala i stap bonem ol boe mo ol gel blong yufala long hem, blong mekem sakrefaes long ol narafala god. Be mi mi no talem se bambae yufala i mekem olsem, samting ya i no kamaot long tingting blong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from we yufala i mekem olsem, i gat taem i stap kam we bambae yufala i no moa talem nem blong ples ya se Tofet, no krik ya Hinom, bambae yufala i talem nem blong hem, se “Krik blong Kilim Man i Ded”. Bambae yufala i stap berem ol dedman long ples ya nomo, from we bambae i no moa gat narafala ples blong berem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 dedbodi blong yufala, bambae ol pijin wetem ol wael anamol oli kakae, mo bambae i no moa gat man blong ronemaot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Kantri ya bambae i kam draeples nomo. Nao long olgeta taon long Juda, mo long ol bigrod long Jerusalem, bambae man i no moa save harem noes blong ol man we oli stap glad, mo ol noes blong ol lafet blong mared.</w:t>
      </w:r>
      <w:r>
        <w:rPr>
          <w:lang w:val="bi_VU" w:bidi="bi_VU"/>
        </w:rPr>
      </w:r>
      <w:r>
        <w:rPr>
          <w:lang w:val="bi_VU" w:bidi="bi_VU"/>
        </w:rPr>
      </w:r>
    </w:p>
    <w:p>
      <w:pPr/>
      <w:r>
        <w:rPr>
          <w:lang w:val="bi_VU" w:bidi="bi_VU"/>
        </w:rPr>
      </w:r>
    </w:p>
    <w:p>
      <w:pPr>
        <w:pStyle w:val="Heading2"/>
      </w:pPr>
      <w:r>
        <w:rPr>
          <w:lang w:val="bi_VU" w:bidi="bi_VU"/>
        </w:rPr>
        <w:t>Jeremiah 8:1</w:t>
      </w:r>
      <w:r>
        <w:rPr>
          <w:lang w:val="bi_VU" w:bidi="bi_VU"/>
        </w:rPr>
      </w:r>
    </w:p>
    <w:p>
      <w:pPr/>
      <w:r>
        <w:rPr>
          <w:lang w:val="bi_VU" w:bidi="bi_VU"/>
        </w:rPr>
      </w:r>
      <w:r>
        <w:rPr>
          <w:vertAlign w:val="superscript"/>
          <w:lang w:val="bi_VU" w:bidi="bi_VU"/>
        </w:rPr>
        <w:t>1</w:t>
      </w:r>
      <w:r>
        <w:rPr>
          <w:lang w:val="bi_VU" w:bidi="bi_VU"/>
        </w:rPr>
        <w:t xml:space="preserve"> “Long taem ya, ol bun blong ol king blong yufala, mo blong ol haeman blong yufala, mo blong ol pris, mo blong ol profet, mo blong ol narafala man Jerusalem, bambae ol enemi oli tekemaot olgeta evriwan long beregraon.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oli stap olbaot long graon olsem ol doti blong buluk, from we bambae i no moa gat man i stap, blong i save go pikimap olgeta, blong berem olgeta bakegen. Ol bun ya bambae oli stap olbaot nomo long open ples long fes blong san, mo mun, mo ol sta. Ol samting ya nao, ol man ya oli bin laekem olgeta tumas, mo oli bin mekem wok blong olgeta, oli bin stap biaen long olgeta, mo oli bin lukluk long olgeta blong kasem advaes long olgeta, mo oli bin mekem wosip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 man nogud blong yufala, we oli stap olbaot long ol ples we mi ronemaot olgeta i go long hem, bambae oli no moa wantem stap laef, oli wantem ded nomo. Mi mi Hae God, mi gat olgeta paoa,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Hae God i talem long Profet Jeremaea se, “Jeremaea. Yu go talemaot long ol man blong mi, we mi mi talem se, ‘Sipos man i foldaon, be hem i save girap bakegen. Mo sipos man i mestem rod, be hem i save tanemraon blong faenem rod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from wanem yufala i gowe long mi, nao yufala i no wantem kambak long mi bakegen? Oltaem, yufala i stap holemtaet ol aedol ya blong yufala, nao from samting ya, yufala i no wantem kambak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Oltaem, mi mi stap lesin gud long yufala, be yufala i stap giaman nomo, yufala i no save talem trutok nating. I no gat wan long yufala we i save tingting se from wanem hem i stap mekem ol samting nogud. Mo i no gat wan long yufala nating, we i tanem tingting blong hem, from ol samting nogud ya we hem i stap mekem. Oltaem nomo, yufala evriwan i stap gohed blong mekem ol rabis fasin. Yufala i olsem hos, we i spid i go long faet.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pijin ya stok,* mo sotleg,* mo swif,* mo tras,* nating we oli pijin nomo, be oli savegud stret taem blong oli ronwe long koltaem, blong go long narafala ples. Be yufala, yufala i no save nating ol loa blong mi, we mi mi stap rulum yufala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no stret nating we yufala i stap talem se yufala i waes, yufala i save ol loa blong mi. !Yufala i luk! Ol man we oli stap raetemdaon ol loa ya, oli man blong giaman. Taem oli stap raetemdaon, oli stap jenisim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waesman ya blong yufala oli tanem baksaed long ol tok blong mi finis. Olgeta oli sem bigwan, mo oli lusum rod blong olgeta. Waes ya blong olgeta i nogud, i no save givhan long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from we oli tanem baksaed long ol tok blong mi, bambae mi givim ol graon blong olgeta i go long ol enemi we oli kam winim olgeta, mo ol woman blong olgeta, bambae mi letem ol narafala man oli tekemaot olgeta. Bambae mi mekem olsem, from we olgeta evriwan, nating we oli haeman no oli no haeman, be oli stap winim mane long fasin we i no stret. Mo ol profet wetem ol pris tu oli stap ravem ol 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olsem we yufala i gat ol bigbigfala soa, mo olgeta ya oli stap taltalem long yufala, se evri samting i oraet nomo, be evri samting i no oraet nating.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 ‘Ol man blong mi. Yufala i stap mekem ol samting nogud, be yufala i no save sem nating, mo neva fes blong yufala i kam nogud from fasin ya. Nao from samting ya, taem mi panisim yufala, bambae yufala evriwan i ded, olsem olgeta ya we oli ded finis.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profet i talemaot we Hae God i talem se, “Mi mi wantem tumas blong tekem yufala i kam wanples, olsem we man i tekemaot ol kakae long garen blong hem, i putumgud long haos. Be yufala i olsem rop blong grep* we i no gat frut long hem, yufala i olsem figtri* we i no karem kakae, mo ol lif blong hem oli drae finis. Nao from samting ya, mi bambae mi mekem ol man blong narafala kantri oli kam holem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man blong God oli stap taltalem long olgeta se, “?From wanem yumi stap sidaon nating olsem? Yufala i kam, yumi ronwe, yumi go haed long ol taon ya we i gat ol stonwol i goraon long olgeta, blong yumi ded long ol ples ya. Hae God i God blong yumi, mo hem i jajem yumi finis, se yumi mas ded. Hem i givim posen long yumi blong yumi dring, from we yumi mekem i nogud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Yumi stap lukaot pis, be i no gat, mo yumi wantem we ol sik blong yumi oli finis, be bigfala trabol nomo i kam kasem yumi, nao yumi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enemi blong yumi oli stap finis long taon ya Dan. Yumi stap harem ol noes blong ol hos blong olgeta we oli stap pulum win, mo taem ol hos blong olgeta oli stap singsingaot, graon i seksek long olgeta ples blong yumi. Ol enemi blong yumi oli kam finis long ples blong yumi, blong spolem olgeta graon blong yumi wetem evri samting long hem. Mo oli kam blong spolem bigfala taon ya blong yumi, wetem olgeta man we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profet i talemaot we Hae God i talem se, “!Yufala i mas lukaot! Bambae mi sanem ol posen snek i kam long yufala, mo i no gat man i save trikim olgeta blong oli stap kwaet oli no kakae man. Bambae oli mas kakae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Profet Jeremaea i harem nogud tumas, i talem se, “Mi mi sore we mi sore tumas. Naoia, i no moa gat wan samting we i save mekem mi mi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olgeta ples olbaot long kantri ya, mi mi stap harem ol man blong mi oli stap singaot se, ‘?Weswe? ?Hae God i no moa stap long bigfala hil ya Saeon*? ?Hem i King blong ples ya, be hem i no moa stap?’ “Mo mi harem we Hae God i talem se, ‘?Be from wanem yufala i stap mekem wosip long ol aedol blong yufala, mo yufala i stap bodaon long ol narafala god we oli no save givhan nating long yufala? Fasin ya nao i mekem mi mi kros we mi kros.’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mi harem we ol man oli talem se, ‘Taem blong tekemaot kakae long garen i pas, mo draetaem i finis, be Hae God i no sevem yumi yet.’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mi mi talem se, ‘Naoia mi mi harem nogud tumas, from we ol enemi oli spolemgud ol man blong mi. Mi mi harem nogud tumas, mi stap krae.</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gat plante meresin long Gilead, mo i gat ol dokta tu long ples ya. ?Be from wanem ol soa blong ol man blong mi oli no finis?</w:t>
      </w:r>
      <w:r>
        <w:rPr>
          <w:lang w:val="bi_VU" w:bidi="bi_VU"/>
        </w:rPr>
      </w:r>
      <w:r>
        <w:rPr>
          <w:lang w:val="bi_VU" w:bidi="bi_VU"/>
        </w:rPr>
      </w:r>
    </w:p>
    <w:p>
      <w:pPr/>
      <w:r>
        <w:rPr>
          <w:lang w:val="bi_VU" w:bidi="bi_VU"/>
        </w:rPr>
      </w:r>
    </w:p>
    <w:p>
      <w:pPr>
        <w:pStyle w:val="Heading2"/>
      </w:pPr>
      <w:r>
        <w:rPr>
          <w:lang w:val="bi_VU" w:bidi="bi_VU"/>
        </w:rPr>
        <w:t>Jeremiah 9:1</w:t>
      </w:r>
      <w:r>
        <w:rPr>
          <w:lang w:val="bi_VU" w:bidi="bi_VU"/>
        </w:rPr>
      </w:r>
    </w:p>
    <w:p>
      <w:pPr/>
      <w:r>
        <w:rPr>
          <w:lang w:val="bi_VU" w:bidi="bi_VU"/>
        </w:rPr>
      </w:r>
      <w:r>
        <w:rPr>
          <w:vertAlign w:val="superscript"/>
          <w:lang w:val="bi_VU" w:bidi="bi_VU"/>
        </w:rPr>
        <w:t>1</w:t>
      </w:r>
      <w:r>
        <w:rPr>
          <w:lang w:val="bi_VU" w:bidi="bi_VU"/>
        </w:rPr>
        <w:t xml:space="preserve"> Sipos hed blong mi i olsem wan wel we i fulap long wota, mo ae blong mi i olsem wan springwota, bambae i moa gud. Bambae mi save krae olwe long dei mo long naet, from ol man blong mi, we ol enemi oli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mi gat ples blong mi long draeples, bambae i moa gud. Bambae mi save ronwe long ol man ya blong mi, mi go stap long hem. Ol man ya, tingting blong olgeta i no stap strong nating long Hae God. Oltaem nomo oli stap hivap wanples, blong mekem plan blong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oli rere blong talem ol giaman toktok. Ol fasin blong giaman i kavremap olgeta ples long kantri ya, i no moa gat trutok i stap.’ “Nao mi harem we Hae God i talem se, ‘Oltaem ol man blong mi oli stap mekem plante rabis fasin. Oli mekem wan sin finis, oli mekem narawan. Oli no save talemaot nating we mi mi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evriwan i mas lukaot gud, blong ol fren blong yufala oli no kam spolem yufala. Man i no save trastem brata blong hem, from we olgeta man evriwan i man blong giaman, mo olgeta evriwan oli stap tok nogud long ol fren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Oltaem oli stap giaman long ol fren blong olgeta, i no gat man nating i save talem trutok. Maot blong olgeta i fulap long ol giaman toktok nomo, mo oli no save lego long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Oltaem nomo oli stap mekem faet blong spolem ol narafala man, mo oli stap trikim olgeta. Oli no wantem nating blong talemaot we mi mi God blong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i gat olgeta paoa, mo mi mi harem we hem i talem se, ‘From we ol man ya oli mekem olsem, mi bambae mi stretemgud olgeta, olsem we man i bonem silva blong mekem i klin. Bambae mi traem olgeta, blong faenemaot se oli gud no oli nogud. Hemia nomo mi save mekem long olgeta, from we oli stap mekem i nogud.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tang blong olgeta i gat posen long hem, oltaem oli yusum blong talem ol giaman toktok. Oltaem oli stap toktok gud long ol fren blong olgeta, be oli stap trikim olgeta nomo, blong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mas panisim olgeta ya, from ol samting nogud ya we oli stap mekem. Kantri we i stap mekem fasin olsem, be mi mi mas givimbak fasin ya long hem.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mi mi talem se, ‘Bambae mi mi krae from ol hil ya, mo mi krae tu from ol gudfala gras ya, from we oli drae evriwan finis, mo i no moa gat man i stap pas long ples ya. Man i no moa save harem krae blong ol buluk, mo ol pijin mo ol wael anamol oli gowe evriwan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mi harem we Hae God i talem se, ‘Mi bambae mi spolem Jerusalem,* mi mekem i kam hip blong ol ston nomo. Bambae hem i kam ples blong ol wael dog. Mo ol taon blong Juda,* bambae mi mekem olgeta oli kam draeples, we bambae i no gat man i stap long hem.’ ”</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i askem long Hae God se, “?From wanem ples ya i kam nogud olgeta olsem? ?From wanem i kam olsem draeples, we man i no moa stap pas long hem? I no gat man we i waes gud, blong i luksave samting ya, mo yu yu no talemaot samting ya nating long wan man, blong i save kam talemaot mining blong hem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Hae God i talem se, “Mi mi mekem olsem, from we ol man blong mi oli tanem baksaed finis long ol tok blong mi, we mi mi givim long olgeta. Oli no obei long mi, mo oli no mekem ol samting we mi mi talem long olgeta blong oli mekem.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oli girap, oli mekem stronghed, mo oli go mekem wosip long god ya Bal,* stret olsem we ol bubu blong olgeta oli tijim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mi Hae God, mi gat olgeta paoa, mo mi God blong yufala ol laen* blong Isrel.* Nao from we olgeta ya oli mekem olsem, bambae mi givim ol kakae we i konkon long olgeta, blong oli kakae, mo bambae mi givim posen long olgeta, blong oli dring.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mi ronemaot olgeta oli go wanwan olbaot long ol narafala kantri, we yufala wetem ol bubu blong yufala bifo, neva yufala i save ol ples ya samtaem. Mo bambae mi sanem ol enemi oli go faet agens long olgeta, gogo oli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Bakegen profet i talemaot se, “Hae God i gat olgeta paoa, mo hem i talem se, ‘Yufala i mas tingting gud long ol samting ya we i stap hapen. Yufala i go singaot ol woman ya we oli waes blong krae long dedman, oli kam wanples. Olgeta ya oli save krae gud long man we i ded.’ ”</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 man oli talem se, “I gud olgeta ya oli mas hareap blong kam stap wetem mifala, blong krae long krae blong dedman. Oli mas krae gogo kasem we mifala tu i krae, we wota blong ae blong mifala i ron bigwan.”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profet i talem se, “Yufala i lesin long bigfala krae ya we i kamaot long Saeon.* Ol man oli stap krae bigwan se, ‘Naoia, ples blong yumi i kam nogud olgeta, mo yumi sem we yumi sem. Yumi mas aot long kantri blong yumi, yumi gowe, from we ol enemi oli flatemgud ol haos blong yumi.’ ”</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profet i talem long ol woman se, “Yufala i mas lesin long tok blong Hae God, mo yufala i mas harem ol samting we hem i stap talem long yufala. Yufala i mas lanem ol gel blong yufala long fasin blong krae long dedman, mo yufala i mas tijim ol fren blong yufala long ol singsing blong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mas mekem olsem, from we ded i kamtru long ol windo blong yumi finis. Hem i kam insaed long ol haos blong king blong yumi finis, nao ol pikinini blong yumi oli no moa save pleplei long rod, mo ol yang man oli no moa save hivap long ples blong maket.”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Bakegen profet i talemaot we Hae God i talem se, “Ol dedbodi bambae oli stap olbaot long evri ples, olsem ol hip blong doti nomo. Bambae oli stap ledaon olbaot, olsem ol bandel wit* we fama i livim i stap, mo bambae i no gat man blong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waesman. Yufala i no mas tok flas from waes blong yufala. Ol strong man. Yufala i no mas tok flas from paoa blong yufala. Ol rijman. Yufala i no mas tok flas from ol gudgudfala samting we yufala i gat.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Man we hem i wantem tok flas, i gud hem i tok flas from we hem i luksave tingting blong mi, mo i savegud mi, we fasin blong mi blong lavem man i gudfala tumas, mo ol wok we mi mi stap mekem long wol ya, oli gud mo oli stret nomo. Ol samting ya nao, mi mi glad long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25-26</w:t>
      </w:r>
      <w:r>
        <w:rPr>
          <w:lang w:val="bi_VU" w:bidi="bi_VU"/>
        </w:rPr>
        <w:t xml:space="preserve"> Bakegen, profet i talemaot we Hae God i talem se, “I gat taem i stap kam, we mi bambae mi panisim yufala ol man Juda,* mo ol man Ijip, mo ol man Edom, mo ol man Amon, mo ol man Moab, mo olgeta ya we oli stap long draeples, we oli stap katem hea* blong olgeta i sotsotfala. Yufala evriwan i stap mekem sakomsaes long yufala, be yufala i no stap holem promes we mi mi mekem wetem ol bubu blong yufala bifo, we sakomsaes ya i saen blong hem. Ol laen* blong Isrel.* I no gat wan long yufala nating we i holem promes ya.”</w:t>
      </w:r>
      <w:r>
        <w:rPr>
          <w:lang w:val="bi_VU" w:bidi="bi_VU"/>
        </w:rPr>
      </w:r>
      <w:r>
        <w:rPr>
          <w:lang w:val="bi_VU" w:bidi="bi_VU"/>
        </w:rPr>
      </w:r>
    </w:p>
    <w:p>
      <w:pPr/>
      <w:r>
        <w:rPr>
          <w:lang w:val="bi_VU" w:bidi="bi_VU"/>
        </w:rPr>
      </w:r>
    </w:p>
    <w:p>
      <w:pPr>
        <w:pStyle w:val="Heading2"/>
      </w:pPr>
      <w:r>
        <w:rPr>
          <w:lang w:val="bi_VU" w:bidi="bi_VU"/>
        </w:rPr>
        <w:t>Jeremiah 10:1</w:t>
      </w:r>
      <w:r>
        <w:rPr>
          <w:lang w:val="bi_VU" w:bidi="bi_VU"/>
        </w:rPr>
      </w:r>
    </w:p>
    <w:p>
      <w:pPr/>
      <w:r>
        <w:rPr>
          <w:lang w:val="bi_VU" w:bidi="bi_VU"/>
        </w:rPr>
      </w:r>
      <w:r>
        <w:rPr>
          <w:vertAlign w:val="superscript"/>
          <w:lang w:val="bi_VU" w:bidi="bi_VU"/>
        </w:rPr>
        <w:t>1</w:t>
      </w:r>
      <w:r>
        <w:rPr>
          <w:lang w:val="bi_VU" w:bidi="bi_VU"/>
        </w:rPr>
        <w:t xml:space="preserve"> Nao Profet Jeremaea i talem se, “Olgeta. Yumi ya, yumi ol laen* blong Isrel,* mo yumi mas lesin gud long ol tok ya we Hae God i talemaot long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se, ‘Yufala i no mas folem fasin blong ol man blong ol narafala kantri. Sipos yufala i sek long wan saen we i kamaot long skae, nating we ol narafala man oli fraet long hem, be yufala i no mas fraet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Fasin blong skul blong ol man olsem, i blong nating nomo. Ol god blong olgeta, oli wokem long wud nomo. Fastaem oli katemdaon tri long bus, nao ol man we oli gat gudhan, oli yusum ol jisel blong katemgud.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Biaen oli flasemgud long silva mo gol, mo oli yusum nil blong nilim i stanap strong, blong i no save foldaon.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aedol ya oli olsem giaman man nomo, we man i putum long garen, blong ronemaot ol pijin. Olgeta oli no save toktok nating. Man i mas karem olgeta i go olbaot, from we olgeta oli no save wokbaot. Yufala i no fraet long olgeta. Oli no save spolem yufala, mo oli no save givhan long yufala tu.’ ”</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profet i prea, i talem se, “Hae God. Nem blong yu i hae we i hae, mo yu yu gat olgeta paoa. I no gat man nating we i olsem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man oli mas ona long yu, from we yu yu King blong ol man long olgeta kantri. Long olgeta ples long wol, i gat ol waesman mo ol king oli stap, be i no gat wan man nating we i olsem yu, mo from samting ya, i stret nomo, blong ol man oli ona 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olgeta oli krangke, oli no gat hed. Ol aedol ya oli wud nomo, mo ol man oli no save lanem wan samting nating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oli flasemgud olgeta long silva we oli tekem long Spen, mo long gol we oli tekem long Ufas. Ol aedol ya, ol man nomo oli wokem long gudhan blong olgeta. Nao oli putum ol gudfala klos long ol aedol ya, we i pepol olsem klos blong king. Ol gudfala klos ya, ol nambawan man blong wokem klos oli wokem.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yu Hae God, yu nomo yu tru God. Yu yu God. Yu yu laef, yu stap we yu stap. Yu yu King. Yu stap oltaem nomo, gogo i no save finis. Taem yu yu kros, olgeta ples long wol oli seksek, mo taem kros blong yu i kam kasem ol man, oli no moa save laef.”</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talem long ol man se, “Yufala i mas talemaot long olgeta, we ol god ya blong olgeta oli no mekem wol mo skae, mo Hae God bambae i spolem olgeta evriwan. Bambae oli no moa save stap long wol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Jeremaea i leftemap nem blong Hae God, i talem se, “Hae God i mekem wol ya long paoa blong hem nomo. Long waes blong hem, hem i putum wol ya i stap gud, mo long save blong hem, hem i putum skae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hem i tok, wota long skae i mekem bigfala noes. Hem i stap mekem ol klaod oli aot long narasaed wol, oli kam. Hem i mekem laetning i laet long bigfala ren, mo i mekem win i kamaot long ples blong hem, i stap blu.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ol man oli luk ol samting ya, oli harem se oli no gat hed, oli krangke nomo. Ol man blong wokem ol samting long gol, we oli stap wokem ol aedol, oli sem gud, from we ol god ya we oli wokem, oli giaman god nomo, oli no gat laef nating.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aedol ya oli no save mekem wan samting nating, mo i stret nomo blong ol man oli ting rabis long olgeta. Taem Hae God i kamtru, hem bambae i spolemgud olgeta, nao bambae oli lus.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God blong yumi, hem i God blong olfala Jekob* ya bifo, we yumi kamaot biaen long hem, mo hem i no olsem ol god ya. Hem nomo i mekem olgeta samting long wol ya, mo hem i jusumaot yumi, se yumi ol man blong hem nomo. Nem blong hem, Hae God we i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Profet Jeremaea i luk wan vison,* nao i talem se, “Ol man Jerusalem.* Mi mi luk we ol enemi oli kam raonem yumi finis. Yumi mas mekemrere olting blong yumi, blong yumi aot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from we Hae God i talem se bambae i no longtaem, hem i sakemaot yumi long kantri ya. Bambae hem i flatemgud yumi, gogo kasem we bambae i no moa gat wan long yumi i stap. Hae God i God blong yumi, mo hemia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hem i harem we ol man Jerusalem oli talem se, “!Naoia, mifala i harem nogud tumas! Ol soa blong mifala oli no save finis. Fastaem mifala i ting se hemia i wan sik we mifala i save winim.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naoia, ol enemi ya oli mekem we ol haos tapolen blong mifala oli folfoldaon finis, mo ol rop blong holemtaet olgeta oli brobrok tu. Ol pikinini blong mifala oli lus finis, mo naoia i no moa gat man i stap, blong putumap ol haos ya blong mifala bakegen. Mo i no moa gat man blong hangem ol kaliko blong ol haos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profet i gohed long vison blong hem, i talem se, “Olgeta. Ol lida blong yumi oli no gat hed nating. Oli no save luk long Hae God blong faenemaot tingting blong hem. From samting ya nao, wok blong olgeta i foldaon, mo ol man blong yumi oli go wanwan.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i lesin! Wan nius i kamtru we i gat noes blong bigfala kampani blong ol soldia i kamaot long wan kantri long not. Olgeta bambae oli spolemgud ol taon long Juda,* bambae oli mekem olgeta oli kam olsem draeples, we i ples blong ol wael dog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vison ya, hem i prea, i talem se, “Hae God. Mi mi save we i no gat man i save wanem samting bambae i kamtru long laef blong hem, mo we i no gat man i save kam bos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Mifala i man blong yu. Plis yu stretem laef blong mifala, be bambae yu no mekem i strong tumas long mifala, mo plis yu no mekem long taem we yu kros, from we sipos yu mekem olsem, bambae yu flatemgud mifala.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bambae yu soemaot kros blong yu long ol man blong ol narafala kantri we oli no stap mekem wosip long yu, oli tanem baksaed long yu. Olgeta ya oli kilim mifala we oli flatemgud mifala, mo oli spolemgud kantri ya blong mifala, oli livim i stap we i nogud olgeta.”</w:t>
      </w:r>
      <w:r>
        <w:rPr>
          <w:lang w:val="bi_VU" w:bidi="bi_VU"/>
        </w:rPr>
      </w:r>
      <w:r>
        <w:rPr>
          <w:lang w:val="bi_VU" w:bidi="bi_VU"/>
        </w:rPr>
      </w:r>
    </w:p>
    <w:p>
      <w:pPr/>
      <w:r>
        <w:rPr>
          <w:lang w:val="bi_VU" w:bidi="bi_VU"/>
        </w:rPr>
      </w:r>
    </w:p>
    <w:p>
      <w:pPr>
        <w:pStyle w:val="Heading2"/>
      </w:pPr>
      <w:r>
        <w:rPr>
          <w:lang w:val="bi_VU" w:bidi="bi_VU"/>
        </w:rPr>
        <w:t>Jeremiah 11:1</w:t>
      </w:r>
      <w:r>
        <w:rPr>
          <w:lang w:val="bi_VU" w:bidi="bi_VU"/>
        </w:rPr>
      </w:r>
    </w:p>
    <w:p>
      <w:pPr/>
      <w:r>
        <w:rPr>
          <w:lang w:val="bi_VU" w:bidi="bi_VU"/>
        </w:rPr>
      </w:r>
      <w:r>
        <w:rPr>
          <w:vertAlign w:val="superscript"/>
          <w:lang w:val="bi_VU" w:bidi="bi_VU"/>
        </w:rPr>
        <w:t>1</w:t>
      </w:r>
      <w:r>
        <w:rPr>
          <w:lang w:val="bi_VU" w:bidi="bi_VU"/>
        </w:rPr>
        <w:t xml:space="preserve"> Nao Profet Jeremaea i talemaot we Hae God 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“Jeremaea. Mi mi Hae God, mi God blong yufala ol laen* blong Isrel,* mo yu mas lesin gud long promes* ya we mi mi mekem wetem ol bubu blong yufala bifo. Yu yu mas talemaot long ol man Jerusalem,* mo long ol narafala man Juda,* we mi mi putum strong tok finis, se ol man we oli no obei long promes ya, bambae oli mas panis.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Promes ya nao, mi mi givim long ol bubu blong yufala bifo, long taem ya we mi tekemaot olgeta long Ijip, ples ya we oli stap wok slef* long hem. Long ples ya, olgeta oli harem olsem we i hot we i hot tumas, olsem we oli stap long bigfala faea we i laet. Nao taem mi tekemaot olgeta, mi talem long olgeta, se oli mas obei long mi, mo oli mas mekem evri samting we mi talem long olgeta. Mo mi talem se sipos oli obei long mi, bambae oli kam man blong mi, mo mi bambae mi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mi promes se bambae mi holemstrong promes ya we mi mekem wetem olgeta, se bambae mi mi givim gudfala graon ya long olgeta. Hemia graon ya we yufala i stap long hem tede.” Nao profet i talem se, “Hae God, bambae mi talem olsem we yu yu talem.”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Hae God i toktok long profet bakegen, i talem se, “Naoia yu go long ol taon long Juda, mo yu pas long ol rod blong taon ya Jerusalem. Yu talemaot ol tok blong mi long ol ples ya, mo yu talem long olgeta we mi mi talem se, ‘!Olgeta! Yufala i mas lesin long tok blong promes ya, mo yufala i mas obei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stat long taem ya bifo, we mi mi tekemaot ol bubu blong yufala long Ijip, kam kasem tede, oltaem mi stap tok blong wekemap yufala blong yufala i obei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yufala evriwan i no lesin long mi, yufala i no obei long mi nating. Yufala i jes gohed nomo long stronghed blong yufala, mo yufala i stap mekem ol rabis samting we i stap kamaot long tingting blong yufala. Mi bin talem strong long yufala, se yufala i mas holemstrong promes ya, be yufala i no wantem. Nao from samting ya, olgeta panis we promes ya i tokbaot, mi mi mekem i kam kasem yufala.’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Hae God i talem long profet se, “Naoia ol man Jerusalem wetem ol narafala man Juda, oli stap mekem ol rabis plan blong olgeta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Oli gobak finis long ol rabis fasin ya we ol bubu blong olgeta bifo oli mekem, we oli no wantem nating blong mekem ol samting we mi mi talem long olgeta, mo oli stap mekem wosip long ol narafala god. Ol man Isrel bifo, mo ol man Juda naoia, olgeta evriwan oli brekem promes ya we mi mekem wetem ol bubu blong olgeta bifo.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from samting ya, mi mi tok long olgeta blong wekemap olgeta, se bambae mi mas spolem olgeta, mo bambae i no gat wan long olgeta, we i save ronwe long trabol ya. Nating sipos oli singaot i kam long mi blong mi givhan long olgeta, be bambae mi no save lesin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man Jerusalem wetem ol narafala man Juda bambae oli go long ol god ya we oli stap mekem wosip long olgeta, mo bambae oli krae long olgeta, blong oli givhan long olgeta. Be taem we trabol ya i kam kasem olgeta, ol god ya bambae oli no save sevem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ya, oli gat plante god blong olgeta, olsem ol taon blong olgeta we oli plante we plante, mo ol olta blong olgeta blong mekem wosip long rabis god ya Bal,* oli plante we plante, olsem ol rod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yu yu no mas prea from ol man ya, mo yu no mas krae i kam long mi long nem blong olgeta, blong mi givhan long olgeta, from we sipos oli stap long trabol, nao oli krae i kam long mi, be bambae mi no save lesin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i talemaot we Hae God i talem se, “Mi mi lavem yufala, be yufala i stap mekem ol samting we i no stret. Yufala i no gat raet nating blong stap long haos* blong mi. Yufala i stap mekem ol promes long mi, mo yufala i stap givim ol presen ya long mi, we yufala i stap bonem blong mekem sakrefaes. !Yufala i ting se ol samting ya i save blokem trabol ya, blong i no kam kasem yufala! !Nogat! !Trabol ya i mas kasem yufala! ?Mo taem hem i kamtru, bambae yufala i glad?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Bifo, mi mi stap singaot yufala, se yufala i wan gudfala olif* we ol lif mo ol frut blong hem oli gudfala tumas. Be naoia, bambae mi mi faerap long hem olsem tanda, mo mi brebrekem ol han blong hem, mo mi bonem olgeta lif blong hem long faea.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Hae God, mi gat olgeta paoa, mo mi nomo mi putum yufala ol laen blong Isrel evriwan long kantri blong yufala. Be naoia, mi bambae mi spolemgud yufala long bigfala trabol ya, from we yufala i mekem i no stret nating. Yufala i stap mekem wosip long god ya Bal, mo fasin ya i mekem mi mi kros we mi kros.”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Profet Jeremaea i talem se, “Wan dei, Hae God i soemaot long mi ol rabis plan we ol enemi blong mi oli stap mekem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mi mi olsem wan smol sipsip nomo, we oli tekem i go blong kilim i ded, mi no save nating se oli stap mekem ol rabis plan ya blong olgeta agens long mi. Oli stap talem se, ‘Yufala i kam, yumi katemdaon gudfala tri ya, yumi kilim hem i ded, blong ol man oli no moa save tingbaot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mi mi prea, mi talem se, ‘Hae God, yu yu gat olgeta paoa. Yu nomo yu stret man blong jajem man, mo yu yu stap traem tingting blong man, mo save blong hem. Nao ol samting ya we oli mekem long mi, mi mi putum evriwan long han blong yu. Naoia, bambae mi stap wet nomo, blong luk we bambae yu yu mekem wan samting long olgeta, blong givimbak ol samting ya we oli mekem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Hae God i talem long mi se, ‘Ol man Anatot oli wantem tumas blong kilim yu. Oli talem se bambae yu no mas talemaot tok blong mi bakegen, mo sipos yu gohed blong mekem olsem, bambae oli kilim yu yu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mi mi gat olgeta paoa, mo mi talem long yu se bambae mi mi panisim olgeta ya. Ol yang man blong olgeta, bambae ol enemi oli kilim olgeta, mo ol pikinini blong olgeta bambae oli ded long hanggri.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makem taem finis, we bambae mi mi mekem trabol ya i kam kasem olgeta. Mo taem stret taem ya i kamtru, bambae i no gat wan long olgeta i save laef.’ ”</w:t>
      </w:r>
      <w:r>
        <w:rPr>
          <w:lang w:val="bi_VU" w:bidi="bi_VU"/>
        </w:rPr>
      </w:r>
      <w:r>
        <w:rPr>
          <w:lang w:val="bi_VU" w:bidi="bi_VU"/>
        </w:rPr>
      </w:r>
    </w:p>
    <w:p>
      <w:pPr/>
      <w:r>
        <w:rPr>
          <w:lang w:val="bi_VU" w:bidi="bi_VU"/>
        </w:rPr>
      </w:r>
    </w:p>
    <w:p>
      <w:pPr>
        <w:pStyle w:val="Heading2"/>
      </w:pPr>
      <w:r>
        <w:rPr>
          <w:lang w:val="bi_VU" w:bidi="bi_VU"/>
        </w:rPr>
        <w:t>Jeremiah 12:1</w:t>
      </w:r>
      <w:r>
        <w:rPr>
          <w:lang w:val="bi_VU" w:bidi="bi_VU"/>
        </w:rPr>
      </w:r>
    </w:p>
    <w:p>
      <w:pPr/>
      <w:r>
        <w:rPr>
          <w:lang w:val="bi_VU" w:bidi="bi_VU"/>
        </w:rPr>
      </w:r>
      <w:r>
        <w:rPr>
          <w:vertAlign w:val="superscript"/>
          <w:lang w:val="bi_VU" w:bidi="bi_VU"/>
        </w:rPr>
        <w:t>1</w:t>
      </w:r>
      <w:r>
        <w:rPr>
          <w:lang w:val="bi_VU" w:bidi="bi_VU"/>
        </w:rPr>
        <w:t xml:space="preserve"> Nao Profet Jeremaea i talem se, “Hae God. Oltaem, taem mi talemaot poen blong mi agens long yu, be yu yu stap soemaot we yu stret olgeta. Be mi wantem askem wan kwestin long yu, from stret fasin ya blong yu blong jajem man. ?From wanem ol man nogud oli stap win oltaem? ?Mo from wanem olgeta ya we oli no stap obei long yu, oli gat gudfala laef?</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putumgud olgeta long ples blong olgeta, olsem we man i planem ol kakae long garen, nao oli gru gud, oli karem kakae. Oltaem oli stap tokbaot gudfala fasin blong yu, be oli no kea nating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Hae God. Yu yu savegud mi, mo yu luk finis olgeta wok blong mi, mo fasin blong mi blong lavem yu. Plis yu pulum ol rabis man ya i gowe, olsem ol sipsip we man i tekem olgeta, blong kilim olgeta blong kakae. Yu gad long olgeta, gogo kasem we ol enemi blong olgeta bambae oli kam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ples blong mifala bambae i stap drae olsem, gogo kasem wetaem? ?Mo ol gras blong ol anamol blong mifala bambae oli stap drae olsem, gogo kasem wetaem? Naoia ol anamol mo ol pijin oli stap ded evriwan, from ol fasin ya we ol man ya oli stap mekem, we i nogud we i nogud. Oli stap talem se, ‘Ol fasin ya we yumi stap mekem, Hae God i no save luk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Hae God i talem long hem se, “Jeremaea. ?Sipos yu stap resis wetem ol man mo yu harem we yu stap sotwin kwiktaem, be bambae i olsem wanem sipos yu resis wetem ol hos we oli strong moa winim yu? ?Mo sipos yu no save stanap strong long open ples, be bambae yu mekem olsem wanem sipos yu go long bus we i paspas gud? Trabol ya we yu harem naoia, hem i no bigwan tumas olsem trabol we bambae i kamaot biaen.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Nating we ol brata blong yu nomo, mo ol stret famle blong yu, be olgeta tu oli letem yu yu go long han blong ol enemi blong yu. Olgeta nao oli joen wanples blong faet agens long yu. Nating we oltaem oli stap toktok gud long yu, be i moa gud yu no moa trastem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Profet Jeremaea i luk wan vison,* mo long vison ya, Hae God i talem long hem se, “Ol laen* blong Isrel.* Yufala i man blong mi, be mi mi tanem baksaed finis long yufala. Bifo, mi mi jusumaot yufala, mo mi lavem yufala, be naoia, mi lego yufala, mi putum yufala finis long han blong ol enemi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man blong mi, be yufala i tanem baksaed long mi, yufala i agens long mi. Yufala i stap singaot bigwan agens long mi, olsem laeon we i stap singaot long bus, mo from samting ya, mi no laekem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jusumaot yufala, be naoia, yufala i olsem pijin we ol hok oli raonemgud hem. I gud olgeta oli go singaot ol wael anamol, blong oli kam joen long lafet.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lida blong ol narafala kantri oli spolemgud ol plantesen blong grep* blong mi. Gudfala kantri ya blong mi, olgeta oli spolemgud, mo oli mekem i kam olsem draeples.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Oli mekem i kam ples we i no gat wan samting nating i gru long hem, mo i stap nating nomo olsem long fes blong mi. Kantri ya i kam nogud olsem, be i no gat wan man nating we i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sanem ol enemi oli kam spolem olgeta samting long kantri ya, mo i no gat wan man we i save stap gud, i gat pis. Nao olbaot long draeples, antap long ol hil, ol enemi ya oli stap stilim evri samting.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stap planem ol gudgudfala sid long ol garen blong yufala, be ol rabis gras nomo oli stap gru. Oltaem yufala i stap hadwok, be yufala i no save luk frut blong wok blong yufala. Ol kakae blong yufala oli no save gru, from we mi mi kros tumas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Jeremaea i talemaot we long vison* ya, Hae God i talem se, “Ol man blong mi. Mi mi gat wan tingting we mi mas talemaot agens long ol enemi ya we oli stap raonabaot long kantri ya blong yufala. Olgeta ya oli spolem graon ya we mi mi bin givim long yufala, mo from samting ya, bambae mi sakemaot olgeta oli gowe long ples blong olgeta, olsem we man i pulumaot gras long garen, i sakem i go. Nao bambae mi sevem ol man Juda,* mi tekemaot olgeta long han blong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taem mi sakemaot ol man ya i gowe finis, biaen bambae mi mi gat sore long olgeta, nao bambae mi putum olgeta oli gobak long ol stret ples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sipos olgeta ya oli folemgud olgeta loa blong mekem wosip long mi long olgeta tingting blong olgeta, olsem we ol man blong mi oli stap folem, mo sipos oli mekem strong tok long nem blong mi se, ‘Hae God i laef, i stap we i stap, mo long fes blong hem, ol tok ya i tru,’ olsem we bifo oli stap tijim ol man blong mi blong mekem strong tok long nem blong god ya Bal,* bambae olgeta tu oli kam man blong mi, mo oli gat ples blong olgeta wetem ol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sipos ol man blong wan kantri oli no obei long mi, bambae mi spolemgud olgeta. Mi mi Hae God, mo hemia tok blong mi.”</w:t>
      </w:r>
      <w:r>
        <w:rPr>
          <w:lang w:val="bi_VU" w:bidi="bi_VU"/>
        </w:rPr>
      </w:r>
      <w:r>
        <w:rPr>
          <w:lang w:val="bi_VU" w:bidi="bi_VU"/>
        </w:rPr>
      </w:r>
    </w:p>
    <w:p>
      <w:pPr/>
      <w:r>
        <w:rPr>
          <w:lang w:val="bi_VU" w:bidi="bi_VU"/>
        </w:rPr>
      </w:r>
    </w:p>
    <w:p>
      <w:pPr>
        <w:pStyle w:val="Heading2"/>
      </w:pPr>
      <w:r>
        <w:rPr>
          <w:lang w:val="bi_VU" w:bidi="bi_VU"/>
        </w:rPr>
        <w:t>Jeremiah 13:1</w:t>
      </w:r>
      <w:r>
        <w:rPr>
          <w:lang w:val="bi_VU" w:bidi="bi_VU"/>
        </w:rPr>
      </w:r>
    </w:p>
    <w:p>
      <w:pPr/>
      <w:r>
        <w:rPr>
          <w:lang w:val="bi_VU" w:bidi="bi_VU"/>
        </w:rPr>
      </w:r>
      <w:r>
        <w:rPr>
          <w:vertAlign w:val="superscript"/>
          <w:lang w:val="bi_VU" w:bidi="bi_VU"/>
        </w:rPr>
        <w:t>1</w:t>
      </w:r>
      <w:r>
        <w:rPr>
          <w:lang w:val="bi_VU" w:bidi="bi_VU"/>
        </w:rPr>
        <w:t xml:space="preserve"> Nao Profet Jeremaea i talem se, “Mi luk wan vison,* we Hae God i talem long mi se, ‘Yu go pem wan kalsong, yu werem, be bambae yu no mas draonem long wota.’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Ale, mi go pem, mo mi werem.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go long Yufretes Reva, mo yu haedem kalsong ya long wan hol long ston klosap long reva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mi girap, mi go long Yufretes Reva, mi haedem kalsong ya long ples ya, olsem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biaen longtaem lelebet, hem i talem long mi se, ‘Yu gobak bakegen long Yufretes Reva, yu tekem kalsong ya we yu haedem.’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Ale, mi gobak long ples ya bakegen we mi bin haedem kalsong ya long hem, nao mi lukaot gogo mi faenem, be mi luk we i roten finis, mi no moa save werem.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toktok long mi bakegen,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fasin blong flas blong ol man Jerusalem* mo ol narafala man Juda,* bambae mi mi spolemgud, olsem we kalsong ya i kam nogud.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nogud ya, oltaem nomo oli stap mekem stronghed blong olgeta, mo oli no wantem nating blong obei long mi. Oli stap mekem wosip long ol narafala god, mo oli stap mekem ol wok blong ol god ya tu. Nao from samting ya, bambae oli kam olsem kalsong ya stret, we man i no moa save werem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wantem tumas blong ol man Isrel* bifo, mo ol man Juda naoia, oli holemtaet mi olsem we kalsong i fas strong long bodi blong man. Mi mi wantem olsem, blong oli kam man blong mi, mo blong oli stap presem nem blong mi, oli stap ona long mi oltaem. Be oli girap, oli no obei long mi nating.’ ”</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Jeremaea i talem se, “Hae God i God blong yumi, mo hem i toktok long mi bakegen i talem se, ‘Jeremaea. Yu go talemaot long ol man, se ol botel blong waen oli mas fulap long waen. Nao bambae oli talem long yu, se olgeta i save finis we ol botel ya oli mas fulap long waen.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bambae yu talem long olgeta we mi bambae mi mekem we olgeta man blong ples ya bambae oli dring waen gogo oli fuldrong. Ol king we oli laen blong King Deved, mo ol pris,* mo ol profet, mo olgeta man long Jerusalem* bambae oli fuldrong evriwan.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biaen, bambae mi mi smasem olgeta olsem we man i holem ol botel, i bangem olgeta wanples, nao oli smas. Ol olfala mo ol yangfala, bambae mi smasem olgeta evriwan long sem fasin ya nomo. Taem mi kam blong kilim olgeta, bambae mi no save sore long olgeta, mo bambae mi no save harem nogud wetem olgeta, mo bambae mi no save givhan long olgeta.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Jeremaea i talem se, “Olgeta. Hae God i God blong yumi, mo hem i toktok long yumi finis. Yufala i mas mekem tingting blong yufala i stap daon, mo yufala i mas lesin 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i delaet yet, yufala i mas kwik blong ona long hem. Sipos no, bambae hem i mekem bigfala tudak i kam kavremap yumi, nao taem yumi wokbaot long hil, bambae yumi stambol, yumi foldaon. Mo delaet ya we yumi stap tingbaot se bambae i kamtru, hem bambae i mekem i kam tudak we i tudak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yufala i no harem tok ya, bambae mi go long ples we man i no save luk mi, mi stap krae from yufala, from we yufala i praod tumas. Bambae mi krae we mi krae, we wota blong ae blong mi i ron bigwan, from we ol enemi blong yumi bambae oli kam karemaot yumi.”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Hae God i talem long profet se, “Yu talemaot long king wetem mama blong hem, blong tufala i mas go sidaon daon long graon, from we tufala i gat gudfala hat blong tufala, be tufala i lusum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Olgeta taon blong Juda* long saot, naoia ol enemi oli raonem olgeta finis blong faet agens long olgeta, mo i no gat man i save go insaed long ol taon ya blong givhan long olgeta. Naoia, ol man Juda, ol enemi oli tekemaot olgeta evriwan finis, blong oli go wok slef.*</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man Jerusalem*! !Yufala i luk! !Naoia ol enemi blong yufala oli aot finis long not, oli kam! ?Wehem ol man ya we yufala i glad tumas long olgeta, we wok blong yufala i blong lukaot gud long olgeta? ?Naoia oli stap wea?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man blong ol narafala kantri ya we yufala i stap talem se oli fren blong yufala, sipos oli kam winim yufala, nao oli rulum yufala, be bambae yufala i talem olsem wanem? Bigfala trabol ya bambae i kam kasem yufala, stret olsem we woman i stap harem nogud blong bonem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yufala i stap askem se, ‘?From wanem ol samting ya oli kam kasem yumi olsem? ?From wanem ol enemi oli teremaot ol klos blong yumi, oli fosem yumi blong slip wetem olgeta?’ Ol samting ya bambae i kam kasem yufala, from we yufala i stap mekem ol sin we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?Weswe? ?Yufala i ting se wan blakman i save jenisim skin blong hem, i kam waet olsem waetman? ?Weswe? ?Yufala i ting se anamol ya leped* i save jenisim ol kala blong hea blong hem? Olgeta ya oli no save jenis, mo yufala we oltaem yufala i stap mekem ol rabis fasin, yufala tu i no save jenisim fasin blong yufala blong mekem ol samting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Mi bambae mi sakemaot yufala i go wanwan olbaot, olsem we strong win i blu i kam long draeples, i sakem ol doti 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Mi mi talem finis, se hemia nao bigfala trabol we bambae i kam kasem yufala. Mi mi tingbaot finis blong panisim yufala olsem, from we yufala i fogetemgud mi, yufala i stap trastem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nomo bambae mi teremaot olgeta klos blong yufala, blong mekem yufala i stap neked, yufala i sem.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mi luk we yufala i stap mekem ol samting we mi no laekem nating. Mo mi luk tu, we oltaem yufala i wantem tumas blong biaen long ol narafala god, blong mekem wosip long olgeta, olbaot long ol hil mo long ol open ples, stret olsem man we i wantem tumas woman blong narafala man. Yufala i stap mekem olsem man hos, we i stap ron biaen long woman hos. !Ol man Jerusalem! Bigfala trabol bambae i kam kasem yufala, from we fasin blong yufala i no stret nating. ?Wetaem, bambae yufala i soemaot we yufala i stret gud long fes blong mi?”</w:t>
      </w:r>
      <w:r>
        <w:rPr>
          <w:lang w:val="bi_VU" w:bidi="bi_VU"/>
        </w:rPr>
      </w:r>
      <w:r>
        <w:rPr>
          <w:lang w:val="bi_VU" w:bidi="bi_VU"/>
        </w:rPr>
      </w:r>
    </w:p>
    <w:p>
      <w:pPr/>
      <w:r>
        <w:rPr>
          <w:lang w:val="bi_VU" w:bidi="bi_VU"/>
        </w:rPr>
      </w:r>
    </w:p>
    <w:p>
      <w:pPr>
        <w:pStyle w:val="Heading2"/>
      </w:pPr>
      <w:r>
        <w:rPr>
          <w:lang w:val="bi_VU" w:bidi="bi_VU"/>
        </w:rPr>
        <w:t>Jeremiah 14:1</w:t>
      </w:r>
      <w:r>
        <w:rPr>
          <w:lang w:val="bi_VU" w:bidi="bi_VU"/>
        </w:rPr>
      </w:r>
    </w:p>
    <w:p>
      <w:pPr/>
      <w:r>
        <w:rPr>
          <w:lang w:val="bi_VU" w:bidi="bi_VU"/>
        </w:rPr>
      </w:r>
      <w:r>
        <w:rPr>
          <w:vertAlign w:val="superscript"/>
          <w:lang w:val="bi_VU" w:bidi="bi_VU"/>
        </w:rPr>
        <w:t>1</w:t>
      </w:r>
      <w:r>
        <w:rPr>
          <w:lang w:val="bi_VU" w:bidi="bi_VU"/>
        </w:rPr>
        <w:t xml:space="preserve"> Nao Hae God i toktok long Profet Jeremaea from bigfala draetaem ya we i kamtru.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se, “Jeremaea. Naoia, olbaot long Juda,* olgeta man oli stap harem nogud. Ol man long ol taon blong yufala oli slak we i slak. Olgeta oli stap ledaon olbaot long graon we oli harem nogud tumas. Mo long Jerusalem,* olgeta i stap krae i kam long mi, blong mi mi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rijman oli stap traem sanem ol man blong wok blong olgeta oli go long ol wel blong kasem wota, be taem oli go, i no gat wota nating long ol wel ya. Nao oli karem ol emti botel i kambak, we tingting blong olgeta i foldaon olgeta, nao oli sem gud, mo oli kavremap fes blong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no moa gat ren olbaot long kantri ya, mo ples i drae we i drae, nao ol man blong wok long garen oli harem nogud tumas, oli kavremap fes blong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Nating we anamol ya dia* i jes bonem pikinini blong hem, be i lego pikinini ya i stap long open ples, from we i no moa gat gras blong hem i kakae.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wael dongki oli stap stanap antap long hil, we oli stap pulum win olsem wael dog, blong oli save smelem kakae. Ae blong olgeta i stap kam nogud, from we i no moa gat kakae.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man blong mi oli stap krae i kam long mi, oli stap talem se, ‘Hae God. Nating we ol sin blong mifala oli stap soemaot we mifala i man nogud, be plis, yu sore long mifala, yu givhan long mifala olsem we yu yu promes. Plante taem, mifala i tanem baksaed long yu, mifala i mekem sin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oltaem, yu nomo yu stap sevem mifala, yu stap tekemaot mifala long ol trabol, mo mifala i save putum tingting blong mifala i stap long yu nomo. ?From wanem yu kam olsem wan strenja long ples blong mifala, no olsem wan man blong wokbaot, we i kam stap wan naet nomo, nao long nekis dei, i aot i go?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?From wanem yu yu olsem man we i sek long enemi blong hem, no wan soldia we i no gat paoa blong sevem ol man? Hae God, mifala i man blong yu nomo, mo mifala i savegud we yu yu stap wetem mifala. Plis yu no lego mifala.’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i talemaot we Hae God i talem se, “Jeremaea. Ol man ya oli wantem tumas blong ronwe long mi, mo oli no wantem lego fasin ya blong olgeta. Nao from ol samting ya, mi mi no glad nating long olgeta. Oltaem, bambae mi stap tingbaot ol rabis fasin ya blong olgeta, mo bambae mi panisim olgeta from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yu no mas prea long mi, blong mi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Nating we oli livim kakae blong mekem wosip long mi, mo oli krae i kam long mi blong mi givhan long olgeta, be bambae mi no save harem olgeta. Mo sipos oli kilim ol anamol, oli bonem blong mekem sakrefaes we i blong bonem i bon evriwan, mo oli tekem ol presen long kakae blong garen,* oli givim i kam long mi, be bambae mi no save glad long olgeta. Bambae mi kilim olgeta oli ded long faet, mo long hanggri, mo long bigfala sik we bambae i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profet i talem se, “Hae God. Yu yu Masta* blong mi, mo yu yu save we ol profet oli stap talemaot long ol man, se bambae i no moa gat faet, mo bambae i no moa gat hadtaem blong kasem kakae, from we yu yu mekem wan promes finis, se oltaem bambae mifala i gat pis long ples blong mifala, mo bambae mifala i stap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Hae God i talem se, “Ol profet ya oli stap yusum nem blong mi, be oli giaman nomo. Mi mi no sanem olgeta i kam, mo mi no givim tok long olgeta blong oli kam talemaot. Mo ol vison* ya we oli stap tokbaot long yufala, mi mi no soemaot long olgeta nating. Ol samting ya we oli stap talem se bambae i kamtru, hemia i tingting blong olgeta nomo, mo i no save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profet ya, mi mi no sanem olgeta, be oli kam, oli stap yusum nem blong mi, oli talem se bambae i no gat faet long ples blong yufala, mo bambae i no gat hadtaem tu blong kasem kakae. Nao from samting ya, mi bambae mi talemaot long yu ol samting we bambae mi mekem long olgeta. Bambae mi mekem olgeta oli ded long faet, mo bambae oli hanggri gogo oli ded from.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 man we ol profet ya oli stap talemaot ol samting ya long olgeta, bambae mi kilim olgeta tu oli ded long sem fasin nomo. Bambae ol enemi oli sakem ol ded bodi blong olgeta i stap olbaot long ol rod blong taon ya Jerusalem, mo bambae i no moa gat man i stap blong berem olgeta. Olgeta wetem ol woman blong olgeta, mo ol pikinini blong olgeta, bambae olgeta evriwan oli ded long sem fasin ya nomo. Bambae mi panisim olgeta, from ol samting nogud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profet i harem nogud tumas, mo Hae God i talem long hem blong i go talemaot samting ya long ol man. Nao hem i talemaot long olgeta se, “Olgeta. Mi mi harem nogud tumas, nao mi krae we mi krae. Long dei mo long naet, wota blong ae blong mi i stap ron bigwan. Mi stap krae olwe nomo, we mi no save spel, from we ol man blong mi oli karekil we i nogud olgeta, mo oli stap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mi stap goaot long open ples, mi luk ol ded bodi blong ol man blong mi we oli ded long taem blong faet. Mo taem mi go insaed long ol taon, mi luk ol man we oli stap hanggri gogo, klosap oli ded from. Ol profet mo ol pris* oli stap mekem ol wok blong olgeta, be oli no save nating wanem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 man oli krae i go long Hae God, oli talem se, “?Hae God, olsem wanem? ?Yu yu lego mifala ol man Juda,* we yu lego mifala olgeta? Mifala ol man Saeon,* be yu yu no moa lavem mifala nao. ?From wanem yu panisimgud mifala, we mifala i no save kam gud bakegen? Fastaem, mifala i putum tingting blong mifala i stap strong long yu, se yu bambae yu mekem mifala i gat pis, mo yu mekem mifala i gud bakegen. Be kam kasem naoia, i no gat wan gudfala samting nating i kamtru long mifala, bigfala trabol nomo i stap spolem mifala.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Mifala i mekem i nogud agens long yu, be naoia mifala i kam talemaot ol sin ya blong mifala long yu, mo mifala i talemaot tu ol sin blong ol bubu blong mifala bifo.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Plis yu no fogetem promes* ya we yu mekem wetem olgeta, mo yu no tanem baksaed long mifala. Taon ya Jerusalem* i ples blong yu, mo yu yu stap long hem, yu stap rul long olgeta man long wol. Plis yu no letem nem blong ples ya i kam nogud long fes blong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giaman god blong ol man blong ol narafala kantri oli no save sanem ren i kam long mifala. Skae tu i no save sanem ren i kam long mifala. Hae God, yu nomo yu God blong mifala. Mifala i putum tingting blong mifala i stap long yu nomo, from we yu nomo yu stap mekem olgeta samting ya long mifala.”</w:t>
      </w:r>
      <w:r>
        <w:rPr>
          <w:lang w:val="bi_VU" w:bidi="bi_VU"/>
        </w:rPr>
      </w:r>
      <w:r>
        <w:rPr>
          <w:lang w:val="bi_VU" w:bidi="bi_VU"/>
        </w:rPr>
      </w:r>
    </w:p>
    <w:p>
      <w:pPr/>
      <w:r>
        <w:rPr>
          <w:lang w:val="bi_VU" w:bidi="bi_VU"/>
        </w:rPr>
      </w:r>
    </w:p>
    <w:p>
      <w:pPr>
        <w:pStyle w:val="Heading2"/>
      </w:pPr>
      <w:r>
        <w:rPr>
          <w:lang w:val="bi_VU" w:bidi="bi_VU"/>
        </w:rPr>
        <w:t>Jeremiah 15:1</w:t>
      </w:r>
      <w:r>
        <w:rPr>
          <w:lang w:val="bi_VU" w:bidi="bi_VU"/>
        </w:rPr>
      </w:r>
    </w:p>
    <w:p>
      <w:pPr/>
      <w:r>
        <w:rPr>
          <w:lang w:val="bi_VU" w:bidi="bi_VU"/>
        </w:rPr>
      </w:r>
      <w:r>
        <w:rPr>
          <w:vertAlign w:val="superscript"/>
          <w:lang w:val="bi_VU" w:bidi="bi_VU"/>
        </w:rPr>
        <w:t>1</w:t>
      </w:r>
      <w:r>
        <w:rPr>
          <w:lang w:val="bi_VU" w:bidi="bi_VU"/>
        </w:rPr>
        <w:t xml:space="preserve"> Nao Profet Jeremaea i talemaot we Hae God i talem long hem se, “Jeremaea. Nating we sipos Moses mo Samuel, tufala man ya blong wok blong mi bifo, tufala i kam stanap long fes blong mi, tufala i krae long mi from olgeta ya, be bambae mi no save sore long olgeta nating. Yu ronemaot olgeta oli gowe long fes blong mi. Mi mi no wantem luk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Sipos oli kam askem long yu se, ‘?Bambae mifala i go wea?’, bambae yu talemaot long olgeta we mi mi talem se, ‘Sam long yufala we mi makemaot se bambae oli ded long bigfala sik, hemia nao ples we bambae oli go long hem. Mo sam long yufala we mi makemaot se bambae oli ded long faet, hemia nao ples we bambae oli go long hem. Mo sam long yufala we mi makemaot se bambae oli hanggri gogo oli ded from, hemia nao ples we bambae oli go long hem. Mo sam long yufala we mi makemaot se ol enemi bambae oli kam tekemaot olgeta, oli go wok slef* long narafala kantri. Hemia nao ples we bambae oli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makem fo samting finis we oli nogud olgeta we bambae oli kam kasem yufala. Faswan, ol enemi bambae oli kam faet long yufala, oli kilim yufala. Mo sekenwan, ol dog bambae oli kam pulum ol dedbodi blong yufala i go olbaot. Mo namba tri, ol pijin bambae oli kakae ol dedbodi blong yufala. Mo laswan, ol dedbodi we oli stap, ol wael anamol bambae oli kam kakae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mi mekem olgeta man long wol ya oli fraet, oli harem nogud tumas long ol samting ya we bambae i kasem yufala. Be bambae ol samting ya i kasem yufala olsem, from ol rabis fasin ya we King Manase, we papa blong hem Hesekia, hem i bin mekem bifo long Jerusalem,* long taem ya we hem i king blong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Jerusalem. ?Hu bambae i sore long yufala? ?Hu nao bambae i krae from yufala? Bambae i no gat man i gat taem blong askem long yufala se, ‘?Olsem wanem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lego mi finis, mo yufala i tanem baksaed finis long mi. Naoia mi no moa save sore long yufala, mi taed gud long yufala, nao mi mi leftemap han blong mi, mi flatemgud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ol taon blong yufala, mi mi sakemaot yufala i go wanwan olbaot, olsem we man i sakem wit* i go antap blong win i blu long hem, i karemaot doti blong hem i go. Yufala ol man blong mi, be mi mi spolemgud yufala, mo mi kilim ol pikinini blong yufala oli ded, from we yufala i no lego ol rabis fasin ya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wido long kantri blong yufala oli plante we plante, i winim sanbij long solwota. Ol yangfala blong yufala we oli strong man yet, be mi letem ol enemi oli kilim olgeta oli ded long medel dei nomo, mi mekem we ol mama blong olgeta oli harem nogud tumas. Mi mi spolem olgeta wantaem nomo long wan trabol we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Woman we i gat seven pikinini blong hem, fastaem hem i stap harem gud, be naoia hem i lusum olgeta evriwan. Nao hem i stap harem nogud, gogo i hafded from, mo i stap traehad blong pulum win blong hem bakegen. Bambae hem i sem, mo nem blong hem bambae i kam nogud long fes blong ol man. Mo yufala we i stap laef yet, mi bambae mi letem ol enemi blong yufala oli kam kilim yufala evriwan i ded.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Jeremaea i talem se, “Mi mi harem nogud tumas. ?From wanem mama blong mi i bonem mi? Oltaem nomo, mi mi stap rao, mo mi stap tok kros long olgeta man we oli stap long ples ya. Mi mi no stap givim mane samtaem i go long narafala man, se bambae hem i pembak long mi, mo neva mi tekem mane long narafala man samtaem, blong mi pembak biaen. Be olgeta man oli stap singaot* trabol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Hae God, sipos mi mi no stap mekem i gud long ol man, plis yu letem trabol ya we oli stap singaot i kam long mi, i kam kasem mi. Mo sipos mi mi no stap krae i kam long yu blong yu givhan long ol enemi blong mi we oli stap long bigfala trabol, oli stap harem nogud, i gud yu letem ol tok blong olgeta ya i kam kasem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i talemaot we Hae God i talem se, “I no gat man i save brekem aean, mo i strong moa blong brekem aean blong not we i miks wetem bras.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bambae mi sanem ol enemi i kam, blong oli tekemaot ol gudgudfala samting blong yufala, wetem ol samting we oli mekem yufala i rijman, oli karem i blong olgeta. Bambae mi mekem olsem blong panisim yufala from ol sin blong yufala, we yufala i stap mekem long olgeta ples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mekem yufala i go mekem ol wok blong ol enemi blong yufala, long wan kantri we yufala i no save nating. Bambae mi mekem olsem, from we mi mi kros tumas long yufala, mo kros blong mi bambae i stap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i talem long Hae God se, “Hae God, yu yu savegud ol samting ya we i kasem mi. Olgeta ya we oli stap ronem mi, klosap oli kilim mi mi ded. Plis yu tingbaot mi, yu givhan long mi, yu panisim olgeta from rabis fasin ya blong olgeta. Plis yu no wet gogo oli kilim mi mi ded. Yu no fogetem we olgeta oli stap tok nogud long mi, from we mi mi man blong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Yu yu God blong mi, mo yu gat olgeta paoa. Mi mi man blong wok blong yu. Taem yu toktok long mi, mi lesin gud long tok blong yu, mo oltaem, tok ya blong yu i mekem mi mi harem gud, mi glad we mi glad.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no stap go joen wetem ol narafala man we oli stap harem gud, oli stap laf. Be oltaem, mi stap obei long ol tok blong yu, nao mi go stap mi wan nomo, mo yu yu mekem we mi tu mi kros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?From wanem mi mi stap harem nogud olsem? ?From wanem ol trabol blong mi oli olsem soa we i no save finis? ?From wanem mi no save harem gud bakegen? Ating yu wantem nomo blong mekem tingting blong mi i foldaon, olsem man we i go long krik blong kasem wota, be i luk we i drae, nao tingting blong hem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Hae God i talem se, “Sipos yu yu tanem tingting blong yu, nao yu kambak long mi bakegen, bambae mi tekem yu yu kam man blong wok blong mi bakegen. Mo sipos yu lego fasin ya we yu stap toktok olbaot nomo, nao yu stap talem ol gudfala toktok, bambae yu save talemaot tok blong mi bakegen. Mo bambae yu no moa save go luk ol man, bambae olgeta nomo oli stap kam luk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mi mi mekem yu yu stanap strong long medel blong ol man ya, olsem wan strong wol we oli wokem long bras. Taem oli faet agens long yu, be bambae oli no save winim yu, from we mi bambae mi stap wetem yu blong mi blokemgud yu, mi sevem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bambae mi tekemaot yu long paoa blong ol man nogud, mo ol man blong mekem faet. Mi mi Hae God, mo hemia tok blong mi.”</w:t>
      </w:r>
      <w:r>
        <w:rPr>
          <w:lang w:val="bi_VU" w:bidi="bi_VU"/>
        </w:rPr>
      </w:r>
      <w:r>
        <w:rPr>
          <w:lang w:val="bi_VU" w:bidi="bi_VU"/>
        </w:rPr>
      </w:r>
    </w:p>
    <w:p>
      <w:pPr/>
      <w:r>
        <w:rPr>
          <w:lang w:val="bi_VU" w:bidi="bi_VU"/>
        </w:rPr>
      </w:r>
    </w:p>
    <w:p>
      <w:pPr>
        <w:pStyle w:val="Heading2"/>
      </w:pPr>
      <w:r>
        <w:rPr>
          <w:lang w:val="bi_VU" w:bidi="bi_VU"/>
        </w:rPr>
        <w:t>Jeremiah 16:1</w:t>
      </w:r>
      <w:r>
        <w:rPr>
          <w:lang w:val="bi_VU" w:bidi="bi_VU"/>
        </w:rPr>
      </w:r>
    </w:p>
    <w:p>
      <w:pPr/>
      <w:r>
        <w:rPr>
          <w:lang w:val="bi_VU" w:bidi="bi_VU"/>
        </w:rPr>
      </w:r>
      <w:r>
        <w:rPr>
          <w:vertAlign w:val="superscript"/>
          <w:lang w:val="bi_VU" w:bidi="bi_VU"/>
        </w:rPr>
        <w:t>1</w:t>
      </w:r>
      <w:r>
        <w:rPr>
          <w:lang w:val="bi_VU" w:bidi="bi_VU"/>
        </w:rPr>
        <w:t xml:space="preserve"> Nao Profet Jeremaea i talemaot we Hae God i toktok long hem bakegen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“Jeremaea. Bambae yu no mas mared, mo yu no mas gat pikinini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mi talemaot long yu olgeta samting we bambae i kasem ol papa mo mama, mo ol pikinini blong olgeta we oli bon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ya bambae oli ded long faet, mo long hanggri, mo long ol sik we i nogud we i nogud. Mo bambae i no gat man i stap blong krae from olgeta mo blong berem olgeta. Bambae ol dedbodi blong olgeta oli stap olbaot long graon, olsem sitsit blong buluk. Mo bambae ol pijin, mo ol wael anamol oli stap kakae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yu no mas go insaed long haos we ol man oli stap krae long dedman long hem. Mo yu no mas harem nogud wetem olgeta. Bambae yu no mekem olsem, from we mi bambae mi no moa givim pis blong mi long ol man ya blong mi, mo bambae mi no moa save soemaot we mi mi lavem olgeta, mo we mi gat sore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we oli rijman, wetem olgeta we oli puaman, bambae oli ded long kantri ya, mo bambae i no moa gat man i stap blong krae long olgeta, mo blong berem olgeta. Mo bambae i no moa gat man i stap blong katkatem bodi blong hem, mo blong pulum resa long hed blong hem, blong soemaot we hem i harem nogud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wan man i lusum wan famle blong hem, nating we papa no mama blong hem, be bambae i no moa gat man i stap blong go stap wetem hem blong tufala i kakae, blong hem i save harem gud, no blong givim waen long hem blong leftemap tingting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yu no mas go insaed long haos we ol man i stap mekem lafet long hem. Yu no mas joen long olgeta blong kakae mo dring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talem olsem, from we long ples ya, bambae man i no moa save harem noes blong ol man we oli stap glad, mo ol noes blong ol lafet blong mared. Yufala we i stap laef naoia, bambae yufala i save luk samting ya stret long ae blong yufala. Mi mi Hae God, mi God blong yufala ol laen* blong Isrel.* Mi mi gat olgeta paoa,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yu talemaot ol samting ya long olgeta, bambae oli askem long yu se, ‘?Hae God i God blong yumi, be from wanem hem i panisim yumi i strong tumas olsem? ?Mo wanem samting nogud we yumi mekem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bambae yu talemaot long olgeta we mi mi talem se, ‘Ol bubu blong yufala bifo, oli gowe long mi, oli go mekem wosip long ol narafala god, mo oli stap mekem wok blong olgeta. Olgeta oli lego mi, oli no obei long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yufala i mekem i nogud moa, i winim ol bubu blong yufala. Yufala evriwan i stronghed mo i man nogud, mo yufala i no obei 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from samting ya, mi bambae mi sakemaot yufala i gowe long kantri ya, yufala i go stap long narafala kantri we yufala mo ol bubu blong yufala bifo, yufala i no save. Taem yufala i go stap long ples ya, bambae long dei mo long naet, yufala i stap mekem wok blong ol narafala god ya nomo, mo bambae mi mi no save givhan long yufala nating.’ ”</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Jeremaea i talemaot we Hae God i talem se, “I gat dei i stap kam we ol man bambae oli no moa talem se, ‘Hae God i laef, i stap we i stap, mo hem i God we i tekemaot ol man blong hem long Ijip bifo, mo long fes blong hem, ol tok ya i tru.’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bambae oli talem se, ‘Hae God i laef, i stap we i stap, mo hem i God we i tekemaot ol man blong hem long kantri ya long not mo long ol narafala kantri we hem i mekem olgeta oli go stap olbaot long hem, nao i tekem olgeta oli kambak long kantri blong olgeta bakegen, mo long fes blong hem, ol tok ya i tru.’ Mi bambae mi tekem olgeta i kambak bakegen long stret ples blong olgeta, we mi bin givim long ol bubu blong olgeta bifo.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Profet Jeremaea i talemaot we Hae God i talem se, “Olgeta. Mi bambae mi sanem tok i go long ol man, blong oli kam pulum yufala, olsem we man i pulum fis. Mo bambae mi sanem ol man blong lukaot mit long bus, blong oli go lukaot yufala olbaot long ol hil, mo long ol hol long ston.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mi mekem olsem, from we mi mi luk olgeta samting we yufala i stap mekem. I no gat wan samting nating i haed long fes blong mi, mo oltaem mi stap luk ol 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mi dabolem panis blong yufala from ol sin blong yufala, from we yufala i mekem kantri ya blong mi i kam doti long fes blong mi, long ol aedol blong yufala we oli no gat laef, oli olsem dedbodi nomo. Mo yufala i fulumapgud kantri ya blong mi long ol rabis god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Profet Jeremaea i prea, i talem se, “Hae God. Yu nomo yu stap blokemgud mi, mo yu stap givim paoa long mi. Taem trabol i kam kasem mi, yu yu stap givhan long mi. Olgeta man blong evri ples long wol bambae oli kam long yu, oli talem se, ‘Ol bubu blong mifala bifo, oli gat ol giaman god nomo we oli no save givhan long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Plante man oli ting se oli save wokem ol god blong olgeta, be ol god ya we ol man oli mekem oli no prapa god, oli blong nating nomo.’ ”</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profet i talemaot we Hae God i talem se, “Mi bambae mi mekem ol man blong ol narafala kantri oli save we mi mi strong, mo mi gat paoa, nao bambae oli savegud we mi mi Hae God.”</w:t>
      </w:r>
      <w:r>
        <w:rPr>
          <w:lang w:val="bi_VU" w:bidi="bi_VU"/>
        </w:rPr>
      </w:r>
      <w:r>
        <w:rPr>
          <w:lang w:val="bi_VU" w:bidi="bi_VU"/>
        </w:rPr>
      </w:r>
    </w:p>
    <w:p>
      <w:pPr/>
      <w:r>
        <w:rPr>
          <w:lang w:val="bi_VU" w:bidi="bi_VU"/>
        </w:rPr>
      </w:r>
    </w:p>
    <w:p>
      <w:pPr>
        <w:pStyle w:val="Heading2"/>
      </w:pPr>
      <w:r>
        <w:rPr>
          <w:lang w:val="bi_VU" w:bidi="bi_VU"/>
        </w:rPr>
        <w:t>Jeremiah 17:1</w:t>
      </w:r>
      <w:r>
        <w:rPr>
          <w:lang w:val="bi_VU" w:bidi="bi_VU"/>
        </w:rPr>
      </w:r>
    </w:p>
    <w:p>
      <w:pPr/>
      <w:r>
        <w:rPr>
          <w:lang w:val="bi_VU" w:bidi="bi_VU"/>
        </w:rPr>
      </w:r>
      <w:r>
        <w:rPr>
          <w:vertAlign w:val="superscript"/>
          <w:lang w:val="bi_VU" w:bidi="bi_VU"/>
        </w:rPr>
        <w:t>1</w:t>
      </w:r>
      <w:r>
        <w:rPr>
          <w:lang w:val="bi_VU" w:bidi="bi_VU"/>
        </w:rPr>
        <w:t xml:space="preserve"> Nao Profet Jeremaea i talemaot we Hae God i talem se, “Ol man Juda.* Ol sin blong yufala i stap long tingting blong yufala, mo long ol hon* blong ol olta blong yufala, stret olsem we man i katem pija long wan wud, no i raetemdaon long pen we oli wokem long aean, we poen blong hem, oli wokem long ston ya daeman,* we i strong we i strong.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ples blong yufala oli stap mekem sakrefaes long ol olta blong woman god ya Asera.* Ol olta ya oli stanemap olgeta wetem ol pija blong god ya, aninit long ol tri we oli gat gudfala sed, mo antap 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antap long ol bigbigfala hil long ol open ples. Bambae mi mi mekem we ol enemi blong yufala oli kam tekemaot ol gudgudfala samting blong yufala wetem ol samting we oli mekem yufala i rijman, oli karem i blong olgeta. Bambae mi mi mekem olsem, blong panisim yufala from ol sin blong yufala, we yufala i stap mekem long olgeta ples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yufala i mas lego ol graon ya, we mi mi bin givim long ol bubu blong yufala bifo, nao bambae mi mekem yufala i go wok blong ol enemi blong yufala, long wan kantri we yufala i no save nating. Bambae mi mekem olsem, from we mi mi kros tumas long yufala, mo kros blong mi bambae i stap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bakegen Profet Jeremaea i talemaot we Hae God i talem se, “Man we i tanem baksaed long mi, mo oltaem i stap trastem man, i putum tingting blong hem long paoa blong man nomo, mi bambae mi jajem hem, se hem i mas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Man olsem, hem i olsem wan smol tri long draeples, we i stap gru long ples blong sol, we i no gat wan samting i save gru long hem. Man olsem, hem i no save kasem wan gudfala samting nating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man we i trastem mi, mo i putum tingting blong hem i stap strong long mi, mi bambae mi blesem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olsem, hem i olsem tri we i stap gru klosap long reva, we oltaem nomo, wota i stap kasem ol rus blong hem, nao ol lif blong hem oli stap grin gud, oli no save drae. Long taem blong bigsan, oltaem nomo bambae i stap karem frut. Mo long sem fasin, long taem blong trabol, man olsem, bambae hem i no save fraet, mo i no save seksek.</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“?Hu man i save savegud tingting blong man? Oltaem nomo, tingting blong man i stap giaman long hem bakegen. I no gat narafala samting we i save giaman olsem, i nogud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Hae God, mi nomo mi save lukluk long tingting blong man, mo mi stap traem laef blong hem, blong faenemaot se i olsem wanem. Oltaem mi mi stap mekem long man, stret long mak blong laef blong hem, mo blong ol wok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“Man we hem i stap kasem mane long fasin we i no stret, hem i olsem pijin we i stap slip long eg we i no eg blong hem. Taem hem i yangfala yet, be bambae hem i lusum olgeta samting we hem i gat, mo long en blong hem, fasin ya bambae i soemaot we hem 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i prea i talem se, “Hae God. Haos* blong yu, we mifala i stap mekem prea long hem, hem i olsem gudfala jea blong yu, we i stap antap long bigfala hil longtaem finis, we yu yu stap sidaon long hem blong rulum wol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yu olsem wan springwota we i gud tumas blong dring. Mifala ol laen* blong Isrel,* mifala i putum tingting blong mifala i stap strong long yu nomo. Be olgeta we oli tanem baksaed long yu, bambae oli sem tumas from. Bambae oli lus olsem nem blong man we oli raetemdaon long asis blong graon nomo, from we oli lego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Jeremaea i prea bakegen, i talem se, “Hae God. Mi mi harem nogud tumas, plis yu givhan long mi, yu mekem mi mi kam gud bakegen. Plis yu sevem mi, blong mi save stap gud, from we oltaem mi stap presem yu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man oli stap talem long mi se, ‘?Wehem ol panis ya we Hae God i talemaot se bambae oli kam kasem mifala? !I gud hem i gohed i mekem ol samting ya naoia!’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Hae God, yu yu savegud we mi mi no wantem blong yu yu spolem olgeta, mo neva mi askem long yu blong yu letem trabol i kam kasem olgeta. Olgeta samting we mi mi talem, be yu yu save evriwan.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trabol i kam kasem mi, yu nomo yu ples blong haed blong mi. Plis yu no mekem mi mi fraet.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plis yu mekem olgeta ya we oli stap ronem mi, oli sem from fasin ya we oli stap mekem, be plis yu livim mi mi stap, yu no spolem mi wetem olgeta. Plis yu mekem olgeta ya oli fraet we i fraet, be yu no letem mi mi fraet olsem olgeta. Plis yu letem bigfala trabol i kam spolem olgeta, we i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profet i talemaot we Hae God i talem long hem se, “Jeremaea, yu go stanap long doa* ya long bigfala stonwol blong taon ya Jerusalem* we nem blong hem, ‘Doa blong Ol Man’, we oltaem ol king blong Juda* oli stap pas long hem, nao yu talemaot ol tok blong mi long ples ya, mo long ol narafala doa blong bigfala stonwol blong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go talemaot we Hae God i talem se, “King. Yu wetem ol haeman blong yu, mo yufala ya we i stap long Jerusalem, wetem yufala ya blong ol narafala ples long Juda, yufala evriwan we i stap kam insaed long ol doa ya, yufala i mas lesin long ol tok we mi mi talem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21-22</w:t>
      </w:r>
      <w:r>
        <w:rPr>
          <w:lang w:val="bi_VU" w:bidi="bi_VU"/>
        </w:rPr>
        <w:t xml:space="preserve"> Sipos yufala i wantem stap laef, be yufala i mas holem Sabat* dei i tabu, stret olsem we mi mi bin talem long ol bubu blong yufala bifo. Long dei ya, yufala i no mas wok. Yufala i no mas karem ol hevi samting blong yufala, mo taem yufala i kam insaed long ol doa blong stonwol blong taon ya, yufala i no mas karem hevi samting. Mo long dei ya, yufala i no mas kamaot long ol haos blong yufala, we yufala i karem hevi samting.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Bifo, ol bubu blong yufala oli no lesin long tok blong mi, mo oli no harem mi nating. Oli mekem stronghed, mo oli no save obei long mi, mo oli no rere nating blong lanem ol samting we mi mi stap tijim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“Yufala i mas obei long ol tok blong mi. Taem yufala i kam insaed long ol doa blong stonwol blong taon ya long Sabat dei, be yufala i no mas karem hevi samting. Yufala i mas holem dei ya i tabu, mo yufala i no mas mekem wok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yufala i obei long tok ya blong mi, yu wetem ol haeman blong yu, mo ol king we bambae oli kamaot biaen long yu, bambae yufala i save gohed blong kam insaed long ol doa blong stonwol blong taon ya, mo bambae yufala i karem sem paoa we King Deved bifo i gat. Yufala wetem ol narafala man long Jerusalem, mo ol narafala ples long Juda, bambae yufala i save gohed blong ron long ol kat blong yufala, mo long ol hos. Mo bigfala taon ya Jerusalem, oltaem nomo bambae i fulap long ol man,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man bambae oli kam long Jerusalem blong mekem wosip long mi. Bambae oli aot long ol taon blong Juda, mo long ol vilej klosap long Jerusalem, mo long distrik ya Benjamin,* mo long botom blong ol hil, mo long ples blong hil, mo long Juda long saot, oli kam. Mo taem oli kam long haos* blong mi, bambae oli karem ol anamol blong mekem sakrefaes ya we oli bonem i bon evriwan, mo ol narafala sakrefaes, mo presen long kakae blong garen,* mo insens,* mo ol presen blong talem tangkiu 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Yufala i mas obei long mi, mo yufala i mas holem Sabat dei i tabu. Bambae yufala i no mas karem hevi samting i kam insaed long Jerusalem long dei ya. Sipos yufala i no obei long ol tok ya blong mi, bambae bigfala faea i kam bonem taon ya Jerusalem, wetem ol bigfala doa blong stonwol blong hem, mo ol haos blong king, mo faea ya bambae i no gat man i save kilim i ded.”</w:t>
      </w:r>
      <w:r>
        <w:rPr>
          <w:lang w:val="bi_VU" w:bidi="bi_VU"/>
        </w:rPr>
      </w:r>
      <w:r>
        <w:rPr>
          <w:lang w:val="bi_VU" w:bidi="bi_VU"/>
        </w:rPr>
      </w:r>
    </w:p>
    <w:p>
      <w:pPr/>
      <w:r>
        <w:rPr>
          <w:lang w:val="bi_VU" w:bidi="bi_VU"/>
        </w:rPr>
      </w:r>
    </w:p>
    <w:p>
      <w:pPr>
        <w:pStyle w:val="Heading2"/>
      </w:pPr>
      <w:r>
        <w:rPr>
          <w:lang w:val="bi_VU" w:bidi="bi_VU"/>
        </w:rPr>
        <w:t>Jeremiah 18:1</w:t>
      </w:r>
      <w:r>
        <w:rPr>
          <w:lang w:val="bi_VU" w:bidi="bi_VU"/>
        </w:rPr>
      </w:r>
    </w:p>
    <w:p>
      <w:pPr/>
      <w:r>
        <w:rPr>
          <w:lang w:val="bi_VU" w:bidi="bi_VU"/>
        </w:rPr>
      </w:r>
      <w:r>
        <w:rPr>
          <w:vertAlign w:val="superscript"/>
          <w:lang w:val="bi_VU" w:bidi="bi_VU"/>
        </w:rPr>
        <w:t>1</w:t>
      </w:r>
      <w:r>
        <w:rPr>
          <w:lang w:val="bi_VU" w:bidi="bi_VU"/>
        </w:rPr>
        <w:t xml:space="preserve"> Nao Profet Jeremaea i talem se,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‘Jeremaea. Yu go long haos blong man ya blong wokem graonpot, mo taem yu stap long haos ya, bambae mi talemaot tok blong mi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Ale, mi go long haos ya, mo mi luk we man ya blong wokem graonpot i stap wokem graonpot long wil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stap luk, we taem wan graonpot we hem i stap wokem i kam nogud long han blong hem, hem i save yusum sem graon ya bakegen, blong wokem narafala samting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mi talemaot long ol man Jerusalem* mo ol narafala man Juda* we Hae God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?Weswe? ?Yufala i ting se mi mi no gat raet blong mekem long yufala olsem we man blong wokem graonpot ya i mekem long graon ya blong hem? Yufala i stap long han blong mi, stret olsem we graon blong wokem graonpot i stap long han blong man blong wokem graonpot.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samtaem mi mi talemaot long king blong wan narafala kantri, wetem ol haeman blong hem, mo ol narafala man blong hem, se mi bambae mi pulumaot olgeta long kantri blong olgeta, mo bambae mi brebrekemdaon ol taon blong olgeta, mo bambae mi spolem paoa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ol man blong kantri ya oli tanem tingting blong olgeta from ol rabis fasin blong olgeta, mi bambae mi no save mekem olsem we mi talem fastaem.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bakegen, sipos mi mi talem long wan king blong narafala kantri, wetem ol haeman blong hem, mo ol narafala man blong hem, we bambae mi wokemgud olgeta, mo mi stanemap olgeta blong oli kam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biaen, olgeta blong ples ya oli no moa save obei long mi, mo oli mekem ol rabis fasin bakegen, mi bambae mi no moa save mekem olsem we mi mi talem.’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mi gohed, mi talemaot long olgeta we Hae God i talem se, ‘From samting ya, mi mi stap mekem plan agens long yufala, mo mi rere blong panisim yufala. Yufala i mas lego ol rabis fasin blong yufala, mo yufala i mas mekem ol samting we i stret.’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olgeta oli talem se, ‘!Nogat! ?Bambae mifala i jenisim fasin blong mifala from wanem? Bambae mifala i gohed nomo blong mekem stronghed, mo blong mekem ol rabis fasin, olsem we mifala i wantem.’ ”</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Profet Jeremaea i talemaot we Hae God i talem se, “Ol man blong mi. From we yufala i tok olsem, yufala i traem go askem long ol man blong ol narafala kantri, se olgeta oli harem sam samting olsem samtaem, no nogat. Yufala ya i mekem wan samting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top blong ol bigbigfala hil blong Lebanon we oli ston nomo, oltaem nomo, sno* i stap long olgeta, mo ol springwota we oli kolkol gud, we oli kamaot long ol hil ya, oli no save drae samtaem,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yufala ya i no olsem nating, yufala i fogetem mi finis. Oltaem, yufala i stap bonem insens* long ol aedol, mo rod ya we i stret blong yufala i folem, oltaem nomo yufala i stap stambol long hem. Naoia, yufala i no moa stap folem ol rod ya blong fastaem, yufala i no moa folem rod nating, yufala i stap brekem bus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Yufala i mekem kantri ya i kam nogud olgeta, we ol man oli fraet long hem, mo bambae oli lukluk nogud long hem gogo i no save finis. Olgeta we bambae oli pas long ples ya, taem oli luk ol samting ya, bambae oli sek gud. Bambae oli sapraes tumas, we oli saksakem hed blong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mi letem ol enemi oli ronem yufala i go olbaot, olsem asis we iswin* i blu long hem, nao i smok i go olbaot. Taem ol trabol ya i kam kasem yufala, mi bambae mi tanem baksaed long yufala, mi no save givhan long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ol man oli talem se, “Olgeta. Yumi mas mekem wan samting agens long profet ya. Yumi no mas lesin long tok blong hem. Yumi mas mekem wan plan blong kilim hem i ded. Yumi gat ol pris* blong yumi oli stap, blong tijim yumi, mo yumi gat ol waes man oli stap, blong givim advaes long yumi. Mo yumi gat ol profet blong yumi tu oli stap, blong talemaot tok blong God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profet i prea, i talem se, “Hae God. Plis yu harem prea blong mi, mo yu lesin long ol tok ya we ol enemi ya blong mi oli stap talemaot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i olsem wanem? ?Mi mi stap mekem ol gudgudfala wok, be i stret blong oli mekem rabis plan agens long mi from ol samting ya? Naoia oli digim wan hol i stap rere finis, blong mi mi foldaon long hem. Plis yu no fogetem taem ya bifo, we mi mi kam prea long yu from olgeta, se bambae yu no kros, yu no mekem i strong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naoia, i gud yu mekem ol pikinini blong olgeta oli hanggri gogo oli ded from, mo yu letem ol enemi blong olgeta oli kam kilim olgeta oli ded. Plis yu mekem we ol woman oli lusum ol man blong olgeta wetem ol pikinini blong olgeta, mo yu mekem we ol man bambae oli ded long wan rabis sik, mo ol yang man bambae oli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Plis yu sanem wan kampani blong ol rabis man oli kam brebrekem ol haos blong olgeta, mo oli tekemaot olting blong olgeta. Yu mekem we bambae oli sek nomo long ol man ya, nao bambae oli fraet tumas, oli stap krae. Bambae yu mekem olsem long olgeta, from we oli digim wan hol blong mi mi foldaon long hem, mo oli putum ol trap blong kasem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Hae God, yu yu save finis ol rabis plan ya blong olgeta blong kilim mi mi ded. Plis yu no fogivim olgeta from ol rabis fasin ya blong olgeta, mo yu no tekemaot ol sin blong olgeta. Plis yu kros long olgeta, yu mekem we bambae ol enemi oli flatemgud olgeta long fes blong yu.”</w:t>
      </w:r>
      <w:r>
        <w:rPr>
          <w:lang w:val="bi_VU" w:bidi="bi_VU"/>
        </w:rPr>
      </w:r>
      <w:r>
        <w:rPr>
          <w:lang w:val="bi_VU" w:bidi="bi_VU"/>
        </w:rPr>
      </w:r>
    </w:p>
    <w:p>
      <w:pPr/>
      <w:r>
        <w:rPr>
          <w:lang w:val="bi_VU" w:bidi="bi_VU"/>
        </w:rPr>
      </w:r>
    </w:p>
    <w:p>
      <w:pPr>
        <w:pStyle w:val="Heading2"/>
      </w:pPr>
      <w:r>
        <w:rPr>
          <w:lang w:val="bi_VU" w:bidi="bi_VU"/>
        </w:rPr>
        <w:t>Jeremiah 19:1</w:t>
      </w:r>
      <w:r>
        <w:rPr>
          <w:lang w:val="bi_VU" w:bidi="bi_VU"/>
        </w:rPr>
      </w:r>
    </w:p>
    <w:p>
      <w:pPr/>
      <w:r>
        <w:rPr>
          <w:lang w:val="bi_VU" w:bidi="bi_VU"/>
        </w:rPr>
      </w:r>
      <w:r>
        <w:rPr>
          <w:vertAlign w:val="superscript"/>
          <w:lang w:val="bi_VU" w:bidi="bi_VU"/>
        </w:rPr>
        <w:t>1</w:t>
      </w:r>
      <w:r>
        <w:rPr>
          <w:lang w:val="bi_VU" w:bidi="bi_VU"/>
        </w:rPr>
        <w:t xml:space="preserve"> Nao Hae God i talem long profet se, “Jeremaea. Yu go pem wan graonpot, mo yu tekem sam elda,* mo sam pris* we oli pris longtaem finis,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yufala i gotru long doa* blong bigfala stonwol blong taon ya, we nem blong hem, ‘Doa blong Graonpot we i Brobrok’, klosap long krik ya Hinom. Yufala i go long krik ya, mo taem yufala i kasem ples ya, bambae yu talemaot long olgeta, ol tok we mi bambae mi givim long yu.” Ale, profet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oli kasem ples ya, Hae God i toktok long profet, nao hem i talemaot we Hae God i talem se, “Ol king blong Juda* mo ol man Jerusalem.* Mi mi gat olgeta paoa, mo mi mi God blong yufala. Yufala i lesin long ol samting we mi bambae mi talem long yufala. I no longtaem, bambae mi mi mekem bigfala trabol i kam kasem ples ya blong yufala, mo olgeta we oli harem nius ya, hed blong olgeta bambae i raon from.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mekem ol samting ya, from we yufala i lego mi finis, mo yufala i spolemgud ples ya, long fasin we yufala i stap mekem sakrefaes long ol narafala god. Ol god ya, yufala wetem ol bubu blong yufala bifo, mo ol king blong yufala, yufala evriwan i no save olgeta nating. Ples ya i fulap gud long blad blong ol stret man, we yufala i stap kilim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yufala i wokem ol olta blong god ya Bal,* blong bonem ol pikinini blong yufala long olgeta, blong mekem sakrefaes long hem. Be mi mi no talem long yufala blong yufala i mekem olsem, mo tingting ya i no kamaot 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from samting ya, i gat taem i stap kam we ol man bambae oli no moa singaot ples ya se Tofet, no krik ya Hinom. Be bambae oli putum nem blong hem, se ‘Krik blong Kilim Man 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stret long ples ya, mi bambae mi spolem ol plan ya blong yufala. Bambae mi mekem we ol enemi blong yufala oli kam faet long yufala, oli kilim yufala i ded. Mo ol dedbodi blong yufala, bambae mi letem olgeta oli stap olbaot nomo, blong ol pijin mo ol wael anamol oli kakae.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bambae mi mekem we bigfala trabol i kam kasem yufala, we bambae i flatemgud taon ya blong yufala. Mo olgeta we bambae oli kam pas long ples ya, taem oli luk, bambae oli sek mo oli sapraes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enemi bambae oli raonemgud taon ya, blong kilim yufala. Trabol ya bambae i nogud olgeta, nao bambae yufala i no moa save gat rod blong go afsaed. Nao from samting ya, bambae yufala i stap hanggri gogo, yufala i kakae yufala bakegen, mo nating we ol pikinini blong yufala, be bambae yufala i kakae olgeta tu.”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talem long profet, blong hem i stanap long fes blong ol man ya we oli bin kam wetem hem, i sakem graonpot ya i go long graon blong smasem.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profet i mekem olsem, mo i talemaot we Hae God i talem se, “Olgeta. Bambae mi brebrekem taon ya, mo mi spolem yufala stret olsem graonpot ya, we neva man bambae i save joenem i go wanples bakegen. Ol man bambae oli stap yusum ples ya Tofet blong berem ol dedman blong olgeta long hem, from we bambae i no moa gat ples bakegen blong berem ol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mi talem stret long yufala, mi bambae mi spolem yufala wetem taon ya, nao bambae hem i kam olsem ples ya Tofet.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haos blong yufala long Jerusalem, wetem ol haos blong king, oli gat flat ruf* blong olgeta, mo oltaem, yufala i stap go stanap long ples ya, blong bonem insens* blong mekem wosip long ol sta, mo yufala i stap kafsaedem waen i go long olta long ples ya blong ona long ol narafala god. Be mi bambae mi mekem ol ruf ya evriwan oli doti long fes blong mi, stret olsem ples ya Tofet.”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biaen long ol samting ya, profet i aot long ples ya Tofet, i go long haos* blong God, i stanap long yad blong hem, nao i talemaot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we Hae God i talem se, “Mi mi gat olgeta paoa, mo mi God blong yufala. Mo mi bambae mi panisim yufala evriwan long taon ya, wetem ol man long olgeta taon we oli stap klosap long ples ya, stret olsem we mi mi talem, from we yufala i stronghed tumas, mo yufala i no save lesin nating long ol tok blong mi.”</w:t>
      </w:r>
      <w:r>
        <w:rPr>
          <w:lang w:val="bi_VU" w:bidi="bi_VU"/>
        </w:rPr>
      </w:r>
      <w:r>
        <w:rPr>
          <w:lang w:val="bi_VU" w:bidi="bi_VU"/>
        </w:rPr>
      </w:r>
    </w:p>
    <w:p>
      <w:pPr/>
      <w:r>
        <w:rPr>
          <w:lang w:val="bi_VU" w:bidi="bi_VU"/>
        </w:rPr>
      </w:r>
    </w:p>
    <w:p>
      <w:pPr>
        <w:pStyle w:val="Heading2"/>
      </w:pPr>
      <w:r>
        <w:rPr>
          <w:lang w:val="bi_VU" w:bidi="bi_VU"/>
        </w:rPr>
        <w:t>Jeremiah 20:1</w:t>
      </w:r>
      <w:r>
        <w:rPr>
          <w:lang w:val="bi_VU" w:bidi="bi_VU"/>
        </w:rPr>
      </w:r>
    </w:p>
    <w:p>
      <w:pPr/>
      <w:r>
        <w:rPr>
          <w:lang w:val="bi_VU" w:bidi="bi_VU"/>
        </w:rPr>
      </w:r>
      <w:r>
        <w:rPr>
          <w:vertAlign w:val="superscript"/>
          <w:lang w:val="bi_VU" w:bidi="bi_VU"/>
        </w:rPr>
        <w:t>1</w:t>
      </w:r>
      <w:r>
        <w:rPr>
          <w:lang w:val="bi_VU" w:bidi="bi_VU"/>
        </w:rPr>
        <w:t xml:space="preserve"> Nao long taem ya, pris* ya Pasuru we papa blong hem Ime, hem i lida blong ol gad long haos* blong Hae God, mo hem i stap lesin long ol tok we Profet Jeremaea i talemaot.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givim tok long ol man blong hem blong oli wipim profet ya, nao olgeta oli wipim hem, mo oli fasemtaet hem long yad blong haos ya, klosap long doa ya blong yad antap, we nem blong hem, Doa blong Benjamin.*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nekis dei, taem Pasuru i letem profet i go fri, profet i talem long hem se, “Pasuru. Hae God i no putum nem blong yu, se ‘Pasuru,’ hem i putum nem blong yu, se ‘Mama blong fraet.’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talem se, ‘Mi bambae mi mekem we yu yu fraet we yu fraet, mo bambae yu mekem ol fren blong yu tu oli fraet we i fraet, nao bambae yu yu luk we ol enemi oli kam kilim olgeta evriwan oli ded long faet. Bambae mi putum yufala ol man Juda* evriwan long han blong king blong Babilonia, nao bambae hem i kilim sam long yufala oli ded, mo yufala we i stap laef, bambae hem i tekemaot yufala i go wok slef* long kantri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bambae mi mekem ol enemi blong yufala oli kam tekemaot olgeta samting we yufala i gat, wetem ol gudgudfala samting long ples ya, mo olgeta samting we i mekem yufala i rijman, mo ol gudgudfala samting blong ol king blong Juda, nao bambae oli karemaot olgeta samting ya evriwan i go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yu Pasuru, ol enemi bambae oli holem yu wetem ol famle blong yu, oli tekem yufala i go long Babilonia. Mo yufala, wetem ol fren blong yu we oltaem yu stap giaman long olgeta, bambae yufala evriwan i ded, mo bambae oli berem yufala longwe.’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Profet Jeremaea i prea, i talem se, “Hae God. Mi mi mekem olsem we yu yu talem, be mi luk we yu yu trikim mi nomo. Yu yu strong moa winim mi, mo paoa blong yu i winim mi finis. Olgeta man oli stap jikim mi, oltaem nomo oli stap laf nogud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“Oltaem, taem mi talemaot tok blong yu, be mi mi mas singaot bigwan se, ‘!Faet i stap kam! !Bambae oli spolemgud yumi ya!’ Hae God, oltaem nomo oli stap mekfani long mi, mo oli stap tok nogud long mi, from we mi mi stap talemaot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mi talem se, ‘Naoia bambae mi fogetem Hae God mi no moa talemaot nem blong hem,’ be taem mi talem olsem, ol tok blong yu i stap bon olsem faea insaed long tingting blong mi. Mi mi traem holem blong mi no talemaot, be mi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harem ol man oli stap tok smosmol se, ‘Naoia profet ya i mekem olgeta man long evri ples oli stap fraet tumas. Yumi mas go ripotem hem long ol haeman.’ Ol besfren blong mi nomo, be oli stap wet blong luk we mi mi kasem trabol, mi foldaon. Oli stap talem se, ‘Sipos yumi save trikim hem, bambae hem i foldaon, nao rabis fasin ya blong hem, bambae yumi save givimbak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Hae God, oltaem yu stap givhan long mi, olsem wan strong man blong faet. Olgeta we oli stap ronem mi, bambae oli no save winim mi. Oltaem nomo, bambae oli sem gogo i no save finis, from we oli no save win nating, mo sem ya blong olgeta, bambae ol man oli no save fogetem samtaem.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yu yu gat olgeta paoa, mo yu stap traem ol man long fasin we i stret, from we yu yu savegud tingting blong olgeta. Naoia mi mi wantem luk we yu yu givim panis long olgeta we oli stap mekem i nogud tumas long mi, from we mi mi putum olgeta trabol ya blong mi long han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Oltaem mifala i stap presem yu, mifala i stap singsing blong leftemap nem blong yu. Oltaem yu stap tekemaot mifala long han blong ol man nogud, yu stap sevem mifala.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Sipos yu bin singaot* trabol i kam long dei ya we mi mi bon long hem, mo yu no moa tingbaot taem ya we mama blong mi i bonem mi long hem,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man we i karem nius i kam long papa blong mi se, ‘!Pikinini blong yu i bon finis! !Hem i wan boe!’, hem i mekem papa blong mi i glad tumas. Be long taem ya, sipos yu bin singaot trabol i kam long man ya,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Sipos yu bin spolem man ya, olsem we yu spolemgud ol taon ya, we yu no gat sore nating long olgeta, bambae i moa gud. Man olsem, sipos yu bin mekem we evri moning, hem i stap harem krae blong ol man we oli stap harem nogud, mo long medel dei, hem i stap harem noes blong bigfala faet we i stap kam,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hem i bin kilim mi mi ded, long taem ya we mi mi no bon yet, nao bel blong mama blong mi i kam beregraon blong mi,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?From wanem mama blong mi i bonem mi? Ating hem i bonem mi nomo blong mi stap kasem ol trabol ya, mo blong mi stap harem nogud, gogo laef blong mi i finis, we mi mi sem gud.”</w:t>
      </w:r>
      <w:r>
        <w:rPr>
          <w:lang w:val="bi_VU" w:bidi="bi_VU"/>
        </w:rPr>
      </w:r>
      <w:r>
        <w:rPr>
          <w:lang w:val="bi_VU" w:bidi="bi_VU"/>
        </w:rPr>
      </w:r>
    </w:p>
    <w:p>
      <w:pPr/>
      <w:r>
        <w:rPr>
          <w:lang w:val="bi_VU" w:bidi="bi_VU"/>
        </w:rPr>
      </w:r>
    </w:p>
    <w:p>
      <w:pPr>
        <w:pStyle w:val="Heading2"/>
      </w:pPr>
      <w:r>
        <w:rPr>
          <w:lang w:val="bi_VU" w:bidi="bi_VU"/>
        </w:rPr>
        <w:t>Jeremiah 21:1</w:t>
      </w:r>
      <w:r>
        <w:rPr>
          <w:lang w:val="bi_VU" w:bidi="bi_VU"/>
        </w:rPr>
      </w:r>
    </w:p>
    <w:p>
      <w:pPr/>
      <w:r>
        <w:rPr>
          <w:lang w:val="bi_VU" w:bidi="bi_VU"/>
        </w:rPr>
      </w:r>
      <w:r>
        <w:rPr>
          <w:vertAlign w:val="superscript"/>
          <w:lang w:val="bi_VU" w:bidi="bi_VU"/>
        </w:rPr>
        <w:t>1</w:t>
      </w:r>
      <w:r>
        <w:rPr>
          <w:lang w:val="bi_VU" w:bidi="bi_VU"/>
        </w:rPr>
        <w:t xml:space="preserve"> Long taem ya we King Jedekia i king blong Juda,* hem i sanem Pasuru, we papa blong hem Malkia, mo Sefanaea we i pris,* we papa blong hem Mahasea, blong tufala i go talemaot tingting blong hem long Profet Jeremaea.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tufala i talemaot we hem i talem se, “Mi mi wantem blong yu prea long Hae God, blong hem i sevem yumi, from we King Nebukadnesa, king blong Babilonia wetem ol soldia blong hem oli kam hivap raon long taon ya blong yumi finis, oli stap faet long yumi. Sipos yu mekem olsem, maet Hae God bambae i mekem merikel blong blokemgud yumi, olsem we hem i stap mekem bifo, nao bambae i mekem king ya i tanemraon, i gobak.”</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i talem long tufala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blong tufala i go talemaot long hem, we Hae God i talem se, “King Jedekia, mi mi God blong yufala ol laen* blong Isrel,* be bambae mi flatem ol soldia blong yu, we oli stap faet agens long king ya blong Babilonia wetem ol soldia blong hem. Bambae mi pulum ol soldia blong yu oli kambak, oli hivap long medel blong taon ya, wetem ol samting blong faet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kros finis long yufala, mo bambae mi faet agens long yufala long fulpaoa blong mi, from we mi kros tumas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mi kilim yufala evriwan long taon ya i ded. Yufala wetem ol anamol blong yufala, bambae yufala evriwan i ded long wan rabis sik.</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yu wetem ol haeman blong yu, mo ol narafala man we oli no ded long faet ya, no long hanggri, no long sik ya, bambae mi mi letem yufala i go long han blong king ya wetem ol soldia blong hem, we oli wantem kilim yufala, mo hem bambae i kilim yufala evriwan i ded. Hem i no save letem wan long yufala i stap laef. Hem i no save gat sore long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Hae God i toktok long profet, blong i go talemaot long ol man we hem i talem se, “Olgeta. Mi mi Hae God, mo yufala evriwan i mas lesin. Naoia i gat tu rod i stap, we wan i rod blong laef, mo narawan i rod blong ded. Be yufala nomo i mas jusumaot rod we yufala i wantem.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man i wantem laef, ale hem i mas letem hem i go long han blong ol man Babilonia ya we oli stap hivap raon long taon ya, nao bambae hem i no save ded, bambae i stap laef. Be sipos man i wantem ded, ale, hem i no go, i stap nomo long taon ya, nao bambae hem i ded long han blong ol enemi ya, no long hanggri, no long sik.</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talem finis, se bambae mi no save sevem taon ya, bambae mi spolem. Bambae mi letem i go long han blong king ya, blong i putum faea long hem, i bonem i bon evriwan.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Nao Hae God i talem long Profet Jeremaea, blong i go talemaot tok blong hem long king blong Juda* wetem ol pikinini blong hem, we olgeta oli laen blong King Deved bifo. Nao hem i go talemaot long olgeta we Hae God i talem se, “Olgeta. Mi mi Hae God, mo yufala i mas lesin gud long tok blong mi. Evri dei, taem yufala i mekem kot, yufala i mas jajem man long stret fasin. Sipos wan man nogud i stap spolem narafala man blong stil long hem, be yufala i mas tekemaot hem long han blong man nogud ya. Sipos yufala i no mekem olsem, ol rabis fasin ya blong yufala bambae i mekem mi mi kros tumas, we kros blong mi bambae i bon olsem faea, we man i no naf blong kilim.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Taon ya Jerusalem* i stap antap long wan hil we i hae moa long ol ples raonabaot long hem. Hem i wan strong sefples, we i stap long medel blong bigfala levelples. Mo yufala i stap tok flas, se bambae i no gat man we i naf blong kam mekem faet long yufala, mo blong kam insaed long ples blong yufala. Be mi nao, bambae mi kam faet agens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mi panisim yufala from ol samting nogud ya we yufala i stap mekem. Bambae mi bonem haos ya blong yufala, wetem evri samting we i stap klosap long hem.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Hae God i talem long Profet Jeremaea blong i go talemaot tok blong hem long king blong Juda,* wetem ol haeman blong hem, mo ol narafala man long Jerusalem.* Nao hem i go talemaot we Hae God i talem se, “Olgeta. Mi mi Hae God, mo yufala i mas lesin gud long tok blong mi. Oltaem, taem yufala i mekem kot, yufala i mas jajem man long stret fasin, mo yufala i mas mekem i gud long olgeta man. Sipos wan man nogud i stap spolem narafala man blong stil long hem, be yufala i mas tekemaot hem long han blong man nogud ya. Yufala i no mas mekem i strong long ol strenja, mo long olgeta we papa blong olgeta i ded, mo long ol wido. Ples ya i ples blong mi, mo long ples ya, yufala i no mas kilim man we i no mekem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King, sipos yufala i obei long tok blong mi, yu wetem ol haeman blong yu, mo ol king we bambae oli kamaot biaen long yu, bambae yufala i save gohed blong pas long ol doa blong yad blong haos blong yu, mo bambae yufala i karem sem paoa we King Deved bifo i gat. Yufala wetem ol haeman blong yufala, mo ol narafala man blong yufala, bambae yufala i stap go afsaed mo yufala i stap kam insaed long yad ya, long ol kat mo long ol hos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sipos yufala i no obei long ol tok ya blong mi, mi mi mekem strong promes long yufala, se bambae mi mekem haos ya blong yu i foldaon i kam nogud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“King, mi mi luk we haos blong yufala ol king blong Juda, hem i naes tumas, i stret olsem ples ya Gilead, mo ol hil long Lebanon we oli naes tumas. Be nating we i gudfala, mo i naes tumas olsem, be bambae mi mekem i kam olsem draeples, we i no moa gat man i save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mi sanem ol man i kam spolem haos ya. Bambae oli karem ol akis, oli kam katemdaon ol gudgudfala pos ya we oli wokem long sida,* mo oli sakem long faea.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biaen, bambae ol man blong ol narafala kantri we oli pas long ples ya, bambae oli asaskem long olgeta se, ‘?From wanem Hae God, i spolem gudfala taon ya olsem?’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bambae oli talem se, ‘Hem i God blong olgeta, be hem i mekem olsem, from we oli girap, oli tanem baksaed long promes we hem i mekem wetem olgeta, nao oli go mekem wosip long ol narafala god, mo oli stap mekem wok blong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Jeremaea i talem se, “Ol man Juda,* i nogud yufala i harem nogud from King Josaea, mo yufala i krae from we hem i ded. I moa gud yufala i krae we i krae bigwan from Joahas pikinini blong hem, from we ol enemi oli kam tekemaot hem finis, mo bambae hem i no moa save kambak bakegen. Ples ya we hem i bon long hem, neva bambae hem i save luk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profet i talemaot we Hae God i tokbaot King Joahas ya we i tekem ples blong papa blong hem, i kam king blong Juda. Hem i talem se, “Man ya, oli tekemaot hem long ples ya finis, mo neva bambae hem i save kambak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hem i ded long ples ya we oli tekem hem i go long hem, mo bambae hem i no moa save kambak blong luk kantri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Bakegen Profet Jeremaea i talemaot we Hae God i tokbaot King Jehoeakim, we i king blong Juda,* mo we papa blong hem King Josaea, i talem se, “King. Sore tumas long man ya we hem i stap ravem ol man blong i wokem haos blong hem, mo i stap mekem haos blong hem i kam bigwan, be i mekem long rod blong stil. Ol man ples blong hem oli stap wok blong hem, be hem i no stap pem olgeta, oli no kasem pei nating from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Sore tumas long man ya we hem i stap talem se, ‘Bambae mi mi wokem wan bigfala storihaos blong mi we ol rum blong hem antap bambae oli bigbigwan.’ Nao hem i wokem haos ya, mo i mekem ol windo blong hem oli bigbigwan, mo i flasem haos ya long ol plang we oli wokem long sida,* mo i pentem i red.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King. ?Sipos yu wokem wan gudfala haos olsem long sida, mo yu mekem i flas moa winim ol narafala haos, be yu ting se hemia i save mekem yu yu hae moa long ol narafala king? Papa blong yu, oltaem nomo, hem i stap harem gud long laef blong hem. Oltaem, hem i stap mekem i stret long ol narafala man, mo i stap mekem i gud long olgeta. Mo oltaem hem i stap win long evri samting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hem i jajem ol puaman, hem i stap mekem i stret long olgeta, nao oltaem, laef blong hem i stap gud. Fasin ya i soemaot we hem i save mi we mi mi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yu yu stap tingbaot ol samting ya nomo we i blong givhan long yu. Yu yu stap kilim ol stret man oli ded, mo yu stap mekem i strong tumas long ol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“King. Sipos yu yu ded, bambae i no gat man i krae long yu. Bambae oli no save talem se, ‘!Sore tumas! Yu yu wan gudfala brata blong mifala, be samting ya i nogud we i nogud.’ Ol man bambae oli no save harem nogud, mo oli no save krae long yu se, ‘Yu yu masta blong mifala, yu yu king blong mifala, be sore tumas we yu yu lus.’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oli pulum dedbodi blong yu i go afsaed long Jerusalem,* olsem we oli pulum wan dongki we i ded, i go afsaed blong oli sakem. Long fasin ya bambae oli soemaot we oli no ona long yu nating.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Profet Jeremaea i talemaot we Hae God i talem se, “Ol man Jerusalem.* Yufala i go long Lebanon, yufala i singaot bigwan. Yufala i go long distrik ya Basan, yufala krae blong ol man oli harem. Yufala i go stanap long ol hil ya long Moab, yufala i singaot i go longwe, from we naoia, ol fren blong yufala oli lus finis.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Bifo, taem we yufala i gat plante samting, mi mi stap toktok long yufala, be yufala i no wantem lesin long mi nating. Oltaem long laef blong yufala, yufala i stap mekem fasin ya we yufala i no wantem obei 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lida blong yufala, bambae ol enemi blong yufala oli kam karemaot olgeta i go, olsem ol doti we win i blu long hem, i karem i go olbaot. Bambae oli tekemaot ol fren blong yufala i gowe, blong oli go wok slef* long narafala kantri. Bambae ol man oli lukluk nogud long yufala, mo bambae yufala i sem tumas from olgeta samting nogud we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Naoia yufala i stap spel gud long ol gudgudfala haos blong yufala we yufala i wokem long sida* ya we i kam long Lebanon, be sore tumas long yufala. Sipos trabol i kasem yufala, bambae yufala i harem nogud we i nogud, olsem woman we i stap harem nogud blong bonem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24-25</w:t>
      </w:r>
      <w:r>
        <w:rPr>
          <w:lang w:val="bi_VU" w:bidi="bi_VU"/>
        </w:rPr>
        <w:t xml:space="preserve"> Nao Profet Jeremaea i talemaot we Hae God i tok long King Jehoeakin, we i king blong Juda,* mo we papa blong hem King Jehoeakim, i talem se, “King. Mi mi Hae God, mo mi laef, mi stap we mi stap. Mo naoia, mi mi promes long nem blong mi, se nating we yu yu olsem wan ring we i stap long fingga blong raet han blong mi, we hem i saen blong nem blong mi, be mi bambae mi sakemaot yu. Bambae mi putum yu long han blong ol man ya we yu yu fraet tumas long olgeta, we oli wantem kilim yu yu ded. Bambae mi letem King Nebukadnesa we i king blong Babilonia, wetem ol soldia blong hem, oli kam holem yu.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mi mekem we yu wetem mama blong yu, yutufala i go wok slef* long kantri blong olgeta. Bambae yutufala i go stap long kantri ya we yutufala i no bon long hem, mo bambae yutufala i ded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yutufala i wantem tumas blong luk ples blong yutufala bakegen, be neva bambae yutufala i save kambak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profet i prea long Hae God, i talem se, “Hae God. ?Olsem wanem long King Jehoeakin ya? ?Hem i olsem wan graonpot we i brobrok, we man i no moa wantem, i sakem i go? ?From wanem bambae ol enemi ya oli kam tekemaot hem wetem ol pikinini blong hem oli go wok slef long kantri ya we oli no save nating?”</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hem i krae, i talem se, “O, kantri blong mi, kantri blong mi, kantri blong mi. !Sore tumas long yu! Yu harem tok ya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Hem i talem se, ‘Panis we man ya bambae i kasem, hem bambae i lusum olgeta pikinini blong hem. Bambae i no moa gat wan long ol pikinini blong hem i kam king, i rul long Juda olsem King Deved, olfala bubu ya blong yufala bifo. Bambae hem i no save win long wan samting nating.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Bakegen Profet Jeremaea i talem se, “Olgeta. Yumi ol laen* blong Isrel,* mo Hae God i God blong yumi, mo hem i tok agens long ol lida we wok blong olgeta i blong lukaot long ol man blong hem. Hem i talem se, ‘!Ol lida! !Sore tumas long yufala! !Yufala i stap spolem ol man blong mi! Yufala i no stap lukaot gud nating long ol man blong mi, yufala i stap ronemaot olgeta, yufala i mekem olgeta oli go olbaot long evri ples. Mi bambae mi givim panis long yufala we i nogud we i nogud, from ol rabis fasin ya we yufala i stap mekem.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 ‘Be ol narafala man blong mi we mi letem olgeta oli stap olbaot long ol narafala kantri, mi bambae mi tekem olgeta oli kam wanples, mo bambae mi tekem olgeta i kambak long stret ples blong olgeta bakegen. Nao long ples ya, bambae olgeta oli stap gud, oli gat ol pikinini blong olgeta, mo bambae oli kam plante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bambae mi mi jusumaot sam lida blong olgeta, blong oli stap lukaot long olgeta. Nao ol man blong mi bambae oli no moa save fraet, mo tingting blong olgeta i no moa save foldaon. Mo bambae i no gat wan long olgeta i lus.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 ‘Ol man Juda.* I gat taem i stap kam, we mi bambae mi jusumaot wan king we fasin blong hem i stret olgeta. Hem bambae i kamaot biaen long King Deved ya bifo, mo bambae hem i waes, mo i jajem ol man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hem i kam king, bambae yufala i stap gud, yufala i gat pis. Mo nem blong hem, bambae oli talem se “Hae God i Stamba blong Stret Fasin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 ‘I gat dei i stap kam we man bambae i no moa talem se, “Hae God i laef, i stap we i stap, mo long fes blong hem, mi mi talem tru long yufala, se hem nao i tekemaot ol bubu blong yumi long Ijip bifo.”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man i talem se, “Hae God i laef, i stap we i stap, mo long fes blong hem, mi mi talem tru long yufala, se hem nao i tekemaot ol man blong hem long kantri ya long not, mo long ol narafala kantri we hem i mekem olgeta oli go stap olbaot long hem, nao i tekem olgeta oli kambak long kantri blong yumi bakegen.” Mo bambae oli stap gud long kantri ya blong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Profet Jeremaea i talem se, “Olgeta. Mi mi harem nogud tumas, tingting blong mi i foldaon olgeta, mo mi seksek tumas from. Taem mi stap tingbaot Hae God, mo tabu tok blong hem, mi harem se mi no moa save stanap, mi olsem man we i dring waen gogo i fuldrong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harem olsem, from we olgeta ples long wol ya i fulap gud long ol man we tingting blong olgeta i no stap strong nating long Hae God. Laef blong olgeta i no stret nating, mo oli stap yusum paoa blong olgeta long ol fasin we i no stret. Hae God i putum strong tok blong hem finis long graon ya, nao from samting ya, i no gat wan samting i save gru, ol gudfala gras oli drae evriwan.”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profet i talemaot we Hae God i tok agens long ol profet, i talem se, “!Ol profet mo ol pris*! !Yufala i no save mi nating! !Mi mi faenemaot yufala finis! Yufala i stap mekem ol rabis fasin long haos* blong mi stret.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rod we yufala i stap wokbaot long hem, bambae oli tudak olgeta, mo bambae oli glis we i glis. Bambae mi mi mekem yufala i stambol, yufala i foldaon. Mo mi bambae mi letem bigfala trabol i kam kasem yufala. Mi mi makem wan dei finis we bambae mi panisim yufala long hem.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mi luk finis ol sin blong ol profet blong Sameria.* Bifo, oli stap talemaot tok blong olgeta long nem blong god ya Bal,* mo oli stap lidim ol man blong mi oli go long rod blong lus.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mi luk we yufala ol profet long Jerusalem* yufala i mekem ol samting we i nogud moa, winim ol narafala profet ya. Yufala i stap mekem fasin nogud wetem woman, mo yufala i stap giaman olwe. Yufala i stap givhan long ol man, blong oli mekem ol samting nogud, nao ol man ya oli no lego ol rabis fasin ya we oli stap mekem. Mi mi luk finis we fasin blong yufala i no stret nating, yufala i sem mak nomo long ol man Sodom mo ol man Gomora bifo.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mi Hae God, mi gat olgeta paoa, mo from ol samting ya we yufala ol profet i stap mekem, mi mi talem long yufala se bambae mi mi tekem ol kakae we i konkon, mi givim long yufala blong yufala i kakae, mo bambae mi givim wota we i gat posen long hem blong yufala i dring. Bambae mi mekem olsem, from we yufala i mekem ples i fulap gud long ol rabis fasin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profet i talem se, “Ol man Jerusalem. Hae God i gat olgeta paoa, mo hem i talem long yufala se, ‘Yufala i no mas lesin long ol tok blong ol profet ya. Oli stap talem ol giaman toktok long yufala, nao yufala i putum tingting blong yufala i stap strong long hem. Be ol samting we oli stap talem long yufala, oli kamaot long hed blong olgeta nomo, mi mi no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Oli stap switim olgeta ya we oli no wantem harem mi se, “Evri samting bambae i oraet nomo long yufala.” Mo oli stap toktok long olgeta ya we oli stronghed, oli wantem folem tingting blong olgeta nomo, oli talem se, “Bambae trabol i no save kasem yufala.” Be olgeta ya oli giaman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profet ya oli no save nating tingting blong Hae God. I no gat wan long olgeta nating we hem i harem save mining blong toktok blong hem, no i glad blong folem ol samting we hem i talemaot.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Hae God i kros tumas long olgeta ya we fasin blong olgeta i no stret. Kros blong hem i strong tumas, i olsem solwota we i raf, mo i strong olsem hariken.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kros ya blong hem i stap gogo kasem we hem i finisim olgeta samting we hem i wantem mekem. Mo i gat taem i stap kam we bambae yufala i savegud mining blong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Hae God i talem se, ‘Ol profet ya, mi mi no sanem olgeta, oli jes go long tingting blong olgeta nomo. Mi mi no givim tok long olgeta blong oli kam talemaot, olgeta oli stap talemaot tok blong olgeta nomo long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Sipos oli save tingting blong mi, bambae oli save talemaot ol tok blong mi long ol man blong mi, nao bambae olgeta ya oli save tanem tingting blong olgeta from ol sin blong olgeta, mo oli save lego ol rabis fasin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 ‘Mi mi no olsem ol god ya we oli save stap long wan ples nomo, mi mi save stap long evri ples wantaem.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no gat man i save haed, we mi mi no save luk hem. Yufala i mas save se long olgeta ples long heven mo long wol ya, be mi mi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Olgeta samting we ol profet ya oli stap talem, be mi mi save evriwan finis. Oli stap yusum nem blong mi blong talem ol giaman toktok, mo oli stap giaman se mi mi stap toktok long olgeta long ol drim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profet ya oli stap giaman long ol man blong mi long ol samting ya we olgeta nomo oli talem. ?Be bambae oli stap mekem olsem gogo kasem wetaem?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Oli stap ting se ol drim ya blong olgeta we oli stap talemaot long ol man blong mi, bambae i mekem olgeta oli fogetem mi, olsem we ol bubu blong olgeta bifo oli fogetem mi, nao oli go mekem wosip long god ya Bal.</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wan profet i drim, hem i mas talem se samting ya i drim nomo. Be profet we i harem tok blong mi, hem i mas go talemaot stret tok ya, we mi mi givim long hem. ?Kakae blong wit* mo stik blong hem, be wanem i gud moa? ?Stik blong hem, no kakae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Tok blong mi i olsem faea, mo i olsem bigfala lamas we i save brebrekem ol bigbigfala ston long ol smosmol pis.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 mi Hae God, mo yufala i man blong mi. Mo from samting ya, yufala i mas lesin gud long tok blong mi. Mi mi agens long ol profet ya we wan i harem tok blong narawan, wan i harem tok blong narawan, nao oli go stap taltalemaot ol tok ya, se i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Olgeta ya oli stap talemaot tok blong olgeta nomo, be oli stap talem se i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oli stap talemaot ol drim blong olgeta we i fulap long ol giaman toktok, mo long ol tok flas blong olgeta, mo ol drim ya oli stap lidim yufala i go long rod blong lus. Ol man ya, mi mi no sanem olgeta i kam, mo mi no talem ol tok ya long olgeta blong oli talemaot. Ol profet ya oli no save givhan nating long yufala.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Hae God i talem long Profet Jeremaea se, “Sipos wan man, no wan profet, no wan pris* i kam askem long yu se, ‘?Hevi samting we Hae God i talemaot, i olsem wanem?’ bambae yu talem long hem se, ‘!Hevi samting we i mekem hem i harem nogud tumas, yufala nao! Mo bambae i no longtaem, hem i sakemaot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profet i talemaot we Hae God i talem se, “Olgeta. Sipos wan man, no wan profet no wan pris, i stap talem se, ‘Hemia hevi samting we Hae God i talemaot,’ bambae mi mi givim panis long hem mo long ol famle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Be i moa gud we yufala i stap asaskem long ol fren blong yufala no long ol famle blong yufala, se, ‘?Wanem ansa we Hae God i givim?’ no ‘?Hem i talem wanem?’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Yufala i no mas yusum tok ya bakegen se, ‘Hemia hevi samting we Hae God i talemaot,’ from we sipos man i talem olsem, bambae mi mi tanem ol tok blong mi i kam wan hevi samting long laef blong hem. Mi mi Hae God, mi God blong yufala, mi laef mi stap we mi stap, mo mi mi gat olgeta paoa, be ol man ya oli tekem ol tok blong mi oli tanem i kam narafala.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Rod blong go askem samting long wan profet i olsem se, ‘?Wanem ansa we Hae God i givim long yu?’ no ‘?Hem i talem wanem?’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sipos yufala i no obei long tok blong mi, mo yufala i talem tok ya se, ‘Hemia hevi samting we Hae God i talemaot,’</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bambae mi holem yufala, mi sakemaot yufala i gowe long fes blong mi. Taon ya we mi mi bin givim long ol bubu blong yufala bifo, bambae mi putum long han blong ol enemi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Bambae mi letem ol enemi ya oli lukluk nogud long yufala, mo bambae yufala i stap sem, gogo i no save finis, mo sem ya, bambae yufala i no save fogetem samtaem.”</w:t>
      </w:r>
      <w:r>
        <w:rPr>
          <w:lang w:val="bi_VU" w:bidi="bi_VU"/>
        </w:rPr>
      </w:r>
      <w:r>
        <w:rPr>
          <w:lang w:val="bi_VU" w:bidi="bi_VU"/>
        </w:rPr>
      </w:r>
    </w:p>
    <w:p>
      <w:pPr/>
      <w:r>
        <w:rPr>
          <w:lang w:val="bi_VU" w:bidi="bi_VU"/>
        </w:rPr>
      </w:r>
    </w:p>
    <w:p>
      <w:pPr>
        <w:pStyle w:val="Heading2"/>
      </w:pPr>
      <w:r>
        <w:rPr>
          <w:lang w:val="bi_VU" w:bidi="bi_VU"/>
        </w:rPr>
        <w:t>Jeremiah 24:1</w:t>
      </w:r>
      <w:r>
        <w:rPr>
          <w:lang w:val="bi_VU" w:bidi="bi_VU"/>
        </w:rPr>
      </w:r>
    </w:p>
    <w:p>
      <w:pPr/>
      <w:r>
        <w:rPr>
          <w:lang w:val="bi_VU" w:bidi="bi_VU"/>
        </w:rPr>
      </w:r>
      <w:r>
        <w:rPr>
          <w:vertAlign w:val="superscript"/>
          <w:lang w:val="bi_VU" w:bidi="bi_VU"/>
        </w:rPr>
        <w:t>1</w:t>
      </w:r>
      <w:r>
        <w:rPr>
          <w:lang w:val="bi_VU" w:bidi="bi_VU"/>
        </w:rPr>
        <w:t xml:space="preserve"> Nao Profet Jeremaea i talem long ol laen* blong Isrel* se, “Olgeta. Mi mi luk wan vison* we Hae God i soemaot long mi, mo long vison ya, mi luk tu basket we tufala i stap long fored blong haos* blong God, mo tufala i fulap long frut blong figtri.* Long taem ya, King Nebukadnesa blong Babilonia, hem i holem king blong Juda,* King Jehoeakin we papa blong hem King Jehoeakim, mo i holem ol lida, mo ol blaksmit, mo ol narafala man we oli waes gud blong mekem wok, i karemaot olgeta, oli go wok slef*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Tufala basket ya, faswan i fulap long ol gudfala frut blong figtri we oli raep fastaem, mo oli gudwan blong kakae. Mo narafala basket, hem i fulap long ol frut blong figtri we oli nogud finis, oli no moa stret blong man i kakae.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Hae God i talem long mi se, ‘Jeremaea. ?Yu stap lukluk wanem samting?’ “Mo mi talem se, ‘Ol frut blong figtri ya. Sam oli gud we i gud, be sam oli nogud we i nogud olgeta, oli roten finis we man i no moa save kakae.’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Hae God, mi God blong yufala, mo mi talem se olgeta ya we ol enemi oli kam tekemaot olgeta oli go wok slef long Babilonia, mi mi luk se olgeta oli olsem ol gudfala frut ya, mo bambae mi kaen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bambae mi stap lukaot gud long olgeta, mo bambae mi tekem olgeta oli kambak long ples ya bakegen. Mo taem mi putum olgeta long ples ya, bambae mi mekem olgeta oli kam strong bakegen, mo mi no moa save spolem olgeta, mo bambae mi no moa save pulumaot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mi putum gudfala tingting long olgeta, blong oli save se mi mi Hae God. Nao bambae oli kam man blong mi, mo mi bambae mi God blong olgeta, from we bambae oli kambak long mi, we oli putum olgeta tingting blong olgeta i stap strong 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 ‘Be King Jedekia ya we naoia hem i king blong Juda, mo ol haeman blong hem, wetem ol narafala man Jerusalem* we oli stap yet long ples ya, mo olgeta ya we oli go finis long Ijip, mi bambae mi spolem olgeta. Bambae mi sakem olgeta, olsem we man i sakem ol frut we oli roten finis, oli no moa stret blong man i kakae.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mi letem bigfala trabol i kam kasem olgeta, nao taem ol man blong ol narafala kantri long wol oli harem nius blong hem, bambae oli fraet tumas, oli seksek from. Nao long olgeta ples we bambae mi ronemaot olgeta oli go stap long hem, ol man bambae oli mekem plei long olgeta, oli tok nogud long olgeta, oli laf long olgeta, mo bambae oli stap yusum nem blong olgeta blong singaot* trabol i kam long man.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bambae mi sanem ol enemi oli kam kilim olgeta, mo bambae oli gat hadtaem blong kasem kakae, mo bigfala sik bambae i kam kasem olgeta, gogo kasem we i no moa gat wan long olgeta i stap long graon ya we mi mi bin givim long ol bubu blong olgeta bifo.’ ”</w:t>
      </w:r>
      <w:r>
        <w:rPr>
          <w:lang w:val="bi_VU" w:bidi="bi_VU"/>
        </w:rPr>
      </w:r>
      <w:r>
        <w:rPr>
          <w:lang w:val="bi_VU" w:bidi="bi_VU"/>
        </w:rPr>
      </w:r>
    </w:p>
    <w:p>
      <w:pPr/>
      <w:r>
        <w:rPr>
          <w:lang w:val="bi_VU" w:bidi="bi_VU"/>
        </w:rPr>
      </w:r>
    </w:p>
    <w:p>
      <w:pPr>
        <w:pStyle w:val="Heading2"/>
      </w:pPr>
      <w:r>
        <w:rPr>
          <w:lang w:val="bi_VU" w:bidi="bi_VU"/>
        </w:rPr>
        <w:t>Jeremiah 25:1</w:t>
      </w:r>
      <w:r>
        <w:rPr>
          <w:lang w:val="bi_VU" w:bidi="bi_VU"/>
        </w:rPr>
      </w:r>
    </w:p>
    <w:p>
      <w:pPr/>
      <w:r>
        <w:rPr>
          <w:lang w:val="bi_VU" w:bidi="bi_VU"/>
        </w:rPr>
      </w:r>
      <w:r>
        <w:rPr>
          <w:vertAlign w:val="superscript"/>
          <w:lang w:val="bi_VU" w:bidi="bi_VU"/>
        </w:rPr>
        <w:t>1</w:t>
      </w:r>
      <w:r>
        <w:rPr>
          <w:lang w:val="bi_VU" w:bidi="bi_VU"/>
        </w:rPr>
        <w:t xml:space="preserve"> Nao long namba fo yia we King Jehoeakim, we papa blong hem King Josaea i king blong Juda,* Hae God i toktok long Profet Jeremaea from ol man Juda. Hemia long fas yia we King Nebukadnesa i king blong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talem long ol man Jerusalem* wetem ol narafala man Juda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Hae God i stap toktok long mi twanti tri yia finis, i stat long namba totin yia we King Josaea we papa blong hem King Amon i king blong Juda, i kam kasem tede. Mo oltaem, mi mi stap talemaot olgeta samting we hem i talem long mi, we mi no mestem nating, be yufala i no wantem harem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Nating we hem i stap sanem ol profet we oli man blong wok blong hem, oli kam talemaot tok blong hem long yufala, be yufala i no wantem harem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stap talem long yufala, se yufala i mas tanem tingting blong yufala from ol rabis fasin we yufala i stap mekem, blong yufala i save stap long graon ya we hem i bin givim long ol bubu blong yufala bifo, blong yufala i save holem olwe.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stap blokem yufala, blong yufala i no mekem wosip long ol narafala god, mo yufala i no mekem wok blong olgeta, mo blong yufala i no mekem Hae God i kros long fasin ya we yufala i wokem ol aedol, nao yufala i mekem wosip long olgeta. Oli stap talem se sipos yufala i obei long Hae God, bambae hem i no save panisim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hem i talemaot we yufala i no wantem lesin long hem. Yufala i girap, yufala mekem hem i kros tumas long yufala from ol aedol ya, nao yufala nomo i stamba blong panis ya we i kam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from samting ya, Hae God we i gat olgeta paoa,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mi mi sanem tok i go long ol man blong olgeta kantri long not, mo long man ya blong wok blong mi King Nebukadnesa blong Babilonia, blong oli kam faet agens long yufala long Juda, mo blong oli faet tu agens long ol man blong ol kantri we oli stap raonabaot long yufala. Bambae mi mi spolem kantri blong yufala, wetem olgeta kantri we oli stap raonabaot long yufala, nao bambae oli kam nogud olgeta. Mo olgeta we bambae oli luk samting ya, bambae oli fraet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Bambae mi mekem we yufala i no moa save singsing, mo yufala i no moa save singsingaot blong soemaot we yufala i glad tumas. Mo bambae mi mekem we i no moa gat ol lafet blong mared. Bambae yufala i no moa gat olifoel* blong laet blong yufala, mo bambae yufala i no moa gat kakae blong yufala tu.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samting long kantri ya bambae i kam nogud olgeta, mo man we i luk, bambae i sek gud from. Ol narafala kantri we oli stap raonabaot long yufala, bambae oli kam man blong wok blong king ya, gogo kasem seventi yia.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biaen long taem ya, mi bambae mi panisim olgeta man long Babilonia wetem king blong olgeta, from ol sin blong olgeta. Bambae mi spolemgud kantri blong olgeta, nao bambae i kam nogud olgeta, mo bambae i stap olsem,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mi letem ol bigbigfala trabol i kam kasem olgeta, olsem we mi talem long Profet Jeremaea, se bambae oli kam kasem ol naranarafala kantri, nao hem i talemaot long yufala, mo oli raetemdaon finis long buk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Plante man blong ol narafala kantri wetem ol king blong olgeta bambae oli tekemaot olgeta, oli go wok slef* blong olgeta. Bambae mi mekem olsem long olgeta, blong givimbak ol samting ya we oli stap mekem long ol narafala man.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Jeremaea i talem se, “Olgeta. Yumi ol laen* blong Isrel,* mo Hae God i God blong yumi, mo hem i talem long mi se, ‘Kap waen ya we mi mi holem, i fulap gud, mo hem i saen blong kros blong mi. Yu mas tekem kap ya, yu go long evri kantri we mi bambae mi sanem yu yu go long hem, mo yu mekem ol man oli dring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oli dring long hem finis, bambae oli stap wokbaot olbaot, olsem man we i drong, we hed blong hem i krangke. Bambae oli mekem olsem, from bigfala faet ya we bambae mi sanem i kam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mi tekemaot kap ya long han blong hem, mi go givim long ol man blong olgeta kantri ya we hem i sanem mi mi go long olgeta, mo mi mekem olgeta evriwan oli dring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mekem ol man Jerusalem* mo ol man blong ol narafala taon long Juda,* wetem ol king mo ol lida blong olgeta, olgeta evriwan oli dring long hem. Mi mekem olsem, blong ol ples blong olgeta oli kam nogud olgeta olsem draeples. Man we i luk samting ya, hem i fraet gud long hem, from we ol ples ya oli kam nogud we i nogud olgeta. Mo mi mekem olsem, blong ol man oli stap yusum nem blong olgeta blong singaot* trabol i kam long man, mo ol man oli stap mekem olsem yet,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 narafala man we oli dring long kap ya, i gat king blong Ijip, mo ol haeman blong hem, mo ol lida blong ples ya, mo olgeta man Ijip</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wetem ol strenja we oli stap long ples ya. Mo i gat olgeta king blong kantri ya Uj. Mo i gat olgeta king blong Filistia we oli king blong ol taon ya, Askelon, mo Gasa, mo Ekron, mo smol haf blong Asdod we i stap yet we ol enemi oli no bin spolem.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i gat olgeta man Edom, mo ol man Moab, mo ol man Amon.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i gat olgeta king blong Taea mo Saedon. Mo i gat olgeta king we oli stap rul long ol ples raonabaot long Mediterenian Si.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i gat ol man blong ol taon ya Dedan, mo Tema, mo Bus. Mo i gat ol man ya we oli stap katem hea blong olgeta i sotsotfala.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i gat olgeta king blong Arebia. Mo i gat olgeta king blong ol man we oli stap olbaot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i gat olgeta king blong Simri, mo Elam, mo Media.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i gat olgeta king blong not, sam we oli stap longwe, mo sam we oli stap klosap. Olgeta ya wanwan oli dring long kap ya. “Olgeta kantri we oli stap long wol ya, oli dring long kap ya, mo las man we bambae i dring long hem, king blong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Hae God i talem long mi se, ‘Mi mi Hae God, mi God blong yufala, mo mi gat olgeta paoa. Yu go talem long ol man ya we mi mi talem long olgeta, se oli mas dring long kap ya gogo oli fuldrong, mo oli traot, mo oli stap folfoldaon, we oli no moa save girap bakegen. Olgeta oli mas mekem olsem, from bigfala faet ya we mi bambae mi sanem i kam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sipos oli no wantem tekem kap ya blong dring long hem, yu mas talem long olgeta we mi talem se nating we oli no laekem, be bambae oli mas dring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Mi mi mas spolem ol taon ya, i stat long Jerusalem we i taon blong mi. ?Weswe? ?Ol man ya oli ting se bambae oli save ronwe long panis ya? !Nogat! Oli mas kasem panis, from we mi mas mekem olgeta man long wol ya oli mekem faet long olgeta bakegen. Mi mi Hae God, mi gat olgeta paoa,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Hae God i talem long mi, blong mi talemaot olgeta tok blong hem long ol man. Hem i talem se, ‘Mi mi stap long heven mo bambae mi singaot i kam, mo voes blong mi bambae i olsem tanda we i finisim olgeta ples long skae. Bambae mi singaot bigwan agens long ol man blong mi. Bambae mi singaot olsem man we i purumpurumbut long ol grep* blong wokem waen. Taem mi mi tok, bambae olgeta man long wol oli harem.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Voes blong mi bambae i kasem olgeta ples long wol. Olgeta kantri long wol ya, be mi mi gat poen agens long olgeta. Mi bambae mi jajem olgeta man, mo olgeta we oli man nogud, bambae oli ded long faet.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 ‘I gat bigfala trabol i stap kam, we bambae i spolem olgeta kantri. I gat bigfala hariken i aot finis long narasaed wol, i stap kam blong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Long taem ya, ol dedbodi blong ol man ya we mi bambae mi kilim olgeta, bambae oli finisim olgeta ples long wol. Bambae i no moa gat man i stap blong krae from olgeta, mo blong berem olgeta. Bambae oli stap olbaot long graon nomo olsem sitsit blong buluk.</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 ‘Ol lida. Yufala i man blong lukaot long ol man blong mi. Yufala i mas krae, we yufala i krae bigwan. Yufala i mas rol olbaot long asis faea, blong soemaot we yufala i harem nogud. Naoia, dei blong kilim yufala i kamtru finis. Ol enemi blong yufala bambae oli katkatem yufala long ol smosmol pis. Bambae yufala i kam olsem gudfala graonpot we i foldaon i smas, i kam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Bambae yufala i no gat rod nating blong ronwe long panis ya.</w:t>
      </w:r>
      <w:r>
        <w:rPr>
          <w:lang w:val="bi_VU" w:bidi="bi_VU"/>
        </w:rPr>
      </w:r>
      <w:r>
        <w:rPr>
          <w:lang w:val="bi_VU" w:bidi="bi_VU"/>
        </w:rPr>
      </w:r>
    </w:p>
    <w:p>
      <w:pPr/>
      <w:r>
        <w:rPr>
          <w:lang w:val="bi_VU" w:bidi="bi_VU"/>
        </w:rPr>
      </w:r>
    </w:p>
    <w:p>
      <w:pPr/>
      <w:r>
        <w:rPr>
          <w:lang w:val="bi_VU" w:bidi="bi_VU"/>
        </w:rPr>
      </w:r>
      <w:r>
        <w:rPr>
          <w:vertAlign w:val="superscript"/>
          <w:lang w:val="bi_VU" w:bidi="bi_VU"/>
        </w:rPr>
        <w:t>36-37</w:t>
      </w:r>
      <w:r>
        <w:rPr>
          <w:lang w:val="bi_VU" w:bidi="bi_VU"/>
        </w:rPr>
        <w:t xml:space="preserve"> Yufala i mas harem nogud, yufala i mas krae, from we mi mi kros tumas long yufala, mi stap spolemgud yufala. Kantri blong yufala we fastaem yufala i stap gud long hem, yufala i gat pis, be naoia mi mi stap spolemgud.</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Yufala i man blong mi, be mi mi lego yufala finis, stret olsem we laeon i aot long hol blong hem long ston, i go. Mi mi kros we mi kros long yufala, nao mi letem bigfala faet ya we i nogud we i nogud, i kam kasem yufala, nao i spolem kantri ya blong yufala, i mekem i kam olsem draeples.’ ”</w:t>
      </w:r>
      <w:r>
        <w:rPr>
          <w:lang w:val="bi_VU" w:bidi="bi_VU"/>
        </w:rPr>
      </w:r>
      <w:r>
        <w:rPr>
          <w:lang w:val="bi_VU" w:bidi="bi_VU"/>
        </w:rPr>
      </w:r>
    </w:p>
    <w:p>
      <w:pPr/>
      <w:r>
        <w:rPr>
          <w:lang w:val="bi_VU" w:bidi="bi_VU"/>
        </w:rPr>
      </w:r>
    </w:p>
    <w:p>
      <w:pPr>
        <w:pStyle w:val="Heading2"/>
      </w:pPr>
      <w:r>
        <w:rPr>
          <w:lang w:val="bi_VU" w:bidi="bi_VU"/>
        </w:rPr>
        <w:t>Jeremiah 26:1</w:t>
      </w:r>
      <w:r>
        <w:rPr>
          <w:lang w:val="bi_VU" w:bidi="bi_VU"/>
        </w:rPr>
      </w:r>
    </w:p>
    <w:p>
      <w:pPr/>
      <w:r>
        <w:rPr>
          <w:lang w:val="bi_VU" w:bidi="bi_VU"/>
        </w:rPr>
      </w:r>
      <w:r>
        <w:rPr>
          <w:vertAlign w:val="superscript"/>
          <w:lang w:val="bi_VU" w:bidi="bi_VU"/>
        </w:rPr>
        <w:t>1</w:t>
      </w:r>
      <w:r>
        <w:rPr>
          <w:lang w:val="bi_VU" w:bidi="bi_VU"/>
        </w:rPr>
        <w:t xml:space="preserve"> Taem King Jehoeakim, pikinini blong King Josaea i kam king blong Juda,* biaen i no longtaem,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i toktok long Profet Jeremaea, i talem se, “Jeremaea. Yu go stanap long yad blong haos blong mi, yu talemaot tok blong mi long olgeta man we oli aot long ol taon blong Juda, oli kam blong mekem wosip long ples ya. Yu mas talemaot olgeta samting we mi bambae mi talem long yu, we yu no mestem wan.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Maet bambae oli harem tok blong yu, mo oli tanem tingting blong olgeta from ol rabis fasin blong olgeta. Sipos oli mekem olsem, bambae mi jenisim tingting blong mi, nao mi no moa spolem olgeta from ol fasin ya, olsem we mi tingbaot finis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i go talemaot long olgeta we Hae God i talem se, “Olgeta. Mi mi talem finis long yufala se yufala i mas obei long mi, we yufala i folemgud ol tok blong mi we mi mi bin talem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profet oli man blong wok blong mi, we mi mi stap sanem olgeta oli kam long yufala, be yufala i no obei nating long ol samting ya we oli talem. Yufala i mas lesin gud long tok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yufala i stap gohed long fasin ya we yufala i no obei long mi, bambae mi spolemgud haos ya, olsem we mi bin spolem taon ya Silo bifo, wetem haos tapolen blong mi we i stap long ples ya, mo olgeta man long wol bambae oli stap yusum nem blong taon ya Jerusalem* blong singaot* trabol i kam long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 pris* mo ol profet mo olgeta man oli stap lesin long ol toktok ya we profet i talemaot long yad ya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taem hem i talemaot ol toktok ya finis we Hae God i talem long hem, wantaem nomo, olgeta evriwan oli girap, oli holem hem, oli singaot bigwan se, “!Yu mas ded from tok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?From wanem yu stap tok long nem blong Hae God, se haos ya blong hem bambae i kam olsem ples ya Silo bifo? ?Mo from wanem yu talem se bambae hem i spolem taon ya, we bambae i no moa gat man i stap long hem?” Nao ol man ya oli kam hivap 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ol lida blong ol man Juda oli harem nius blong ol samting ya, wantaem nomo oli aot long haos blong king, oli kam long haos, nao oli kam sidaon long ples blong olgeta klosap long doa ya blong hem we nem blong hem, “Niufala Doa”.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pris mo ol profet oli talem long ol lida ya mo ol narafala man se, “Olgeta. Man ya, hem i mas ded ya, from we hem i stap tok nogud long bigfala taon ya blong yumi, mo yufala evriwan ya i harem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i talem se, “Olgeta. Hae God nomo i sanem mi, blong mi kam talemaot olgeta samting ya we yufala i harem, we mi stap talemaot agens long haos ya, mo agens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from samting ya, yufala i mas jenisim fasin ya we yufala i stap long hem naoia, mo yufala i mas lego ol samting ya we yufala i stap mekem, mo yufala i mas obei long Hae God ya nomo we hem i God blong yumi. Sipos yufala i mekem olsem, hem bambae i jenisim tingting blong hem, nao i no letem ol trabol ya i kam kasem yufala, olsem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mi mi stap finis long han blong yufala. Yufala i gohed, yufala i mekem olsem we yufala i wantem, mo we yufala ting se i stret.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yufala i mas save. Sipos yufala i kilim mi mi ded, yufala ya, wetem olgeta man long taon ya, yufala evriwan i mekem i no stret, from we yufala i kilim mi mi ded, we mi mi wan stret man nomo. Tru, mi talem stret long yufala, i no man we i sanem mi, Hae God nomo i sanem mi, blong mi kam talemaot ol tok ya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lida ya wetem olgeta man oli talem long ol pris mo ol profet se, “Man ya, hem i stap toktok long yumi long nem blong Hae God ya, we i God blong yumi. I nogud yumi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sam long ol elda* oli stanap, oli talem long ol man ya we oli kam wanples se,</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“Bifo, taem King Hesekia i king blong Juda, Profet Maeka, we i man Moreset i talemaot we Hae God we i gat olgeta paoa, hem i talem se, ‘Ples ya Saeon,* bambae i kam olsem wan bigfala garen, we man i brebrekem graon blong hem, mo taon ya Jerusalem,* bambae i kam olsem hip doti nomo. Mo hil ya we haos blong mi i stap long hem, bambae bigfala bus i kavremap.’</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long taem ya, King Hesekia wetem ol man Juda oli no kilim Profet Maeka ya i ded from tok ya blong hem. King ya i ona long Hae God, mo i prea long hem blong hem i givhan long olgeta. Mo from we hem i mekem olsem, Hae God i jenisim tingting blong hem, nao i no letem bigfala trabol ya i kam kasem olgeta, olsem we hem i talem. Be yumi ya, klosap yumi tekem bigfala trabol i kam kasem yumi.”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i gat wan narafala man tu we i tok long nem blong Hae God. Nem blong man ya, Uria we i man Kiriatsearim, mo papa blong hem Semaea. Hem tu i tok agens long taon ya, mo agens long kantri ya, olsem we Profet Jeremaea i mekem.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taem King Jehoeakim wetem ol haeman blong hem mo ol soldia blong hem oli harem tok blong hem, king ya i wantem kilim hem i ded from. Be Uria i harem nius blong samting ya, nao hem i fraet, i ronwe i go long Ijip.</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King Jehoeakim i sanem Elnatan ya we papa blong hem Akboro, wetem sam narafala man blong hem, oli go long Ijip blong tekem Uria i kambak.</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taem oli tekem hem i kambak long King Jehoeakim, king ya i kilim hem i ded, mo hem i sakem bodi blong hem long beregraon we i blong ol man olbaot.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from we Ahikam, pikinini blong Safan i givhan gud long Profet Jeremaea, ol lida ya oli no putum hem long han blong ol man ya, blong oli kilim hem i ded.</w:t>
      </w:r>
      <w:r>
        <w:rPr>
          <w:lang w:val="bi_VU" w:bidi="bi_VU"/>
        </w:rPr>
      </w:r>
      <w:r>
        <w:rPr>
          <w:lang w:val="bi_VU" w:bidi="bi_VU"/>
        </w:rPr>
      </w:r>
    </w:p>
    <w:p>
      <w:pPr/>
      <w:r>
        <w:rPr>
          <w:lang w:val="bi_VU" w:bidi="bi_VU"/>
        </w:rPr>
      </w:r>
    </w:p>
    <w:p>
      <w:pPr>
        <w:pStyle w:val="Heading2"/>
      </w:pPr>
      <w:r>
        <w:rPr>
          <w:lang w:val="bi_VU" w:bidi="bi_VU"/>
        </w:rPr>
        <w:t>Jeremiah 27:1</w:t>
      </w:r>
      <w:r>
        <w:rPr>
          <w:lang w:val="bi_VU" w:bidi="bi_VU"/>
        </w:rPr>
      </w:r>
    </w:p>
    <w:p>
      <w:pPr/>
      <w:r>
        <w:rPr>
          <w:lang w:val="bi_VU" w:bidi="bi_VU"/>
        </w:rPr>
      </w:r>
      <w:r>
        <w:rPr>
          <w:vertAlign w:val="superscript"/>
          <w:lang w:val="bi_VU" w:bidi="bi_VU"/>
        </w:rPr>
        <w:t>1</w:t>
      </w:r>
      <w:r>
        <w:rPr>
          <w:lang w:val="bi_VU" w:bidi="bi_VU"/>
        </w:rPr>
        <w:t xml:space="preserve"> Nao taem King Jedekia, pikinini blong King Josaea i kam king blong Juda,* biaen i no longtaem, Hae God i givim tok blong hem long Profet Jeremaea. Nao profet i talemaot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we Hae God i talem se, “Jeremaea. Yu wokem wan yok* long wud, mo yu wokem ol strap blong hem long skin blong buluk, nao bambae yu putum long nek blong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yu givim tok blong mi long ol ambasada ya we oli kam long Jerusalem* blong luk King Jedekia, blong oli go talemaot long ol king blong olgeta. Ol king ya, i gat king blong Edom, mo king blong Moab, mo king blong Amon, mo king blong Taea, mo king blong Saedon.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talem long olgeta ya se, ‘Ol haeman. Hae God i gat olgeta paoa, mo hem i God blong mifala. Yufala i mas go talemaot long ol king blong yufala we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“Wol ya, wetem ol man mo ol anamol we oli stap long hem, mi mi mekem olgeta evriwan long paoa blong mi. Mo mi save givim ol samting ya i go long man, we mi mi luk se i stret blong hem i kasem.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putum olgeta kantri ya aninit long paoa blong man ya blong wok blong mi, King Nebukadnesa we i king blong Babilonia. Mo mi mekem we ol wael anamol tu oli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kantri long wol ya, bambae oli stap wok slef* blong hem, mo biaen, bambae oli wok slef blong pikinini blong hem, mo biaen bakegen, bambae oli wok slef blong smol bubu blong hem, gogo kasem taem ya we ol narafala kantri we oli strong moa long hem, bambae oli winim hem. Nao ol man blong kantri blong hem bambae oli stap wok slef blong olgeta ya, mo blong ol hae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 ‘ “Be sipos wan kantri, no wan king i no wantem stap aninit long paoa blong King Nebukadnesa, bambae mi panisim hem. Bambae mi letem King Nebukadnesa i faet agens long hem, nao bambae ol man blong hem oli gat hadtaem blong kasem kakae, mo bigfala sik we i nogud we i nogud bambae i spolem olgeta, gogo king ya i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i no mas lesin long ol profet ya blong yufala, mo ol man we oli stap talemaot ol samting we bambae i hapen long fiuja. Mo yufala i no mas lesin long ol drim we ol man oli stap talem long yufala, mo ol man we oli stap singaot devel blong dedman, mo ol man we oli stap wokem majik. Olgeta ya oli stap talemaot long yufala, se bambae yufala i no stap aninit long paoa blong king blong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olgeta ya oli stap giaman nomo long yufala, mo from samting ya, ol enemi bambae oli kam tekemaot yufala long kantri blong yufala, yufala i go stap long wan kantri we i longwe. Mi bambae mi ronemaot yufala, nao bambae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sipos ol man blong wan kantri oli glad blong stap aninit long paoa blong king blong Babilonia, mo oli glad blong mekem wok blong hem, bambae mi letem olgeta oli stap gud long kantri blong olgeta. Nao bambae oli save wokem ol garen blong olgeta, mo oli save stap gud long ples ya. Mi mi Hae God, mo hemia tok blong mi.” ’ ” Nao profet i go talemaot tok ya long ol ambasada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hem i go talemaot sem tok long King Jedekia we i king blong Juda. Hem i talem se, “King. Sipos yufala i wantem laef, i gud yufala i letem yufala i stap aninit long paoa blong king blong Babilonia wetem ol man blong hem, mo yufala i stap mekem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no stret nating we yu wetem ol man blong yu, bambae yufala i ded long taem blong faet, mo long hanggri, mo long bigfala sik we i nogud we i nogud, olsem we Hae God i talem finis, se bambae i hapen long ol man blong ol kantri we oli no wantem stap aninit long paoa blong king blong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yufala i no lesin long ol profet ya we oli stap blokem yufala, se yufala i no putum yufala long han blong king ya. Olgeta oli stap giaman nomo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i talemaot we hem i no sanem olgeta ya i kam, be oli stap yusum nem blong hem blong giaman long yufala. Nao from samting ya, bambae hem i ronemaot yufala wetem ol profet ya, nao bambae ol enemi oli kilim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mi talemaot long ol pris* mo olgeta man ya, we Hae God i talem se, ‘Olgeta. Yufala i no lesin long ol profet ya, we oli stap talem se i no longtaem, bambae oli karem ol gudgudfala samting blong haos blong mi, we oli stap long Babilonia, i kambak bakegen long ples ya. Oli stap giaman nomo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?From wanem yufala i wantem mekem taon ya blong yufala i kam hip blong ol ston nomo? Yufala i no mas lesin long olgeta ya. Sipos yufala i wantem laef, yufala i mas stap nomo long han blong king blong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mi Hae God, mi gat olgeta paoa, mo sipos olgeta oli profet tru, mo oli stap talemaot tok blong mi, i stret blong oli talem long mi, blong mi blokem ol enemi blong oli no kam tekemaot ol gudgudfala samting long haos blong mi, mo long haos blong king blong Juda, mo long ol narafala ples long Jerusalem, blong karem olgeta i go long Babilonia, be oli no mekem.’ ”</w:t>
      </w:r>
      <w:r>
        <w:rPr>
          <w:lang w:val="bi_VU" w:bidi="bi_VU"/>
        </w:rPr>
      </w:r>
      <w:r>
        <w:rPr>
          <w:lang w:val="bi_VU" w:bidi="bi_VU"/>
        </w:rPr>
      </w:r>
    </w:p>
    <w:p>
      <w:pPr/>
      <w:r>
        <w:rPr>
          <w:lang w:val="bi_VU" w:bidi="bi_VU"/>
        </w:rPr>
      </w:r>
    </w:p>
    <w:p>
      <w:pPr/>
      <w:r>
        <w:rPr>
          <w:lang w:val="bi_VU" w:bidi="bi_VU"/>
        </w:rPr>
      </w:r>
      <w:r>
        <w:rPr>
          <w:vertAlign w:val="superscript"/>
          <w:lang w:val="bi_VU" w:bidi="bi_VU"/>
        </w:rPr>
        <w:t>19-20</w:t>
      </w:r>
      <w:r>
        <w:rPr>
          <w:lang w:val="bi_VU" w:bidi="bi_VU"/>
        </w:rPr>
        <w:t xml:space="preserve"> Mo profet i talem se, “Bifo, King Nebukadnesa i tekemaot King Jehoeakin, king blong Juda, we papa blong hem King Jehoeakim, wetem ol lida blong Jerusalem mo blong ol narafala ples long Juda, oli go long Babilonia. Be long taem ya, hem i no karemaot tufala pos ya long fored blong haos* blong Hae God, mo tang ya we oli wokem long bras, mo ol kat, mo sam narafala gudgudfala samting bakegen blong haos ya, hem i livim olgeta i stap.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ya we i gat olgeta paoa, hem i God blong yumi, mo hem i talem se, ‘Yufala i lesin gud long ol samting ya we bambae mi talem long yufala from ol gudgudfala samting we oli stap yet long haos blong mi, mo long haos blong king, mo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samting ya, king blong Babilonia bambae i tekem olgeta evriwan i go long Babilonia, mo bambae oli stap long ples ya, gogo kasem taem we mi bambae mi lukluk long olgeta bakegen. Mo long taem ya, mi bambae mi tekem olgeta i kambak long ples ya bakegen, nao bambae oli save stap gud long ples ya. Mi mi Hae God, mo hemia tok blong mi.’ ”</w:t>
      </w:r>
      <w:r>
        <w:rPr>
          <w:lang w:val="bi_VU" w:bidi="bi_VU"/>
        </w:rPr>
      </w:r>
      <w:r>
        <w:rPr>
          <w:lang w:val="bi_VU" w:bidi="bi_VU"/>
        </w:rPr>
      </w:r>
    </w:p>
    <w:p>
      <w:pPr/>
      <w:r>
        <w:rPr>
          <w:lang w:val="bi_VU" w:bidi="bi_VU"/>
        </w:rPr>
      </w:r>
    </w:p>
    <w:p>
      <w:pPr>
        <w:pStyle w:val="Heading2"/>
      </w:pPr>
      <w:r>
        <w:rPr>
          <w:lang w:val="bi_VU" w:bidi="bi_VU"/>
        </w:rPr>
        <w:t>Jeremiah 28:1</w:t>
      </w:r>
      <w:r>
        <w:rPr>
          <w:lang w:val="bi_VU" w:bidi="bi_VU"/>
        </w:rPr>
      </w:r>
    </w:p>
    <w:p>
      <w:pPr/>
      <w:r>
        <w:rPr>
          <w:lang w:val="bi_VU" w:bidi="bi_VU"/>
        </w:rPr>
      </w:r>
      <w:r>
        <w:rPr>
          <w:vertAlign w:val="superscript"/>
          <w:lang w:val="bi_VU" w:bidi="bi_VU"/>
        </w:rPr>
        <w:t>1</w:t>
      </w:r>
      <w:r>
        <w:rPr>
          <w:lang w:val="bi_VU" w:bidi="bi_VU"/>
        </w:rPr>
        <w:t xml:space="preserve"> Nao long namba faef manis* blong namba fo yia we King Jedekia i king, Profet Hanania, we papa blong hem Asuru, we i man Gibeon, hem i kam toktok long Profet Jeremaea long haos* blong Hae God. Hem i stanap long fes blong ol pris* wetem olgeta man, nao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Hae God ya we i gat olgeta paoa, hem i God blong yumi, mo hem i talem se, ‘Mi mi brekem paoa blong king blong Babilonia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i no kasem tu yia yet, be ol gudgudfala samting ya blong haos blong mi we King Nebukadnesa i bin tekem olgeta i go long Babilonia, mi bambae mi tekem olgeta i kambak long ples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bambae mi letem King Jehoeakin, king blong Juda* we papa blong hem King Jehoeakim, i kambak long Juda bakegen wetem ol man Juda ya we oli go wok slef* long Babilonia. Yes, mi bambae mi brekem paoa blong king ya blong Babilonia.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Profet Jeremaea i stanap long fes blong ol pris wetem ol man ya we oli stap stanap long haos blong Hae God,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“Profet Hanania. !Tok ya i gud tumas ya! Sipos Hae God i mekem tok ya blong yu i kamtru olsem, nao bambae i tekembak ol gudgudfala samting blong haos ya we oli stap long Babilonia, wetem ol man ples tu we oli stap wok slef long ples ya, hemia bambae i gud tumas.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naoia, yu lesin gud long ol tok we mi bambae mi talem long yu wetem olgeta man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Bifo, taem yumitufala i no stap yet, be ol profet oli stap talemaot we bambae i mas gat faet, mo hadtaem blong kasem kakae, mo ol bigfala sik we i nogud we i nogud, oli kam kasem ol man, mo ol samting ya bambae i kasem ol bigbigfala ples we oli gat king blong olgeta, wetem plante narafala kantri tu.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profet we i stap talemaot se bambae i gat pis, sipos ol samting we hem i talem oli kamtru, bambae man i save bilif se profet ya i profet tru, we Hae God i sanem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Hanania i tekemaot yok* ya we i stap long nek blong Profet Jeremaea, i brebrekem,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i talemaot long fes blong ol man ya se, “Olgeta. Hae God i talem se long fasin ya nao, bambae hem i brekem yok ya we King Nebukadnesa i stap fosem ol kantri blong oli karem. Mo bambae i no kasem tu yia yet, be samting ya bambae i kamtru.” Nao taem Profet Hanania i talemaot tok ya finis, Profet Jeremaea i girap, i go.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biaen, Hae God i sanem Profet Jeremaea</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blong i go luk Profet Hanania, i talem long hem se, “Profet. Hae God ya we i gat olgeta paoa, hem i God blong yumi, mo hem i talem se, ‘Yu yu naf nomo blong brekem yok ya we man i wokem long wud. Be jenis blong hem we bambae yu kasem, mi bambae mi wokem long aean, nao mi putum long nek blong ol man blong ol kantri ya blong oli wok blong King Nebukadnesa blong Babilonia. Mo bambae mi mekem ol wael anamol tu oli stap mekem wok blong hem.’ ”</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Jeremaea i talem long Profet Hanania se, “!Profet! !Yu lesin! !Yu, Hae God i no sanem yu nating! Yu nomo yu stap mekem ol man oli bilif long giaman toktok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from samting ya, Hae God i talem se hem bambae i kilim yu yu ded. Long yia ya nomo, bambae yu yu ded, from we yu stap pusum ol man ya, blong oli girap, oli agens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long namba seven manis* long sem yia ya nomo, Profet Hanania i ded.</w:t>
      </w:r>
      <w:r>
        <w:rPr>
          <w:lang w:val="bi_VU" w:bidi="bi_VU"/>
        </w:rPr>
      </w:r>
      <w:r>
        <w:rPr>
          <w:lang w:val="bi_VU" w:bidi="bi_VU"/>
        </w:rPr>
      </w:r>
    </w:p>
    <w:p>
      <w:pPr/>
      <w:r>
        <w:rPr>
          <w:lang w:val="bi_VU" w:bidi="bi_VU"/>
        </w:rPr>
      </w:r>
    </w:p>
    <w:p>
      <w:pPr>
        <w:pStyle w:val="Heading2"/>
      </w:pPr>
      <w:r>
        <w:rPr>
          <w:lang w:val="bi_VU" w:bidi="bi_VU"/>
        </w:rPr>
        <w:t>Jeremiah 29:1</w:t>
      </w:r>
      <w:r>
        <w:rPr>
          <w:lang w:val="bi_VU" w:bidi="bi_VU"/>
        </w:rPr>
      </w:r>
    </w:p>
    <w:p>
      <w:pPr/>
      <w:r>
        <w:rPr>
          <w:lang w:val="bi_VU" w:bidi="bi_VU"/>
        </w:rPr>
      </w:r>
      <w:r>
        <w:rPr>
          <w:vertAlign w:val="superscript"/>
          <w:lang w:val="bi_VU" w:bidi="bi_VU"/>
        </w:rPr>
        <w:t>1</w:t>
      </w:r>
      <w:r>
        <w:rPr>
          <w:lang w:val="bi_VU" w:bidi="bi_VU"/>
        </w:rPr>
        <w:t xml:space="preserve"> Nao Profet Jeremaea i raetem wan leta i go long ol pris,* mo ol profet, mo ol lida blong ol man, mo long ol narafala man ya we King Nebukadnesa i bin tekemaot olgeta long Jerusalem* blong oli go wok slef*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raetem leta ya, biaen long taem ya we ol man Babilonia oli tekemaot plante man oli go wok slef long ples blong olgeta. Ol man ya, i gat King Jehoeakin wetem mama blong hem, mo ol haeman blong hem, mo ol lida blong Jerusalem, mo ol lida blong ol narafala taon long Juda,* mo olgeta ya we oli gat gudhan blong wokem ol samting, mo ol blaksmit.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givim leta ya long tufala man ya, Elasa, we papa blong hem Safan, mo Gemaria, we papa blong hem Hilkia, we King Jedekia blong Juda i sanem tufala i go long King Nebukadnesa. Nao tok blong leta ya i talem olsem.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laen* blong Isrel.* Hae God ya we i gat olgeta paoa, hem i God blong yumi, mo hem i talem se, ‘Yufala ya we mi bin letem King Nebukadnesa i kam tekemaot yufala long Jerusalem, yufala i go stap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naoia, i gud yufala i wokem ol haos blong yufala, blong yufala i stap gud long hem, mo yufala i wokem ol garen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i gud yufala i gohed, yufala i mared, blong yufala i gat plante pikinini blong yufala. Mo ol pikinini blong yufala tu, i gud olgeta oli mared, oli gat pikinini blong olgeta. Namba blong yufala i no mas godaon, yufala i mas kam plante.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mas wok strong, blong givhan long ol taon ya we mi mi mekem yufala i kam wok slef long olgeta. Yufala i mas prea long mi from olgeta, from we sipos oli stap gud, oli gat plante samting, be bambae yufala tu i stap gud, yufala i gat plante samting.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mi talem strong long yufala, se yufala i mas lukaot gud long ol man ya we oli stap talem se oli profet blong yufala, wetem ol man ya we oli stap talemaot ol samting we bambae i hapen long fiuja, blong oli no giaman long yufala. Bambae yufala i no mas bilif long ol drim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Oli stap yusum nem blong mi nomo blong giaman long yufala, be mi mi no sanem olgeta nating.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 ‘Bambae yufala i stap long Babilonia gogo kasem seventi yia, mo biaen, bambae mi kam tekemaot yufala, mi tekem yufala i kambak long stret ples blong yufala bakegen, olsem we mi promes finis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nomo mi save ol plan we mi mekem finis from yufala. Mi mi wantem we bambae yufala i stap gud olwe, trabol bambae i no kasem yufala, mo bambae yufala i stap gogo, yufala i kasem ol samting ya we tingting blong yufala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taem ya, bambae yufala i kam long mi, yufala i prea long mi, mo mi bambae mi harem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yufala i lukaot mi long olgeta tingting blong yufala, bambae yufala i save faenem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yufala i faenem mi, mo bambae mi mekem i gud long yufala. Mi mi bin ronemaot yufala i go wok slef long medel blong ol man blong ol narafala kantri, be bambae mi tekemaot yufala bakegen long olgeta ples ya. Bambae mi tekem yufala i kambak long kantri ya we yufala i stap long hem fastaem.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“Yufala i stap talem se, ‘Long ples ya, long Babilonia, Hae God i givim ol profet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yufala i mas lesin long tok we Hae God i givim from King Jedekia we hem i rul long ples blong King Deved ya bifo, mo from ol man blong taon ya blong hem. Olgeta ya oli famle blong yufala, be hem i no tekemaot olgeta i kam wok slef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ya i gat olgeta paoa, mo hem i talem se, ‘Bambae mi letem faet, mo hadtaem blong kasem kakae, mo bigfala sik we i nogud we i nogud, i kam kasem olgeta, mo bambae mi mekem olgeta oli kam nogud, olsem frut blong fig we i roten finis, i no moa stret blong man i kakae.</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mi ronem olgeta blong spolem olgeta long faet, mo long hanggri mo long bigfala sik we i nogud we i nogud, mo taem olgeta man long wol oli luk samting ya, bambae oli seksek, oli harem nogud tumas. Long evri ples we mi mi ronemaot olgeta i go long hem, taem ol man ples ya oli luk olgeta, bambae oli sek, oli fraet gud long ol samting we i kasem olgeta ya. Ol man bambae oli mekem plei long olgeta, mo bambae oli stap yusum nem blong olgeta blong singaot* trabol i kam long man.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samting ya bambae i kasem olgeta, from we oli no obei long ol tok blong mi we ol profet blong mi oli stap gohed blong talem long olgeta. Oli no wantem lesin nating.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Yufala evriwan we mi mi bin sanem yufala i go wok slef long Babilonia, yufala i mas lesin long ol samting ya we mi mi talem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ya we i gat olgeta paoa, hem i God blong yumi, mo hem i talem se, ‘Ehab, we papa blong hem Kolaea, mo Jedekia, we papa blong hem Mahasea, tufala i stap giaman long yufala long nem blong mi. Nao from samting ya, bambae mi letem tufala ya i go long han blong King Nebukadnesa, nao bambae hem i kilim tufala i ded, stret long fes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taem yufala ya we oli tekemaot yufala long Juda, yufala i kam wok slef long Babilonia, yufala i wantem singaot trabol i kam long wan man, bambae yufala i save yusum nem blong tufala ya se, “Hae God bambae i mekem long yu, olsem we hem i mekem long Jedekia mo Ehab, we hem i letem king blong Babilonia i bonem tufala long faea, we tufala i laef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Panis blong tufala bambae i olsem, from we tufala i mekem ol samting we i nogud we i nogud. Tufala i stap stilim woman blong narafala man, mo tufala i stap talem ol giaman toktok long nem blong mi, we mi mi no talem long tufala nating. Ol samting we tufala i stap mekem, mi mi save finis, mo mi nao mi witnes agens long tufala.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24-25</w:t>
      </w:r>
      <w:r>
        <w:rPr>
          <w:lang w:val="bi_VU" w:bidi="bi_VU"/>
        </w:rPr>
        <w:t xml:space="preserve"> Nao Profet Jeremaea i talem se, “Olgeta. Yumi ol laen* blong Isrel,* mo Hae God ya we i gat olgeta paoa, hem i God blong yumi, mo hem i givim wan tok long mi, blong mi talemaot long Semaea we i man Nehelam. Man ya i bin raetem wan leta blong hem, nao i sanem i go long ol man Jerusalem,* mo long pris* ya Sefanaea, we papa blong hem blong Mahasea, mo long ol narafala pris tu long Jerusalem. Tok blong leta ya i talem olsem.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‘Sefanaea. Hae God i mekem yu yu pris blong tekem ples blong Jehoeada, mo naoia, yu yu kam wan haeman finis long haos* blong Hae God. Mo wok blong yu i blong holem olgeta we hed blong olgeta i krangke, we oli stap talem se oli profet, mo blong fasemgud olgeta, mo blong putum bigfala aean long nek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from wanem yu no mekem olsem long man Anatot ya Jeremaea, we hem i stap toktok long yufala olsem we hem i profet?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Hem i mas lego fasin ya, from we hem i talem long mifala ya we i stap wok slef* long ples ya long Babilonia, se bambae mifala i stap long ples ya longtaem yet, mo mifala i mas wokem ol haos blong mifala, mo mifala i mas wokem ol garen blong mifala.’ ”</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Taem Sefanaea i ridimaot leta ya long Profet Jeremaea finis,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Hae God i talem long profet ya</w:t>
      </w:r>
      <w:r>
        <w:rPr>
          <w:lang w:val="bi_VU" w:bidi="bi_VU"/>
        </w:rPr>
      </w:r>
      <w:r>
        <w:rPr>
          <w:lang w:val="bi_VU" w:bidi="bi_VU"/>
        </w:rPr>
      </w:r>
    </w:p>
    <w:p>
      <w:pPr/>
      <w:r>
        <w:rPr>
          <w:lang w:val="bi_VU" w:bidi="bi_VU"/>
        </w:rPr>
      </w:r>
    </w:p>
    <w:p>
      <w:pPr/>
      <w:r>
        <w:rPr>
          <w:lang w:val="bi_VU" w:bidi="bi_VU"/>
        </w:rPr>
      </w:r>
      <w:r>
        <w:rPr>
          <w:vertAlign w:val="superscript"/>
          <w:lang w:val="bi_VU" w:bidi="bi_VU"/>
        </w:rPr>
        <w:t>31-32</w:t>
      </w:r>
      <w:r>
        <w:rPr>
          <w:lang w:val="bi_VU" w:bidi="bi_VU"/>
        </w:rPr>
        <w:t xml:space="preserve"> blong i sanem tok i go long olgeta man we oli stap wok slef long taon ya Babilon blong talemaot panis we Semaea bambae i kasem. Tok blong leta ya i talem olsem. “Ol laen blong Isrel. Hae God i talem se, ‘Mi bambae mi panisim Semaea wetem ol pikinini blong hem, mo ol smol bubu blong hem. Man ya, mi mi no sanem hem nating, be hem i kam toktok long yufala olsem we hem i wan profet, mo hem i mekem yufala i bilif long ol giaman toktok blong hem. Yufala i man blong mi, be bambae i no moa gat wan long ol laen blong hem i stap laef, blong luk ol gudgudfala samting we mi bambae mi mekem long yufala, from we hem i stap talem long yufala, blong yufala i girap agens long mi. Mi mi Hae God, mo hemia tok blong mi.”</w:t>
      </w:r>
      <w:r>
        <w:rPr>
          <w:lang w:val="bi_VU" w:bidi="bi_VU"/>
        </w:rPr>
      </w:r>
      <w:r>
        <w:rPr>
          <w:lang w:val="bi_VU" w:bidi="bi_VU"/>
        </w:rPr>
      </w:r>
    </w:p>
    <w:p>
      <w:pPr/>
      <w:r>
        <w:rPr>
          <w:lang w:val="bi_VU" w:bidi="bi_VU"/>
        </w:rPr>
      </w:r>
    </w:p>
    <w:p>
      <w:pPr>
        <w:pStyle w:val="Heading2"/>
      </w:pPr>
      <w:r>
        <w:rPr>
          <w:lang w:val="bi_VU" w:bidi="bi_VU"/>
        </w:rPr>
        <w:t>Jeremiah 30:1</w:t>
      </w:r>
      <w:r>
        <w:rPr>
          <w:lang w:val="bi_VU" w:bidi="bi_VU"/>
        </w:rPr>
      </w:r>
    </w:p>
    <w:p>
      <w:pPr/>
      <w:r>
        <w:rPr>
          <w:lang w:val="bi_VU" w:bidi="bi_VU"/>
        </w:rPr>
      </w:r>
      <w:r>
        <w:rPr>
          <w:vertAlign w:val="superscript"/>
          <w:lang w:val="bi_VU" w:bidi="bi_VU"/>
        </w:rPr>
        <w:t>1</w:t>
      </w:r>
      <w:r>
        <w:rPr>
          <w:lang w:val="bi_VU" w:bidi="bi_VU"/>
        </w:rPr>
        <w:t xml:space="preserve"> Nao Profet Jeremaea i talem se, “Olgeta. Hae God i God blong yumi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hem i talem long mi se, ‘Yufala ol man Isrel mo ol man Juda,* yufala i man blong mi. Olgeta samting we mi mi talem long yu, be yu mas raetemdaon evriwan long wan buk,* from we i gat taem i stap kam we mi bambae mi mekem yufala i stap gud bakegen. Bambae mi tekem yufala i kambak long graon ya we bifo mi bin givim long ol bubu blong yufala, nao bambae yufala i holem i blong yufala bakegen.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profet i talemaot we Hae God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Mi harem ol man oli stap krae from we oli fraet tumas, oli lusum hed, mo oli no gat pis nating.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traem tingbaot. ?Man i save bonem pikinini? ?Be from wanem mi stap luk we ol man oli stap holem bel blong olgeta, olsem woman we i wantem bonem pikinini blong hem? ?From wanem fes blong olgeta i kam nogud olsem?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gat dei i stap kam we bambae i nogud we i nogud, i no gat wan dei we i olsem samtaem. Hemia taem blong ol man blong mi blong oli harem nogud, be bambae oli no save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profet i gohed, i talemaot we Hae God ya we i gat olgeta paoa i talem se, “Taem we dei ya i kamtru, long taem ya nao, bambae mi brekem paoa blong ol enemi blong yufala, we i stap holemtaet yufala, mo bambae mi tekemaot jen ya we i stap fasem yufala, nao biaen, yufala i no moa save wok slef* blong ol man blong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Hae God, mi God blong yufala, mo bambae yufala i stap wok blong mi nomo. Mo bambae mi putumap wan man i kam king blong yufala, we bambae i kamaot biaen long King Deved ya bifo, mo bambae yufala i stap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laen blong Isrel. Yufala i no mas fraet. I nogud yufala i seksek. Yufala i man blong mi, mo bambae mi tekemaot yufala long kantri ya we yufala i stap wok slef long hem, mi sevem yufala. Bambae yufala i kambak bakegen long stret ples blong yufala, nao bambae yufala i stap gud, yufala i gat pis. Bambae i no gat wan samting i save spolem yufala, no i mekem yufala i fraet.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stap wetem yufala, mo bambae mi sevem yufala. Ol kantri we mi ronemaot yufala i go stap long hem, bambae mi flatemgud olgeta, be yufala, bambae mi no spolem yufala. Bambae mi panisim yufala, be bambae mi no save mekem i strong tumas long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soa blong yufala oli no save finis. Ol sobodi blong yufala, bambae oli no save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i no moa gat man blong i lukaot long yufala, mo i no moa gat meresin blong mekem ol soa blong yufala i kam gud bakegen, mo i no moa gat rod blong yufala i save oraet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man ya we yufala i lavem olgeta tumas, oli fogetem yufala finis, oli no moa kea long yufala nating. Mi mi kam faet agens long yufala, olsem we yufala i enemi blong mi. Mi mi panisim yufala olsem we mi no gat sore long yufala, from we sin blong yufala i plante we plante, mo fasin blong yufala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Naoia i nogud yufala i toktok tumas from ol sobodi blong yufala, from we i no moa gat rod, blong yufala i kam gud bakegen. Mi mi givim panis long yufala olsem, from we sin blong yufala i plante we plante, mo fasin blong yufala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naoia, olgeta we oli kam spolem yufala, mi bambae mi spolem olgeta, mo olgeta enemi blong yufala, bambae ol man oli kam tekemaot olgeta evriwan oli go wok slef long narafala kantri. Olgeta we oli mekem i strong tumas long yufala, be mi bambae mi mekem i strong tumas long olgeta, mo olgeta we oli spolem yufala, oli tekemaot olting blong yufala, mi bambae mi letem ol man oli spolem olgeta, oli tekemaot olting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Nating we oli stap talem se, ‘Ples ya Saeon* i olsem woman nogud, we i no gat man i stap tingbaot hem,’ be mi bambae mi mekem yufala i harem gud bakegen, mo mi mekem ol soa blong yufala oli oraet bakegen.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bambae mi gat sore long olgeta famle blong yufala, mo bambae mi tekem yufala i kambak long kantri blong yufala bakegen. Nao bambae yufala i save wokemgud Jerusalem* bakegen, mo bambae yufala i stanemap haos blong king long ples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yufala we bambae i stap long ples ya, bambae yufala i sing blong presem mi, bambae yufala i singaot bigfala from we yufala i glad. Bambae mi mi blesem yufala, nao yufala i kam plante we plante. Taem mi blesem yufala olsem, bambae ol man oli ona gud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mi mekem we kantri blong yufala i stanap strong bakegen, nao bambae yufala i gat paoa olsem bifo. Be olgeta we oli mekem i strong long yufala, bambae mi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we bambae i king blong yufala, hem bambae i man ples blong yufala nomo. Mo sipos mi singaot hem blong i kam long mi, be bambae hem i glad nomo blong kam. Sipos mi no singaot hem i kam long mi, be bambae hem i fraet tumas blong kam hem wan.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yufala i man blong mi bakegen, mo mi bambae mi God blong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profet i talem se, “Taem Hae God i kros, kros ya blong hem i olsem wan hariken, we i stap blu long ol man nogud, i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kros ya bambae i no save finis gogo kasem we hem i mekem evri samting we hem i wantem. I gat taem i stap kam, we bambae yufala i savegud samting ya.”</w:t>
      </w:r>
      <w:r>
        <w:rPr>
          <w:lang w:val="bi_VU" w:bidi="bi_VU"/>
        </w:rPr>
      </w:r>
      <w:r>
        <w:rPr>
          <w:lang w:val="bi_VU" w:bidi="bi_VU"/>
        </w:rPr>
      </w:r>
    </w:p>
    <w:p>
      <w:pPr/>
      <w:r>
        <w:rPr>
          <w:lang w:val="bi_VU" w:bidi="bi_VU"/>
        </w:rPr>
      </w:r>
    </w:p>
    <w:p>
      <w:pPr>
        <w:pStyle w:val="Heading2"/>
      </w:pPr>
      <w:r>
        <w:rPr>
          <w:lang w:val="bi_VU" w:bidi="bi_VU"/>
        </w:rPr>
        <w:t>Jeremiah 31:1</w:t>
      </w:r>
      <w:r>
        <w:rPr>
          <w:lang w:val="bi_VU" w:bidi="bi_VU"/>
        </w:rPr>
      </w:r>
    </w:p>
    <w:p>
      <w:pPr/>
      <w:r>
        <w:rPr>
          <w:lang w:val="bi_VU" w:bidi="bi_VU"/>
        </w:rPr>
      </w:r>
      <w:r>
        <w:rPr>
          <w:vertAlign w:val="superscript"/>
          <w:lang w:val="bi_VU" w:bidi="bi_VU"/>
        </w:rPr>
        <w:t>1</w:t>
      </w:r>
      <w:r>
        <w:rPr>
          <w:lang w:val="bi_VU" w:bidi="bi_VU"/>
        </w:rPr>
        <w:t xml:space="preserve"> Nao Profet Jeremaea i talemaot we Hae God i talem se, “Ol laen* blong Isrel.* I gat taem i stap kam we mi bambae mi God blong yufala, mo yufala bambae i man blong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Bifo, long draeples, ol bubu blong yufala we oli no ded long faet, mi mi gat sore long olgeta, mi givhan long olgeta long gladhat blong mi. Taem we olgeta oli taed tumas, mo oli wantem spel,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mi mi aot long ples blong mi we i longwe, mi kamtru long olgeta. Ol laen blong Isrel. Mi mi lavem yufala tumas, mo oltaem, fasin ya blong mi i stap pulum yufala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mi stanemap yufala, mi mekem yufala i kam strong bakegen, nao bambae yufala i save tekem ol tamborin blong yufala, yufala i kilim, yufala i danis, yufala 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bambae yufala i save planem ol plantesen blong grep* bakegen antap long ol hil ya long Sameria,* mo olgeta we oli planem ol grep ya, bambae oli save kakae frut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gat taem i stap kam we ol wajman bambae oli go stanap long ol hil blong ples ya, nao bambae oli singaot bigwan se, ‘Yumi go antap long hil ya Saeon,* yumi mekem wosip long Hae God we i God blong yumi.’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Profet i gohed i talemaot we Hae God i talem se, “Ol laen blong Isrel. Yufala i sing, yufala i harem gud from kantri ya blong yufala. Kantri blong yufala i hae moa, i winim ol narafala kantri long wol. Yufala i sing, yufala i talem se, ‘!Yumi presem Hae God! !Yumi ol man blong hem, mo hem i sevem yumi! !Yumi ya we yumi stap laef yet, hem nomo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we i stap long kantri ya long not, mo yufala we i stap longwe olgeta long ol narafala kantri long wol, mi bambae mi tekemaot yufala, mi karem yufala i kambak long ples ya bakegen. Yufala we i blaen, mo yufala we i no save wokbaot, bambae yufala tu i kam. Mo yufala ol woman we i gat bel, mo yufala we klosap yufala i bonem pikinini blong yufala, yufala tu bambae i kam. Bambae yufala i kambak bakegen long ples ya, we yufala i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mi mi stap lidim yufala i kambak, long rod blong yufala, bambae yufala i stap krae, yufala i stap prea long mi. Bambae mi stap lidim yufala i wokbaot long wan gudfala rod we yufala i no save stambol long hem, mo long rod ya, bambae yufala i gat plante springwota blong yufala i dring long hem. Mi mi olsem papa blong yufala evriwan, mo yufala ya we i laen blong Efrem,* yufala i olsem fasbon pikinini boe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blong ol narafala kantri. Yufala i lesin gud long tok blong mi, nao yufala i go talemaot long ol kantri we oli stap longlongwe long yufala. Ol man ya blong mi we mi mi bin ronemaot olgeta, be mi bambae mi tekem olgeta i kambak bakegen, mo mi lukaot gud long olgeta, olsem we man blong lukaot long sipsip i stap lukaot gud long ol sipsip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laen ya blong Isrel, mi mi sevem olgeta, mi tekemaot olgeta long han blong ol enemi blong olgeta we oli strong moa winim olgeta, mi mekem olgeta oli fri.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oli kam stap long hil ya Saeon, bambae oli singsing, from we oli harem gud, oli glad. Mi bambae mi givim kakae, mo waen, mo olifoel,* mo ol sipsip, mo ol buluk long olgeta, mo bambae oli harem gud long ol samting ya we mi mi givim long olgeta. Bambae oli olsem gudfala garen we i gat gudfala wota blong hem, mo bambae oli no save sot long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gel blong olgeta bambae oli glad, oli danis, mo ol yangfala mo ol olfala tu bambae oli glad. Olgeta we naoia oli stap harem nogud, oli stap krae, mi bambae mi leftemap tingting blong olgeta, mi mekem olgeta oli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mekem ol pris* blong olgeta oli gat ol gudgudfala kakae, mo bambae mi mekem ol man blong mi oli harem gud long ol gudgudfala samting we mi bambae mi givim long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bakegen, profet i talemaot we Hae God i talem se, “Ol man Isrel.* Olgeta long Rama oli harem wan woman we i krae we i krae, from we hem i harem nogud tumas. Hemia Rejel ya, we i stap krae from ol pikinini blong hem. Mo hem i no moa wantem blong man i kam toktok gud long hem blong mekem hem i harem gud bakegen, from we ol pikinini blong hem oli lus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mi mi talem long hem se, ‘Rejel. Yu no moa krae, yu waepemgud wota blong ae blong yu, from we bambae yu gat pei from ol wok blong yu we yu mekem long ol pikinini blong yu. Ol pikinini ya blong yu bambae oli aot long ples blong ol enemi blong olgeta, nao oli kambak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 mas putum tingting blong yu i stap strong long ol samting ya we bambae i kamtru, from we ol pikinini blong yu bambae oli mas kambak bakegen long stret ples blong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“Mi mi stap harem ol man Isrel we oli harem nogud tumas, oli stap talem se, ‘Hae God. Mifala i olsem pikinini blong wael buluk we man i no save mekem hem i stap kwaet, be yu nomo yu tijim mifala, blong mifala i obei long yu. Yu yu God blong mifala. Mifala i rere nomo blong kambak long yu. Bifo, mifala i gowe long yu, be naoia, mifala i wantem kambak long yu bakegen. Plis yu tekem mifala i kambak long yu. Taem yu yu panisim mifala mifala i sem tumas, we mifala i no wantem lukluk i go antap. Mifala i sem, from we bifo, taem mifala i yangfala yet, mifala i bin mekem i nogud agens 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man Isrel. Yufala i pikinini blong mi, we mi mi lavem yufala tumas. Mi mi glad tumas long yufala, mo oltaem, taem mi talem nem blong yufala, mi mi stap tingbaot yufala, we mi lavem yufala tumas. Oltaem nomo, tingting blong mi i stap long yufala, mo bambae mi gat sore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mas faenem rod ya bakegen we yufala i pas long hem bifo blong kambak long ples ya we yufala i stap long hem fastaem, mo yufala i mas putum ol saen blong makem rod ya. Yufala i mas kamhom. Yufala i mas kambak long ol taon blong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ya we tingting blong yufala i no stap strong long mi, bambae yufala i gat tu tingting gogo kasem wetaem? Mi mi mekem wan samting long wol ya, we i niuwan mo i narafala olgeta. Samting ya i olsem we woman i blokem man blong i mared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Profet Jeremaea i talemaot we Hae God ya we i gat olgeta paoa, hem i God blong yumi, mo hem i talem se, “!Ol man Juda*! Taem mi mi mekem yufala i stap gud bakegen long kantri blong yufala mo long ol taon blong yufala, bambae yufala i save talem long Tabu Hil* ya long Jerusalem* se, ‘Tabu Hil. Hae God bambae i blesem yu. Yu yu ples blong hem we hem i stret olgeta. Yu yu tabu ples blong hem, mo hem i stap 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yufala i stap gud long kantri blong yufala mo long ol taon blong hem. Sam long yufala bambae oli save wokem ol garen blong olgeta, mo sam bambae oli save lukaot long ol sipsip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Yufala we i harem nogud, bambae mi mekem yufala i harem gud bakegen, mo yufala we i hafded long hanggri, bambae mi givim kakae long yufala blong mekem yufala i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bambae yufala i slip, mo biaen, bambae yufala i save talem se, ‘Mi mi go slip, mo taem mi wekap, mi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mi Hae God, mo i gat taem i stap kam, we bambae mi mekem olgeta ples long Isrel* mo long Juda i fulap bakegen long man mo anamol.</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Bifo, mi gohed blong pulumaot yufala long kantri blong yufala, mo blong brebrekemdaon ol taon blong yufala, mo blong spolem paoa blong yufala, mo blong flatemgud yufala, mo blong mekem evri samting i kam nogud. Be naoia bambae mi lukaot gud blong stanemap yufala, blong yufala i kam strong, mo blong wokemgud ol taon blong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Long taem ya, ol man bambae oli no moa save talem tok ya se, ‘Ol papa oli kakae frut blong grep* we i konkon, be ol pikinini blong olgeta oli stap kasem konkon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man we i stap kakae frut blong grep we i konkon, hem nomo bambae i harem nogud from. Sipos man i mekem sin, hem nomo bambae i mas ded from sin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man Isrel mo ol man Juda. I gat taem i stap kam, we mi bambae mi mekem wan niufala promes*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Promes ya bambae i no olsem olfala promes ya we mi mekem wetem ol bubu blong yufala bifo, long taem ya we mi holem han blong olgeta, mi lidim olgeta oli kamaot long Ijip. I nating we long taem ya, mi mi Masta* blong olgeta, be oli no holem promes ya nating.</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Long taem ya we i stap kam, niufala promes ya we bambae mi mekem wetem yufala i olsem. Mi bambae mi putum loa blong mi long tingting blong yufala, mo bambae mi raetemdaon long hat blong yufala. Mo mi bambae mi God blong yufala, mo yufala bambae i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Bambae i no moa gat wan long yufala we i save go tijim man ples blong hem se, ‘Yu mas save Hae God,’ mo bambae i no gat man we i save go talem tok ya long brata blong hem, from we yufala evriwan bambae i save mi, i stat long ol haeman, gogo kasem olgeta we oli no gat nem. Nao mi bambae mi fogivim yufala, mi tekemaot ol sin blong yufala, mo bambae mi no moa save tingbaot olgeta bakegen.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profet i talem se, “Hae God nomo i putum san, blong i laet long dei, mo i putum mun mo ol sta, blong oli saen long naet. Hem i gat paoa blong mekem solwota i girap, i raf we i raf, i mekem bigfala noes. Nem blong hem, Hae God we i Gat Olgeta Paoa.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‘Sipos samtaem, ol samting ya oli lus, long taem ya nao, bambae yufala evriwan 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Sipos samtaem, man i save makem bigfala blong skae ya, mo i save faenemaotgud fandesen blong wol ya, long taem ya nao, bambae mi save lego yufala from ol rabis fasin we yufala i stap mekem.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 ‘I gat taem i stap kam, we bambae yufala i wokemgud Jerusalem bakegen blong i kam taon blong mi. Bambae yufala i stat long Wajhaos blong Hananehel, i go long wes, go kasem doa ya we nem blong hem, Doa blong Kona.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mak blong hem bambae i stat bakegen long ples ya long saed long wes, i go kasem hil ya Gareb, nao i mekem kona, i go kasem ples ya Goa.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Krik ya we oli berem ol dedman long hem, mo we i ples blong sakem asis, olgeta haf blong hem, mo olgeta garen antap long krik ya Kidron, gogo kasem doa ya we nem blong hem, Doa blong Hos, long saed i go long is, bambae oli blong mi evriwan. Ol enemi bambae oli no moa save brekemdaon taon ya, mo oli no moa save spolem bakegen samtaem.’ ”</w:t>
      </w:r>
      <w:r>
        <w:rPr>
          <w:lang w:val="bi_VU" w:bidi="bi_VU"/>
        </w:rPr>
      </w:r>
      <w:r>
        <w:rPr>
          <w:lang w:val="bi_VU" w:bidi="bi_VU"/>
        </w:rPr>
      </w:r>
    </w:p>
    <w:p>
      <w:pPr/>
      <w:r>
        <w:rPr>
          <w:lang w:val="bi_VU" w:bidi="bi_VU"/>
        </w:rPr>
      </w:r>
    </w:p>
    <w:p>
      <w:pPr>
        <w:pStyle w:val="Heading2"/>
      </w:pPr>
      <w:r>
        <w:rPr>
          <w:lang w:val="bi_VU" w:bidi="bi_VU"/>
        </w:rPr>
        <w:t>Jeremiah 32:1</w:t>
      </w:r>
      <w:r>
        <w:rPr>
          <w:lang w:val="bi_VU" w:bidi="bi_VU"/>
        </w:rPr>
      </w:r>
    </w:p>
    <w:p>
      <w:pPr/>
      <w:r>
        <w:rPr>
          <w:lang w:val="bi_VU" w:bidi="bi_VU"/>
        </w:rPr>
      </w:r>
      <w:r>
        <w:rPr>
          <w:vertAlign w:val="superscript"/>
          <w:lang w:val="bi_VU" w:bidi="bi_VU"/>
        </w:rPr>
        <w:t>1</w:t>
      </w:r>
      <w:r>
        <w:rPr>
          <w:lang w:val="bi_VU" w:bidi="bi_VU"/>
        </w:rPr>
        <w:t xml:space="preserve"> Nao long namba ten yia we King Jedekia i stap rul long Juda,* Hae God i toktok long Profet Jeremaea bakegen. Yia ya i namba eitin yia we King Nebukadnesa i rul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taem ya, ol soldia blong hem oli kam hivap raon long Jerusalem* blong mekem faet long hem. Long taem ya, profet i stap kalabus long yad blong haos blong King Jedekia,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from we hem i stap talemaot ol tok we Hae God i stap talem long hem, we i agens long king ya. Hem i bin talemaot we Hae God i talem se, “!Ol laen* blong Isrel*! Bambae mi mi letem King blong Babilonia i kam holem taon ya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long taem ya, King Jedekia ya bambae i no save ronwe. Bambae mi mi putum hem long han blong king ya, nao bambae hem i luk king ya stret long ae blong hem, mo bambae i toktok wetem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bambae king ya i tekem hem i go long Babilonia, mo bambae hem i stap long ples ya, gogo kasem taem we bambae mi mi jajem hem. Nating we bambae hem i faet agens long ol man Babilonia, be bambae hem i no save win.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taem ya, Hae God i talem tok blong hem long profet ya, mo hem i talemaot we Hae God 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“Jeremaea. Hanamel ya we papa blong hem Salum, we i brata blong papa blong yu, hem bambae i kam luk yu, blong talem long yu, se sipos yu wantem pemaot graon blong hem we i stap long distrik ya Benjamin,* long taon ya Anatot, bambae yu save tekem i blong yu. Hem bambae i kam luk yu olsem, from we yu yu wan famle blong hem, we yu klosap moa long hem, mo yu yu gat raet blong pemaot graon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profet i talem se, “Nao i no longtaem, Hanamel ya i kam luk mi long yad blong haos blong king, stret olsem we Hae God i talem, mo i askem long mi blong mi pemaot graon ya blong hem, i blong mi. Hemia i mekem mi mi savegud se Hae God nomo ya we i toktok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mi pemaot graon ya long hem long silva we mi skelemgud. Praes blong hem, eit taosen faef handred vatu.*</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Long taem ya, mi saenem wan pepa we i gat ol toktok blong graon i stap long hem, wetem narawan we i kopi blong hem, mo mi tekem ol man i kam blong oli witnes long nem blong mi, nao mi putum mak blong mi long faswan ya blong soemaot se i tru, mo mi rolemapgud, mo mi fasemtaet blong i save stap longtaem. Nao mi tekem tufala pepa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mi singaot Baruk we papa blong hem Neria, mo we bubu blong hem Mahasea, blong i kam. Nao long fes blong Hanamel, mo long fes blong ol witnes ya we oli saen long tufala pepa ya, mo long fes blong ol man we oli stap sidaon long yad ya blong haos blong king, mi givim tufala pepa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stret long fes blong olgeta, mi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ya we i gat olgeta paoa, hem i God blong yumi, mo hem i talem se yu mas tekem tufala pepa ya, yu go fulumap long wan graonpot we i naf blong holem tufala, blong bambae tufala i save stap longtaem.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Naoia ol man oli no glad blong pem graon, be hem i talem se long kantri ya blong yumi, i gat taem i stap kam we ol man bambae oli stap pem ol haos, mo bambae oli stap pem ol graon blong garen, mo bambae oli stap pem ol plantesen blong rop ya grep* bakegen.’ ”</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Profet Jeremaea i talem se, “Taem mi givim tufala pepa ya finis long Baruk, mi mi prea se,</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Yu yu Masta* blong mifala. Long bigfala paoa long yu, yu yu mekem wol ya, wetem skae mo olgeta samting we i stap long hem. I no gat wan samting nating we i strong tumas we yu yu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Fasin blong yu, oltaem yu yu stap lavem man, mo yu stap mekem olsem long plante taosen man. Be long semtaem, yu stap givim panis tu long ol man from ol sin blong ol olfala blong olgeta. Yu yu Hae God, we nem blong yu i hae we i hae, mo yu yu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plan blong yu oli waes tumas, mo yu yu stap mekem plante bigbigfala samting. Oltaem, yu stap luk olgeta samting we ol man oli stap mekem, mo yu stap givim pei long olgeta, stret long mak blong ol samting ya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Bifo, long taem ya we ol olfala blong mifala oli stap long Ijip, yu yu stap mekem ol merikel, mo ol bigbigfala wok long ples ya. Mo yu stap mekem ol samting ya kam kasem tede, long fes blong mifala ya we i laen* blong Isrel,* mo long fes blong ol man blong ol narafala kantri. Nao from samting ya, olgeta man blong evri ples oli save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olfala bubu blong mifala bifo oli man blong yu, mo taem yu tekem olgeta oli aot long Ijip, oli kam, yu yusum bigfala paoa ya blong yu blong mekem ol merikel olsem, nao long fasin ya, yu mekem ol enemi blong olgeta oli fraet we oli seksek gud.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Kantri ya we mifala i stap long hem i gud tumas, i gat fulap kakae long hem, mo yu yu givim kantri ya long ol bubu ya blong mifala, stret olsem we yu bin promes* long ol bubu blong olgeta bifo.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Olgeta oli kamtru long kantri ya, mo oli holem i blong olgeta, be olgeta we oli kamaot biaen long olgeta, oli no obei nating long tok blong yu, mo oli no folem ol loa we yu yu putum, olsem we yu yu talem long ol bubu blong mifala. Mo from we olgeta oli mekem olsem, yu yu tekem bigfala trabol ya i kam kasem mifala ya we i kamaot biaen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24-25</w:t>
      </w:r>
      <w:r>
        <w:rPr>
          <w:lang w:val="bi_VU" w:bidi="bi_VU"/>
        </w:rPr>
        <w:t xml:space="preserve"> “ ‘Ol man Babilonia oli kam finis, oli stap hivimap graon raon long bigfala stonwol blong taon ya, blong oli stanap long hem blong sut i kam insaed. Nao ol hadtaem we bambae mifala i kasem from faet, mo from we i no gat kakae, mo from ol bigbigfala sik, bambae oli spolem mifala, nao ol enemi ya bambae oli winim mifala. “ ‘Hae God. Yu yu Masta blong mifala. Ol samting ya we yu yu talem bifo finis, naoia yu save luk we oli stap kamtru. Klosap yu letem ol man Babilonia oli kam holem taon ya, be yu nao yu talem long mi, se mi mas pem pis graon ya, mo mi mas stretem ol bisnes blong hem long fes blong plante witnes.’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Hae God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mi Hae God, mi God blong olgeta man, mo i no gat wan samting we i strong tumas, we mi mi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Bambae mi givim taon ya i go long han blong King Nebukadnesa wetem ol soldia blong hem. Olgeta ya bambae oli kam holem taon ya,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bambae oli bonem ples ya wetem olgeta samting we i stap long hem. Ol haos ya we ol man oli wokem olta long ruf* blong olgeta, blong bonem insens* blong mekem prea long god ya Bal,* mo blong kafsaedem waen blong givim i go long ol narafala god, oli mekem mi mi kros tumas. Be ol man Babilonia ya bambae oli bonemdaon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I stat bifo we bifo olgeta, oltaem nomo, ol fasin ya blong ol man Isrel mo ol man Juda* oli stap mekem mi mi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I stat long taem ya we ol olfala blong yufala bifo oli wokem taon ya, ol man blong ples ya oli stap mekem mi mi kros we mi kros. Nao mi mekem plan se bambae mi mas spolem taon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from ol rabis fasin ya we yufala wetem ol narafala man Juda, mo ol king blong yufala, mo ol lida blong yufala, mo ol pris* blong yufala mo ol profet blong yufala, yufala evriwan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Yufala ya, yufala i tanem baksaed finis long mi. Nating we mi mi stap tijim yufala oltaem, be yufala i no save lesin long mi, mo yufala i no save lan nating.</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 aedol blong yufala oli nogud we i nogud, be yufala i girap, yufala i go putum olgeta long haos blong mi, nao oli mekem haos ya i no moa tabu, i doti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Yufala i go stanemap wan olta blong god ya Bal long krik ya Hinom, mo yufala i stap kilim ol boe mo gel blong yufala, yufala i stap bonem olgeta blong mekem sakrefaes long god ya Molek. Be mi mi no talem long yufala blong yufala i mekem olsem. Mi mi no tingbaot nating se bambae yufala i save mekem ol rabis samting ya, we oli stap pulum ol man ples blong yufala oli foldaon long sin.’ ”</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Profet Jeremaea i talemaot long ol laen* blong Isrel* we Hae God we i God blong olgeta, hem i talem long hem se, “Jeremaea. Ol man oli stap talem se faet, wetem hadtaem blong kasem kakae, mo ol bigbigfala sik bambae i kam kasem ples ya, mo king blong Babilonia bambae i holem taon ya. Be naoia, mi wantem blong yu lesin gud long wan narafala tok we mi mi wantem talem.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Naoia, mi mi kros we mi kros tumas long yufala, mo bambae mi ronemaot yufala i go stap long ol narafala kantri, be biaen, bambae mi tekem ol pikinini blong yufala oli kambak long ples ya, nao bambae oli stap gud long ples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Long taem ya, olgeta bambae oli man blong mi, mo mi bambae mi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bambae mi mi givim wan tingting nomo long olgeta. Bambae olgeta evriwan oli wantem tumas blong oli ona long mi oltaem long laef blong olgeta, blong olgeta oli save stap gud, mo blong ol pikinini we oli kamaot biaen long olgeta, bambae olgeta tu oli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Long taem ya, bambae mi mi mekem wan promes* wetem olgeta, we bambae i stap oltaem, gogo i no save finis. Oltaem, bambae mi mi stap mekem i gud long olgeta, mo bambae mi stap mekem olgeta oli tinghevi long mi, oli ona long mi long olgeta tingting blong olgeta, blong bambae oli no save tanem baksaed long mi samtaem.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Oltaem, bambae mi mi glad nomo blong mekem i gud long olgeta, mo tingting blong mi bambae i stap strong long olgeta, blong mi putum olgeta oli stap oltaem long kantri ya, we neva bambae oli gowe bakegen long hem samtaem.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“Naoia, mi mi stap tekem trabol ya i kam kasem yufala, be long sem fasin, bambae mi stap givim ol gudgudfala samting i go long olgeta we bambae oli kamaot biaen long yufala, stret olsem we mi mi promes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Naoia, ol man oli stap talem se kantri ya bambae i kam wan rabis ples, we ol man mo ol anamol oli no moa save stap long hem, nao biaen, ol man Babilonia bambae oli kam holem i blong olgeta. Be bambae i no olsem. Ol man we oli stap kamaot biaen long yufala, bambae oli stap pem graon bakegen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Bambae olgeta oli stap pem graon, mo bambae oli saenem ol pepa blong hem, mo bambae oli putum mak blong olgeta long ol pepa ya blong soemaot se oli tru, mo ol man we oli witnes blong olgeta, olgeta tu bambae oli saen. Long distrik ya Benjamin,* mo long ol vilej raonabaot long Jerusalem,* mo long ol taon long Juda,* mo long ol taon long ples blong hil, mo long ol taon long botom blong ol hil, mo long ol taon long haf blong Juda long saot, bambae olgeta oli stap mekem olsem. Bambae mi mi mekem olgeta ya oli stap gud bakegen long stret ples blong olgeta. Mi mi Hae God, mo hemia tok blong mi.”</w:t>
      </w:r>
      <w:r>
        <w:rPr>
          <w:lang w:val="bi_VU" w:bidi="bi_VU"/>
        </w:rPr>
      </w:r>
      <w:r>
        <w:rPr>
          <w:lang w:val="bi_VU" w:bidi="bi_VU"/>
        </w:rPr>
      </w:r>
    </w:p>
    <w:p>
      <w:pPr/>
      <w:r>
        <w:rPr>
          <w:lang w:val="bi_VU" w:bidi="bi_VU"/>
        </w:rPr>
      </w:r>
    </w:p>
    <w:p>
      <w:pPr>
        <w:pStyle w:val="Heading2"/>
      </w:pPr>
      <w:r>
        <w:rPr>
          <w:lang w:val="bi_VU" w:bidi="bi_VU"/>
        </w:rPr>
        <w:t>Jeremiah 33:1</w:t>
      </w:r>
      <w:r>
        <w:rPr>
          <w:lang w:val="bi_VU" w:bidi="bi_VU"/>
        </w:rPr>
      </w:r>
    </w:p>
    <w:p>
      <w:pPr/>
      <w:r>
        <w:rPr>
          <w:lang w:val="bi_VU" w:bidi="bi_VU"/>
        </w:rPr>
      </w:r>
      <w:r>
        <w:rPr>
          <w:vertAlign w:val="superscript"/>
          <w:lang w:val="bi_VU" w:bidi="bi_VU"/>
        </w:rPr>
        <w:t>1</w:t>
      </w:r>
      <w:r>
        <w:rPr>
          <w:lang w:val="bi_VU" w:bidi="bi_VU"/>
        </w:rPr>
        <w:t xml:space="preserve"> Nao taem we Profet Jeremaea i stap kalabus yet long yad ya blong haos blong king, Hae God i givim tok blong hem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talem long ol laen* blong Isrel* se, “Olgeta. Hae God i mekem wol ya, mo hem i putum long stret ples blong hem, mo nem ya ‘Hae God’ i soemaot fasin blong hem. Hem i talem long mi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‘Jeremaea. Sipos yu singaot i kam long mi, bambae mi harem yu, mo bambae mi talemaot ol gudgudfala samting long yu, we ol man oli no save faenemaot, mo we yu yu no save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Hae God, mi God blong yufala ol laen blong Isrel, mo mi talem long yu, se olgeta haos ya long Jerusalem,* wetem haos blong king blong yufala, ol man Babilonia we oli stap hivap raon long taon ya, blong blokem yufala i stap insaed, bambae oli kam spolem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Sam long yufala bambae oli go faet agens long olgeta, be bambae olgeta ya oli kilim olgeta, mo bambae oli sakem ol dedbodi blong olgeta i go long ol haos blong yufala, gogo ol haos ya oli fulap gud. Mi mi kros long yufala we mi kros we mi kros, mo bambae mi yusum olgeta ya blong kilim ol man blong yufala oli ded. Mi mi tanem baksaed finis long taon ya blong yufala, from ol rabis fasin ya we yufala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long taem we i stap kam, bambae mi mekem taon ya i kam gud bakegen. Bambae mi mekem we ol man blong hem oli kam strong bakegen, mo we ples blong olgeta i stap gud, i gat pis oltaem.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taem ya, bambae mi mi mekem ol man blong tufala kantri ya Juda* mo Isrel oli kam rijman, mo bambae mi mekem olgeta ples long tufala kantri ya oli kam gud bakegen olsem fastaem.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mi fogivim ol man ya from ol sin we oli mekem, we oli girap, oli agens long mi, oli gowe long mi, mo bambae mi tekemaot ol sin ya blong olgeta, mi mekem olgeta oli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taem ya, taon ya bambae i mekem mi mi harem gud, mi stap glad oltaem long hem, mo bambae i mekem we ol man blong ol narafala kantri long wol ya oli stap ona gud long mi. Sipos olgeta oli harem nius blong ol gudgudfala samting we bambae mi mekem long ol man blong taon ya, mo we bambae mi mekem olgeta oli kam rijman, bambae olgeta oli fraet we oli seksek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 ‘Olgeta. Yufala i stap talem se, “!Kantri ya blong yumi i kam nogud olgeta! I no moa gat man i stap long hem, mo i no gat anamol tu.” Mo tok blong yufala i tru tumas. Ol taon ya long Juda mo ol big rod long Jerusalem oli stap nating, oli emti nomo. Be i gat taem i stap kam we olgeta we oli stap kamaot biaen long yufala bambae oli save harem noes blong ol man long ol ples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oli save harem ol man oli stap singsingaot, from we oli harem gud tumas, oli glad we i glad, mo oli save harem ol man we oli stap singsing long lafet blong mared. Mo oli save harem ol man we oli stap karem sakrefaes i kam long haos* blong mi, we oli stap singsing blong talem tangkiu long mi se, “!Hae God i gat olgeta paoa! Yumi talem tangkiu long hem, from we hem i gud tumas. Oltaem bambae hem i lavem yumi, gogo i no save finis.” Bambae mi mi mekem kantri ya blong yufala i kam gudfala bakegen olsem fastaem.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 ‘Mi mi gat olgeta paoa, mo kantri ya we naoia yufala i stap talem se i kam nogud olgeta, we i no moa gat man i stap long hem, mo i no gat anamol tu, bambae mi mi mekem i gat ol gudgudfala gras long hem bakegen, we ol man blong lukaot long sipsip bambae oli save tekem ol sipsip blong olgeta i kam long hem,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man blong lukaot long sipsip we oli stap long ol taon long ples blong hil, mo long ol taon long botom blong ol hil, mo long ol taon long haf blong Juda long saot, mo long distrik ya Benjamin,* mo long ol vilej raonabaot long Jerusalem, mo long ol taon blong Juda bambae oli save harem gud from we oli save lukaot gud long ol sipsip blong olgeta, mo oli save kaontem olgeta bakegen, blong makem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 ‘I gat taem i stap kam, we bambae mi mi mekem ol gudgudfala samting ya we mi promes long ol man Isrel mo ol man Juda bifo finis, se bambae mi mekem.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taem ya, bambae mi mi jusumaot wan man we i kamaot biaen long King Deved ya bifo. Man ya bambae i wan stret man, mo mi bambae mi putumap hem i kam king, nao long evri haf blong kantri ya, hem bambae i mekem i stret nomo, mo i jajem ol man long fasin we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Jerusalem wetem ol narafala man Juda, bambae mi mi sevem olgeta, mi mekem olgeta oli stap gud. Nao olgeta bambae oli save talem nem blong taon ya, se “Hae God i Mekem Yumi Kam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Hae God, mo mi promes long yufala, se oltaem nomo, bambae i gat wan laen blong King Deved we i save kam king.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mi promes tu se oltaem nomo, bambae i gat ol pris we oli laen blong Livae,* we oli save mekem ol wok blong mi, mo oli save kilim anamol blong mekem sakrefaes long mi, mo oli save givim presen long mi long ol kakae blong garen,* mo oli save mekem ol narafala sakrefaes tu.’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Bakegen, profet i talemaot we Hae God 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“Jeremaea. Mi mi mekem promes finis wetem dei mo naet, se oltaem nomo, dei bambae i kam long stret taem blong hem, mo naet bambae i kam long stret taem blong hem. Mo promes ya bambae i no save foldaon samtaem.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long sem fasin, mi mekem promes wetem King Deved, man ya blong wok blong mi bifo, se oltaem nomo, wan long olgeta we i stap kamaot biaen long hem bambae i kam king. Bakegen, ol pris* blong mi oli laen long Livae, mo bifo, mi mi mekem promes wetem olgeta tu, se oltaem nomo bambae oli stap mekem ol wok blong mi long haos blong mi. Mo tufala promes ya, bambae tufala i no save foldaon samtaem.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mi mekem ol laen blong Deved mo ol laen blong Livae oli kam plante. Bambae olgeta oli kam plante we plante, olsem ol sta long skae, mo sanbij daon long solwota, we man i no save kaontem.</w:t>
      </w:r>
      <w:r>
        <w:rPr>
          <w:lang w:val="bi_VU" w:bidi="bi_VU"/>
        </w:rPr>
      </w:r>
      <w:r>
        <w:rPr>
          <w:lang w:val="bi_VU" w:bidi="bi_VU"/>
        </w:rPr>
      </w:r>
    </w:p>
    <w:p>
      <w:pPr/>
      <w:r>
        <w:rPr>
          <w:lang w:val="bi_VU" w:bidi="bi_VU"/>
        </w:rPr>
      </w:r>
    </w:p>
    <w:p>
      <w:pPr/>
      <w:r>
        <w:rPr>
          <w:lang w:val="bi_VU" w:bidi="bi_VU"/>
        </w:rPr>
      </w:r>
      <w:r>
        <w:rPr>
          <w:vertAlign w:val="superscript"/>
          <w:lang w:val="bi_VU" w:bidi="bi_VU"/>
        </w:rPr>
        <w:t>23-24</w:t>
      </w:r>
      <w:r>
        <w:rPr>
          <w:lang w:val="bi_VU" w:bidi="bi_VU"/>
        </w:rPr>
        <w:t xml:space="preserve"> “?Olsem wanem? ?Yu yu harem ol tok ya we ol man blong ol narafala kantri oli stap talem? Olgeta oli talem se, ‘Fastaem Hae God i jusumaot ol man Isrel mo ol man Juda blong oli man blong hem, be naoia, hem i tanem baksaed long olgeta finis.’ From tingting ya, olgeta oli stap lukluk nogud long yufala, mo oli no moa save tingbaot yufala se yufala i wan strong kantri.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mi mi Hae God, mo mi mekem promes finis wetem dei mo naet, mo mi putum ol loa finis blong holem skae mo wol.</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mi mi holem ol tok ya olwe, mo long sem fasin, bambae mi holem promes we mi mekem wetem ol laen blong Jekob* bifo, mo promes we mi mekem wetem King Deved. Ebraham, wetem pikinini blong hem Aesak, mo smol bubu blong hem Jekob, we yufala i laen blong trifala, trifala ya i stamba blong yufala, mo yufala i man blong mi. Mo bambae mi mi jusumaot wan man we i laen blong King Deved, blong mi putumap hem i kam king blong ol man blong mi. Bambae mi mi gat sore long ol man blong mi, mo long taem we i stap kam, bambae mi mekem olgeta oli kam rijman bakegen, we oli gat plante samting blong olgeta.”</w:t>
      </w:r>
      <w:r>
        <w:rPr>
          <w:lang w:val="bi_VU" w:bidi="bi_VU"/>
        </w:rPr>
      </w:r>
      <w:r>
        <w:rPr>
          <w:lang w:val="bi_VU" w:bidi="bi_VU"/>
        </w:rPr>
      </w:r>
    </w:p>
    <w:p>
      <w:pPr/>
      <w:r>
        <w:rPr>
          <w:lang w:val="bi_VU" w:bidi="bi_VU"/>
        </w:rPr>
      </w:r>
    </w:p>
    <w:p>
      <w:pPr>
        <w:pStyle w:val="Heading2"/>
      </w:pPr>
      <w:r>
        <w:rPr>
          <w:lang w:val="bi_VU" w:bidi="bi_VU"/>
        </w:rPr>
        <w:t>Jeremiah 34:1</w:t>
      </w:r>
      <w:r>
        <w:rPr>
          <w:lang w:val="bi_VU" w:bidi="bi_VU"/>
        </w:rPr>
      </w:r>
    </w:p>
    <w:p>
      <w:pPr/>
      <w:r>
        <w:rPr>
          <w:lang w:val="bi_VU" w:bidi="bi_VU"/>
        </w:rPr>
      </w:r>
      <w:r>
        <w:rPr>
          <w:vertAlign w:val="superscript"/>
          <w:lang w:val="bi_VU" w:bidi="bi_VU"/>
        </w:rPr>
        <w:t>1</w:t>
      </w:r>
      <w:r>
        <w:rPr>
          <w:lang w:val="bi_VU" w:bidi="bi_VU"/>
        </w:rPr>
        <w:t xml:space="preserve"> Nao long taem we King Nebukadnesa blong Babilonia wetem ol soldia blong hem, mo ol man blong ol narafala kantri we hem i stap rul long olgeta, oli stap mekem faet long Jerusalem* wetem ol vilej we oli stap raonabaot long hem, Hae God i givim tok blong hem long Profet Jeremaea.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talem se, “Olgeta. Yumi ol laen* blong Isrel* mo Hae God i God blong yumi, mo hem i sanem mi blong mi go luk King Jedekia we i king blong Juda,* mi talemaot long hem we hem i talem se, ‘King. Mi bambae mi letem taon ya i go long han blong king blong Babilonia, mo bambae hem i bonem we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long taem ya, bambae yu yu no save ronwe. Ol man blong hem bambae oli holem yu, oli putum yu long han blong hem. Long taem ya, bambae yu save luk hem stret long ae blong yu, mo bambae yu save toktok wetem hem, mo biaen, bambae yu go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King, yu mas lesin gud long tok ya we mi mi stap talem long yu. Bambae yu no save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yu ded olsem nomo. Mo taem ol bubu blong yu bifo we oli king oli ded, ol man we oli berem olgeta, oli stap bonem insens* blong ona long olgeta, mo long sem fasin, taem yu yu ded, ol man we bambae oli berem yu, bambae oli bonem insens tu. Mo bambae oli krae long yu se, ‘!Awoo, king blong yumi i ded! !Awoo, king blong yumi i ded!’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profet ya i go luk king long Jerusalem, i talemaot ol tok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taem ya, king blong Babilonia wetem ol soldia blong hem oli stap mekem faet long taon ya. Mo oli stap mekem faet tu long tu narafala taon blong Juda, we tufala i gat stonwol i goraon long tufala, we nem blong tufala, Lakis mo Aseka. Long taem ya, trifala taon ya nomo i stap, we olgeta oli no holem yet.</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Bifo, King Jedekia wetem ol man Jerusalem* oli bin agri se bambae oli letem ol man ples blong olgeta we oli stap wok slef* blong olgeta, oli go fri. Oli talem se ol Hibru,* ol man mo ol woman, olgeta evriwan bambae oli mas go fri, blong bambae i no moa gat wan long olgeta, we i stap wok slef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olgeta man wetem ol lida blong olgeta oli agri blong letem olgeta oli go fri, we bambae oli no moa save mekem olgeta oli wok slef bakegen. Nao oli letem olgeta oli go fri,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biaen, oli jenisim tingting blong olgeta bakegen, mo oli go holem olgeta, oli stap fosem olgeta blong oli wok slef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givim tok blong hem long Profet Jeremaea blong i go talemaot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talemaot we Hae God i talem se, “Ol laen* blong Isrel.* Mi mi Hae God, mi God blong yufala, mo tok blong mi i olsem. Bifo, mi mi tekem ol bubu blong yufala oli aot long Ijip oli kam, mo mi mekem olgeta oli no moa slef, oli fri. Long taem ya, mi mekem wan promes* wetem olgeta, mo mi talem long olgeta se,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i gat sam long yufala we oli salem olgeta oli kam slef blong yufala bakegen, bambae oli save wok blong yufala sikis yia, be long namba seven yia, yufala i mas letem olgeta oli go fri.’ Be ol bubu blong yufala oli no save lesin nating long mi, mo oli no save mekem ol samting ya we mi mi talem.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i no longtaem, yufala i tanem tingting blong yufala, nao yufala i mekem wan samting we mi mi glad tumas long hem. Yufala evriwan i agri blong letem ol man ples blong yufala we oli slef blong yufala oli go fri, mo yufala i kam long haos* blong mi, yufala i mekem promes long fes blong mi, se bambae yufala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naoia, yufala i no moa ona long mi, yufala evriwan i jenisim tingting blong yufala bakegen. Fastaem, yufala i letem ol slef blong yufala oli go fri, olsem we oli wantem, be naoia, yufala i girap, yufala i go fosem olgeta oli kam slef blong yufala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Hae God, mo naoia mi talem stret long yufala, se yufala i brekem tok blong mi ya. Olgeta ya oli brata blong yufala, mo oli sista blong yufala, be yufala i no wantem nating blong letem olgeta oli go fri. Ale, naoia bambae mi mi letem yufala evriwan i fri. Long taem blong faet, mo long taem blong sik, mo long hadtaem blong kasem kakae, bambae mi mi no moa save holem yufala, bambae yufala evriwan i fri blong ded. Mo taem ol man blong ol narafala kantri long wol ya oli harem nius blong ol samting ya we bambae mi mekem long yufala, bambae oli fraet we oli seksek from.</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“Ol man Juda.* Long taem ya, ol haeman blong taon ya, mo ol haeman blong haos blong king, mo ol haeman blong ol narafala ples long Juda, mo ol pris,* mo ol narafala man blong yufala oli folem wan kastom blong bifo, blong mekem promes blong olgeta i strong. Olgeta oli kilim wan smol bul, nao oli splitim long tu haf, mo oli wokbaot i pas long medel blong tufala haf ya, nao oli talem se sipos oli brekem promes ya, i gud mi mi mekem long olgeta olsem we oli mekem long smol bul ya. Be biaen, oli brekem promes ya bakegen, mo oli no stap mekem ol samting we oli talem se bambae oli mekem. Ale, bambae mi mi mekem long olgeta, stret olsem we oli mekem long bul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mi letem olgeta i go long han blong ol man Babilonia ya we oli wantem kilim yufala, nao ol dedbodi blong olgeta, bambae ol pijin mo ol wael anamol oli kakae.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bambae mi letem king blong yufala tu, wetem ol haeman blong hem oli go long han blong ol enemi ya we oli wantem kilim yufala. Naoia oli no moa kam mekem faet long yufala, oli stap spel lelebet,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bambae mi givim tok long olgeta, nao bambae oli kambak long taon ya bakegen. Bambae oli kam mekem faet long yufala, oli winim yufala, mo oli bonem olgeta samting long taon ya. Bambae mi mi mekem we olgeta taon long Juda oli kam nogud olgeta, we bambae i no gat man i save stap long hem. Mi mi Hae God, mo hemia tok blong mi.”</w:t>
      </w:r>
      <w:r>
        <w:rPr>
          <w:lang w:val="bi_VU" w:bidi="bi_VU"/>
        </w:rPr>
      </w:r>
      <w:r>
        <w:rPr>
          <w:lang w:val="bi_VU" w:bidi="bi_VU"/>
        </w:rPr>
      </w:r>
    </w:p>
    <w:p>
      <w:pPr/>
      <w:r>
        <w:rPr>
          <w:lang w:val="bi_VU" w:bidi="bi_VU"/>
        </w:rPr>
      </w:r>
    </w:p>
    <w:p>
      <w:pPr>
        <w:pStyle w:val="Heading2"/>
      </w:pPr>
      <w:r>
        <w:rPr>
          <w:lang w:val="bi_VU" w:bidi="bi_VU"/>
        </w:rPr>
        <w:t>Jeremiah 35:1</w:t>
      </w:r>
      <w:r>
        <w:rPr>
          <w:lang w:val="bi_VU" w:bidi="bi_VU"/>
        </w:rPr>
      </w:r>
    </w:p>
    <w:p>
      <w:pPr/>
      <w:r>
        <w:rPr>
          <w:lang w:val="bi_VU" w:bidi="bi_VU"/>
        </w:rPr>
      </w:r>
      <w:r>
        <w:rPr>
          <w:vertAlign w:val="superscript"/>
          <w:lang w:val="bi_VU" w:bidi="bi_VU"/>
        </w:rPr>
        <w:t>1</w:t>
      </w:r>
      <w:r>
        <w:rPr>
          <w:lang w:val="bi_VU" w:bidi="bi_VU"/>
        </w:rPr>
        <w:t xml:space="preserve"> Long taem ya we King Jehoeakim we i pikinini blong King Josaea i king long Juda,* Hae God i talem long Profet Jeremaea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“Jeremaea. Yu go luk ol laen blong Rekab, yu toktok wetem olgeta, mo yu tekem olgeta i kam long wan rum long haos blong mi, yu i givim sam waen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i go tekem olgeta ya i kam. Olgeta ya, i gat Jahasania wetem olgeta brata blong hem, mo ol pikinini blong hem. Jahasania ya, papa blong hem narafala Jeremaea, mo bubu blong hem Habasinia.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i tekem olgeta evriwan i go long haos* blong Hae God, long wan rum antap we i blong ol man blong Profet Hanan, we papa blong hem Jigdalia. Rum ya i klosap long rum blong ol haeman blong haos ya, mo i stap stret antap long rum blong Mahasea we i wan nambawan haeman blong haos ya, we papa blong hem Salum.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fulumap waen long ol bol glas, mo ol pankin, i kam putum long fes blong olgeta, mo i talem long olgeta se, “Yufala i dring smol waen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oli talem se, “Sore, be mifala i no save dring waen. Olfala bubu ya blong mifala Jonadab we i pikinini blong Rekab, hem i blokem mifala wetem ol pikinini blong mifala, se i tabu blong mifala i dring waen.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blokem mifala tu, se i tabu blong mifala i wokem haos blong mifala, mo blong mifala i wokem garen, mo blong mifala i planem ol rop ya grep,* mo i tabu blong mifala i pem ol plantesen blong grep tu. Hem i talem se bambae mifala i stap olsem strenja nomo long kantri ya, mo oltaem, mifala i mas slip long ol haos tapolen nomo. Hem i talem se sipos mifala i mekem olsem, bambae mifala i stap oltaem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tok ya we olfala ya i givim long mifala, be mifala i obei long hem evriwan. Mifala ya, i tabu blong mifala i dring waen, mo ol woman blong mifala wetem ol pikinini blong mifala tu, i tabu blong oli dring.</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I tabu blong mifala i wokem haos, blong mifala i slip long hem, mifala i stap slip long haos tapolen nomo. Mifala i no gat graon blong mifala, mifala i no planem kakae, mo mifala i no gat plantesen blong grep. Mifala i stap obei gud long olgeta samting we olfala ya blong mifala i talem long mifala bifo.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taem King Nebukadnesa wetem ol man blong hem mo ol soldia blong Siria oli kam insaed long kantri ya, mifala i luk se mifala i mas ronwe long olgeta, nao mifala i kam haed long Jerusalem.* From samting ya nao, mifala i stap yet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toktok long Profet Jeremaea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profet ya i talem se, “Olgeta. Yumi ol laen* blong Isrel,* mo Hae God ya we i gat olgeta paoa, hem i God blong yumi, mo hem i talem long mi se, ‘Jeremaea. Yu go talem long ol man Jerusalem mo ol narafala man Juda we mi mi talem se, “Olgeta. Mi mi Hae God, mo mi talem stret long yufala. ?Weswe yufala i no wantem lesin long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ya we oli kamaot biaen long Jonadab ya bifo oli stap obei long tok blong bubu ya blong olgeta. Bifo finis, hem i blokem olgeta, se bambae oli no dring waen, mo kam kasem naoia, i no gat wan long olgeta we i save dring waen. Be yufala, oltaem mi mi stap tok long yufala, be yufala i no save obei 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profet oli man blong wok blong mi, mo oltaem mi stap sanem olgeta i kam long yufala, blong talemaot tok blong mi. Olgeta oli stap talem long yufala, se yufala i mas lego ol fasin nogud blong yufala, yufala i mas mekem ol fasin we i stret, mo oli stap blokem yufala, se yufala i no mas mekem wosip long ol narafala god. Oli stap talem se sipos yufala i stap obei long ol tok ya, bambae yufala i save stap longtaem long kantri ya we mi mi givim long ol bubu blong yufala bifo. Be yufala i no save lesin long tok blong mi nating, mo yufala i no save mekem ol samting ya we mi mi talem.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laen blong Jonadab ya bifo, oli obei gud long ol tok ya we hem i talem, be yufala, yufala i no obei nating long ol tok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God blong yufala, mo mi gat olgeta paoa, mo mi promes long yufala finis, se sipos yufala i no lesin long mi, bambae mi letem bigfala trabol i kam spolem ples ya blong yufala. Be taem mi mi toktok long yufala, yufala i no save lesin, mo taem mi singaot long yufala, yufala i no save harem. Nao from samting ya, bambae mi letem olgeta trabol ya i kam kasem yufala.” ’ ”</w:t>
      </w:r>
      <w:r>
        <w:rPr>
          <w:lang w:val="bi_VU" w:bidi="bi_VU"/>
        </w:rPr>
      </w:r>
      <w:r>
        <w:rPr>
          <w:lang w:val="bi_VU" w:bidi="bi_VU"/>
        </w:rPr>
      </w:r>
    </w:p>
    <w:p>
      <w:pPr/>
      <w:r>
        <w:rPr>
          <w:lang w:val="bi_VU" w:bidi="bi_VU"/>
        </w:rPr>
      </w:r>
    </w:p>
    <w:p>
      <w:pPr/>
      <w:r>
        <w:rPr>
          <w:lang w:val="bi_VU" w:bidi="bi_VU"/>
        </w:rPr>
      </w:r>
      <w:r>
        <w:rPr>
          <w:vertAlign w:val="superscript"/>
          <w:lang w:val="bi_VU" w:bidi="bi_VU"/>
        </w:rPr>
        <w:t>18-19</w:t>
      </w:r>
      <w:r>
        <w:rPr>
          <w:lang w:val="bi_VU" w:bidi="bi_VU"/>
        </w:rPr>
        <w:t xml:space="preserve"> Nao profet ya i talemaot long ol laen blong Rekab we Hae God i talem se, “Olgeta. Mi mi Hae God, mi God blong ol laen blong Isrel, mo mi mi gat olgeta paoa. Yufala i stap obei gud long tok blong olfala Jonadab ya bifo, mo yufala i stap mekem evri samting we hem i talem long yufala. From samting ya, mi mi promes naoia, se oltaem nomo, bambae i gat wan man long yufala ya we i laen blong hem, we bambae i stap stanap insaed long haos blong mi, blong mekem wok blong mi.”</w:t>
      </w:r>
      <w:r>
        <w:rPr>
          <w:lang w:val="bi_VU" w:bidi="bi_VU"/>
        </w:rPr>
      </w:r>
      <w:r>
        <w:rPr>
          <w:lang w:val="bi_VU" w:bidi="bi_VU"/>
        </w:rPr>
      </w:r>
    </w:p>
    <w:p>
      <w:pPr/>
      <w:r>
        <w:rPr>
          <w:lang w:val="bi_VU" w:bidi="bi_VU"/>
        </w:rPr>
      </w:r>
    </w:p>
    <w:p>
      <w:pPr>
        <w:pStyle w:val="Heading2"/>
      </w:pPr>
      <w:r>
        <w:rPr>
          <w:lang w:val="bi_VU" w:bidi="bi_VU"/>
        </w:rPr>
        <w:t>Jeremiah 36:1</w:t>
      </w:r>
      <w:r>
        <w:rPr>
          <w:lang w:val="bi_VU" w:bidi="bi_VU"/>
        </w:rPr>
      </w:r>
    </w:p>
    <w:p>
      <w:pPr/>
      <w:r>
        <w:rPr>
          <w:lang w:val="bi_VU" w:bidi="bi_VU"/>
        </w:rPr>
      </w:r>
      <w:r>
        <w:rPr>
          <w:vertAlign w:val="superscript"/>
          <w:lang w:val="bi_VU" w:bidi="bi_VU"/>
        </w:rPr>
        <w:t>1</w:t>
      </w:r>
      <w:r>
        <w:rPr>
          <w:lang w:val="bi_VU" w:bidi="bi_VU"/>
        </w:rPr>
        <w:t xml:space="preserve"> Nao long taem ya we King Jehoeakim, pikinini blong King Josaea i stap rul long Juda,* long namba fo yia blong hem, Hae God i toktok long Profet Jeremaea.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se, “Jeremaea. Yu go tekem wan buk,* yu raetemdaon olgeta tok ya we mi mi givim long yu, i stat long taem ya we mi givim tok blong mi long yu fastaem, long taem blong King Josaea, i kam kasem tede. Hemia ol tok blong mi blong tokbaot tufala kantri ya Isrel* mo Juda, wetem ol narafala kantri raonabaot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ol man ya oli harem nius blong ol trabol ya we mi wantem letem i kam kasem olgeta, maet oli save tanem tingting blong olgeta from ol rabis fasin blong olgeta, nao bambae mi mi fogivim olgeta, mi tekemaot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ya i singaot Baruk, we papa blong hem Neria i kam, blong i raetemdaon ol tok ya. Nao olgeta tok ya we Hae God i bin talem long hem, hem i talemaot long man ya, mo man ya i raetemdaon olgeta long wan buk.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biaen, hem i talem long man ya se, “Naoia, olgeta oli no moa save letem mi mi go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nekis taem, taem ol man oli livim kakae bakegen blong kam mekem wosip long haos ya, mi wantem yu yu go long ples ya, mo yu ridimaot ol tok ya long olgeta. Mi mi wantem we ol man bambae oli save harem ol tok we Hae God i talem long mi, we mi talem long yu finis, blong yu go raetemdaon. Ol man Juda we oli aot long ol taon raonabaot, bambae oli kam hivap long ples ya, mo yu mas ridimaot ol tok ya long olgeta, blong oli save harem.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sipos oli harem ol samting ya, maet oli save tanem tingting blong olgeta from ol rabis fasin blong olgeta, nao oli save prea long Hae God, from we hem i kros we i kros tumas long olgeta, mo i promes finis, se bambae i mekem bigfala trabol ya i kam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8-10</w:t>
      </w:r>
      <w:r>
        <w:rPr>
          <w:lang w:val="bi_VU" w:bidi="bi_VU"/>
        </w:rPr>
        <w:t xml:space="preserve"> Nao Baruk i mekem stret olsem we profet i talem long hem. Long namba faef yia blong King Jehoeakim we i king blong Juda, long namba naen manis* blong hem, ol man oli livim kakae, blong mekem wosip long Hae God blong mekem hem i glad long olgeta. Long taem ya, olgeta evriwan we oli stap long Jerusalem* wetem olgeta we oli aot long ol taon blong Juda, oli kam hivap long ples ya, mo oli livim kakae. Nao Baruk i go insaed long yad blong haos blong Hae God, i go long rum blong wan sekretari blong king we nem blong hem Gemaria, we papa blong hem Safan. Rum ya i stap long yad antap, klosap long doa blong haos blong Hae God we nem blong hem, Niufala Doa, nao hem i stanap long ples ya, i ridimaot ol tok blong Hae God we i stap long buk ya blong olgeta oli harem.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i gat wan man i stap we nem blong hem Mikaea, we papa blong hem Gemaria, mo bubu blong hem Safan. Hem i stap lesin gud long ol tok ya blong Hae God we Baruk i ridimaot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girap, i godaon long haos blong king, mo i go long rum blong sekretari blong king. Long taem ya, olgeta haeman blong king oli stap mekem miting long rum ya. Olgeta ya, i gat Elisama, we i sekretari blong king, mo Delaea, we papa blong hem Semaea, mo Elnatan, we papa blong hem Akboro, mo Gemaria, we papa blong hem Safan, mo Jedekia, we papa blong hem Hanania, mo ol narafala haeman man tu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fes blong olgeta, Mikaea i talemaot ol tok ya we hem i harem, long taem ya we Baruk i stap ridimaot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olgeta oli harem ol samting ya, oli sanem Jehudi i go luk Baruk, blong Baruk i tekem buk* ya i kam ridim long olgeta. Jehudi ya, papa blong hem Netania, mo bubu blong hem Selemia, mo olfala bubu blong hem Kusi.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taem Baruk i kamtru, olgeta oli talem long hem se, “Yu sidaon, yu ridimaot ol tok ya, blong mifala i harem.” Nao hem i mekem olsem we oli talem.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taem oli harem ol tok ya, oli sapraes, mo oli fraet tu, nao oli talem long hem se, “Bambae mifala i mas go talemaot ol tok ya long king.”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oli talem long hem se, “!Yu talemaot long mifala! ?Yu yu raetem ol tok ya olsem wanem? ?Profet Jeremaea i talem ol tok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hem i talem se, “Yes, Profet Jeremaea i stap talemaot ol tok ya long mi, mo mi mi stap raetemdaon long buk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olgeta oli talem long hem se, “I gud yutufala i ronwe, yutufala i go haed. Mo yutufala i no mas letem man i save weples yutufala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 haeman ya oli livim buk* ya i stap long rum ya blong Elisama, we i sekretari blong king, mo oli go long rum blong king blong talemaot bisnes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king i sanem Jehudi blong i go karem buk ya i kam ridim long hem. Mo Jehudi i go tekem buk ya i kam, i ridimaot ol tok ya blong hem long king, wetem ol haeman ya blong hem we oli stap stanap raon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taem ya, hem i namba naen manis blong yia, we hemia i koltaem, mo king i stap wom long wan faea, long haos ya blong hem we i stap yusum long koltaem.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taem Jehudi i ridim tri fo pej, be wantaem nomo, king i girap, i tekem smol naef, i katemaot ol pej ya, i sakem i go long faea. Hem i stap mekem olsem gogo i finisim buk ya, i bonem olgeta pej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taem king wetem ol haeman blong hem oli harem ol tok ya, oli no harem nogud nating, mo oli no mekem wan samting nating we i soemaot se oli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Elnatan mo Delaea mo Gemaria, trifala i strong long king blong i no bonem buk ya, be hem i no save harem tok blong trifala.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hem i singaot Jeramehel, we i pikinini blong hem, mo Seraea we papa blong hem Asriel, mo Selemia, we papa blong hem Abdehel, nao i sanem trifala i go blong holem Profet Jeremaea wetem Baruk, sekretari blong hem, be Hae God i haedem tufala.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taem King Jehoeakim i bonem buk* ya we Profet Jeremaea i bin talem long Baruk ya we i sekretari blong hem, blong hem i raetemdaon, Hae God i talem long profet ya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blong i tekem wan narafala buk bakegen, nao i raetemdaon evri samting long hem we i stap long fas buk ya we king i bonem,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i talem long hem tu blong i talemaot tok blong hem long king. Tok ya blong Hae God we i sanem i go, i talem se, “!King Jehoeakim! Yu yu bonem buk ya finis, mo yu stap talem strong se, ‘?From wanem profet ya i raetem ol tok ya, se king blong Babilonia bambae i kam spolem ples ya, mo i kilim ol man blong ples ya, mo i spolem ol anamol tu?’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 mi Hae God, mo mi talem stret long yu, se ol pikinini blong yu wetem olgeta we bambae oli stap kamaot biaen long yu, neva bambae i gat wan long olgeta we i save tekem ples blong King Deved ya bifo, i kam king blong ol man blong mi. Taem yu yu ded, bambae oli sakem yu yu go long open ples nomo, we bigsan bambae i stap bonem yu long dei, mo kolkol bambae i stap spolem yu long naet.</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Bambae mi mi panisim yu wetem ol pikinini blong yu, mo ol haeman blong yu, from ol rabis fasin ya we yufala i mekem. Yu wetem ol man Jerusalem* mo ol narafala man Juda,* yufala i no harem tok blong mi nating. Nao from samting ya, bambae mi mekem bigfala trabol i kam kasem yufala, olsem we mi promes finis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profet i tekem narafala buk, i givim long Baruk, mo hem i talemaot ol tok ya bakegen, mo Baruk i raetemdaon olgeta evriwan. Hem i raetem olgeta tok we i stap long fas buk ya we king i bonem, wetem plante narafala tok olsem, we profet ya i talem long hem.</w:t>
      </w:r>
      <w:r>
        <w:rPr>
          <w:lang w:val="bi_VU" w:bidi="bi_VU"/>
        </w:rPr>
      </w:r>
      <w:r>
        <w:rPr>
          <w:lang w:val="bi_VU" w:bidi="bi_VU"/>
        </w:rPr>
      </w:r>
    </w:p>
    <w:p>
      <w:pPr/>
      <w:r>
        <w:rPr>
          <w:lang w:val="bi_VU" w:bidi="bi_VU"/>
        </w:rPr>
      </w:r>
    </w:p>
    <w:p>
      <w:pPr>
        <w:pStyle w:val="Heading2"/>
      </w:pPr>
      <w:r>
        <w:rPr>
          <w:lang w:val="bi_VU" w:bidi="bi_VU"/>
        </w:rPr>
        <w:t>Jeremiah 37:1</w:t>
      </w:r>
      <w:r>
        <w:rPr>
          <w:lang w:val="bi_VU" w:bidi="bi_VU"/>
        </w:rPr>
      </w:r>
    </w:p>
    <w:p>
      <w:pPr/>
      <w:r>
        <w:rPr>
          <w:lang w:val="bi_VU" w:bidi="bi_VU"/>
        </w:rPr>
      </w:r>
      <w:r>
        <w:rPr>
          <w:vertAlign w:val="superscript"/>
          <w:lang w:val="bi_VU" w:bidi="bi_VU"/>
        </w:rPr>
        <w:t>1</w:t>
      </w:r>
      <w:r>
        <w:rPr>
          <w:lang w:val="bi_VU" w:bidi="bi_VU"/>
        </w:rPr>
        <w:t xml:space="preserve"> Biaen long ol samting ya, King Nebukadnesa, king blong Babilonia, i putumap King Jedekia, we papa blong hem King Josaea, blong hem i king blong Juda.* King ya i tekem ples blong King Jehoeakin, we papa blong hem King Jehoeakim ya we i king fastaem.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King Jedekia ya wetem ol haeman blong hem mo ol narafala man Juda oli no obei nating long ol tok we Hae God i stap givim long Profet Jeremaea.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wan dei, King Jedekia i singaot Jukal, we papa blong hem Selemia, mo pris* ya Sefanaea, we papa blong hem Mahasea, mo i sanem tufala i go luk Profet Jeremaea, blong tufala i talem long hem se, “Hae God i God blong yumi. Plis yu prea long hem from mifala, mo from kantri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taem ya, king i no putum profet ya i go long kalabus, hem i fri yet, i stap wokbaot wetem ol man,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ol soldia blong Babilonia oli stap hivap raon long taon ya Jerusalem.* Nao long taem ya, ol soldia ya oli harem we ol soldia blong Ijip oli aot long ples blong olgeta, oli krosem mak blong graon blong Ijip finis, oli stap kam, nao olgeta ya oli girap, oli aot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Hae God i givim tok blong hem long profet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blong i go talemaot long king. Mo profet i go talem long hem se, “King. Yumi ol laen* long Isrel,* mo Hae God i God blong yumi. Yu yu sanem mi blong mi go prea long hem, mo hem i talem se, ‘Ol soldia ya blong ol man Ijip oli stap wokbaot i kam blong givhan long yu, be bambae oli no save kamtru long ples ya, bambae oli gobak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 soldia blong Babilonia ya bambae oli kambak bakegen blong mekem faet long taon ya, mo bambae oli winim yufala, mo bambae oli bonem olgeta samting we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talem stret long yu, se i nogud yufala i stap giaman long yufala, yufala i stap talem se ol soldia ya bambae oli no save kambak bakegen. Olgeta ya bambae oli mas kambak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nating sipos yufala i go faet long olgeta, gogo yufala i winim olgeta, mo olgeta we oli stap, oli karekil finis, mo oli stap slip long ol haos tapolen blong olgeta, be bambae oli girap, oli kam bonem taon ya wetem olgeta samting we i stap long hem.’ ”</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taem ya, ol soldia blong Babilonia oli aot, oli gowe long Jerusalem,* from we ol soldia blong Ijip oli stap kam blong mekem faet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tu i wantem aot long taon ya blong go long distrik ya Benjamin,* blong luk graon blong hem we i stap long han blong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taem hem i go kasem doa* blong bigfala stonwol blong taon ya we nem blong hem, Doa blong Benjamin, wan kapten blong ol soldia we oli stap gad long doa ya i holem hem. Kapten ya, nem blong hem Jiria, mo papa blong hem Selemia, mo olfala bubu blong hem, Hanania. Profet ya i no go afsaed yet, be kapten ya i blokem hem, i talem long hem se, “!Ei! !Yu stap ronwe blong go joen long ol man Babilonia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Profet ya i talem long hem se, “!No, mi mi no save ronwe ya!” Be kapten ya i no lesin long hem. Hem i girap, i tekem hem i go long ol haeman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taem olgeta ya oli harem tok blong kapten ya, oli kros tumas long profet, mo oli talem long ol man blong olgeta blong oli wipim hem. Mo taem oli wipim hem finis, oli karem hem i go long haos blong Jonatan, mo oli lokem hem i stap long ples ya. Man ya i wan sekretari blong king, mo haos ya blong hem, oli mekem i kam haos kalabus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ples ya, oli putum hem long wan rum we i stap daon aninit long graon, mo hem i stap longtaem lelebet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taem hem i stap yet long ples ya, king i sanem sam man blong hem oli kam blong tekem hem i go luk hem long haos blong hem. Mo taem tufala nomo i stap, hem i askem long hem se, “?Profet, olsem wanem? ?Hae God i givim sam tok blong hem long yu, no nogat?” Nao profet i talem se, “Yes king, tok blong hem i stap. Hem i talem se ol soldia blong Babilonia bambae oli putum yu long han blong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hem i askem long hem se, “King. ?From wanem yu putum mi mi stap long kalabus? Mi mi no mekem wan samting nogud we i agens long yu, no i agens long ol haeman blong yu, no i agens long ol man ples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luk! Ol profet ya blong yu bifo we oli stap talem se ol man Babilonia oli no save kam faet agens long yu wetem kantri ya blong yumi, naoia oli no moa stap.</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King. Plis yu lesin gud long tok blong mi, mo yu mekem samting we mi mi wantem. Plis yu no sanem mi mi gobak blong mi kalabus long haos blong Jonatan. Sipos yu mekem olsem, mi save se bambae mi mi ded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king i talem long ol man blong hem blong profet ya i no moa gobak long haos ya, bambae i stap kalabus nomo long yad blong haos blong hem, we ol gad oli stap long hem. Nao profet i stap kalabus long ples ya nomo, mo evri dei, ol man blong king oli stap givim bred long hem we i kamaot long haos bred blong olgeta, gogo i no moa gat bred long taon ya, olgeta flaoa i finis olgeta.</w:t>
      </w:r>
      <w:r>
        <w:rPr>
          <w:lang w:val="bi_VU" w:bidi="bi_VU"/>
        </w:rPr>
      </w:r>
      <w:r>
        <w:rPr>
          <w:lang w:val="bi_VU" w:bidi="bi_VU"/>
        </w:rPr>
      </w:r>
    </w:p>
    <w:p>
      <w:pPr/>
      <w:r>
        <w:rPr>
          <w:lang w:val="bi_VU" w:bidi="bi_VU"/>
        </w:rPr>
      </w:r>
    </w:p>
    <w:p>
      <w:pPr>
        <w:pStyle w:val="Heading2"/>
      </w:pPr>
      <w:r>
        <w:rPr>
          <w:lang w:val="bi_VU" w:bidi="bi_VU"/>
        </w:rPr>
        <w:t>Jeremiah 38:1</w:t>
      </w:r>
      <w:r>
        <w:rPr>
          <w:lang w:val="bi_VU" w:bidi="bi_VU"/>
        </w:rPr>
      </w:r>
    </w:p>
    <w:p>
      <w:pPr/>
      <w:r>
        <w:rPr>
          <w:lang w:val="bi_VU" w:bidi="bi_VU"/>
        </w:rPr>
      </w:r>
      <w:r>
        <w:rPr>
          <w:vertAlign w:val="superscript"/>
          <w:lang w:val="bi_VU" w:bidi="bi_VU"/>
        </w:rPr>
        <w:t>1</w:t>
      </w:r>
      <w:r>
        <w:rPr>
          <w:lang w:val="bi_VU" w:bidi="bi_VU"/>
        </w:rPr>
        <w:t xml:space="preserve"> Nao long taem ya, Sefatia we papa blong hem Matan, mo Gedalia, we papa blong hem Pasuru, mo Jukal, we papa blong hem Selemia, mo Pasuru, we papa blong hem Malkia, olgeta oli harem nius we profet ya i stap talemaot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we Hae God i talem se, “Olgeta we oli no ronwe, we oli stap insaed long taon ya, bambae oli ded long ples ya nomo long faet, no long hadtaem blong kasem kakae, no long ol bigbigfala sik we bambae i kasem olgeta. Be olgeta we oli ronwe, oli go stap long han blong ol man Babilonia, bambae oli no save ded.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bambae mi letem taon ya i go long han blong ol man Babilonia.”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haeman ya oli go luk king, oli talem long hem se, “!Yumi mas kilim man ya i ded! Ol tok ya blong hem i stap mekem ol soldia blong yumi wetem ol narafala man tu we oli stap yet long taon ya oli fraet moa, nao tingting blong olgeta bambae i foldaon. Hem i no save givhan nating long ol man blong yumi, hem i wantem spolem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king i talem long olgeta se, “Ale, yufala i tekem hem, yufala i mekem long hem olsem we yufala i wantem. Mi mi no moa save mekem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olgeta oli tekem profet ya, oli fasem hem long rop, mo oli slakem hem i godaon long wel ya blong Malkia, we i pikinini blong king. Wel ya i stap long yad ya blong haos blong king, we ol gad oli stap long hem, mo i no gat wota long hem, i fulap long sofmad nomo, nao leg blong profet ya i draongud long sofmad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Ebedmelek, wan man Itiopia we i man blong wok blong king, hem i harem nius we oli slakem profet i godaon long wel ya, nao hem i girap, i go luk king. Long taem ya, king i stap mekem kot long doa* blong bigfala stonwol blong taon ya we nem blong hem, Doa blong Benjamin.*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man ya i go talemaot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“King. Ol samting we ol haeman ya oli mekem long profet ya i no stret nating. Oli slakem hem i godaon insaed long wel ya, be bambae hem i ded long hanggri long ples ya, from we naoia i no moa gat kakae nating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i talem long hem blong i tekem tri man i go, blong oli pulumaot hem bakegen, blong i no ded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Ale, Ebedmelek i go tekem tri man, nao oli go long wan storum long haos blong king we i gat ol olfala klos i stap long hem, mo oli tekemaot sam, oli karem i kam long wel, mo oli slakem i godaon long profet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talem long profet blong i putum ol klos ya aninit long han blong hem, blong taem oli putum rop i goraon long hem, be rop ya bambae i no save kakae hem. Nao taem hem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oli pulumaot hem i kam antap bakegen. Nao biaen long taem ya, oli holem hem long yad ya blong haos blong king, we ol gad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biaen long taem ya, King Jedekia i talem long ol man blong hem, blong oli tekem Profet Jeremaea i go long namba tri doa blong haos* blong Hae God. Nao taem hem i kamtru, king i talem long hem se, “Profet. Mi mi wantem askem wan kwestin long yu, mo yu mas givim stret ansa long mi, we yu no haedem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i talem long hem se, “King. Sipos mi talem ol trutok nomo long yu, bambae yu yu kilim mi mi ded. Mo sipos mi givim ol gudfala tok long yu blong givhan long yu, bambae yu yu no save folem.”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long taem ya, tufala nomo i stap, nao king i mekem wan promes long hem long fasin blong haed, i talem se, “Hae God i laef, i stap we i stap, mo hem i stap givim laef long yumi, mo long fes blong hem, mi mi promes se bambae mi no save kilim yu yu ded, mo bambae mi no save putum yu long han blong olgeta ya we oli wantem kilim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talem long king se, “Yumi ol laen* blong Isrel,* mo Hae God i God blong yumi. Hem i gat olgeta paoa, mo hem i talem se, ‘Sipos yu putum yu long han blong king blong Babilonia wetem ol haeman blong hem, bambae yu no save ded, mo bambae oli no save bonem taon ya. Yu wetem ol famle blong yu bambae yufala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sipos yu no putum yu long han blong olgeta, bambae mi letem taon ya i go long han blong olgeta, mo bambae oli bonem we i bon olgeta, mo yu bambae yu no save ronwe 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king i talem se, “Be mi mi fraet long ol man ples blong yumi we oli ronwe long yumi finis, oli go joen long ol enemi ya blong yumi. Maet ol enemi ya oli putum mi long han blong olgeta, nao bambae oli spolem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profet i talem se, “Bambae oli no save letem yu yu go long han blong olgeta. Mi mi talem stret long yu, se yu mas obei long tok ya blong Hae God. Sipos yu obei long hem, bambae yu save stap gud, mo laef blong yu bambae i sef.</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Hae God i soemaot wan vison* long mi finis, mo long vison ya, mi luk ol samting we oli save kasem yu. Mo sipos yu no putum yu long han blong king ya, ol samting ya bambae oli mas kasem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vison ya, mi luk we ol haeman blong king ya oli stap tekem olgeta woman we oli stap long haos blong yu, oli aot, oli go long ples blong olgeta. Mo taem oli stap wokbaot i go, ol woman ya oli stap talem se, ‘Ol nambawan fren blong king, oli winim hem finis, oli lidim hem i go long rod we i no stret. Naoia leg blong hem i draon gud long sofmad, mo ol fren blong hem oli lego hem finis.’ ”</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gohed, i talem se, “Ol woman blong yu, wetem ol pikinini blong yu, ol haeman ya bambae oli putum olgeta long han blong ol man blong olgeta, blong oli mekem long olgeta olsem we oli wantem, mo yu bambae yu no save ronwe long olgeta. King blong Babilonia bambae i holem yu, i karem yu, yu i go wok slef* long ples blong hem, mo evri samting we i stap long taon ya, bambae oli enemi ya oli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king i talem se, “Plis yu no talemaot ol toktok ya long ol man, blong oli save. Sipos yu no talemaot, bambae yu save stap laef.</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ol haeman blong mi oli harem we mi mi toktok wetem yu, bambae oli kam talem long yu blong yu talemaot ol samting ya we yumitufala i tokbaot. Bambae oli save promes long yu, se sipos yu talemaot olgeta samting ya, bambae oli no save kilim yu yu ded.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sipos oli mekem olsem, yu yu mas talem long olgeta se, ‘Mi mi go luk king, mi askem long hem blong i no sanem mi mi gobak long kalabus ya long haos blong Jonatan, blong mi ded long ples ya.’ ”</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biaen, ol haeman ya oli kam askem bisnes ya long hem, mo hem i talemaot tok ya we king i talem long hem. Nao olgeta oli no moa tok, from we i no gat wan long olgeta i harem ol toktok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olgeta oli holem hem i stap long yad ya blong haos blong king, gogo kasem taem we ol enemi oli kam holem taon ya.</w:t>
      </w:r>
      <w:r>
        <w:rPr>
          <w:lang w:val="bi_VU" w:bidi="bi_VU"/>
        </w:rPr>
      </w:r>
      <w:r>
        <w:rPr>
          <w:lang w:val="bi_VU" w:bidi="bi_VU"/>
        </w:rPr>
      </w:r>
    </w:p>
    <w:p>
      <w:pPr/>
      <w:r>
        <w:rPr>
          <w:lang w:val="bi_VU" w:bidi="bi_VU"/>
        </w:rPr>
      </w:r>
    </w:p>
    <w:p>
      <w:pPr>
        <w:pStyle w:val="Heading2"/>
      </w:pPr>
      <w:r>
        <w:rPr>
          <w:lang w:val="bi_VU" w:bidi="bi_VU"/>
        </w:rPr>
        <w:t>Jeremiah 39:1</w:t>
      </w:r>
      <w:r>
        <w:rPr>
          <w:lang w:val="bi_VU" w:bidi="bi_VU"/>
        </w:rPr>
      </w:r>
    </w:p>
    <w:p>
      <w:pPr/>
      <w:r>
        <w:rPr>
          <w:lang w:val="bi_VU" w:bidi="bi_VU"/>
        </w:rPr>
      </w:r>
      <w:r>
        <w:rPr>
          <w:vertAlign w:val="superscript"/>
          <w:lang w:val="bi_VU" w:bidi="bi_VU"/>
        </w:rPr>
        <w:t>1</w:t>
      </w:r>
      <w:r>
        <w:rPr>
          <w:lang w:val="bi_VU" w:bidi="bi_VU"/>
        </w:rPr>
        <w:t xml:space="preserve"> Nao long namba naen yia we King Jedekia i king blong Juda,* long namba ten manis* blong hem, King Nebukadnesa, king blong Babilonia i kam wetem olgeta soldia blong hem, nao oli kam hivap raon long Jerusalem* blong mekem faet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long namba leven yia long namba fo manis, long namba naen dei blong hem, olgeta oli brekem hol long stonwol blong taon ya, oli kam insaed.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olgeta oli winim taon ya, olgeta haeman blong king ya oli kam insaed, mo oli go sidaon long doa* ya blong bigfala stonwol blong taon ya we nem blong hem, Doa long Medel, blong oli jajem ol man. Olgeta ya, i gat Negalsareja, mo Samganebo, mo Sasekim, mo narafala Negalsareja bakegen, wetem ol narafala haeman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King Jedekia mo ol soldia blong hem oli luk samting ya, oli traem ronwe long naet. Oli folem rod ya we i pastru long garen blong king, nao oli gotru long doa ya we nem blong hem, “Doa we Tufala Stonwol i Joen long hem.” Oli ronwe, oli folem rod ya we i go long bigfala levelples ya klosap long Jodan Reva.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ol soldia blong Babilonia oli ronem olgeta, nao oli holem king ya long bigfala levelples ya klosap long taon ya Jeriko. Oli tekem hem i go long King Nebukadnesa we i stap long kantri ya Hamat longwe long not, long taon ya Riblaha, nao king ya i jajem hem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ples ya, King Nebukadnesa i talem long ol man blong hem, blong oli kilim ol pikinini blong king ya, stret long fes blong hem, mo blong oli kilim ol haeman blong Juda tu oli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biaen, oli tekemaot tufala ae blong king ya, mo oli fasem tufala han blong hem long jen, blong tekem hem i go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semtaem ya, long Jerusalem, ol man Babilonia oli bonem haos blong king, wetem ol haos blong ol narafala man, mo oli brebrekem ol bigfala stonwol blong taon ya tu.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biaen long ol samting ya, Nebusaradan we i komanda blong ol soldia, hem i holem olgeta ya we oli stap insaed long taon ya yet, wetem olgeta we oli bin ronwe long taon ya blong go joen long ol man Babilonia afsaed, nao i tekem olgeta evriwan i go long Babilonia, blong oli wok slef*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olgeta we oli pua tumas, we oli no gat garen, mo oli no gat olting blong olgeta, hem i livim olgeta oli stap long Juda, mo hem i givim graon long olgeta, mo i givim ol plantesen blong ol rop ya grep* tu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Nebukadnesa i talem long Nebusaradan, we i komanda blong hem, blong i go talemaot long ol haeman blong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“Yufala i go lukaot Profet Jeremaea. Mo sipos yufala i faenem hem, bambae yufala i no spolem hem, yufala i mas lukaot gud long hem. Ol samting we hem i wantem, bambae yufala i mas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komanda ya wetem tu haeman ya, Nebusasban mo Negalsareja, mo ol narafala haeman ya blong king oli sanem ol man blong olgeta i kam.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man ya oli kam tekemaot hem long yad blong haos blong King Jedekia, mo oli putum hem long han blong man ya Gedalia, we papa blong hem Ahikam, mo bubu blong hem Safan. Mo oli talem long man ya blong i tekem hem i gobak long ples blong hem. Nao profet i stap gud wetem ol man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fastaem, taem we Profet Jeremaea i stap kalabus yet long yad ya blong haos blong king, Hae God i givim tok blong hem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blong i go talemaot long man Itiopia ya, Ebedmelek. Nao profet i go talem long hem se, “Ebedmelek. Mifala ya i laen* blong Isrel,* mo Hae God i God blong mifala. Hem i gat olgeta paoa, mo hem i talem se, ‘Bambae mi mi letem bigfala trabol i kam kasem taon ya, olsem we mi talem finis. Mo taem ol samting ya i kamtru, bambae yu yu stap long ples ya, mo bambae yu save luk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bambae mi mi stap lukaot gud long yu, mo olgeta ya we yu stap fraet long olgeta, bambae oli no save spolem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mi holem yu yu stap gud, nao bambae oli no save kilim yu. Bambae yu no ded, yu save ronwe, from we yu stap trastem mi oltaem. Mi mi Hae God, mo hemia tok blong mi.’ ”</w:t>
      </w:r>
      <w:r>
        <w:rPr>
          <w:lang w:val="bi_VU" w:bidi="bi_VU"/>
        </w:rPr>
      </w:r>
      <w:r>
        <w:rPr>
          <w:lang w:val="bi_VU" w:bidi="bi_VU"/>
        </w:rPr>
      </w:r>
    </w:p>
    <w:p>
      <w:pPr/>
      <w:r>
        <w:rPr>
          <w:lang w:val="bi_VU" w:bidi="bi_VU"/>
        </w:rPr>
      </w:r>
    </w:p>
    <w:p>
      <w:pPr>
        <w:pStyle w:val="Heading2"/>
      </w:pPr>
      <w:r>
        <w:rPr>
          <w:lang w:val="bi_VU" w:bidi="bi_VU"/>
        </w:rPr>
        <w:t>Jeremiah 40:1</w:t>
      </w:r>
      <w:r>
        <w:rPr>
          <w:lang w:val="bi_VU" w:bidi="bi_VU"/>
        </w:rPr>
      </w:r>
    </w:p>
    <w:p>
      <w:pPr/>
      <w:r>
        <w:rPr>
          <w:lang w:val="bi_VU" w:bidi="bi_VU"/>
        </w:rPr>
      </w:r>
      <w:r>
        <w:rPr>
          <w:vertAlign w:val="superscript"/>
          <w:lang w:val="bi_VU" w:bidi="bi_VU"/>
        </w:rPr>
        <w:t>1</w:t>
      </w:r>
      <w:r>
        <w:rPr>
          <w:lang w:val="bi_VU" w:bidi="bi_VU"/>
        </w:rPr>
        <w:t xml:space="preserve"> Fastaem, taem ol soldia blong Babilonia oli holem ol man Jerusalem* mo ol narafala man Juda,* olgeta oli holem Profet Jeremaea tu, nao oli fasem hem wetem olgeta ya long jen, blong oli tekem olgeta i go long Babilonia, blong oli wok slef* long ples ya. Be taem olgeta oli kamtru long taon ya Rama, komanda ya Nebusaradan, hem i letem profet ya i go fri. Nao long taem ya, Hae God i toktok wetem profet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Taem olgeta oli no tekemaot jen long hem yet, komanda ya i tekem hem i go we tufala nomo i stap, mo hem i talem long hem se, “Profet. Hae God ya we i God blong yu, hem i stap talem longtaem finis, se trabol ya bambae i kam kasem ples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naoia, hem i mekem stret olsem we hem i talem. Ol samting ya oli kasem yufala, from we yufala i bin mekem sin agens long hem, we yufala i no save obei long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Naoia, bambae mi tekemaot jen ya long han blong yu, mi letem yu yu go fri. Sipos yu wantem kam wetem mi blong yumitu go long Babilonia, i gud nomo, bambae mi mi save lukaot gud long yu. Be sipos yu no wantem kam, i oraet nomo, i stap long yu. Olgeta ples long kantri ya i stap, yu nomo yu save jusumaot weples yu wantem go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hem i no talem wan samting, nao komanda ya i talem se, “Ale, yu gobak, yu stap wetem Gedalia we papa blong hem Ahikam, mo bubu blong hem Safan. King blong mifala i putumap hem finis blong i distrikejen* blong Juda. Bambae yu save stap long haos blong hem wetem ol man blong ples ya. No sipos yu wantem aot long ples ya, bambae yu save go stap long weples we yu yu wantem.” Nao komanda ya i givim presen long hem, wetem sam kakae blong rod, nao i letem hem i go.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go long Mispa, i stap wetem Gedalia mo ol narafala man we ol man Babilonia oli letem olgeta oli stap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 kapten blong ol soldia blong Juda,* wetem ol soldia blong olgeta we ol man Babilonia oli no bin holem olgeta, oli harem nius we king blong Babilonia i putumap Gedalia finis i distrikejen* long Juda, mo hem i stap lukaot long olgeta ya we oli puaman, we ol man Babilonia oli no karemaot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Ismael ya we papa blong hem Netania, mo Johanan we papa blong hem Karea, mo Seraea we papa blong hem Tanumet, mo olgeta ya we papa blong olgeta Efae we i man Netofa, mo man Mahaka ya Jesania, olgeta ya evriwan oli tekem ol soldia blong olgeta, oli go luk Gedalia long Mispa.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Gedalia i talem se, “Olgeta. Yufala i no fraet. Naoia mi mi promes long yufala, se sipos yufala i stap aninit long han blong ol man Babilonia ya, mo yufala i stap long kantri ya blong yumi, mo yufala i obei long king blong olgeta, bambae yufala evriwan i save stap gud.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bambae mi stap long Mispa, mo taem ol man Babilonia oli kam, mi bambae mi toktok long olgeta long nem blong yufala. Yufala i save gohed blong wokem waen blong yufala, mo yufala i save go karemaot ol frut long ol tri blong yufala, mo yufala i save gohed blong wokem ol olifoel* blong yufala, mo yufala i save putumgud olgeta samting ya i stap long haos blong yufala. Mo yufala i save stap gud long ol vilej ya we yufala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long taem ya tu, ol man Juda ya we oli stap long Moab, mo long Amon, mo long Edom, mo olgeta we oli stap long ol narafala kantri, oli harem nius we king blong Babilonia i letem smol haf blong ol man Juda oli stap yet long Juda, mo oli harem tu se hem i putumap Gedalia blong i distrikejen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olgeta evriwan oli aot long ol naranarafala ples we oli stap long hem, oli kambak long Juda bakegen. Olgeta oli kamtru long Gedalia we hem i stap finis long Mispa, mo long ples ya, oli wokem ol waen, mo oli karemaot ol frut long ol tri, we oli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Johanan wetem olgeta lida blong ol soldia we king blong Babilonia i no bin holem olgeta, oli kam long Mispa blong luk Gedalia.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oli talem long hem se, “King Bahalis, king blong ol man Amon, hem i sanem Ismael finis, blong i kam kilim yu yu ded. ?Yu yu save samting ya?” Be Gedalia i no bilif nating long tok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taem Gedalia mo Johanan, tufala nomo i stap, Johanan i talem long hem se, “I moa gud yu letem mi mi go kilim man ya, we bambae i no gat man i save se hu i mekem. I no stret nating blong hem i kilim yu. Sipos hem i mekem olsem, ol man Juda* ya we oli stap wetem yu naoia, bambae oli ronwe bakegen, mo yumi evriwan bambae i lus.”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Gedalia i talem se, “!No! !Yu no mekem olsem! Ol toktok ya we yu stap talem, i no tru.”</w:t>
      </w:r>
      <w:r>
        <w:rPr>
          <w:lang w:val="bi_VU" w:bidi="bi_VU"/>
        </w:rPr>
      </w:r>
      <w:r>
        <w:rPr>
          <w:lang w:val="bi_VU" w:bidi="bi_VU"/>
        </w:rPr>
      </w:r>
    </w:p>
    <w:p>
      <w:pPr/>
      <w:r>
        <w:rPr>
          <w:lang w:val="bi_VU" w:bidi="bi_VU"/>
        </w:rPr>
      </w:r>
    </w:p>
    <w:p>
      <w:pPr>
        <w:pStyle w:val="Heading2"/>
      </w:pPr>
      <w:r>
        <w:rPr>
          <w:lang w:val="bi_VU" w:bidi="bi_VU"/>
        </w:rPr>
        <w:t>Jeremiah 41:1</w:t>
      </w:r>
      <w:r>
        <w:rPr>
          <w:lang w:val="bi_VU" w:bidi="bi_VU"/>
        </w:rPr>
      </w:r>
    </w:p>
    <w:p>
      <w:pPr/>
      <w:r>
        <w:rPr>
          <w:lang w:val="bi_VU" w:bidi="bi_VU"/>
        </w:rPr>
      </w:r>
      <w:r>
        <w:rPr>
          <w:vertAlign w:val="superscript"/>
          <w:lang w:val="bi_VU" w:bidi="bi_VU"/>
        </w:rPr>
        <w:t>1</w:t>
      </w:r>
      <w:r>
        <w:rPr>
          <w:lang w:val="bi_VU" w:bidi="bi_VU"/>
        </w:rPr>
        <w:t xml:space="preserve"> Be long namba seven manis* blong sem yia ya, Ismael i tekem ten man, nao oli go long Mispa blong luk Gedalia. Ismael ya, papa blong hem Netania, mo bubu blong hem Elisama, mo hem i wan famle blong king, mo i wan haeman blong hem. Nao taem Ismael mo Gedalia olgeta oli stap kakae wanples long Mispa,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Ismael wetem ol man ya blong hem oli girap, oli tekem naef blong faet blong olgeta, oli kilim Gedalia i ded.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oli kilim ol man Juda we oli stap wetem hem long Mispa, mo oli kilim ol soldia blong Babilonia tu we oli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long nekis dei, i gat eiti man i kamtru. Ol man ya oli aot long Sekem, mo Silo, mo Sameria* oli kam, mo oli karem ol wit* mo insens,* blong go long haos* blong Hae God blong mekem wosip. Olgeta ya oli sevem ol mustas blong olgeta, mo oli brebrekem ol klos blong olgeta, mo oli katkatem bodi blong olgeta, blong soemaot we oli harem nogud tumas. Be long taem ya, i no gat man i save yet se Gedalia 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Ismael i aot long Mispa, i go blong mitim olgeta ya. Taem hem i stap wokbaot i go, hem i stap krae, mo taem hem i kam kasem olgeta, hem i talem long olgeta se, “Plis yufala i kam luk Gedalia.”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taem olgeta i kam insaed long taon ya, Ismael wetem ol man blong hem oli kilim olgeta i ded, mo oli sakem ol dedbodi blong olgeta i go insaed long wan wel.</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i gat ten man long olgeta ya oli talem long Ismael se, “Plis yu no kilim mifala. Mifala i gat ol wit, mo bale,* mo ol olifoel,* mo eg blong sugabag,* mifala i haedem olgeta long garen longwe.” Nao hem i no moa kilim olgeta, i letem olgeta i go fri.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Wel ya we Ismael i sakem ol dedbodi blong ol man ya i go long hem, i bigwan we i bigwan, taswe hem i fulumap ol dedbodi blong ol man ya long hem. Wel ya, King Asa bifo i bin digim long taem ya we King Bahasa, king blong Isrel,* i bin kam faet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dota blong king mo ol narafala man long Mispa, we Nebusaradan, komanda blong ol soldia blong Babilonia i bin putum olgeta long han blong Gedalia, Ismael i holem olgeta evriwan, mo i fosem olgeta blong oli go wetem hem, nao oli aot blong go long kantri ya Amon.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taem Johanan wetem ol kapten blong ol soldia blong hem oli harem nius blong ol samting ya we Ismael i mekem,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oli girap, oli ronem hem, gogo oli kasem hem klosap long bigfala raonwota ya long Gibeon.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taem olgeta ya we Ismael i bin tekemaot olgeta, oli luk we Johanan olgeta oli kamtru, oli harem gud tumas,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oli tanemraon, oli resis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Ismael wetem eit man blong hem oli ronwe long Johanan, oli go haed long Amon.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Johanan olgeta oli tekem ol soldia, mo ol woman wetem ol pikinini, mo ol haeman blong king, oli kambak. Hemia olgeta ya we Ismael i holem olgeta long Mispa, biaen long taem ya we hem i kilim Gedalia i ded.</w:t>
      </w:r>
      <w:r>
        <w:rPr>
          <w:lang w:val="bi_VU" w:bidi="bi_VU"/>
        </w:rPr>
      </w:r>
      <w:r>
        <w:rPr>
          <w:lang w:val="bi_VU" w:bidi="bi_VU"/>
        </w:rPr>
      </w:r>
    </w:p>
    <w:p>
      <w:pPr/>
      <w:r>
        <w:rPr>
          <w:lang w:val="bi_VU" w:bidi="bi_VU"/>
        </w:rPr>
      </w:r>
    </w:p>
    <w:p>
      <w:pPr/>
      <w:r>
        <w:rPr>
          <w:lang w:val="bi_VU" w:bidi="bi_VU"/>
        </w:rPr>
      </w:r>
      <w:r>
        <w:rPr>
          <w:vertAlign w:val="superscript"/>
          <w:lang w:val="bi_VU" w:bidi="bi_VU"/>
        </w:rPr>
        <w:t>17-18</w:t>
      </w:r>
      <w:r>
        <w:rPr>
          <w:lang w:val="bi_VU" w:bidi="bi_VU"/>
        </w:rPr>
        <w:t xml:space="preserve"> Olgeta ya oli fraet tumas long ol man Babilonia, from we Ismael i kilim Gedalia, we king blong Babilonia i bin putumap hem blong i distrikejen* long ples ya. Nao oli girap, oli ronwe blong go long Ijip, be taem oli stap go, oli go stap fastaem long wan ples klosap long Betlehem, we nem blong hem Kimam.</w:t>
      </w:r>
      <w:r>
        <w:rPr>
          <w:lang w:val="bi_VU" w:bidi="bi_VU"/>
        </w:rPr>
      </w:r>
      <w:r>
        <w:rPr>
          <w:lang w:val="bi_VU" w:bidi="bi_VU"/>
        </w:rPr>
      </w:r>
    </w:p>
    <w:p>
      <w:pPr/>
      <w:r>
        <w:rPr>
          <w:lang w:val="bi_VU" w:bidi="bi_VU"/>
        </w:rPr>
      </w:r>
    </w:p>
    <w:p>
      <w:pPr>
        <w:pStyle w:val="Heading2"/>
      </w:pPr>
      <w:r>
        <w:rPr>
          <w:lang w:val="bi_VU" w:bidi="bi_VU"/>
        </w:rPr>
        <w:t>Jeremiah 42:1</w:t>
      </w:r>
      <w:r>
        <w:rPr>
          <w:lang w:val="bi_VU" w:bidi="bi_VU"/>
        </w:rPr>
      </w:r>
    </w:p>
    <w:p>
      <w:pPr/>
      <w:r>
        <w:rPr>
          <w:lang w:val="bi_VU" w:bidi="bi_VU"/>
        </w:rPr>
      </w:r>
      <w:r>
        <w:rPr>
          <w:vertAlign w:val="superscript"/>
          <w:lang w:val="bi_VU" w:bidi="bi_VU"/>
        </w:rPr>
        <w:t>1</w:t>
      </w:r>
      <w:r>
        <w:rPr>
          <w:lang w:val="bi_VU" w:bidi="bi_VU"/>
        </w:rPr>
        <w:t xml:space="preserve"> Nao Johanan, mo Asaria we papa blong hem Hosaea, mo ol narafala kapten blong ol soldia ya, mo ol narafala man, i stat long olgeta we oli gat nem i go kasem olgeta we oli no gat nem, olgeta ya evriwan oli kam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blong luk Profet Jeremaea. Oli talem long hem se, “Profet. Mifala i wantem se yu prea long Hae God ya we i God blong yumi, blong hem i givhan long yumi. Plis yu prea from yumi evriwan we yumi stap yet. Bifo yumi plante, be naoia yu save luk we yumi no moa plante nating.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Mifala i wantem se yu yu prea long hem, blong hem i soemaot long yumi, wanem rod bambae yumi folem, mo wanem samting bambae yumi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i talem se, “I gud. Bambae mi mi prea long hem olsem we yufala i talem, mo wanem ansa we hem i givim, bambae mi kam talemaot long yufala. Bambae mi no save haedem wan samting we hem i talem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oli talem long hem se, “Hae God we i God blong yumi, hem i tru, mo yumi save bilif strong long ol tok we hem i givim. Sipos mifala i no obei long ol tok ya, hem nomo bambae i tok agens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Mifala i askem long yu blong yu yu prea long hem from mifala. Mo sipos hem i givim ansa, nating we mifala i glad long hem, no mifala i no glad, be bambae mifala i mas obei long hem. Sipos mifala i obei long hem, bambae mifala i save stap gud oltaem.”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taem ten dei i pas, Hae God i toktok long Profet Jeremaea.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profet i singaot Johanan wetem ol lida blong ol soldia ya we oli stap wetem hem, mo ol narafala man, blong oli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hem i talem long olgeta se, “Hae God ya i God blong yumi ol laen* blong Isrel,* mo mi mi talemaot tok blong yufala long hem, mo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yufala i glad blong stap oltaem long kantri ya, mi bambae mi no mekem yufala i foldaon, bambae mi leftemap yufala blong yufala i kam strong bakegen. Bambae mi no moa pulumaot yufala long kantri blong yufala, mi letem yufala i stap gud long ples ya. Bigfala trabol ya we mi letem i kam spolem yufala i mekem mi mi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yufala i no moa fraet long king ya blong Babilonia. Mi bambae mi stap wetem yufala, mo bambae mi tekemaot yufala long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mi mi gat sore long man, mo from samting ya, bambae mi gat sore long yufala, mo bambae mi save letem yufala i gobak long ol stret ples blong yufala bakegen.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13-15</w:t>
      </w:r>
      <w:r>
        <w:rPr>
          <w:lang w:val="bi_VU" w:bidi="bi_VU"/>
        </w:rPr>
        <w:t xml:space="preserve"> Bakegen, profet i talem se, “Yufala ya we i stap naoia long Juda,* yufala i mas obei long Hae God we i God blong yumi. Yufala i no mas talem se, ‘No, bambae mifala i aot long ples ya, mifala i go stap long Ijip. Long ples ya, bambae i no moa gat faet, mo bambae mifala i no moa save harem noes blong pupu, blong singaot mifala blong kam faet, mo bambae mifala i no moa save hanggri bakegen.’ Hae God ya we i gat olgeta paoa, hem i God blong yumi, mo sipos yufala i talem olsem long hem, bambae hem i talem se, ‘Yufala i wantem tumas blong go stap long Ijip,</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from samting ya, sipos yufala i go, faet ya we yufala i stap fraet long hem, mo hadtaem blong kasem kakae we yufala i no laekem nating, bambae i kam kasem yufala long ples ya, mo bambae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evriwan we tingting blong yufala i stap strong blong go long Ijip, bambae yufala ya i ded evriwan. Sam long yufala bambae oli ded long taem blong faet, mo sam bambae oli ded long hanggri, mo sam bambae oli ded long bigfala sik we bambae i kasem olgeta. Bambae i no gat wan long yufala i stap laef, no i ronwe long bigfala trabol ya we bambae mi letem i kam kasem yufala.’ ”</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bakegen, profet i talemaot we Hae God i talem se, “Sipos yufala i go long Ijip, bambae mi mi kros tumas long yufala, stret olsem we bifo, mi kros long ol man Jerusalem.* Nao olgeta we oli luk yufala bambae oli sapraes tumas long yufala, oli lukluk rabis long yufala, mo bambae oli laf nogud long yufala, oli stap yusum nem blong yufala blong singaot* trabol i kam long narafala man. Mo bambae yufala i no save kambak long ples ya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profet i talem se, “Ol man Juda. Hae God i talem finis long yufala we i stap yet, se bambae yufala i no mas aot long ples ya blong go long Ijip. Mo mi tok strong long yufala blong wekemap yufala,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se fasin ya we yufala i stap mekem i no stret nating, mo bambae yufala i mas ded from. Fastaem, yufala i askem long mi, blong mi prea long Hae God we i God blong yumi from yufala. Mo yufala i mekem promes se evri samting we hem i talem, bambae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evri samting we hem i talem, mi mi talemaot finis long yufala, be yufala i no obei nating long ol samting we hem i sanem mi blong mi kam talemaot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i no fogetem toktok ya. Bambae yufala evriwan i ded, long taem blong faet, mo long hanggri, mo long bigfala sik. Olgeta samting ya bambae oli kam kasem yufala long ples ya we yufala i wantem go stap long hem.”</w:t>
      </w:r>
      <w:r>
        <w:rPr>
          <w:lang w:val="bi_VU" w:bidi="bi_VU"/>
        </w:rPr>
      </w:r>
      <w:r>
        <w:rPr>
          <w:lang w:val="bi_VU" w:bidi="bi_VU"/>
        </w:rPr>
      </w:r>
    </w:p>
    <w:p>
      <w:pPr/>
      <w:r>
        <w:rPr>
          <w:lang w:val="bi_VU" w:bidi="bi_VU"/>
        </w:rPr>
      </w:r>
    </w:p>
    <w:p>
      <w:pPr>
        <w:pStyle w:val="Heading2"/>
      </w:pPr>
      <w:r>
        <w:rPr>
          <w:lang w:val="bi_VU" w:bidi="bi_VU"/>
        </w:rPr>
        <w:t>Jeremiah 43:1</w:t>
      </w:r>
      <w:r>
        <w:rPr>
          <w:lang w:val="bi_VU" w:bidi="bi_VU"/>
        </w:rPr>
      </w:r>
    </w:p>
    <w:p>
      <w:pPr/>
      <w:r>
        <w:rPr>
          <w:lang w:val="bi_VU" w:bidi="bi_VU"/>
        </w:rPr>
      </w:r>
      <w:r>
        <w:rPr>
          <w:vertAlign w:val="superscript"/>
          <w:lang w:val="bi_VU" w:bidi="bi_VU"/>
        </w:rPr>
        <w:t>1</w:t>
      </w:r>
      <w:r>
        <w:rPr>
          <w:lang w:val="bi_VU" w:bidi="bi_VU"/>
        </w:rPr>
        <w:t xml:space="preserve"> Nao taem Profet Jeremaea i talemaot evri samting we Hae God we i God blong yumi i bin sanem hem blong i kam talemaot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Asaria, mo Johanan mo ol narafala stronghed we oli stap long ples ya, oli talem long hem se, “Profet. Yu yu stap giaman ya. Hae God i no sanem yu, blong yu kam talem ol toktok ya, blong blokem yumi blong yumi no go stap long Ijip.</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Baruk ya we papa blong hem Neria, hem nomo i toktok long yu blong mekem yu yu agensem tingting blong mifala olsem, blong bambae ol man Babilonia oli kam winim yumi, oli kilim yumi, no oli tekem yumi i go wok slef* long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Johanan wetem ol kapten blong ol soldia ya, mo ol narafala man tu, i no gat wan long olgeta nating we i obei long tok blong Hae God, we i talem se bambae oli stap nomo long Juda.*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Johanan olgeta oli girap, oli tekem olgeta man we oli stap long Juda, oli aot, oli go long Ijip. Long olgeta ya, i gat ol man we bifo oli bin ronwe i go long ol naranarafala kantri, be oli kambak long Juda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wetem ol man we Nebusaradan, komanda blong ol soldia blong Babilonia i bin putum olgeta long han blong Gedalia. Hemia ol man, mo ol woman, mo ol pikinini, mo ol dota blong king, mo Profet Jeremaea mo Baruk tu, olgeta evriwan i go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ya oli no obei long ol tok blong Hae God, oli aot oli go long Ijip, mo oli kasem taon ya Tafanes.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Tafanes, Hae God i toktok long Profet Jeremaea,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“Jeremaea. Yu go karem ol bigbigfala ston i kam, yu berem olgeta long rod blong taon ya, long fored blong doa blong yad blong haos blong king blong Ijip, mo bambae yu yusum laem blong mekem ol ston ya oli fas strong. Olgeta samting ya, yu mas mekem long fes blong ol man Juda,* blong oli save luk.</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yu talemaot long olgeta we mi mi talem se, ‘Mi mi Hae God, mi gat olgeta paoa, mo mi mi God blong yufala ol laen* blong Isrel.* Mo mi talem long yufala, se bambae mi tekem man ya blong wok blong mi, King Nebukadnesa blong Babilonia, i kam long ples ya, mo bambae mi mekem hem i putum bigfala jea blong hem antap long ol ston ya we mi talem long yu blong yu berem. Mo bambae hem i stanemap haos tapolen blong hem long sem ples antap long ol ston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taem hem i kam, bambae hem i faet long Ijip, i winim ol man ples ya. Nao ol man we oli stap long ples ya, olgeta ya we mi makemaot se bambae oli ded long bigfala sik, bambae i mas olsem. Mo olgeta we mi makemaot se bambae oli go wok slef* long narafala kantri, bambae i mas olsem. Mo olgeta we mi makemaot se bambae oli ded long faet, bambae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King ya bambae i bonem ol haos wosip blong ol man Ijip, wetem ol god blong olgeta, mo samfala, bambae hem i karem olgeta i go long ples blong hem. Mo bambae hem i tektekemaot ol man ya, olsem we man blong lukaot long sipsip i stap tekemaot ol laos blong sipsip long klos blong hem. Nao bambae hem i aot long kantri ya bakegen, we i no gat man i faet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hem i stap yet long Ijip, bambae hem i spolem ol tabu ston we oli stap long taon ya Heliopolis, mo bambae i bonem ol haos blong ol god blong ol man Ijip long ples ya tu.’ ”</w:t>
      </w:r>
      <w:r>
        <w:rPr>
          <w:lang w:val="bi_VU" w:bidi="bi_VU"/>
        </w:rPr>
      </w:r>
      <w:r>
        <w:rPr>
          <w:lang w:val="bi_VU" w:bidi="bi_VU"/>
        </w:rPr>
      </w:r>
    </w:p>
    <w:p>
      <w:pPr/>
      <w:r>
        <w:rPr>
          <w:lang w:val="bi_VU" w:bidi="bi_VU"/>
        </w:rPr>
      </w:r>
    </w:p>
    <w:p>
      <w:pPr>
        <w:pStyle w:val="Heading2"/>
      </w:pPr>
      <w:r>
        <w:rPr>
          <w:lang w:val="bi_VU" w:bidi="bi_VU"/>
        </w:rPr>
        <w:t>Jeremiah 44:1</w:t>
      </w:r>
      <w:r>
        <w:rPr>
          <w:lang w:val="bi_VU" w:bidi="bi_VU"/>
        </w:rPr>
      </w:r>
    </w:p>
    <w:p>
      <w:pPr/>
      <w:r>
        <w:rPr>
          <w:lang w:val="bi_VU" w:bidi="bi_VU"/>
        </w:rPr>
      </w:r>
      <w:r>
        <w:rPr>
          <w:vertAlign w:val="superscript"/>
          <w:lang w:val="bi_VU" w:bidi="bi_VU"/>
        </w:rPr>
        <w:t>1</w:t>
      </w:r>
      <w:r>
        <w:rPr>
          <w:lang w:val="bi_VU" w:bidi="bi_VU"/>
        </w:rPr>
        <w:t xml:space="preserve"> Nao Hae God i toktok long Profet Jeremaea blong i givim tok blong hem long ol man Juda* ya we oli stap long Ijip. Hemia ol man blong trifala taon ya Migdol, mo Tafanes, mo Memfis, mo olgeta blong distrik ya Patros long saot blong kantri ya, we oli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talem se, “Olgeta. Hae God i God blong yumi ol laen* blong Isrel,* mo hem i gat olgeta paoa. Hem i talem se, ‘Yufala i luk finis bigfala trabol ya we mi mi mekem i kam kasem Jerusalem,* mo ol narafala taon blong yufala. Naoia, olgeta taon ya oli stap nating nomo, i no moa gat man i stap long olgeta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mekem olsem, from we bifo, yufala wetem ol laen blong yufala long ol taon ya, yufala i mekem sin agens long mi, nao mi mi kros tumas long yufala from. Yufala i stap mekem sakrefaes long ol narafala god, mo yufala i stap mekem ol wok blong ol god ya, we fastaem, yufala wetem ol bubu blong yufala bifo, yufala evriwan i no save.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oltaem, mi mi stap sanem ol profet we oli man blong wok blong mi, oli kam talem long yufala, blong yufala i no mekem ol samting ya we i nogud we i nogud, we mi mi no laekem olgeta nating, mi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yufala i no harem tok blong ol profet ya, mo yufala i no wantem lesin long olgeta nating. Yufala i no wantem lego ol rabis fasin blong yufala, mo ol sakrefaes ya we yufala i stap mekem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from samting ya, mi mi kros tumas, mo mi letem kros blong mi i kasem yufala, nao mi bonem ol taon ya long Juda, mo mi spolem ol big rod blong Jerusalem. Mo ol taon ya, ol enemi oli spolemgud olgeta, mo oli stap nating nomo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 ‘?From wanem yufala i stap mekem ol samting nogud ya blong spolem yufala bakegen? Naoia yufala i plante. I gat ol man mo ol woman mo ol pikinini mo ol bebi blong yufala i stap. ?Be weswe? ?Yufala i wantem pulum trabol i kam long yufala, blong bambae i no moa gat wan long yufala i stap?</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stap mekem mi mi kros tumas! Yufala i stap mekem wosip long ol aedol, mo yufala i stap mekem sakrefaes long ol narafala god long ples ya we yufala i kam stap long hem. ?From wanem yufala i stap mekem olsem? Mi mi luk se yufala i mekem nomo blong spolem yufala, nao olgeta kantri long wol bambae oli laf nogud long yufala, mo oli stap yusum nem blong yufala blong singaot* trabol i kam 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?Olsem wanem? Ating yufala i fogetem ol rabis fasin ya we ol bubu blong yufala oli stap mekem bifo, mo yufala i no moa tingbaot ol rabis fasin ya we ol king blong yufala wetem ol woman blong olgeta, mo yufala wetem ol woman blong yufala, yufala evriwan i stap mekem long ol taon long Juda, mo olbaot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Kam kasem tede, yufala i no mekem tingting blong yufala i stap daon nating. Yufala i no ona long mi, mo yufala i no obei long ol loa we mi mi givim long yufala, mo long ol bubu blong yufala bifo.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 ‘Nao from samting ya, bambae mi mi agensem yufala, mo bambae mi spolem yufala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from we yufala i wantem kam long Ijip, mi bambae mi spolem yufala evriwan. I stat long ol haeman, gogo kasem olgeta we oli no gat nem, bambae yufala evriwan i ded long Ijip. Sam long yufala bambae oli ded long taem blong faet, mo sam bambae oli ded long hadtaem blong kasem kakae. Nao olgeta we oli luk yufala, bambae oli sapraes tumas long yufala, oli lukluk rabis long yufala, mo bambae oli laf nogud long yufala, mo oli stap yusum nem blong yufala blong singaot trabol i kam 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ya we i stap long ples ya, mi bambae mi panisim yufala stret olsem we mi panisim olgeta long Jerusalem, we mi letem olgeta oli ded long taem blong faet, mo long hanggri, mo long bigfala sik we i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Yufala ya we i kam stap long Ijip naoia, bambae yufala i no save laef, mo bambae yufala i no save ronwe, bambae yufala evriwan i ded. Bambae i no gat wan long yufala we i save gobak long Juda, ples ya we yufala i wantem tumas blong gobak long hem. Bambae yufala i no save go stap long ples ya bakegen, smol haf nomo blong yufala bambae oli save ronwe long taem blong faet blong gobak.’ ”</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 man ya we oli save se ol woman blong olgeta oli stap mekem sakrefaes long ol narafala god, mo ol woman we oli stap stanap long ples ya wetem olgeta, mo ol narafala man Juda we oli kam long distrik ya Patros, oli talem long profet se,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“Profet. Yu yu stap toktok long mifala long nem blong Hae God, be mifala i no wantem harem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mifala i gohed blong mekem evri samting we mifala i mekem promes finis, se bambae mifala i mekem. Bambae mifala i mekem sakrefaes long woman god ya we hem i Kwin blong Heven. Mo bambae mifala i stap kafsaedem waen blong givim presen long hem blong mekem wosip long hem, olsem we mifala mo ol bubu blong mifala mo ol king wetem ol lida blong yumi oli mekem long ol taon blong Juda, mo olbaot long Jerusalem. Long taem ya, yumi gat plante kakae, mo yumi gat plante samting, mo yumi no gat trabol nating.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i stat long taem ya we mifala i no moa stap mekem sakrefaes long woman god ya, mo mifala i no moa stap kafsaedem waen blong givim presen long hem blong mekem wosip long hem, yumi sot long evri samting. Mo ol man ples blong yumi oli ded long taem blong faet, mo long hanggri.”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 woman tu oli tok, oli talem se, “Taem mifala i wokem ol kek we i gat pija blong Kwin ya blong Heven i stap long hem, mo mifala i stap yusum ol kek ya blong mekem sakrefaes, mo mifala i stap kafsaedem waen blong givim long hem, be ol man blong mifala oli agri nomo long samting ya we mifala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profet i tok long olgeta,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“Bifo, taem yumi stap long Juda, yufala wetem ol bubu blong yufala, mo ol king wetem ol lida blong yumi, mo ol narafala man Juda, yufala i stap mekem ol sakrefaes long ol taon long Juda mo olbaot long Jerusalem. ?Weswe? ?Yufala i ting se Hae God i save fogetem samting ya? !Nogat! !Hem i no save fogetem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enemi oli spolemgud kantri blong yumi, mo naoia i stap nating nomo, i no moa gat man i stap long hem. Mo taem ol man oli luk kantri ya, oli fraet tumas long hem, mo oli stap yusum nem blong hem blong singaot trabol i kam long narafala man. Hae God nomo i mekem ol samting ya i kamtru olsem, from we hem i taed gud long yufala, mo hem i harem nogud tumas long ol rabis fasin we yufala i stap mekem, we oli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Bigfala trabol ya i kam kasem yufala, from we yufala i stap mekem sakrefaes long ol narafala god, mo yufala i mekem sin agens long Hae God, we yufala i no obei long ol tok blong hem, mo yufala i no folem ol loa we hem i putum.”</w:t>
      </w:r>
      <w:r>
        <w:rPr>
          <w:lang w:val="bi_VU" w:bidi="bi_VU"/>
        </w:rPr>
      </w:r>
      <w:r>
        <w:rPr>
          <w:lang w:val="bi_VU" w:bidi="bi_VU"/>
        </w:rPr>
      </w:r>
    </w:p>
    <w:p>
      <w:pPr/>
      <w:r>
        <w:rPr>
          <w:lang w:val="bi_VU" w:bidi="bi_VU"/>
        </w:rPr>
      </w:r>
    </w:p>
    <w:p>
      <w:pPr/>
      <w:r>
        <w:rPr>
          <w:lang w:val="bi_VU" w:bidi="bi_VU"/>
        </w:rPr>
      </w:r>
      <w:r>
        <w:rPr>
          <w:vertAlign w:val="superscript"/>
          <w:lang w:val="bi_VU" w:bidi="bi_VU"/>
        </w:rPr>
        <w:t>24-25</w:t>
      </w:r>
      <w:r>
        <w:rPr>
          <w:lang w:val="bi_VU" w:bidi="bi_VU"/>
        </w:rPr>
        <w:t xml:space="preserve"> Nao profet i tok long olgeta bakegen, i talem se, “Ol man Juda. Hae God i gat olgeta paoa, mo hem i God blong yumi ol laen blong Isrel, mo yufala evriwan we i stap long kantri ya, yufala i mas harem tok blong hem. Hem i talem se, ‘Yufala evriwan wetem ol woman blong yufala, yufala i mekem strong promes finis long woman god ya, se bambae yufala i mekem sakrefaes long hem, mo bambae yufala i givim waen long hem, mo yufala i stap holem promes ya yet. Oraet, yufala i gohed, yufala i mekem ol samting ya we yufala i promes blong mekem. Yufala i holemtaet promes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mi Hae God, mo mi mekem wan strong promes long yufala long hae nem blong mi. Naoia, yufala i mas harem tok blong mi. Oltaem, taem we yufala i wantem mekem tok blong yufala i stanap, yufala i stap talem se, “Hae God, Masta* blong yumi, hem i laef, i stap we i stap, mo long fes blong hem, ol tok ya i tru.” Be bambae mi no save letem wan long yufala i yusum nem blong mi bakegen long fasin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bambae mi letem ol enemi oli kam spolem yufala, nao bambae yufala i no save kasem wan gudfala samting nating. Mi bambae mi letem yufala evriwan i ded, we sam bambae i ded long faet, mo sam bambae i ded long hanggri. Mo bambae mi mekem olsem, gogo kasem we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smol haf blong yufala nomo bambae oli aot long Ijip, oli ronwe i gobak long Juda. Nao olgeta ya bambae oli save makem se tok blong hu i stret, blong mi, no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Mi bambae mi mekem wan saen long yufala blong soemaot long yufala we bambae mi mas panisim yufala long ples ya, mo tok blong mi blong spolem yufala bambae i kamtru.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Bambae mi letem King Hofra, king blong Ijip, i go long han blong ol enemi blong hem we oli wantem kilim hem i ded, stret olsem we mi letem King Jedekia, king blong Juda i go long han blong King Nebukadnesa, king blong Babilonia, we i wantem kilim hem i ded. Mi mi Hae God, mo hemia tok blong mi.’ ”</w:t>
      </w:r>
      <w:r>
        <w:rPr>
          <w:lang w:val="bi_VU" w:bidi="bi_VU"/>
        </w:rPr>
      </w:r>
      <w:r>
        <w:rPr>
          <w:lang w:val="bi_VU" w:bidi="bi_VU"/>
        </w:rPr>
      </w:r>
    </w:p>
    <w:p>
      <w:pPr/>
      <w:r>
        <w:rPr>
          <w:lang w:val="bi_VU" w:bidi="bi_VU"/>
        </w:rPr>
      </w:r>
    </w:p>
    <w:p>
      <w:pPr>
        <w:pStyle w:val="Heading2"/>
      </w:pPr>
      <w:r>
        <w:rPr>
          <w:lang w:val="bi_VU" w:bidi="bi_VU"/>
        </w:rPr>
        <w:t>Jeremiah 45:1</w:t>
      </w:r>
      <w:r>
        <w:rPr>
          <w:lang w:val="bi_VU" w:bidi="bi_VU"/>
        </w:rPr>
      </w:r>
    </w:p>
    <w:p>
      <w:pPr/>
      <w:r>
        <w:rPr>
          <w:lang w:val="bi_VU" w:bidi="bi_VU"/>
        </w:rPr>
      </w:r>
      <w:r>
        <w:rPr>
          <w:vertAlign w:val="superscript"/>
          <w:lang w:val="bi_VU" w:bidi="bi_VU"/>
        </w:rPr>
        <w:t>1</w:t>
      </w:r>
      <w:r>
        <w:rPr>
          <w:lang w:val="bi_VU" w:bidi="bi_VU"/>
        </w:rPr>
        <w:t xml:space="preserve"> Nao long taem ya we King Jehoeakim, pikinini blong King Josaea i stap rul long Juda,* long namba fo yia blong hem, Profet Jeremaea i stap talemaot ol tok blong Hae God long Baruk we papa blong hem Neria, mo hem i stap raetemdaon long wan buk.* Nao profet ya i talemaot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“Baruk. Yumi ol laen* blong Isrel,* mo Hae God i God blong yumi, mo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stap talem se, “!O, sore tumas long mi! Mi mi stap harem nogud tumas, mo Hae God i mekem mi mi trabol moa. Mi mi krae we mi krae, gogo mi slak olgeta. Mi no save harem gud nating.”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hem i talem se, ‘Mi stap brekemdaon ol samting we mi bin stanemap, mo mi stap pulumaot ol samting we mi bin planem. Bambae mi mekem olsem long olgeta ples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?Olsem wanem? ?Yu ting se bambae yu kasem gudfala laef, i winim we ol narafala man bambae oli kasem? I nogud yu mekem olsem. Mi bambae mi letem bigfala trabol i kam kasem olgeta man long wol ya, be bambae mi letem yu yu stap laef long weples we bambae yu yu go long hem. Mi mi Hae God, mo hemia tok blong mi.’ ”</w:t>
      </w:r>
      <w:r>
        <w:rPr>
          <w:lang w:val="bi_VU" w:bidi="bi_VU"/>
        </w:rPr>
      </w:r>
      <w:r>
        <w:rPr>
          <w:lang w:val="bi_VU" w:bidi="bi_VU"/>
        </w:rPr>
      </w:r>
    </w:p>
    <w:p>
      <w:pPr/>
      <w:r>
        <w:rPr>
          <w:lang w:val="bi_VU" w:bidi="bi_VU"/>
        </w:rPr>
      </w:r>
    </w:p>
    <w:p>
      <w:pPr>
        <w:pStyle w:val="Heading2"/>
      </w:pPr>
      <w:r>
        <w:rPr>
          <w:lang w:val="bi_VU" w:bidi="bi_VU"/>
        </w:rPr>
        <w:t>Jeremiah 46:1</w:t>
      </w:r>
      <w:r>
        <w:rPr>
          <w:lang w:val="bi_VU" w:bidi="bi_VU"/>
        </w:rPr>
      </w:r>
    </w:p>
    <w:p>
      <w:pPr/>
      <w:r>
        <w:rPr>
          <w:lang w:val="bi_VU" w:bidi="bi_VU"/>
        </w:rPr>
      </w:r>
      <w:r>
        <w:rPr>
          <w:vertAlign w:val="superscript"/>
          <w:lang w:val="bi_VU" w:bidi="bi_VU"/>
        </w:rPr>
        <w:t>1</w:t>
      </w:r>
      <w:r>
        <w:rPr>
          <w:lang w:val="bi_VU" w:bidi="bi_VU"/>
        </w:rPr>
        <w:t xml:space="preserve"> Nao Hae God i givim tok blong hem long Profet Jeremaea, we i tok agens long olgeta kantri.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Fastaem, hem i tok agens long Ijip, mo i tok long ol soldia blong King Neko ya we i king blong Ijip, we King Nebukadnesa i winim olgeta long Kakemis, klosap long Yufretes Reva. Long taem ya, hem i namba fo yia we King Jehoeakim i stap rul long Juda.*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ya i talemaot we Hae God i talem se, “Ol man Juda. Ol kapten blong ol soldia blong Ijip oli singaot bigwan se, ‘Yufala i tekem ol sil* blong yufala, yufala i mekemrere olgeta, nao yumi go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go sapenemgud ol spia blong yufala, mo yufala i putum klos blong faet blong yufala, mo yufala i putum hat blong faet blong yufala. Yufala i mekemrere ol hos blong yufala, yufala i sidaon long olgeta, mo yufala i laenap rere.’ ”</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Hae God i talem se, ‘?Be wanem samting ya? Mi mi luk ol soldia ya oli fraet tumas, we oli lusum hed, oli tanemraon, oli gobak. Ol enemi oli ronem olgeta oli gobak, we oli fraet tumas, nao oli resis, oli fulspid i go, we oli no save lukluk i kambak.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ya we oli save resis strong, be oli no save ronwe long ol enemi ya. Olgeta we oli strong man blong faet be oli no save ronwe blong haed. Klosap long Yufretes Reva long not, olgeta oli stambol, nao oli foldaon.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 ‘?Be hu olgeta ya we fastaem oli plante tumas, we oli stap kam olsem Nael Reva, we evri yia, i stap ron bigwan, i stap kavremap olgeta ples?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Hemia ol man Ijip ya. Oli stap kam olsem Nael Reva we evri yia, i stap ron bigwan, i stap kavremap olgeta ples. King blong olgeta i bin talem se, “Bambae paoa blong mi i kam strong, i kavremap olgeta ples long wol. Bambae mi spolem olgeta taon, mo mi kilim olgeta man we oli stap long ol taon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Yufala i mas mekem ol hos oli resis i go, mo yufala i mekem ol kat blong faet oli ron. Ol soldia blong Itiopia mo Libia, yufala i mas sanem olgeta i go blong faet, mo oli mas karem ol sil blong olgeta. Mo yufala i mas sanem ol man Lidia we oli waes gud blong sut long bonara, oli biaen long olgeta.” ’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i talem se, “Hae God i Masta* blong yumi, mo hem i gat olgeta paoa, mo dei ya i dei blong hem blong givimbak ol fasin nogud long ol enemi blong hem, from ol samting nogud we oli mekem. Hemia i dei blong givim panis long olgeta. Naef blong faet blong hem bambae i kakae olgeta, gogo i fulap, mo i dring blad blong olgeta, gogo i harem gud. Hae God, hem i gat olgeta paoa. Klosap long Yufretes Reva long not, hem i winim ol man, i kilim olgeta, olsem we hem i mekem sakrefaes.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man Ijip. Yufala i go long Gilead, yufala i lukaot meresin long ples ya. Ol meresin blong yufala i no gat paoa nating, i no save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kantri raonabaot oli harem nius we yufala i sem tumas, mo olgeta man oli harem we yufala i stap krae. Taem ol soldia blong yufala oli stap ronronwe, oli stap paspas long olgeta, oli stap folfoldaon.”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taem King Nebukadnesa i stap kam blong faet agens long Ijip, Hae God i givim tok blong hem long Profet Jeremaea, mo profet i talemaot we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“Jeremaea. Yu go long Ijip, yu talemaot long ol man blong trifala taon ya Migdol, mo Memfis, mo Tafanes se, ‘Ol man Ijip. Yufala i mas rere blong faet, from we ol gudgudfala samting blong yufala bambae oli lus evriwan.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?Yufala i save we god ya blong yufala, Apis, we i pija blong bigfala bul, hem i foldaon finis? Hae God i kilimdaon hem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soldia blong yufala oli stambol, oli folfoldaon, nao oli stap taltalem long olgeta se, “!Yufala i kam kwik! Yumi ronronwe long ol enemi ya blong yumi, yumi gobak long ol man ples blong yumi long ples we yumi bon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 ‘Bambae yufala i givim niufala nem long king blong yufala, se “Bigmaot we i Mestem Janis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mi Hae God, mi gat olgeta paoa. Mi mi God we mi laef, mo mi mi King. I gat wan man i stap kam blong kilim yufala, we hem i strong tumas, mo nem blong hem i hae we i hae, olsem hil ya Taboro we i hae moa long ol narafala hil, mo i olsem bigfala hil ya Kamel we i stap stanap klosap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Naoia yufala i stap gud long ples blong yufala, be yufala i mas mekemrere olting blong yufala blong go wok slef* long narafala kantri. Ol enemi bambae oli kam spolemgud taon ya Memfis, we bambae i stap nating nomo, i no moa gat man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Kantri blong yufala i gudfala tumas, i olsem wan yangfala woman buluk we i fatfat gud, be wan bigfala flae i aot long not, i kam kakae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soldia blong yufala we yufala i stap pem olgeta blong faet, oli olsem ol pikinini blong buluk we oli fatfat gud. Taem ol enemi oli kam, be oli no save stanap strong nating, oli girap, oli ronronwe. Dei blong givim panis long yufala i kamtru finis, naoia i taem blong mi mi spolemgud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i ronwe we yufala i no mekem noes nating olsem we snek i ronwe, we i no mekenoes nating. Ol enemi blong yufala oli kam wetem ol akis blong olgeta, blong katem yufala i ded, olsem we ol man oli katemdaon ol tri,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oli flatem bigfala bus we i paspas gud. Olgeta ya oli plante we plante, man i no save kaontem olgeta, oli plante moa i winim bigfala kampani blong ol lokis.*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Olgeta ya oli aot long not, oli kam winim yufala, mo oli mekem yufala i sem bigwan.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profet i talem se, “Ol man Ijip. Hae God i gat olgeta paoa, mo hem i God blong mifala ol laen* blong Isrel,* mo hem i talem se, ‘Ol man Tebes. Bambae mi givim panis long god ya Amon, we i god blong yufala. Mo bambae mi panisim yufala evriwan long Ijip, wetem ol god blong yufala mo ol king blong yufala. Mo king blong yufala, bambae mi tekem hem wetem yufala evriwan we i stap trastem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putum yufala long han blong ol man ya we oli wantem kilim yufala. Hemia King Nebukadnesa blong Babilonia wetem ol soldia blong hem. Be biaen, bambae i gat man i save stap long Ijip bakegen olsem we oli stap bifo.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profet i gohed i talemaot we Hae God i talem se, “Ol laen* blong Isrel.* Yufala i man blong mi. Yufala i no fraet. I nogud yufala i seksek. Mi bambae mi sevem yufala, mi tekemaot yufala long kantri ya we i longwe, long ples ya we yufala i stap wok slef* long hem. Bambae yufala i gobak long stret ples blong yufala bakegen, nao bambae yufala i stap gud, yufala i gat pis. Mo bambae i no gat man i save mekem yufala i fraet.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 man blong mi. Yufala i no fraet, mi mi stap wetem yufala. Ol kantri ya we mi mi ronemaot yufala i go stap long olgeta, mi bambae mi flatemgud olgeta, be bambae mi no save spolem yufala. Bambae mi mas panisim yufala blong stretem yufala, be bambae mi no save mekem i strong tumas long yufala. Mi mi Hae God, mo hemia tok blong mi.”</w:t>
      </w:r>
      <w:r>
        <w:rPr>
          <w:lang w:val="bi_VU" w:bidi="bi_VU"/>
        </w:rPr>
      </w:r>
      <w:r>
        <w:rPr>
          <w:lang w:val="bi_VU" w:bidi="bi_VU"/>
        </w:rPr>
      </w:r>
    </w:p>
    <w:p>
      <w:pPr/>
      <w:r>
        <w:rPr>
          <w:lang w:val="bi_VU" w:bidi="bi_VU"/>
        </w:rPr>
      </w:r>
    </w:p>
    <w:p>
      <w:pPr>
        <w:pStyle w:val="Heading2"/>
      </w:pPr>
      <w:r>
        <w:rPr>
          <w:lang w:val="bi_VU" w:bidi="bi_VU"/>
        </w:rPr>
        <w:t>Jeremiah 47:1</w:t>
      </w:r>
      <w:r>
        <w:rPr>
          <w:lang w:val="bi_VU" w:bidi="bi_VU"/>
        </w:rPr>
      </w:r>
    </w:p>
    <w:p>
      <w:pPr/>
      <w:r>
        <w:rPr>
          <w:lang w:val="bi_VU" w:bidi="bi_VU"/>
        </w:rPr>
      </w:r>
      <w:r>
        <w:rPr>
          <w:vertAlign w:val="superscript"/>
          <w:lang w:val="bi_VU" w:bidi="bi_VU"/>
        </w:rPr>
        <w:t>1</w:t>
      </w:r>
      <w:r>
        <w:rPr>
          <w:lang w:val="bi_VU" w:bidi="bi_VU"/>
        </w:rPr>
        <w:t xml:space="preserve"> Nao taem king blong Ijip i no kam faet agens long Gasa yet, Hae God i givim tok blong hem long Profet Jeremaea bakegen we i tok agens long ol man Filistia.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talemaot we hem i talem se, “Jeremaea. !Yu luk! I gat bigfala wota i aot long not, i stap ron i kam, olsem reva we i ron bigwan. Bambae wota ya i kavremap kantri ya, wetem olgeta samting we i stap long hem. Bambae hem i kavremap olgeta taon, wetem ol man we oli stap long ol ples ya. Ol man ya bambae oli singaot blong man i kam givhan long olgeta, mo olgeta man long wol bambae oli krae we oli krae.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oli harem noes blong ol hos we oli stap resis, mo noes blong ol kat blong faet, wetem bigfala noes blong ol wil blong ol kat we oli ron. Ol pikinini we oli stap long haos, ol papa blong olgeta bambae oli no save go karemaot olgeta, from we bambae oli seksek tumas, nao han blong olgeta i no moa gat paoa.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Naoia, taem i kam finis blong mi mi spolem olgeta man Filistia. Olgeta ya oli kamaot long Krit bifo, we ol ples blong olgeta i klosap long solwota, mo mi bambae mi kilim olgeta evriwan. Ol man long taon ya Gasa bambae oli stap harem nogud, mo ol man long taon ya Askelon bambae oli stap kwaet, oli no moa save toktok. Bambae mi mekem olsem, blong bambae oli no moa save givhan long tufala taon ya Taea mo Saedon long Fonisia. Yu yu stap singaot bigwan se, ‘Be Hae God. ?Olgeta we oli no ded, bambae oli harem nogud gogo kasem wetaem? Naef blong faet blong yu bambae i stap kakae olgeta, gogo kasem wetaem? Plis yu putumgud i stap, blong i spel gud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bambae i spel gud olsem wanem? !Mi mi givim wok long hem finis we hem i mas mekem! Mi mi givim tok long hem finis blong i kilim ol man Askelon, wetem ol man we oli stap klosap 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Bakegen, Hae God i givim tok blong hem long Profet Jeremaea, we i tok agens long ol man Moab. Nao profet i talem se, “Hae God i gat olgeta paoa, mo hem i God blong mifala ol laen* blong Isrel,* mo hem i talem se, ‘!Ol man Moab! Hae nem blong kantri ya blong yufala bambae i lus olgeta. Olgeta taon blong yufala, ol enemi bambae oli flatemgud olgeta. !Ol man Neboho! !Sore tumas long taon ya blong yufala! Ol enemi bambae oli spolemgud. !Ol man Kiriataem! Ol enemi bambae oli holem taon ya blong yufala, mo bambae oli brebrekem ol strong ples blong haed blong hem, mo bambae yufala i sem tumas. !Ol man Hesbon! Ol enemi bambae oli holem taon blong yufala, mo bambae oli mekem plan blong flatemgud olgeta ples long kantri ya blong yufala. !Ol man Madmen! Bambae yufala i no moa save tok flas. Ol enemi bambae oli kam mekem faet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Horonaem! Bambae yufala i singaot bigwan se, “!Bigfala trabol i kasem yumi finis! !Bambae yumi ded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enemi bambae oli spolem yumi!” Ol pikinini blong yufala bambae oli krae, oli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oli wokbaot i go antap long Luhit, mo oli stap krae. Mo ol man we bambae oli kamdaon long ples blong yufala, bambae oli harem noes blong olgeta ya we oli krae we i krae.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pikinini ya bambae oli talem se, “Yumi resis kwik, yumi ronwe blong yumi no ded. Yumi mas resis strong olsem wael dongki blong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 ‘Ol man Moab. Oltaem yufala i stap trastem ol strong ples blong haed blong yufala, wetem ol gudgudfala samting we yufala i gat. Be bambae i no longtaem ol enemi oli winim yufala tu, oli tekemaot yufala wetem ol haeman blong yufala, mo Kemos, god ya blong yufala, wetem ol pris blong hem, oli karem yufala evriwan i go wok slef* 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ol enemi blong yufala oli kam spolemgud olgeta taon blong yufala, mo bambae i no gat wan taon we trabol ya bambae i no kasem hem. Ol bigfala levelples antap long hil, mo ol krik, bambae olgeta evriwan oli kam nogud.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 ‘Ol enemi blong ol man Moab. Yufala i mas stanemap wan ston we bambae i memori blong olgeta, from we bambae i no longtaem yufala i flatemgud ples ya. Ol taon blong hem bambae oli kam nogud olgeta, we bambae i no moa gat man i stap 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Man we i no mekem wok blong mi long olgeta tingting blong hem, trabol bambae i kasem hem. Mo man we i no wantem yusum naef blong faet blong hem blong kilim ol man ya i ded, trabol bambae i kasem hem tu. Mi mi Hae God, mo hemia tok blong mi.’ ”</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bakegen, Profet Jeremaea i talemaot we Hae God i talem se, “Ol man Moab. I stat bifo olgeta, kam kasem tede, oltaem kantri ya blong yufala i stap gud, we i no gat trabol i kasem yufala. Neva ol enemi oli kam tekemaot yufala, blong yufala i go wok slef* long narafala kantri. Yufala i stap gud nomo, olsem waen we i stap gud long botel blong hem, we i no gat man i tajem, mo oli no stap jenjenisim botel blong hem. Tes blong hem i no kam nogud samtaem, oltaem i stap gud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naoia, taem i stap kam we bambae mi sanem ol enemi oli kam blong spolem yufala, olsem we man i kafsaedem gudfala waen ya, mo i brebrekem ol botel blong hem long ol smosmol pis.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bambae yufala i sem bigwan from god ya blong yufala, Kemos, olsem we bifo ol man Isrel* oli sem from Betel, narafala god ya blong olgeta, we oli bin trastem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man Moab. ?From wanem yufala i stap talem se, ‘Mifala i jampion blong faet, mo mifala i soldia we mifala i no save fraet’?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i no longtaem, ol enemi blong yufala bambae oli kam spolem ol taon blong yufala, mo ol nambawan yang man blong yufala bambae oli ded evriwan. Mi mi Hae God, mi gat olgeta paoa, mo mi mi King,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“I no longtaem, bambae bigfala trabol i kam kasem yufala. Naoia nomo, bambae ol enemi blong yufala oli kam flatemgud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kantri raonabaot. Yufala i stap tinghae long kantri ya Moab, be i gud yufala i stap krae from ol man blong hem. I gud yufala i stap talem se, ‘Naoia bigfala paoa blong hem blong rul i foldaon finis. Hae nem blong hem i no moa gat.’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man Dibon Yufala i stap sidaon long ol hae ples, blong ol man oli ona long yufala, be yufala i mas kamdaon, yufala i mas sidaon long asis blong graon. Ol enemi blong kilim yufala bambae oli kamtru long taon blong yufala, mo bambae oli spolem ol strong ples blong haed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man Aroere Yufala i mas go stanap long rod, yufala i wet. Nao olgeta we bambae oli ronwe, oli pas long rod ya, yufala i mas askem long olgeta se, ‘!Ei!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bambae oli talem se, ‘!O, kantri blong yumi i foldaon finis! !Yumi mas sem from! !Yumi mas harem nogud! !Yumi mas krae bigwan! Yumi mas go talemaot long olgeta we oli stap olbaot long Anon Reva, we ol enemi oli spolem kantri blong yumi finis.’ ”</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profet i gohed, i talemaot we Hae God i talem se, “Olgeta taon blong yufala long levelples antap long hil, mi bambae mi panisim olgeta. Ol taon ya, i gat Holon, mo Jaja, mo Mefahat,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Dibon, mo Neboho, mo Betiblataem,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Kiriataem, mo Betgamul, mo Betmeon,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Keriot mo Bojeraha. Mo ol narafala taon blong yufala tu, olgeta evriwan bambae oli kasem panis. Hemia olgeta we oli stap longwe mo olgeta we oli stap klosap.</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enemi bambae oli flatemgud kantri blong yufala, mo bambae hem i no moa gat paoa, from we mi bambae mi spolemgud hem.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Profet Jeremaea i gohed, i talemaot we Hae God i talem se, “Ol enemi. Yufala i mas spolem ol man Moab gogo, oli harem olsem we oli fuldrong, from we oltaem oli flas tumas, oli stap girap agens long mi. Bambae oli harem nogud, oli traot gogo, oli foldaon long ol traot blong olgeta bakegen, mo ol man bambae oli laf nogud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man Moab. ?Ating yufala i fogetem finis we bifo, yufala i stap laf nogud long ol laen* blong Isrel*? Long taem ya, yufala i stap jikim olgeta, olsem we olgeta oli stap miksap wetem ol man blong stil.</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“Yufala i mas aot long ol taon blong yufala, yufala i go mekem ples blong yufala long klif, long ol hol blong ston. Yufala i mas mekem ples blong yufala long ol saed blong hil we i stip we i stip, olsem pijin ya we i stap mekem nes blong hem long ples olsem.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“Yufala i praod tumas. Oltaem mi stap harem nius we yufala i stap leftemap yufala tumas, yufala i stap flas, mo yufala i stap tinghae long yufala, nao yufala i no gat sore 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 mi savegud we yufala i tok flas tumas, mo yufala i stap bigmaot blong nating nomo, ol wok blong yufala i no save stanap.</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from samting ya, mi mi harem nogud, mo bambae mi krae from ol man blong taon ya Kireres wetem ol narafala man blong kantri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Bambae mi krae from ol man blong taon ya Sibma, i winim we mi krae from ol man blong taon ya Jasere. Sibma, yu yu wan taon we yu olsem rop blong grep* we ol han blong hem oli gru longlongwan, we sam oli gokros long Ded Si, mo sam oli go kasem Jasere. Be ol enemi bambae oli kam spolem ol gudgudfala frut blong yu, wetem ol waen blong yu.</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 man Moab. Graon blong yufala i nambawan, be bambae i no moa gat man i stap, blong harem gud long garen blong hem. Mi bambae mi mekem yufala i no moa harem gud, yufala i no moa glad. Bambae mi mekem we yufala i no moa gat waen, mo we i no moa gat wan long yufala i stap wokem waen bakegen, we i harem gud, i stap singsingaot from.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 man Hesbon mo ol man Eleale bambae oli krae bigwan, nao ol man Jahaj we oli stap longwe, be bambae oli save harem olgeta. Mo ol man Joa wetem ol man Horonaem, mo ol man Eglatselisia we ol ples blong olgeta i longlongwe, be olgeta tu bambae oli save harem olgeta. Mo krik ya Nimrim tu, bambae i kam drae olgeta.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Mi bambae mi blokem yufala, blong yufala i no moa mekem sakrefaes long ples blong mekem wosip blong yufala, mo blong yufala i no moa save bonem insens* long ol god ya blong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“Mi bambae mi harem nogud tumas from yufala, wetem ol man blong taon ya Kireres, olsem man we i harem nogud, i stap blu long bambu paep, mo i stap sing long singsing blong dedman. Mi harem nogud from we bambae yufala i lusum olgeta gudgudfala samting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Long taem ya, bambae yufala i pulum resa long hed blong yufala, mo yufala i sevem mustas blong yufala. Bambae yufala i katkatem han blong yufala, mo yufala i stap werem ol rabis klos. Bambae yufala i mekem ol samting ya, blong soemaot we yufala 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Olbaot long kantri blong yufala, long ol haos blong yufala mo long ol open ples, bambae yufala i stap krae nomo. Bambae yufala i krae from we bambae mi spolem kantri ya, mi brebrekem hem olsem graonpot we man i no moa wantem, nao i brebrekem.</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Bambae yufala i harem nogud tumas, yufala i stap krae bigwan. Bambae yufala i sem tumas, mo ol kantri we oli stap raonabaot long yufala, bambae oli stap laf nogud long yufala, be bambae oli stap fraet se ol samting ya bambae i kasem olgeta tu.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Profet Jeremaea i talemaot we Hae God i talem se, “Ol man Moab. I no longtaem, ol enemi bambae oli kam kwiktaem nomo, oli holem yufala, olsem bigfala pijin ya igel* we i stap flae antap, nao i sut i kamdaon wantaem nomo blong holem kakae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Bambae olgeta ya oli kam winim ol taon blong yufala, mo oli holem ol strong ples blong haed blong yufala. Long dei ya, ol soldia blong yufala bambae oli harem nogud, oli fraet, olsem woman we klosap pikinini blong hem i bon.</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Bambae olgeta oli spolem kantri blong yufala, nao bambae yufala i no moa save stap long hem bakegen, from we oltaem, yufala i stap girap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Bambae yufala i fraet tumas long ol enemi ya. Ol hol wetem ol trap oli stap rere finis blong kasem yufala.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Man we i traem blong ronwe from we i fraet tumas, bambae i foldaon long hol. Mo man we i traem blong kamaot long hol ya blong ronwe, bambae i fas long trap. Bambae ol samting ya i kamtru olsem, from we mi mi makem taem ya finis we bambae mi spolem kantri ya blong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“Sipos yufala i traem ronwe, bambae i no gat man i save givhan long yufala. Sipos yufala i ronwe i go haed long taon ya Hesbon, ples ya we King Sihon i rul long hem bifo, be faea bambae i bonem taon ya. Yufala i laekem faet tumas, be ol hil blong yufala, mo ol mak blong kantri blong yufala, faea ya bambae i bonem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“!Ol man Moab! !Sore tumas long yufala! Yufala we i stap mekem wosip long god ya Kemos, mi bambae mi spolem yufala evriwan. Ol enemi bambae oli kam karemaot ol boe wetem ol gel blong yufala, oli go wok slef* long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Olgeta samting ya nao bambae i kam kasem kantri ya blong yufala, be i gat taem i stap kam, we mi bambae mi mekem kantri ya i kam gud bakegen. Mi mi Hae God, mo hemia tok blong mi.”</w:t>
      </w:r>
      <w:r>
        <w:rPr>
          <w:lang w:val="bi_VU" w:bidi="bi_VU"/>
        </w:rPr>
      </w:r>
      <w:r>
        <w:rPr>
          <w:lang w:val="bi_VU" w:bidi="bi_VU"/>
        </w:rPr>
      </w:r>
    </w:p>
    <w:p>
      <w:pPr/>
      <w:r>
        <w:rPr>
          <w:lang w:val="bi_VU" w:bidi="bi_VU"/>
        </w:rPr>
      </w:r>
    </w:p>
    <w:p>
      <w:pPr>
        <w:pStyle w:val="Heading2"/>
      </w:pPr>
      <w:r>
        <w:rPr>
          <w:lang w:val="bi_VU" w:bidi="bi_VU"/>
        </w:rPr>
        <w:t>Jeremiah 49:1</w:t>
      </w:r>
      <w:r>
        <w:rPr>
          <w:lang w:val="bi_VU" w:bidi="bi_VU"/>
        </w:rPr>
      </w:r>
    </w:p>
    <w:p>
      <w:pPr/>
      <w:r>
        <w:rPr>
          <w:lang w:val="bi_VU" w:bidi="bi_VU"/>
        </w:rPr>
      </w:r>
      <w:r>
        <w:rPr>
          <w:vertAlign w:val="superscript"/>
          <w:lang w:val="bi_VU" w:bidi="bi_VU"/>
        </w:rPr>
        <w:t>1</w:t>
      </w:r>
      <w:r>
        <w:rPr>
          <w:lang w:val="bi_VU" w:bidi="bi_VU"/>
        </w:rPr>
        <w:t xml:space="preserve"> Nao bakegen, Hae God i givim tok blong hem long Profet Jeremaea, we i tok agens long ol man Amon, mo profet i talemaot we hem i talem se, “Ol man Amon. ?Yufala i ting se i no moa gat ol laen* blong Isrel* i stap? ?Yufala i ting se oli no moa gat pikinini blong holem graon blong olgeta? ?From wanem yufala ya we i stap mekem wosip long god ya Molek, yufala i kam holem graon ya we i blong ol laen blong Gad,* nao yufala i go stap long ol taon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gat taem i stap kam, we bambae mi mekem ol man Raba we i kaptel blong yufala, oli harem noes blong ol enemi blong yufala, we oli stap singsingaot bigwan blong faet agens long yufala. Taem faet ya i kamtru, bambae oli spolemgud taon ya, mo bambae oli bonem olgeta vilej raonabaot long hem. Nao bambae ol laen blong Isrel oli kam ronemaot yufala, oli holem ol graon blong olgeta bakegen.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Hesbon. Yufala i mas krae bigwan, from we ol enemi oli spolem taon ya Eae finis. Ol woman Raba. Yufala i mas harem nogud, yufala i krae. Yufala i mas krae bigwan, yufala i putum ol rabis klos, mo yufala i resis olbaot blong soemaot we tingting blong yufala i lus. Yufala i mas harem nogud, from we god ya blong yufala Molek, ol enemi bambae oli karemaot hem i go long kantri blong olgeta. Mo bambae oli karemaot ol pris blong hem mo ol haeman blong yufala tu, oli go wok slef* long ples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?From wanem yufala i stap tok flas from ol gudgudfala graon blong yufala long medel blong ol hil? !Yufala i no bilif long mi nating! ?From wanem yufala i stap trastem ol gudgudfala samting blong yufala, nao yufala i stap talem se, ‘I no gat man nating i save kam faet agens long yumi’?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bambae mi mekem ol man we oli stap raonabaot long yufala, oli mekem yufala i fraet we i fraet. Bambae oli ronemaot yufala i go wanwan, nao bambae i no moa gat man blong tekem yufala i kam wanples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biaen, mi bambae mi mekem kantri ya blong yufala i kam gud bakegen.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Nao bakegen, Hae God i givim tok blong hem long Profet Jeremaea, we i tok agens long ol man Edom, mo profet i talemaot we hem i talem se, “Ol man Edom. Yufala i laen blong Esao. ?Weswe? ?Fastaem yufala i gat hed, be naoia olsem wanem? ?Ol man ya we oli stap givim gudfala tok long yufala, oli no moa save givim advaes long yufala? ?Olsem wanem? ?Waes blong olgeta i finis? Ol man Dedan. I gud yufala i ronwe, yufala i go haed. Mi bambae mi spolemgud ol man Edom, from we taem i stap kam we mi bambae mi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man i tekemaot ol grep* long plantesen blong hem, be hem i no save tekemaot evriwan. Mo taem man blong stil i go stil long naet, be hem i save stilim ol samting nomo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mi bambae mi flatemgud olgeta, we bambae i no moa gat wan i stap. Mo bambae mi spolem ol ples blong haed blong olgeta, mi mekem olgeta oli kam open ples, blong bambae oli no moa save haed. Bambae mi spolem olgeta gogo i no moa gat wan man nating i stap, we bambae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ya we papa blong olgeta i ded, yufala i livim olgeta oli stap, mi bambae mi lukaot long olgeta. Mo ol wido blong yufala, oli save trastem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Edom. ?Sipos ol man we oli stret, oli mas kasem panis ya we mi bambae mi givim, yufala i ting se panis ya bambae i no save kasem yufala? !Nogat! Yufala evriwan i mas kasem panis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mi mekem strong tok finis long nem blong mi, se bigfala taon ya blong yufala Bojeraha, bambae i kam nogud olgeta, we man bambae i fraet blong luk. Bambae hem i kam olsem draeples, mo ol man bambae oli laf nogud long hem, mo bambae oli stap yusum nem blong hem blong singaot* trabol i kam long narafala man. Mo ol taon raonabaot long hem bambae mi mi spolemgud olgeta, we bambae oli stap nogud olsem gogo i no save finis.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i gohed, i talemaot we Hae God i talem se, “Mi mi sanem wan man i kam blong karem tok blong mi, we hem i talemaot long ol kantri raonabaot, we oli mas tekem ol soldia blong olgeta oli kam wanples blong faet agens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bambae mi mekem yufala i no moa strong, mo bambae i no moa gat man i ona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Yufala i praod tumas, mo yufala i ting se ol man oli fraet tru long yufala, be fasin ya blong yufala i trikimgud yufala. Yufala i stap mekem ples blong yufala insaed long ol hol long ston long klif, be nating we yufala i stap antap olgeta olsem pijin ya igel,* be mi bambae mi pulumdaon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“Bigfala trabol ya we bambae i kam kasem yufala, bambae i nogud we i nogud. Taem ol man oli pas long ples ya, mo oli luk, bambae oli fraet tumas, oli seksek from.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Trabol we i spolemgud tufala taon ya Sodom mo Gomora bifo, wetem ol taon we oli stap raonabaot long tufala, bambae i mas kam kasem yufala. Bambae man i no moa save stap long ples ya bakegen samtaem.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Plante taem, laeon i aot long bus klosap long Jodan Reva, i wokbaot i kam long ples we ol sipsip oli stap kakae long hem, mo i ronem olgeta oli go wanwan. Mo long sem fasin, mi bambae mi kam, mo kwiktaem nomo, bambae mi mekem yufala i ronwe long kantri blong yufala. Nao biaen, man ya we mi mi jusumaot hem blong i lida, bambae hem i rul long kantri blong yufala. I no gat wan man nating we i sem mak wetem mi, mo i no gat man i save tekem mi mi go long kot. I no gat wan lida nating we i gat paoa blong faet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Yufala i lesin gud long plan ya we mi mekem agens long kantri ya blong yufala, mo long ol man blong taon ya Teman. Bambae ol enemi oli kam pulumaot ol pikinini blong yufala, oli karem olgeta i go. Nao olgeta man we oli luk, bambae oli fraet tumas, oli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Taem ol enemi oli holem kantri blong yufala, bigfala noes blong hem bambae i mekem graon i seksek, mo olgeta we oli stap longwe long Red Si, bambae oli save harem noes blong yufala, we yufala i stap krae.</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no longtaem, ol enemi bambae oli kam kwiktaem nomo, oli holem taon ya Bojeraha, olsem bigfala pijin ya igel we i stap flae antap, nao i sut i kamdaon wantaem nomo blong holem kakae blong hem. Long dei ya, ol soldia blong yufala bambae oli harem nogud, oli fraet, olsem woman we klosap pikinini blong hem i bon.”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bakegen, Hae God i givim tok blong hem long Profet Jeremaea, we i tok agens long ol man Damaskes, mo profet i talemaot we hem i talem se, “Ol man Damaskes. Ol man blong tufala taon ya blong yufala, Hamat mo Apad, bambae oli kasem wan badnius, nao bambae oli wari tumas, mo oli trabol bigwan. Bigfala fraet bambae i kasem olgeta olsem we bigfala solwota i kam kavremap olgeta, mo oli no save harem gud nating.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yufala i no moa gat paoa. Bambae yufala i ronwe, from we yufala i fraet we yufala i lusum hed. Bambae yufala i harem nogud tumas, olsem woman we klosap pikinini blong hem i bon, nao i stap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Bigfala taon ya blong yufala, bifo nem blong hem i go kasem evri ples, mo oltaem yufala i stap harem gud, be bambae i no moa gat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taem ya, ol yang man blong yufala we oli strong man blong faet, bambae ol enemi oli kilim olgeta evriwan oli ded olbaot long ol rod blong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bambae mi putum faea long stonwol blong taon ya, nao bambae i bonem ol strong ples blong haed blong King Benadad. Mi mi Hae God, mi gat olgeta paoa,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bakegen, Hae God i givim tok blong hem long Profet Jeremaea, we i tok agens long ol laen blong Kedara, mo ol ples we oli stap aninit long ol man Hajoro, mo profet i talemaot we hem i talem se, “Ol man Babilonia. Yufala i girap, yufala i kam mekem faet long ol laen long Kedara. Olgeta oli stap long saed i go long is, mo yufala i mas kam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Yufala i kam tekemaot ol haos tapolen blong olgeta, mo ol kaliko blong ol haos tapolen ya, wetem ol narafala samting blong olgeta, mo ol sipsip, mo ol nani, mo ol kamel blong olgeta, yufala i karem i blong yufala. Mo yufala i singsingaot long olgeta se, ‘Trabol i raonem yufala finis.’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man Hajoro. Mi mi talem strong long yufala, se yufala i mas ronwe, yufala i go haed. King Nebukadnesa blong Babilonia, hem i mekem plan blong kam mekem faet long yufala, mo hem i rere finis blong gohed long plan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man Babilonia. Ol man ya, i no gat wan samting nating blong mekem olgeta oli fraet, olgeta oli stap gud nomo. Oli no gat stonwol i goraon long ol vilej blong olgeta blong blokem olgeta. Olgeta oli stap olgeta nomo, we oli no miksap wetem narafala man. Yufala i girap, yufala i kam mekem faet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Yufala i mas tekemaot ol kamel wetem ol narafala anamol blong olgeta i gowe long olgeta. Ol man ya oli stap katem hea* blong olgeta i sotsotfala, mo mi bambae mi ronemaot olgeta oli go wanwan olbaot long evri ples, mo long olgeta ples we oli go stap long hem, bambae mi letem bigfala trabol i kam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Ples ya Hajoro bambae i kam olsem draeples, mo bambae i stap olsem gogo i no save kam gud bakegen samtaem. Bambae hem i kam ples blong ol wael dog ya jakol,* mo bambae i no moa save gat man i stap long hem bakegen. Mi mi Hae God, mo hemia tok blong mi.” Nao biaen King Nebukadnesa blong Babilonia hem i kam mekem faet long olgeta, mo 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Taem King Jedekia i kam king long Juda,* biaen i no longtaem, Hae God i givim tok blong hem long Profet Jeremaea we i tok agens long kantri ya Elam.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profet i talemaot we Hae God i gat olgeta paoa mo hem i talem se, “Ol man Elam. Yufala we i man blong sut long bonara, yufala i paoa blong kantri ya, be bambae mi mi kilim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Bambae mi mekem strong win i blu i kam long evri saed, blong i blu long yufala. Nao bambae mi ronemaot yufala gogo yufala i go stap long evri kantri, we bambae i no gat wan kantri long wol we yufala i no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Bambae mi mekem yufala i fraet long ol enemi ya blong yufala, we oli kam blong kilim yufala. Mi mi kros tumas long yufala, mo from samting ya, bambae mi mekem bigfala trabol i kam kasem yufala. Bambae mi sanem plante soldia oli kam faet agens long yufala, oli kilim yufala i ded we oli flatemgud yufala.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Bambae mi kilim ol king mo ol lida blong yufala oli ded, mo mi bambae mi tekem ples blong olgeta, mi rul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Be i gat taem i stap kam, we mi bambae mi mekem kantri blong yufala i kam gud bakegen. Mi mi Hae God, mo hemia tok blong mi.”</w:t>
      </w:r>
      <w:r>
        <w:rPr>
          <w:lang w:val="bi_VU" w:bidi="bi_VU"/>
        </w:rPr>
      </w:r>
      <w:r>
        <w:rPr>
          <w:lang w:val="bi_VU" w:bidi="bi_VU"/>
        </w:rPr>
      </w:r>
    </w:p>
    <w:p>
      <w:pPr/>
      <w:r>
        <w:rPr>
          <w:lang w:val="bi_VU" w:bidi="bi_VU"/>
        </w:rPr>
      </w:r>
    </w:p>
    <w:p>
      <w:pPr>
        <w:pStyle w:val="Heading2"/>
      </w:pPr>
      <w:r>
        <w:rPr>
          <w:lang w:val="bi_VU" w:bidi="bi_VU"/>
        </w:rPr>
        <w:t>Jeremiah 50:1</w:t>
      </w:r>
      <w:r>
        <w:rPr>
          <w:lang w:val="bi_VU" w:bidi="bi_VU"/>
        </w:rPr>
      </w:r>
    </w:p>
    <w:p>
      <w:pPr/>
      <w:r>
        <w:rPr>
          <w:lang w:val="bi_VU" w:bidi="bi_VU"/>
        </w:rPr>
      </w:r>
      <w:r>
        <w:rPr>
          <w:vertAlign w:val="superscript"/>
          <w:lang w:val="bi_VU" w:bidi="bi_VU"/>
        </w:rPr>
        <w:t>1</w:t>
      </w:r>
      <w:r>
        <w:rPr>
          <w:lang w:val="bi_VU" w:bidi="bi_VU"/>
        </w:rPr>
        <w:t xml:space="preserve"> Nao Hae God i givim tok blong hem long Profet Jeremaea we i tok agens long kantri ya Babilonia wetem taon blong hem Babilon, mo profet i talemaot we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“!Jeremaea! !Yu wetem ol man blong yu, yufala i go talemaot nius ya long olgeta kantri! !Yufala i no haedem! !Yufala i mas talemaotgud! Yufala i pulum flaeg i go antap, blong soemaot we naoia, Babilon i foldaon finis. God ya Merodak, we i god blong olgeta, we narafala nem blong hem Bel, hem i brobrok finis, mo hem i sem tumas. Ol pija blong hem oli nogud we i nogud, i blong sem nomo. Naoia oli smas olgeta, mo ol man oli no moa ona long olgeta, oli ting rabis nomo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soldia blong not oli aot finis, oli stap wokbaot i kam blong faet agens long Babilonia. Bambae oli spolemgud kantri ya, oli mekem i kam olsem draeples nomo. Ol man mo ol anamol bambae oli ronronwe, nao bambae i no moa gat man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Jeremaea i talemaot we Hae God i talem se, “Ol man Isrel* mo ol man Juda.* Mi mi God blong yufala, mo taem dei ya i kamtru, bambae yufala i krae, bambae yufala i stap lukaot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yufala i stap asaskem rod ya we i go long Saeon,* mo bambae yufala i folem rod ya. Mo bambae yufala i mekem wan strong promes* wetem mi, we bambae yufala i holem olwe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man blong mi, be yufala i lus finis. Yufala i olsem ol sipsip we man blong lukaot long olgeta i lidim olgeta oli go lus long ol hil. Oli stap wokbaot olbaot antap long ol hil, gogo oli no moa save stret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fasin ya, taem ol enemi oli faenem yufala, oli stap faet agens long yufala. Ol enemi ya blong yufala oli stap talem se, ‘Olgeta ya oli mekem sin agens long Hae God, nao from samting ya, fasin ya we yumi mekem long olgeta i oraet nomo. Bifo, ol bubu blong olgeta oli trastem Hae God, mo i stret blong olgeta ya tu oli stap putum tingting blong olgeta i stap strong long hem oltaem, be oli no mekem.’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“Naoia, yufala i mas aot long Babilon, yufala i mas ronwe long kantri ya. Yufala nao i mas faswan blong aot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mi mekem ol kantri long not oli girap, oli kam faet agens long ol man Babilonia. Bambae oli laenap, oli kam faet agens long kantri ya, mo bambae oli winim hem. Olgeta ya oli namba wan man blong sut long bonara, mo taem oli sutum samting, oli no save mestem.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ol enemi ya oli kam faet agens long Babilonia, bambae oli save tekemaot evri samting we oli wantem, oli karem i blong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Profet Jeremaea i gohed i talemaot we Hae God i talem se, “Ol man Babilonia. Bifo, yufala i go faet agens long kantri ya blong mi, mo yufala i tektekemaot olgeta samting blong hem, yufala i karem i blong yufala. Mo taem yufala i mekem samting ya, yufala i glad, yufala i harem gud tumas, olsem yangfala woman buluk we i stap purumpurumbut long wit,* mo i harem gud, i wantem kakae, no olsem man hos we i harem gud tumas, i stap singsingaot from.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bigfala taon ya blong yufala bambae i sem gud, mo ol man bambae oli lukluk rabis long hem. Kantri ya blong yufala bambae hem i no moa gat hae nem, bambae i daon moa, i winim ol narafala kantri. Bambae hem i kam draeples we i no gat wota nating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from we mi mi kros tumas long taon ya blong yufala, ol enemi bambae oli spolemgud ples ya, mo bambae hem i stap nating nomo, we bambae i no moa gat man i save stap long hem bakegen. Mo taem ol man we oli pas long ples ya oli luk, bambae oli seksek, mo oli sapraes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man blong sut long bonara. Yufala i mas go hivap raon long taon ya Babilon, yufala i laenap rere. Yufala i mas sutum ol ara blong yufala i go long hem, from we mi mi Hae God, mo ol man blong ples ya oli mekem sin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yufala i raonem taon ya finis, yufala i mas singsingaot bigwan, blong faet agens long olgeta. Babilonia i kam long han blong yufala finis. Stonwol blong hem, ol enemi oli brekem, nao oli go insaed, mo oli brebrekemdaon ol stonwol ya evriwan. Mi mi mas givim panis long ol man Babilonia, blong givimbak fasin ya we oli mekem agens long mi. Mo fasin ya we olgeta oli mekem long ol narafala man, yufala tu i mas givimbak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Olbaot long ples ya, yufala i no mas letem man i go planem ol kakae, mo yufala i no mas letem man i go karemaot kakae long ples ya tu. Ol strenja we oli stap long ples ya, bambae oli fraet long ol soldia blong yufala, mo bambae oli ronwe i gobak long ples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Profet Jeremaea i gohed, i talemaot we Hae God i talem se, “Ol laen* blong Isrel.* Fastaem, king blong Asiria i kam faet agens long yufala, mo biaen, King Nebukadnesa, king blong Babilonia i kam faet agens long yufala, we i meksave yufala. Fasin ya we yufala i kasem, i olsem ol sipsip we laeon i kam ronemaot olgeta i go olbaot, mo i kilim wan, i kakae, mo biaen, narawan i kamtru, i finisimgud, mo i brebrekem ol bun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mi Hae God we mi gat olgeta paoa, mo mi mi God blong yufala. Mo mi bambae mi givim panis long King Nebukadnesa, wetem olgeta man long kantri blong hem, olsem we mi givim panis long king blong Asiria.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bambae mi tekem yufala i kambak long graon blong yufala bakegen. Bambae yufala i stap kakae ol kakae we oli stap gru long hil ya Kamel, mo long ol ples long Basan. Mo olgeta kakae we oli stap gru long tufala distrik ya Efrem* mo Gilead, bambae yufala i save kakae olsem we yufala i wantem.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i gat taem i stap kam we bambae mi no moa save luk ol sin blong yufala, from we yufala ya we bambae mi sevem yufala, bambae mi fogivim yufala evriwan, mi tekemaot ol sin blong yufala.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bakegen Profet Jeremaea i talemaot we Hae God i talem se, “!Ol enemi blong Babilonia! !Yufala i go mekem faet long ol man Babilonia long distrik ya Merataem, mo long ol laen blong Pekod! !Yufala i mas kilim olgeta evriwan i ded! Bambae yufala i mas mekem olgeta samting ya we mi mi talem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Bambae i gat bigfala noes blong faet i stap kamaot long kantri ya. Bambae yufala i spolem evri samting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man Babilonia ya we bifo paoa blong olgeta i strong tumas, oli winim evri ples long wol, be paoa ya blong olgeta bambae i brokdaon olgeta. Mo taem olgeta kantri long wol oli harem nius blong ol samting we i kasem ol man Babilonia, bambae oli sek mo oli fraet nogud.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 man Babilonia. Yufala i stap faet agens long mi, mo from samting ya, trap ya we mi putum blong kasem yufala, bambae i holem yufala, we bambae yufala i sek nomo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Mi Hae God, mi Masta* blong olgeta man, mo mi gat olgeta paoa, mo mi mi gat wok blong mekem long kantri blong yufala. Ol haos we ol samting blong faet blong mi oli stap long hem, mi mi openem olgeta finis, mo mi tekemaot olgeta oli stap rere, from we mi mi kros we mi kros tumas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enemi blong Babilonia. Yufala i mas kamaot long evri saed, blong kam mekem faet long kantri ya. Yufala i mas brekem ol doa blong ol haos we oli stap putumgud ol kakae blong olgeta long hem. Mo yufala i mas karemaot olgeta samting blong olgeta, mo yufala i mas hivimap olgeta olsem we yufala i hivimap kakae we yufala i tekemaot long garen. Yufala i no mas livim wan samting nating i stap long kantri ya, yufala i mas spolem olgeta samting evriwan.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Yufala i mas kilim ol soldia blong olgeta oli ded, olsem we man i kilim ol anamol. !Sore tumas long ol man Babilonia! Taem blong olgeta blong kasem panis i kamtru finis.”</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profet i talem se, “Hae God i God blong yumi, mo ol man blong yumi we oli stap long Babilonia, bambae oli aot long ples ya, oli ronwe i kambak long Jerusalem.* Mo bambae oli talemaot ol samting we hem i mekem long ol man Babilonia, blong givimbak fasin ya we olgeta oli mekem long haos blong hem bifo.”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profet i gohed, i talemaot we Hae God i talem se, “Ol enemi blong Babilonia. Mi mi Tabu God blong ol laen* blong Isrel.* Yufala i mas singaot ol man we oli waes blong sut long bonara, blong oli go faet agens long ol man Babilonia. Yufala evriwan i mas go hivap raon long taon ya, blong blokem ol man blong hem oli no save ronwe. Yufala i mas givimbak ol samting we oli bin mekem, mo yufala i mas mekem i strong long olgeta, olsem we oli mekem long ol narafala man. Yufala i mas mekem olsem, from we oli praod tumas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Long taem ya, ol yang man blong olgeta we oli strong man blong faet, bambae yufala i kilim olgeta evriwan oli ded olbaot long ol rod blong taon ya.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man Babilonia. Mi mi Hae God, mi Masta blong olgeta man, mo mi gat olgeta paoa. Yufala i praod tumas, mo from samting ya, mi mi agensem yufala. Taem i kam finis blong mi mi givim panis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Yufala i flas tumas, be bambae yufala i stambol, yufala i foldaon, mo bambae i no gat man blong givhan long yufala blong yufala i stanap bakegen. Bambae mi putum faea long ol taon blong yufala, we bambae i spolem olgeta samting we i stap raonabaot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profet i gohed, i talem se, “Hae God i gat olgeta paoa, mo hem i talem se, ‘Ol man Isrel mo ol man Juda.* Yufala i stap harem nogud tumas aninit long han blong ol enemi ya blong yufala. Ol enemi ya oli stap gad gud long yufala, we oli no save lego long yufala nating, blong yufala i save go fri.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Be i gat wan man i stap we i strong we i strong, mo hem bambae i sevem yufala. Hemia mi ya, mo nem blong mi, Hae God we i Gat Olgeta Paoa. Mi nomo bambae mi stanap long saed blong yufala, mo bambae mi givim pis long olgeta man long wol ya. Be bambae mi mekem ol man Babilonia oli kasem trabol.’ ”</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profet i gohed i talemaot we Hae God i talem se, “!Ol man Babilonia! !Naef blong faet bambae i kakae yufala! !Bambae yufala evriwan i ded! Ol lida blong yufala wetem ol waes man blong yufala bambae yufala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Ol giaman profet blong yufala oli no gat hed nating, mo bambae oli ded. Ol soldia blong yufala tu, oli fraet we i fraet, mo bambae oli ded.</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Ol hos wetem ol kat blong faet blong yufala, ol enemi bambae oli flatemgud olgeta. Ol soldia we yufala i stap pem olgeta blong oli kam givhan long yufala, oli olsem woman nomo, mo bambae oli ded evriwan. Ol gudgudfala samting blong yufala, ol enemi bambae oli spolemgud, mo bambae oli tekemaot plante samting we oli wantem, oli karem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Ren bambae i no moa foldaon long kantri blong yufala, mo ol reva blong yufala bambae oli drae evriwan. Kantri ya blong yufala, hem i ples blong ol giaman god, mo bambae oli stap mekem yufala i kam krangke olgeta.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“Taon ya blong yufala, bambae i fulap long ol wael anamol, mo ol devel, mo ol hoknaet. Long ples ya, bambae i no moa gat man i save stap long hem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Olsem we mi spolemgud Sodom mo Gomora bifo wetem ol taon we oli stap raonabaot long tufala, nao biaen man i no moa save stap long ol ples ya, long sem fasin bambae man i no moa save stap long bigfala taon ya blong yufala bakegen samtaem.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“Ol man Babilonia. I gat wan kantri long not we i longwe tumas, we long fiuja, ol man blong hem bambae oli strong we i strong. Mo bambae oli aot, oli kam mekem faet long ples ya, we bambae i gat plante king i stap lidim olgeta. Olgeta ya bambae oli mekemrere blong kam mekem faet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Olgeta ya bambae oli man nogud we taem oli faet, bambae oli no gat sore nating. Bambae oli mekemrere ol bonara mo ol spia blong olgeta, mo taem oli resis i kam long ol hos blong olgeta, noes blong olgeta bambae i olsem noes blong bigfala solwota we i stap brok long rif. Bambae oli mekemrere blong kam faet agens long kantri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Bambae king blong yufala i harem nius blong olgeta ya, nao tufala han blong hem bambae i slak we i slak, i stap hang olsem we tufala i ded finis. Bigfala trabol bambae i kasem hem, nao bambae hem i harem nogud tumas olsem woman we i harem nogud long taem ya we i bonem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“Plante taem, laeon i aot long bus klosap long Jodan Reva, i wokbaot i kam long ples we ol sipsip oli stap kakae long hem, mo i ronem olgeta oli go wanwan. Mo long sem fasin, mi bambae mi kam, mo kwiktaem nomo, bambae mi mekem yufala i ronwe long kantri blong yufala. Nao biaen, man ya we mi mi jusumaot hem blong i lida, bambae hem i rul long kantri blong yufala. I no gat wan man nating we i sem mak wetem mi, mo i no gat man i save tekem mi mi go long kot. I no gat wan lida nating we i gat paoa blong faet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Yufala i lesin gud long plan ya we mi mekem agens long bigfala taon ya blong yufala, mo long ol man blong hem. Bambae ol enemi oli kam pulumaot ol pikinini blong yufala, oli karem olgeta i go. Nao olgeta man we oli luk, bambae oli fraet tumas, oli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Taem ol enemi oli holem bigfala taon ya blong yufala, bigfala noes blong hem bambae i mekem graon i seksek, mo ol narafala kantri bambae oli save harem noes blong yufala we yufala i stap krae.”</w:t>
      </w:r>
      <w:r>
        <w:rPr>
          <w:lang w:val="bi_VU" w:bidi="bi_VU"/>
        </w:rPr>
      </w:r>
      <w:r>
        <w:rPr>
          <w:lang w:val="bi_VU" w:bidi="bi_VU"/>
        </w:rPr>
      </w:r>
    </w:p>
    <w:p>
      <w:pPr/>
      <w:r>
        <w:rPr>
          <w:lang w:val="bi_VU" w:bidi="bi_VU"/>
        </w:rPr>
      </w:r>
    </w:p>
    <w:p>
      <w:pPr>
        <w:pStyle w:val="Heading2"/>
      </w:pPr>
      <w:r>
        <w:rPr>
          <w:lang w:val="bi_VU" w:bidi="bi_VU"/>
        </w:rPr>
        <w:t>Jeremiah 51:1</w:t>
      </w:r>
      <w:r>
        <w:rPr>
          <w:lang w:val="bi_VU" w:bidi="bi_VU"/>
        </w:rPr>
      </w:r>
    </w:p>
    <w:p>
      <w:pPr/>
      <w:r>
        <w:rPr>
          <w:lang w:val="bi_VU" w:bidi="bi_VU"/>
        </w:rPr>
      </w:r>
      <w:r>
        <w:rPr>
          <w:vertAlign w:val="superscript"/>
          <w:lang w:val="bi_VU" w:bidi="bi_VU"/>
        </w:rPr>
        <w:t>1</w:t>
      </w:r>
      <w:r>
        <w:rPr>
          <w:lang w:val="bi_VU" w:bidi="bi_VU"/>
        </w:rPr>
        <w:t xml:space="preserve"> Nao Profet Jeremaea i talemaot bakegen we Hae God i talem se, “Ol laen* blong Isrel.* Mi bambae mi mekem wan strong win i blu, i kam spolem kantri ya Babilonia wetem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mi sanem ol man blong narafala kantri oli kam flatemgud kantri ya, olsem we win i stap blu long doti blong wit,* i karem i go. Taem we dei ya i kam, olgeta ya bambae oli aot long evri saed, oli kam faet agens long olgeta, nao bambae oli brumumaot kantri ya, gogo i no gat wan samting i stap.</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enemi blong Babilonia. Bambae yufala i no mas givim janis long ol soldia blong olgeta blong oli putum klos blong faet blong olgeta, no blong oli sut long bonara blong olgeta. !Bambae yufala i mas flatemgud olgeta soldia ya evriwan! !Bambae yufala i no mas letem ol yang man ya blong olgeta oli laef!</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yufala i mas kilim olgeta oli ded olbaot long kantri blong olgeta, mo long ol taon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laen blong Isrel. Mi mi Hae God we mi gat olgeta paoa, mi mi tabu, mo mi God blong yufala. Mo nating we yufala ol man Isrel mo ol man Juda,* yufala i mekem sin agens long mi, be mi mi no save lego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mas aot long Babilonia, yufala i ronwe! !Yufala i mas sevem laef blong yufala! I nogud yufala i ded wetem olgeta from sin blong olgeta, from we taem i stap kam we mi bambae mi givim panis long olgeta. Panis ya, olgeta bambae oli mas kasem from ol samting nogud ya we oli mekem.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Kam kasem naoia, kantri ya i olsem pankin we oli wokem long gol, mo mi holem long han blong mi, blong mekem olgeta man long wol oli dring long hem. Mo ol kantri we oli dring long hem, oli fuldrong we oli lusum hed.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long fiuja, kantri ya tu bambae i foldaon wantaem, mo ol enemi blong hem bambae oli kam spolem evri samting we i stap long hem. Bambae ol man oli save krae from hem, mo bambae oli save tekem sam meresin, oli putum long soa blong hem. Maet bambae oli save mekem hem i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ol strenja we oli stap long Babilonia, bambae oli save taltalem long olgeta se, ‘Yumi traehad blong givhan long kantri ya, blong i kam gud bakegen, be i let finis. Yumi no naf blong mekem. Yumi livim hem. Yumi gogobak long ol kantri blong yumi. God i panisim hem finis long olgeta paoa blong hem, mo i spolem we i spolemgud.’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profet i gohed i talemaot we Hae God i talem se, “Ol man blong mi. Long taem ya, bambae yufala i harem gud, yufala i stap singsingaot se, ‘Hae God i God blong yumi, mo hem i soemaot finis we yumi mekem i stret nomo. Yumi mas gobak long Jerusalem,* yumi mas talemaot ol samting ya we hem i mekem long yumi.’ ”</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bakegen, profet i talem se, “Long taem ya, Hae God bambae i mekem we ol king blong Media oli girap, oli go mekem faet agens long ol man Babilonia, from we hem i mekem plan blong flatemgud kantri ya. Hem bambae i mekem olsem blong panisim olgeta, from we oli spolem haos blong hem. Nao ol kapten blong ol soldia bambae oli talem long ol soldia blong olgeta se, ‘!Yumi mas sapenemgud ol ara blong yumi! !Yumi mas holemrere ol sil* blong blokem ol ara!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Yumi mas pulum flaeg blong mekem saen blong go brekem ol wol blong taon ya. Yumi mas putum plante long yumi oli stap gad. Mo yumi mas putum ol wajman blong oli stap waj. Mo yumi mas putum ol man oli stap haed blong kilim ol man blong taon ya.’ ” Mo profet i talem se, “Ol samting ya we Hae God i talem fastaem, se bambae i mas mekem long ol man Babilonia, be bambae hem i mas mekem.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Kantri ya i gat plante reva blong hem, mo i rij we i rij, be taem blong hem i stap kam, we bambae hem i finis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i gat olgeta paoa, mo hem i mekem strong tok finis, we i yusum nem blong hem nomo blong mekem tok ya i stanap. Hem i talem se, ‘!Ol man Babilonia! Mi bambae mi letem ol man oli kam faet agens long yufala, we oli plante we plante winim ol lokis.* Mo bambae oli stap singsingaot bigwan, from we oli winim yufala.’ ”</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Jeremaea i presem Hae God, i talem se, “Hae God i mekem wol ya long paoa blong hem nomo. Long waes blong hem, hem i putum wol ya i stap gud, mo long save blong hem, hem i putum skae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hem i tok, wota long skae i mekem bigfala noes. Hem i stap mekem ol klaod oli aot long narasaed wol oli kam. Hem i mekem laetning i laet long bigfala ren, mo hem i mekem win i kamaot long ples blong hem, i stap blu.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ol man oli luk ol samting ya, oli luksave se oli no gat hed, oli krangke nomo. Ol man blong wokem ol god blong olgeta long gol, oli sem gud, from we ol god ya we oli wokem, oli giaman god nomo, oli no gat laef nating.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god ya oli no save mekem wan samting, mo i stret nomo blong ol man oli ting rabis long olgeta. Taem Hae God i kamtru, hem bambae i spolemgud olgeta, nao bambae oli lus.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God blong Jekob,* olfala bubu ya blong yumi bifo, hem i no olsem ol god ya. Hem nomo i mekem olgeta samting long wol ya, mo hem i jusumaot yumi se yumi ol man blong hem nomo. Nem blong hem, Hae God we i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Profet Jeremaea i talemaot we Hae God i talem se, “Ol man Babilonia. Yufala i olsem bigfala hama blong mi we mi yusum long taem blong faet. Mi mi yusum yufala blong flatemgud olgeta kantri, mo blong daonem ol king wetem ol man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yusum yufala blong kilim ol man blong ron long hos wetem ol hos blong olgeta oli ded. Mo mi yusum yufala blong brebrekem ol kat blong faet, mo blong kilim ol draeva blong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yusum yufala blong kilim ol man mo ol woman. Mo mi yusum yufala blong kilim ol olfala mo ol yangfala, mo blong kilim ol boe mo ol gel.</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yusum yufala blong kilim ol man blong lukaot long sipsip, wetem ol sipsip blong olgeta, mo blong kilim ol man blong wokem garen* wetem ol hos blong pulum plao blong olgeta. Mo mi yusum yufala blong kilim ol haeman mo ol sekretari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bakegen, Profet Jeremaea i talemaot we Hae God i talem se, “Ol laen* blong Isrel.* Bambae yufala i save luk we mi bambae mi spolem kantri ya Babilonia wetem ol man blong hem, from ol rabis fasin ya we oli mekem long Saeon.*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“Babilonia. Yu yu gat bigfala paoa. Yu yu olsem wan bigfala hil we i stap spolemgud olgeta ples long wol. Be mi mi enemi blong yu. Bambae mi daonem yu, mi flatemgud yu, mo bambae yu yu kam olsem asis nomo.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ston blong yu, neva man bambae i save yusum bakegen blong wokem haos long hem. Bambae ples ya i kam draeples, mo bambae i stap olsem gogo i no save finis.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enemi blong Babilonia. Long taem ya, bambae yufala i mas pulum flaeg blong mekem saen se bambae faet i stat, mo bambae yufala i mas blu long pupu, blong olgeta kantri bambae oli harem. Mo bambae yufala i mas talem long olgeta, blong oli mekemrere blong faet agens long kantri ya. Bambae yufala i mas talemaot long king blong Ararat, mo long king blong Mini, mo long king blong Askenas, blong olgeta tu oli kam faet agens long hem. Bambae yufala i mas jusumaot wan haeman, blong hem i lidim ol man ya oli kam faet agens long kantri ya. Bambae yufala i mas tekem ol hos oli kam we oli plante we plante olsem ol lokis,*</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bambae yufala i mas mekemrere olgeta kantri blong oli kam faet agens long hem. Bambae yufala i mas sanem tok i go long ol king blong Media, mo long ol lida blong olgeta, mo long ol haeman blong olgeta, mo long olgeta soldia blong ol kantri we ol king ya oli rul long olgeta, blong olgeta evriwan i kam.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Long taem ya, olgeta ples long wol ya bambae oli seksek, oli fraet tumas, from we promes blong Hae God bambae i stap kamtru, we kantri ya i mas finis, i kam draeples, mo bambae i no moa gat man i save stap long hem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strong man blong faet blong ol man Babilonia bambae oli no moa strong, oli kam olsem woman nomo, we oli no moa save faet. Bambae olgeta oli fraet, oli stap haed nomo long ol strong ples blong haed blong olgeta. Faea bambae i bonem ol haos blong olgeta, mo ol doa* blong stonwol blong taon blong olgeta bambae oli brobrok evriwan.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man blong karem tok bambae oli stap resis i go, we wan i pasem nius i go long narawan, narawan i pasem i go long narawan, blong talemaot long king we ol enemi oli brekem ol stonwol blong taon ya long evri saed, mo oli kam insaed finis.</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 enemi bambae oli blokem ol rod ya we oli krosem ol reva, mo bambae oli bonem olgeta strong ples blong haed, nao ol soldia blong ol man Babilonia bambae oli fraet we oli lusum hed.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long smoltaem nomo, bambae ol enemi oli flatemgud olgeta, bambae oli purumpurumbut long olgeta, olsem we buluk i stap purumpurumbut long wit* long ples blong klinim wit. Mi mi Hae God we mi gat olgeta paoa, mo mi God blong ol laen blong Isrel,*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ol man Jerusalem* oli krae long Hae God, oli talem se, “Hae God. King Nebukadnesa blong Babilonia i spolemgud mifala olsem we i katkatem taon blong mifala long ol smosmol pis, nao i kakae. Hem i mekem we ples ya blong mifala i no moa gat man nating i stap long hem, i olsem wan botel we i no moa gat wota long hem, i emti nomo i stap. Hem i mekem olsem we i solemdaon mifala wantaem, olsem we bigfala snek i stap solemdaon kakae blong hem. Hem i karemaot ol gudgudfala samting blong mifala we hem i wantem, mo ol samting we hem i no laekem, hem i sakem olgeta i go.</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Plis yu panisim olgeta from ol trabol ya we mifala i stap kasem. Blad blong mifala i stap long han blong olgeta, plis yu panisim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Profet Jeremaea i talemaot we Hae God i talem se, “Ol man Jerusalem. Mi bambae mi stretem trabol ya blong yufala. Bambae mi panisim ol enemi ya blong yufala, from ol samting ya we oli bin mekem long yufala. Olgeta wota blong Babilonia wetem ol bigfala reva blong hem, bambae mi mekem olgeta oli drae evriwan.</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Taon ya Babilon bambae i kam nogud, i kam hip blong ol ston nomo, mo i kam ples blong ol wael dog, mo neva bambae man i save stap long hem bakegen samtaem. Mo olgeta man we oli luk, bambae oli seksek tumas from, mo oli lukluk rabis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 man Babilonia bambae oli stap singaot bigwan olsem laeon we i hanggri, mo bambae oli kros, oli mekem noes olsem ol pikinini blong laeon.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Be taem oli kros olsem, mi bambae mi mekem wan bigfala lafet blong olgeta. Bambae mi mekem olgeta oli dring gogo oli fuldrong, nao bambae oli slip olgeta, we bambae oli no moa save wekap bakegen.</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Bambae mi tekem olgeta i go blong kilim olgeta i ded, olsem we man i kilim anamol blong i kakae.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bakegen, Profet Jeremaea i talemaot we Hae God i talem se, “Ol laen* blong Isrel.* Bigfala taon ya Babilon we oltaem ol man oli stap leftemap hem, bambae ol enemi oli winim hem. Taon ya bambae i kam nogud olgeta, we ol man blong ol narafala kantri bambae oli fraet tumas blong luk.</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Bigfala solwota bambae i kavremap hem, mo bigsi bambae i stap brok antap long hem, i kavremap hem olgeta.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Ol taon raonabaot long hem bambae oli kam nogud olgeta, we ol man bambae oli no wantem luk olgeta nating. Bambae oli kam olsem draeples we i no gat wota long hem nating, mo we i no gat man i stap long hem. Bambae i no moa gat man i save pas long ol ples ya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44-45</w:t>
      </w:r>
      <w:r>
        <w:rPr>
          <w:lang w:val="bi_VU" w:bidi="bi_VU"/>
        </w:rPr>
        <w:t xml:space="preserve"> Mi bambae mi panisim god ya Bel we i god blong olgeta. Bambae mi tekemaot olgeta samting we hem i bin stilim long ol narafala kantri, mo ol man blong ol kantri ya bambae oli no moa save kam mekem wosip long hem bakegen. “Ol man blong mi. !Mi mi kros tumas long taon ya! Ol stonwol blong hem bambae oli folfoldaon. Mo long taem ya, bambae yufala i mas kamaot long ples ya, yufala i mas ronwe kwiktaem, blong sevem laef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Bambae yufala i no letem ol tok we yufala i stap harem, i mekem yufala i fraet, we tingting blong yufala i foldaon. Evri yia, i gat ol naranarafala toktok i stap goraon we yufala i stap harem. Ol man oli stap tokbaot faet we wan kantri i stap faet agens long narafala kantri, mo wan king i girap i agens long narafala king.</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Be i gat taem i stap kam, we mi bambae mi spolem ol aedol blong ol man Babilonia. Mo taem ol man blong kantri ya oli luk samting ya, bambae oli sem we i sem, mo olgeta evriwan bambae oli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Taem ol man blong not oli kam winim kantri ya, olgeta samting long wol ya, wetem ol samting long skae, bambae oli glad, oli singsingaot, from we Babilonia i lus.</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Naoia, ol man Babilonia oli stap kilim ol man olbaot long wol ya oli ded, be hem tu bambae i mas foldaon, from we hem i kilim plante long yufala oli ded.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Nao Profet Jeremaea i talemaot we Hae God i talem se, “!Ol laen* blong Isrel* long Babilonia! Mi mi Hae God, mi God blong yufala. Bifo, ol man Babilonia oli bin tekemaot yufala long kantri blong yufala, blong yufala i no ded, be i gat taem i stap kam we bambae yufala i mas aot long kantri ya bakegen. Mo long taem ya, bambae yufala i no mas wet, yufala i mas ronwe. Nating we ples blong yufala i stap longwe tumas, be bambae yufala i mas tingbaot mi, mo bambae yufala i mas tingbaot Jerusalem* tu.</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Bambae yufala i talem se, ‘Olgeta ya oli bin tok nogud long mifala, mo oli mekem mifala i sem tumas. Mifala i no save mekem wan samting, from we ol man blong ol narafala kantri oli go insaed long ol tabu ples long haos blong yu finis.’</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Be mi mi talem stret long yufala, se i gat taem i stap kam, we mi bambae mi spolem ol aedol ya blong ol man Babilonia, mo olbaot long kantri ya, ol man bambae oli karekil, mo bambae oli harem nogud tumas, oli stap krae.</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Mo nating sipos ol man ya oli save go antap long skae, oli wokem wan strong ples blong haed blong olgeta long ples ya, be mi bambae mi sanem ol man oli go long ples ya blong flatemgud olgeta.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Mo Profet Jeremaea i gohed, i talemaot we Hae God i talem se, “Ol laen* blong Isrel.* Bambae yufala i harem we ol man long taon ya Babilon oli stap krae, from we ol enemi bambae oli spolemgud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Bambae mi mi flatemgud taon ya, mo bambae mi mekem ol man blong hem oli stap kwaet, bambae man i no moa save harem olgeta. Long taem ya, bambae bigfala kampani blong ol soldia i kam wantaem, olsem we bigfala solwota i kavremap olgeta. Ol soldia ya bambae oli kam faet agens long taon ya, we bambae oli stap singsingaot bigwan.</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Bambae oli flatemgud taon ya, mo bambae oli holem ol soldia blong hem, mo oli brebrekem ol bonara blong olgeta. Mi mi Hae God, mo mi mi God we mi save givim panis long man we i mekem nogud, mo bambae mi givimbak long taon ya, fasin ya we hem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Bambae mi panisim ol haeman blong hem, we hemia ol lida blong hem, mo ol waesman blong hem, mo ol komanda blong hem, mo ol soldia blong hem. Bambae mi mekem olgeta ya evriwan oli dring gogo oli fuldrong, nao bambae oli slip, we neva bambae oli girap bakegen. Mi mi King, mo nem blong mi, Hae God we i Gat Olgeta Paoa,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Bigfala stonwol blong taon ya, bambae mi flatemgud i go long graon, mo ol bigbigfala doa blong hem, faea bambae i bonem olgeta. Ol bigbigfala wok we ol man blong ol narafala kantri oli stap mekem long ples ya, i blong nating nomo, from we faea bambae i bonem olgeta evriwan. Mi mi Hae God, mi gat olgeta paoa,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59-60</w:t>
      </w:r>
      <w:r>
        <w:rPr>
          <w:lang w:val="bi_VU" w:bidi="bi_VU"/>
        </w:rPr>
        <w:t xml:space="preserve"> Nao Profet Jeremaea i tekem wan buk,* i raetemdaon olgeta trabol we bambae i kasem Babilonia, wetem olgeta tok we Hae God i talemaot agens long kantri ya. Nao i gat wan haeman blong ol soldia blong King Jedekia, nem blong hem Seraea, we papa blong hem Neria, mo bubu blong hem Mahasea. Mo long namba fo yia we King Jedekia i rul long Juda,* Seraea i mekemrere blong go long Babilonia wetem king ya. Nao profet 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61</w:t>
      </w:r>
      <w:r>
        <w:rPr>
          <w:lang w:val="bi_VU" w:bidi="bi_VU"/>
        </w:rPr>
        <w:t xml:space="preserve"> “Seraea. Taem yu go kasem Babilon, mi wantem blong yu yu ridimaot olgeta tok blong buk ya i go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62</w:t>
      </w:r>
      <w:r>
        <w:rPr>
          <w:lang w:val="bi_VU" w:bidi="bi_VU"/>
        </w:rPr>
        <w:t xml:space="preserve"> Mo bambae yu prea, yu talem se, ‘Hae God. Yu yu talem se bambae yu spolem ples ya, blong i no moa gat man mo anamol i stap long hem samtaem. Ples ya bambae i kam nogud, mo i stap olsem nomo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63</w:t>
      </w:r>
      <w:r>
        <w:rPr>
          <w:lang w:val="bi_VU" w:bidi="bi_VU"/>
        </w:rPr>
        <w:t xml:space="preserve"> Seraea, taem yu ridim buk ya finis, bambae yu fasem wan ston long hem, nao yu go sakem long Yufretes Reva,</w:t>
      </w:r>
      <w:r>
        <w:rPr>
          <w:lang w:val="bi_VU" w:bidi="bi_VU"/>
        </w:rPr>
      </w:r>
      <w:r>
        <w:rPr>
          <w:lang w:val="bi_VU" w:bidi="bi_VU"/>
        </w:rPr>
      </w:r>
    </w:p>
    <w:p>
      <w:pPr/>
      <w:r>
        <w:rPr>
          <w:lang w:val="bi_VU" w:bidi="bi_VU"/>
        </w:rPr>
      </w:r>
    </w:p>
    <w:p>
      <w:pPr/>
      <w:r>
        <w:rPr>
          <w:lang w:val="bi_VU" w:bidi="bi_VU"/>
        </w:rPr>
      </w:r>
      <w:r>
        <w:rPr>
          <w:vertAlign w:val="superscript"/>
          <w:lang w:val="bi_VU" w:bidi="bi_VU"/>
        </w:rPr>
        <w:t>64</w:t>
      </w:r>
      <w:r>
        <w:rPr>
          <w:lang w:val="bi_VU" w:bidi="bi_VU"/>
        </w:rPr>
        <w:t xml:space="preserve"> mo yu talemaot we Hae God i talem se, ‘Babilonia bambae i draon olsem buk ya. Bambae i draon we neva bambae i girap bakegen samtaem, from bigfala trabol ya we mi bambae mi letem i kam kasem hem.” Nao ol tok blong Profet Jeremaea i finis long ples ya.</w:t>
      </w:r>
      <w:r>
        <w:rPr>
          <w:lang w:val="bi_VU" w:bidi="bi_VU"/>
        </w:rPr>
      </w:r>
      <w:r>
        <w:rPr>
          <w:lang w:val="bi_VU" w:bidi="bi_VU"/>
        </w:rPr>
      </w:r>
    </w:p>
    <w:p>
      <w:pPr/>
      <w:r>
        <w:rPr>
          <w:lang w:val="bi_VU" w:bidi="bi_VU"/>
        </w:rPr>
      </w:r>
    </w:p>
    <w:p>
      <w:pPr>
        <w:pStyle w:val="Heading2"/>
      </w:pPr>
      <w:r>
        <w:rPr>
          <w:lang w:val="bi_VU" w:bidi="bi_VU"/>
        </w:rPr>
        <w:t>Jeremiah 52:1</w:t>
      </w:r>
      <w:r>
        <w:rPr>
          <w:lang w:val="bi_VU" w:bidi="bi_VU"/>
        </w:rPr>
      </w:r>
    </w:p>
    <w:p>
      <w:pPr/>
      <w:r>
        <w:rPr>
          <w:lang w:val="bi_VU" w:bidi="bi_VU"/>
        </w:rPr>
      </w:r>
      <w:r>
        <w:rPr>
          <w:vertAlign w:val="superscript"/>
          <w:lang w:val="bi_VU" w:bidi="bi_VU"/>
        </w:rPr>
        <w:t>1</w:t>
      </w:r>
      <w:r>
        <w:rPr>
          <w:lang w:val="bi_VU" w:bidi="bi_VU"/>
        </w:rPr>
        <w:t xml:space="preserve"> Nao long taem we King Jedekia i kam king blong Juda,* hem i gat twanti wan yia blong hem. Hem i rul leven yia long kantri ya, mo hedkwota blong hem i stap long taon ya Jerusalem.* Mama blong hem Hamutal, we i dota blong wan man we nem blong hem Jeremaea, we i blong taon ya Libnaha.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King ya i stap mekem sin agens long Hae God, olsem we King Jehoeakim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from we Hae God i kros tumas long ol man Jerusalem mo long ol narafala man Juda, hem i ronemaot olgeta i gowe long fes blong hem. Nao King Jedekia i girap, i agens long King Nebukadnesa blong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from samting ya, King Nebukadnesa wetem ol soldia blong hem oli kam blong mekem faet agens long Jerusalem.* Nao long taem we King Jedekia i stap rul yet long Juda,* long namba naen yia blong hem, long namba ten manis, mo long namba ten dei blong manis ya, olgeta ya oli kamtru, nao oli putumap ol haos tapolen blong olgeta afsaed long taon ya, mo oli hivimap graon i goraon long bigfala stonwol blong hem, blong oli haed long hem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oli stap blokem taon ya i stap olsem, gogo kasem namba leven yia blong King Jedekia,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olgeta evriwan long taon ya oli hanggri tumas, from we kakae i finis olgeta. Nao long namba fo manis blong yia ya, long namba naen dei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soldia blong Babilonia oli brekem bigfala stonwol blong taon ya, oli kam insaed. Nao long naet, nating we ol soldia ya oli stap hivap raon long taon ya yet, be King Jedekia wetem olgeta soldia blong hem oli aot, oli pastru long garen blong king, nao oli gotru long doa ya we nem blong hem, “Doa we Tufala Stonwol i Joen long hem”, mo oli ronwe blong go long bigfala levelples ya daon, klosap long Jodan Reva.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ol soldia blong Babilonia oli ronem olgeta, gogo oli kasem king ya long bigfala levelples ya klosap long Jeriko, mo ol soldia blong hem oli ronwe long hem, oli livim hem i stap.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olgeta oli holem hem, oli tekem hem i go stanap long fes blong King Nebukadnesa, we i stap long distrik ya Hamat, long taon ya Riblaha, mo long ples ya, king ya i jajem hem, i talemaot panis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ples ya, King Nebukadnesa i kilim ol pikinini blong hem oli ded stret long fes blong hem, mo i kilim olgeta haeman blong Juda tu oli ded.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biaen, king ya i tekemaot tufala ae blong hem, mo i fasem hem long jen, i tekem hem i go long Babilon, i putum hem long kalabus, mo hem i stap long ples ya gogo i ded.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taem ya we King Nebukadnesa i stap rul long Babilonia, long namba naentin yia blong hem, long namba faef manis, mo long namba ten dei blong manis ya, Nebusaradan we i advaesa blong king, mo i komanda blong ol soldia blong hem, hem i kam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bonemdaon haos* blong Hae God, mo haos blong king, mo ol haos blong olgeta haeman blong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ol soldia blong hem oli go brekemdaon bigfala stonwol blong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long taon ya, hem i holem sam long olgeta we oli pua we i pua, wetem olgeta we oli savegud ol fasin blong wok, mo ol narafala man we oli stap yet long taon ya, mo olgeta we oli bin ronwe blong go joen long ol soldia blong Babilonia long taem blong faet, blong tekem olgeta i go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sam long olgeta ya we oli pua tumas, we oli no gat graon blong olgeta, hem i livim olgeta oli stap long Juda,* mo i putum olgeta blong oli stap wok long ol plantesen blong rop ya grep,* mo long ol garen blong kakae.</w:t>
      </w:r>
      <w:r>
        <w:rPr>
          <w:lang w:val="bi_VU" w:bidi="bi_VU"/>
        </w:rPr>
      </w:r>
      <w:r>
        <w:rPr>
          <w:lang w:val="bi_VU" w:bidi="bi_VU"/>
        </w:rPr>
      </w:r>
    </w:p>
    <w:p>
      <w:pPr/>
      <w:r>
        <w:rPr>
          <w:lang w:val="bi_VU" w:bidi="bi_VU"/>
        </w:rPr>
      </w:r>
    </w:p>
    <w:p>
      <w:pPr/>
      <w:r>
        <w:rPr>
          <w:lang w:val="bi_VU" w:bidi="bi_VU"/>
        </w:rPr>
      </w:r>
      <w:r>
        <w:rPr>
          <w:vertAlign w:val="superscript"/>
          <w:lang w:val="bi_VU" w:bidi="bi_VU"/>
        </w:rPr>
        <w:t>17-23</w:t>
      </w:r>
      <w:r>
        <w:rPr>
          <w:lang w:val="bi_VU" w:bidi="bi_VU"/>
        </w:rPr>
        <w:t xml:space="preserve"> Nao ol soldia blong Babilonia oli go long haos blong Hae God, oli tekemaot ol samting ya we oli wokem long bras, oli karem olgeta i go long Babilon. Ol samting ya, i gat tu bigfala pos, mo ol kat blong karem ol bigbigfala besin blong wota, mo bigfala tang ya blong wota, mo ol besin blong karem asis, mo ol savel, mo ol tul blong klinim wik blong laet, mo ol besin blong putum blad blong anamol blong sakrefaes i go long hem, mo ol besin blong insens,* wetem olgeta narafala samting ya we oli wokem long bras, we ol pris* oli stap yusum blong mekem wosip long haos ya, nao oli karem evriwan i go long Babilon. Ol bigbigfala samting ya we oli wokem long bras, we King Solomon i bin putum long haos blong Hae God bifo, oli hevi tumas blong skelem, mo olgeta oli brebrekem olgeta blong karem i go long Babilon. Hemia tu bigfala pos, mo ol kat blong karem ol bigbigfala besin blong wota, mo bigfala tang blong wota, mo ol twelef bul ya we tang ya i sidaon antap long olgeta. Tu bigfala pos ya, tufala i sem mak nomo. Tufala wanwan, longfala blong hem i kasem eit meta, mo bigfala blong hem i kasem klosap faef meta haf. Tufala wanwan i gat hol insaed, mo tik blong saed blong hem i kasem seven sentemeta haf. Mo hed blong tufala pos ya wanwan oli wokem long bras, we hae blong hed ya i kasem tu meta twanti sentemeta. Hed ya, oli wokem olsem we i gat net i goraon long hem, mo i gat ol grenadin* olbaot long hem, we oli wokem long bras blong flasem. Long tufala hed ya wanwan, i gat wan handred pija blong frut blong grenadin, be i gat naenti sikis nomo we man we i stanap long graon i save luk. Mo olgeta oli tekemaot ol samting we oli wokem long gol mo long silva blong karem i go. Ol samting ya, i gat ol smol besin, mo ol sensa,* mo ol besin blong putum blad blong anamol blong sakrefaes i go long hem, mo ol besin blong karem asis, mo ol ples blong putum ol laet, mo ol bigfala spun, mo ol besin we oli putum waen long hem blong kafsaedem blong givim i go long Hae God. Mo olgeta oli karem olgeta samting ya i go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Nebusaradan, we i komanda blong ol soldia blong King Nebukadnesa, hem i holem Seraea we i hae pris, wetem pris ya Sefanaea we i namba tu long hem, mo tri narafala haeman blong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hem i holem man ya we bifo i komanda blong ol soldia blong King Jedekia, mo seven advaesa blong king ya, mo man we i namba tu long komanda ya, we bifo i stap singaot ol man Juda* blong oli kam joen long faet, mo sikisti narafala haeman we oli stap yet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26-27</w:t>
      </w:r>
      <w:r>
        <w:rPr>
          <w:lang w:val="bi_VU" w:bidi="bi_VU"/>
        </w:rPr>
        <w:t xml:space="preserve"> Nao hem i tekem olgeta oli go stanap long fes blong king we i stap long distrik ya Hamat, long taon ya Riblaha, mo king i givim tok long ol man blong hem, nao oli wipim olgeta, mo oli kilim olgeta oli ded. Nao long fasin ya, ol soldia blong Babilonia oli karemaot ol man Juda oli gowe long kantri blong olgeta, oli go wok slef* long Babilon.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Long namba seven yia we King Nebukadnesa i rul long Babilonia, hem i tekem tri taosen twanti tri man Juda* oli go wok slef*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long namba eitin yia blong hem, hem i tekemaot eit handred toti tu man bakegen long Jerusalem,* i karem olgeta i go.</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long namba twanti tri yia blong hem, Nebusaradan i tekem seven handred foti faef man moa, oli go wok slef long Babilonia wetem olgeta ya. Olgeta ya evriwan, namba blong olgeta i kasem fo taosen sikis handred.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long taem ya we King Jehoeakin blong Juda* i stap kalabus yet long Babilon, long namba toti seven yia blong hem, King Evilmerodak i kam king blong Babilonia. Nao long sem yia ya, long namba twelef manis, long namba twanti faef dei blong hem, King Evilmerodak ya i ona long King Jehoeakin, i tekemaot hem long kalabus, i letem hem i go fri.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King ya i stap lukaotgud long hem, i kaen gud long hem, mo i leftemap hem i hae moa long ol narafala king we oli stap wetem hem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King Jehoeakin i no moa putum klos blong kalabus, mo i stat long taem ya, evri dei long laef blong hem, hem i stap kakae wetem king ya long haos blong hem, gogo kasem we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evri dei, king ya i stap givim mane long hem, blong i save pem ol samting we hem i wantem.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