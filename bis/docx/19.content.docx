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Psalms 1:1</w:t>
      </w:r>
      <w:r>
        <w:rPr>
          <w:lang w:val="bi_VU" w:bidi="bi_VU"/>
        </w:rPr>
      </w:r>
    </w:p>
    <w:p>
      <w:pPr/>
      <w:r>
        <w:rPr>
          <w:lang w:val="bi_VU" w:bidi="bi_VU"/>
        </w:rPr>
      </w:r>
      <w:r>
        <w:rPr>
          <w:vertAlign w:val="superscript"/>
          <w:lang w:val="bi_VU" w:bidi="bi_VU"/>
        </w:rPr>
        <w:t>1</w:t>
      </w:r>
      <w:r>
        <w:rPr>
          <w:lang w:val="bi_VU" w:bidi="bi_VU"/>
        </w:rPr>
        <w:t xml:space="preserve"> Olgeta we oli no wantem folem toktok blong ol man nogud, mo we oli no wantem folem fasin blong olgeta, mo we oli no wantem joen wetem olgeta we oli stap laf long God, olgeta ya oli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man olsem, oli glad blong folem Loa* blong Hae God, mo oltaem oli stap ridim, mo oli stap tingting long hem long dei mo long naet.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Olgeta ya oli olsem ol tri we oli gru long saed blong wota we i stap ron. Ol tri ya oli stap karem frut long stret taem blong olgeta, mo lif blong olgeta i no save drae. Mo long sem fasin, ol man ya tu oli stap win long evri samting we oli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ol man nogud oli no olsemia nating, oli olsem doti blong wit* nomo, we win i stap karem i go.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God bambae i jajem olgeta, se oli lus, mo bambae i seraot olgeta oli gowe long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Rod blong ol man nogud ya i rod blong lus, be ol stret man, oltaem Hae God i stap lukaot gud long olgeta, mo i stap lidim olgeta long rod blong olgeta.</w:t>
      </w:r>
      <w:r>
        <w:rPr>
          <w:lang w:val="bi_VU" w:bidi="bi_VU"/>
        </w:rPr>
      </w:r>
      <w:r>
        <w:rPr>
          <w:lang w:val="bi_VU" w:bidi="bi_VU"/>
        </w:rPr>
      </w:r>
    </w:p>
    <w:p>
      <w:pPr/>
      <w:r>
        <w:rPr>
          <w:lang w:val="bi_VU" w:bidi="bi_VU"/>
        </w:rPr>
      </w:r>
    </w:p>
    <w:p>
      <w:pPr>
        <w:pStyle w:val="Heading2"/>
      </w:pPr>
      <w:r>
        <w:rPr>
          <w:lang w:val="bi_VU" w:bidi="bi_VU"/>
        </w:rPr>
        <w:t>Psalms 2:1</w:t>
      </w:r>
      <w:r>
        <w:rPr>
          <w:lang w:val="bi_VU" w:bidi="bi_VU"/>
        </w:rPr>
      </w:r>
    </w:p>
    <w:p>
      <w:pPr/>
      <w:r>
        <w:rPr>
          <w:lang w:val="bi_VU" w:bidi="bi_VU"/>
        </w:rPr>
      </w:r>
      <w:r>
        <w:rPr>
          <w:vertAlign w:val="superscript"/>
          <w:lang w:val="bi_VU" w:bidi="bi_VU"/>
        </w:rPr>
        <w:t>1</w:t>
      </w:r>
      <w:r>
        <w:rPr>
          <w:lang w:val="bi_VU" w:bidi="bi_VU"/>
        </w:rPr>
        <w:t xml:space="preserve"> ?From wanem ol narafala kantri oli stap mekem plan blong mekem trabol? ?From wanem ol man blong olgeta oli stap mekem ol plan we oli no save win long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king blong olgeta oli girap, oli putum wan tok we i agens long Hae God, mo i agens long king ya tu we hem i makemaot hem i putumap hem blong mekem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Oli stap talem se, “Yumi brekemaot ol rop ya we tufala i stap fasem yumi long hem. Yumi kamaot long han blong tufala ya blong yumi fri.”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hem i King. Hem i stap sidaon long heven, i stap laf. Hem i stap laf gud long ol rabis plan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hem i kros, i tok strong long olgeta, i talem se, “!Yufala i lukaot, a!” Mo from we hem i kros olsem, olgeta oli fraet, oli seksek.</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talem se, “Mi mi putumap king blong mi finis long Saeon,* tabu hil ya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King ya i talem se, “Bambae mi mi talemaot samting ya we Hae God i talem. Hem i talem long mi se, ‘Yu yu pikinini blong mi. Tede mi mi kam stret Papa blong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narafala kantri ya, wetem olgeta man long wol, yu yu save askem olgeta long mi, nao mi bambae mi givim olgeta long yu, oli blong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Bambae yu yu kilim ol man ya long wan aean, bambae yu smasem olgeta long ol smosmol pis, olsem graonpot we i brobrok.’ ”</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king. Yufala i mas harem tok ya we mi talem se yufala i mas lukaot. Ol lida blong wol. Yufala i mas lanem mining blong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Yufala i mas wok blong Hae God, we yufala i ona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I gud yufala i fraet long hem, nao yufala i bodaon long hem. Sipos no, kwiktaem nomo bambae hem i kros, nao wantaem nomo bambae yufala i ded. Olgeta man we oli stap go long hem blong hem i lukaot gud long olgeta, oli save harem gud.</w:t>
      </w:r>
      <w:r>
        <w:rPr>
          <w:lang w:val="bi_VU" w:bidi="bi_VU"/>
        </w:rPr>
      </w:r>
      <w:r>
        <w:rPr>
          <w:lang w:val="bi_VU" w:bidi="bi_VU"/>
        </w:rPr>
      </w:r>
    </w:p>
    <w:p>
      <w:pPr/>
      <w:r>
        <w:rPr>
          <w:lang w:val="bi_VU" w:bidi="bi_VU"/>
        </w:rPr>
      </w:r>
    </w:p>
    <w:p>
      <w:pPr>
        <w:pStyle w:val="Heading2"/>
      </w:pPr>
      <w:r>
        <w:rPr>
          <w:lang w:val="bi_VU" w:bidi="bi_VU"/>
        </w:rPr>
        <w:t>Psalms 3:1</w:t>
      </w:r>
      <w:r>
        <w:rPr>
          <w:lang w:val="bi_VU" w:bidi="bi_VU"/>
        </w:rPr>
      </w:r>
    </w:p>
    <w:p>
      <w:pPr/>
      <w:r>
        <w:rPr>
          <w:lang w:val="bi_VU" w:bidi="bi_VU"/>
        </w:rPr>
      </w:r>
      <w:r>
        <w:rPr>
          <w:vertAlign w:val="superscript"/>
          <w:lang w:val="bi_VU" w:bidi="bi_VU"/>
        </w:rPr>
        <w:t>1</w:t>
      </w:r>
      <w:r>
        <w:rPr>
          <w:lang w:val="bi_VU" w:bidi="bi_VU"/>
        </w:rPr>
        <w:t xml:space="preserve"> Hae God. Mi mi gat plante enemi blong mi. Olgeta oli plante tumas we oli stap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Oli tokbaot mi, oli talem se, “God bambae i no save givhan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Yu yu olsem wan sil.* Oltaem yu stap blokemgud mi blong trabol i no kasem mi. Yu yu stap mekem mi mi win, mo yu stap mekem tingting blong mi i strong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Oltaem mi stap krae i kam long yu blong yu givhan long mi. Mo yu yu stap long tabu hil* blong yu, nao yu stap ansa 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Long naet mi mi ledaon, mi slip gud, mo long moning mi wekap bakegen, from we yu stap lukaot gud 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I gat ten taosen enemi we oli hivap raon long mi, oli stap agens long mi, be mi mi no save fraet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yu yu God blong mi! !Plis yu kam, yu sevem mi! Oltaem yu stap panisim ol enemi blong mi, yu stap brekemdaon paoa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Paoa blong sevem man i blong yu nomo. Mi wantem blong yu blesem ol man blong yu.</w:t>
      </w:r>
      <w:r>
        <w:rPr>
          <w:lang w:val="bi_VU" w:bidi="bi_VU"/>
        </w:rPr>
      </w:r>
      <w:r>
        <w:rPr>
          <w:lang w:val="bi_VU" w:bidi="bi_VU"/>
        </w:rPr>
      </w:r>
    </w:p>
    <w:p>
      <w:pPr/>
      <w:r>
        <w:rPr>
          <w:lang w:val="bi_VU" w:bidi="bi_VU"/>
        </w:rPr>
      </w:r>
    </w:p>
    <w:p>
      <w:pPr>
        <w:pStyle w:val="Heading2"/>
      </w:pPr>
      <w:r>
        <w:rPr>
          <w:lang w:val="bi_VU" w:bidi="bi_VU"/>
        </w:rPr>
        <w:t>Psalms 4:1</w:t>
      </w:r>
      <w:r>
        <w:rPr>
          <w:lang w:val="bi_VU" w:bidi="bi_VU"/>
        </w:rPr>
      </w:r>
    </w:p>
    <w:p>
      <w:pPr/>
      <w:r>
        <w:rPr>
          <w:lang w:val="bi_VU" w:bidi="bi_VU"/>
        </w:rPr>
      </w:r>
      <w:r>
        <w:rPr>
          <w:vertAlign w:val="superscript"/>
          <w:lang w:val="bi_VU" w:bidi="bi_VU"/>
        </w:rPr>
        <w:t>1</w:t>
      </w:r>
      <w:r>
        <w:rPr>
          <w:lang w:val="bi_VU" w:bidi="bi_VU"/>
        </w:rPr>
        <w:t xml:space="preserve"> God, oltaem yu stap mekem mi mi kasem ol samting we mi gat raet blong kasem. Sipos mi mi prea long yu, plis yu ansa long mi. Taem we mi mi stap long trabol, yu yu stap halpem mi. Naoia, plis yu kaen long mi, yu harem prea blong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Olgeta. ?Bambae yufala i stap spolem nem blong mi gogo kasem wetaem? ?Bambae yufala i stap laekem samting we i nogud gogo kasem wetaem? ?Mo bambae yufala i stap folem fasin blong giaman gogo kasem wetaem?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Yufala i mas tingbaot we Hae God i bin jusumaot ol stret man oli blong hem, mo taem mi mi prea long hem hem i stap harem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I gud yufala i fraet, yufala i seksek, nao yufala i no moa mekem sin. Taem yufala i stap long bed blong yufala, i gud yufala i stap kwaet, yufala i tingting gud long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Yufala i mas mekem ol sakrefaes long Hae God, olsem we loa i talem, mo yufala i mas trastem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Hae God. I gat plante man we oli stap prea se, “Hae God. Plis yu givim plante gudfala samting moa long mifala. Yu luk long mifala, yu kaen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olgeta ya oli kasem plante kakae mo plante waen, oli harem gud tumas. Be yu yu mekem mi mi glad, mi harem gud moa, i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Taem mi mi ledaon, tingting blong mi i kwaet, nao mi slip gud, from we yu nomo yu stap lukaot gud long mi, nao mi mi sef.</w:t>
      </w:r>
      <w:r>
        <w:rPr>
          <w:lang w:val="bi_VU" w:bidi="bi_VU"/>
        </w:rPr>
      </w:r>
      <w:r>
        <w:rPr>
          <w:lang w:val="bi_VU" w:bidi="bi_VU"/>
        </w:rPr>
      </w:r>
    </w:p>
    <w:p>
      <w:pPr/>
      <w:r>
        <w:rPr>
          <w:lang w:val="bi_VU" w:bidi="bi_VU"/>
        </w:rPr>
      </w:r>
    </w:p>
    <w:p>
      <w:pPr>
        <w:pStyle w:val="Heading2"/>
      </w:pPr>
      <w:r>
        <w:rPr>
          <w:lang w:val="bi_VU" w:bidi="bi_VU"/>
        </w:rPr>
        <w:t>Psalms 5:1</w:t>
      </w:r>
      <w:r>
        <w:rPr>
          <w:lang w:val="bi_VU" w:bidi="bi_VU"/>
        </w:rPr>
      </w:r>
    </w:p>
    <w:p>
      <w:pPr/>
      <w:r>
        <w:rPr>
          <w:lang w:val="bi_VU" w:bidi="bi_VU"/>
        </w:rPr>
      </w:r>
      <w:r>
        <w:rPr>
          <w:vertAlign w:val="superscript"/>
          <w:lang w:val="bi_VU" w:bidi="bi_VU"/>
        </w:rPr>
        <w:t>1</w:t>
      </w:r>
      <w:r>
        <w:rPr>
          <w:lang w:val="bi_VU" w:bidi="bi_VU"/>
        </w:rPr>
        <w:t xml:space="preserve"> Hae God. Plis yu lesin long ol tok blong mi. Mi mi stap harem nogud we mi krae from. Plis yu lukluk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yu God blong mi, mo yu yu King blong mi. Mi mi stap krae long yu blong yu givhan long mi. Plis yu harem krae blong mi. Hae God. Mi mi stap prea long yu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oltaem, long moning, yu yu harem mi. Taem san i girap, mi mi kam long fes blong yu, mi prea, mo mi stap wet blong yu yu ansa 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yu no olsem ol narafala god ya we oli stap glad long ol rabis fasin. Man we i stap mekem i nogud, hem i no save stap wetem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praod man oli no save stanap long fes blong yu, mo yu no laekem ol man nogud nating.</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 yu stap flatemgud ol man blong giaman, mo yu no laekem nating ol man blong faet mo ol man blong trikim man, yu stap agens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from we oltaem yu yu stap lavem man tumas, mi mi save kam long haos* blong yu. Mi save mekem wosip long yu long tabu haos blong yu, mi save bodaon long yu, mi ona long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ol enemi blong mi oli plante we plante. Plis yu lidim mi blong mi mekem ol samting we yu yu wantem, yu mekem rod blong yu i klia long mi blong mi mi folem.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samting ya we ol enemi blong mi oli stap talem, neva man i save trastem. Long tingting blong olgeta, oli wantem nomo blong kilim man i ded. Ol tok blong olgeta i swit we i swit, be i fulap long trik blong mekem man i ded.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God. Plis yu jajem olgeta, yu talemaot we oli rong, mo yu panisim olgeta. Plis yu mekem ol plan blong olgeta i spolem olgeta bakegen. Yu ronemaot olgeta oli go longwe, from we oli mekem plante sin, mo oli stap girap agens 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olgeta we oli sef long yu bambae oli harem gud. Bambae oli save sing oltaem from we oli glad tumas. Olgeta we oli lavem yu, plis yu lukaot gud long olgeta, yu sevem olgeta. Yu nomo yu stap mekem olgeta oli harem gud, oli glad.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Oltaem yu stap blesem olgeta we oli stap obei long yu. Fasin blong yu we yu lavem man i olsem wan sil* we i stap blokemgud olgeta.</w:t>
      </w:r>
      <w:r>
        <w:rPr>
          <w:lang w:val="bi_VU" w:bidi="bi_VU"/>
        </w:rPr>
      </w:r>
      <w:r>
        <w:rPr>
          <w:lang w:val="bi_VU" w:bidi="bi_VU"/>
        </w:rPr>
      </w:r>
    </w:p>
    <w:p>
      <w:pPr/>
      <w:r>
        <w:rPr>
          <w:lang w:val="bi_VU" w:bidi="bi_VU"/>
        </w:rPr>
      </w:r>
    </w:p>
    <w:p>
      <w:pPr>
        <w:pStyle w:val="Heading2"/>
      </w:pPr>
      <w:r>
        <w:rPr>
          <w:lang w:val="bi_VU" w:bidi="bi_VU"/>
        </w:rPr>
        <w:t>Psalms 6:1</w:t>
      </w:r>
      <w:r>
        <w:rPr>
          <w:lang w:val="bi_VU" w:bidi="bi_VU"/>
        </w:rPr>
      </w:r>
    </w:p>
    <w:p>
      <w:pPr/>
      <w:r>
        <w:rPr>
          <w:lang w:val="bi_VU" w:bidi="bi_VU"/>
        </w:rPr>
      </w:r>
      <w:r>
        <w:rPr>
          <w:vertAlign w:val="superscript"/>
          <w:lang w:val="bi_VU" w:bidi="bi_VU"/>
        </w:rPr>
        <w:t>1</w:t>
      </w:r>
      <w:r>
        <w:rPr>
          <w:lang w:val="bi_VU" w:bidi="bi_VU"/>
        </w:rPr>
        <w:t xml:space="preserve"> Hae God. Nating we yu yu kros long mi, be plis yu no tok strong long mi. Yu yu kros tumas long mi, be plis yu no panisim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Mi mi slak tumas. Plis yu sore long mi. Mi mi wik we mi wik, plis yu mekem mi mi strong bakegen.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olgeta laef blong mi naoia, mi mi harem i nogud we i nogud. Hae God. ?Bambae yu stap wet blong givhan long mi gogo kasem wetaem?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plis yu kam, yu sevem mi. Fasin blong yu, oltaem yu lavem man tumas, plis yu sevem mi blong mi no save ded.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Hom* blong ol Dedman, i no gat man we i save tingbaot yu. I no gat wan man nating long ples ya we i save presem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mi stap harem nogud gogo mi slak from. Evri naet mi stap krae gogo bed blong mi i wetwet long wota blong ae blong mi. Oltaem pilo blong mi i wetwet gud long wota blong ae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enemi blong mi oli stap mekem mi mi krae gogo ae blong mi i solap from, nao mi no moa save lukluk.</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Yufala ol man nogud, yufala i gowe long mi. Hae God i harem krae blong mi finis.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Taem mi stap krae long hem blong i givhan long mi, hem i stap lesin long mi, hem bambae i harem prea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enemi blong mi bambae oli sem, bambae oli harem nogud tumas. Hae God bambae i ronemaot olgeta, we kwiktaem nomo bambae oli sem gud, oli ronwe.</w:t>
      </w:r>
      <w:r>
        <w:rPr>
          <w:lang w:val="bi_VU" w:bidi="bi_VU"/>
        </w:rPr>
      </w:r>
      <w:r>
        <w:rPr>
          <w:lang w:val="bi_VU" w:bidi="bi_VU"/>
        </w:rPr>
      </w:r>
    </w:p>
    <w:p>
      <w:pPr/>
      <w:r>
        <w:rPr>
          <w:lang w:val="bi_VU" w:bidi="bi_VU"/>
        </w:rPr>
      </w:r>
    </w:p>
    <w:p>
      <w:pPr>
        <w:pStyle w:val="Heading2"/>
      </w:pPr>
      <w:r>
        <w:rPr>
          <w:lang w:val="bi_VU" w:bidi="bi_VU"/>
        </w:rPr>
        <w:t>Psalms 7:1</w:t>
      </w:r>
      <w:r>
        <w:rPr>
          <w:lang w:val="bi_VU" w:bidi="bi_VU"/>
        </w:rPr>
      </w:r>
    </w:p>
    <w:p>
      <w:pPr/>
      <w:r>
        <w:rPr>
          <w:lang w:val="bi_VU" w:bidi="bi_VU"/>
        </w:rPr>
      </w:r>
      <w:r>
        <w:rPr>
          <w:vertAlign w:val="superscript"/>
          <w:lang w:val="bi_VU" w:bidi="bi_VU"/>
        </w:rPr>
        <w:t>1</w:t>
      </w:r>
      <w:r>
        <w:rPr>
          <w:lang w:val="bi_VU" w:bidi="bi_VU"/>
        </w:rPr>
        <w:t xml:space="preserve"> Hae God. Yu yu God blong mi. Mi mi kam long yu blong haed long yu. Plis yu sevem mi, yu tekemaot mi long han blong olgeta we oli stap ronem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no, bambae oli kam karem mi mi go long wan ples we i no gat man i save sevem mi, nao bambae oli terem bodi blong mi long ol smosmol pis olsem we laeon i mekem long kakae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yu yu God blong mi. Fasin blong mi i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mi no mekem i nogud long fren blong mi we i mekem i gud long mi, mo enemi blong mi we i no spolem mi, mi mi no mekem i nogud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Sipos mi bin mekem wan long ol samting ya, i gud yu letem ol enemi blong mi oli kam, oli ronem mi gogo oli kasem mi, oli kilim mi gogo oli flatem mi, oli spolem mi gogo oli livim mi mi ded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Hae God. Ol enemi blong mi oli stap kros long mi. Mi mi wantem blong yu yu halpem mi. Plis yu kam, yu blokem olgeta, yu kros long olgeta, yu agensem olgeta. Yu yu wantem ol man oli mekem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Plis yu tekem olgeta man oli kam wanples long fes blong yu, nao yu sidaon long jea blong yu long heven, yu jajem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yu yu stap jajem olgeta man, yu yu save we mi mi stret man, mi no save giaman. Plis yu lukluk gud long fasin ya blong mi, yu givhan 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yu God we fasin blong yu i stret nomo, yu yu stap jajem ol tingting blong mifala mo ol samting we mifala i wantem. Plis yu blokem ol rabis fasin blong ol man nogud, blong oli no spolem mifala, mo yu mekem ol stret man oli stanap strong.</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God i stap blokemgud mi olsem wan sil.* Hem i stap sevem olgeta we oli stap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God i wan stret jaj. Olgeta we oli stap mekem nogud, oltaem hem i stap jajem olgeta se oli mas panis.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Sipos olgeta ya oli no jenisim fasin blong olgeta, God bambae i sapenem naef blong faet blong hem. Hem i taetem string blong bonara blong hem finis, i mekem i rere.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i holem finis ol samting blong faet blong hem, we i blong kilim man i ded. Ara blong hem we i gat faea long en blong hem, hem i pulumrere finis blong i sut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!Yufala i luk! Ol man nogud oli stap tingting blong mekem ol rabis fasin. Oli stap plan blong mekem trabol nao oli gohed, oli stap giagiaman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ol hol we oli digim blong kasem ol narafala man, olgeta oli foldaon 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rabis fasin we oli stap mekem i kasem olgeta bakegen, mo fasin blong olgeta blong spolem man i spolem olgeta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Hae God, hem i hae we i hae. Mi mi stap sing blong presem hem, mo mi stap talem tangkiu long hem, from we hem i stap jajem man long stret fasin.</w:t>
      </w:r>
      <w:r>
        <w:rPr>
          <w:lang w:val="bi_VU" w:bidi="bi_VU"/>
        </w:rPr>
      </w:r>
      <w:r>
        <w:rPr>
          <w:lang w:val="bi_VU" w:bidi="bi_VU"/>
        </w:rPr>
      </w:r>
    </w:p>
    <w:p>
      <w:pPr/>
      <w:r>
        <w:rPr>
          <w:lang w:val="bi_VU" w:bidi="bi_VU"/>
        </w:rPr>
      </w:r>
    </w:p>
    <w:p>
      <w:pPr>
        <w:pStyle w:val="Heading2"/>
      </w:pPr>
      <w:r>
        <w:rPr>
          <w:lang w:val="bi_VU" w:bidi="bi_VU"/>
        </w:rPr>
        <w:t>Psalms 8:1</w:t>
      </w:r>
      <w:r>
        <w:rPr>
          <w:lang w:val="bi_VU" w:bidi="bi_VU"/>
        </w:rPr>
      </w:r>
    </w:p>
    <w:p>
      <w:pPr/>
      <w:r>
        <w:rPr>
          <w:lang w:val="bi_VU" w:bidi="bi_VU"/>
        </w:rPr>
      </w:r>
      <w:r>
        <w:rPr>
          <w:vertAlign w:val="superscript"/>
          <w:lang w:val="bi_VU" w:bidi="bi_VU"/>
        </w:rPr>
        <w:t>1</w:t>
      </w:r>
      <w:r>
        <w:rPr>
          <w:lang w:val="bi_VU" w:bidi="bi_VU"/>
        </w:rPr>
        <w:t xml:space="preserve"> Hae God. Yu yu Masta* blong mifala. Olgeta man long evri ples long wol oli save luk bigfala paoa blong yu. Yu yu King, mo hae nem blong yu i finisim olgeta ples long heven.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pikinini mo ol smosmol pikinini oli stap sing blong presem yu. Yu yu wokem wan strong sefples blong blokem ol enemi blong yu, blong oli no save kam long yu. Olgeta we oli stap agens long yu oli no save spolem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Taem mi mi luk skae we yu yu mekem, mo mi luk mun mo ol sta we yu yu putum olgeta oli stap long stret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luk man se hem i nating nomo. I no stret blong yu yu tingbaot hem. I no stret nating blong yu lukaot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yu yu mekem hem, yu leftemap hem i hae we i hae, we yu nomo yu hae moa long hem. Yu mekem hem i olsem king, yu givim paoa long hem mo yu leftemap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 putumap hem blong i rul long olgeta samting we yu yu mekem, yu mekem hem i bos long olgeta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sipsip mo ol buluk mo ol wael anamol,</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ol pijin mo ol fis mo olgeta samting insaed long solwota, be hem i bos long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Hae God. Yu yu Masta blong mifala. Olgeta man long evri ples long wol oli save luk bigfala paoa blong yu.</w:t>
      </w:r>
      <w:r>
        <w:rPr>
          <w:lang w:val="bi_VU" w:bidi="bi_VU"/>
        </w:rPr>
      </w:r>
      <w:r>
        <w:rPr>
          <w:lang w:val="bi_VU" w:bidi="bi_VU"/>
        </w:rPr>
      </w:r>
    </w:p>
    <w:p>
      <w:pPr/>
      <w:r>
        <w:rPr>
          <w:lang w:val="bi_VU" w:bidi="bi_VU"/>
        </w:rPr>
      </w:r>
    </w:p>
    <w:p>
      <w:pPr>
        <w:pStyle w:val="Heading2"/>
      </w:pPr>
      <w:r>
        <w:rPr>
          <w:lang w:val="bi_VU" w:bidi="bi_VU"/>
        </w:rPr>
        <w:t>Psalms 9:1</w:t>
      </w:r>
      <w:r>
        <w:rPr>
          <w:lang w:val="bi_VU" w:bidi="bi_VU"/>
        </w:rPr>
      </w:r>
    </w:p>
    <w:p>
      <w:pPr/>
      <w:r>
        <w:rPr>
          <w:lang w:val="bi_VU" w:bidi="bi_VU"/>
        </w:rPr>
      </w:r>
      <w:r>
        <w:rPr>
          <w:vertAlign w:val="superscript"/>
          <w:lang w:val="bi_VU" w:bidi="bi_VU"/>
        </w:rPr>
        <w:t>1</w:t>
      </w:r>
      <w:r>
        <w:rPr>
          <w:lang w:val="bi_VU" w:bidi="bi_VU"/>
        </w:rPr>
        <w:t xml:space="preserve"> Hae God. Mi bambae mi presem yu long olgeta tingting blong mi, mi bambae mi talemaot olgeta gudgudfala wok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God, yu yu hae we yu hae, yu mekem mi mi glad tumas. Oltaem bambae mi sing blong presem yu, bambae mi stap sing blong leftemap hae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Taem ol enemi blong mi oli luk yu, oli tanemraon, oli folfoldaon, oli ded.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Taem yu yu jajem man, fasin blong yu i stret olgeta. Mo taem yu jajem mi, yu talem se mi mi mekem i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yu jajem ol hiten man finis, se oli mas panis, mo ol man nogud, yu yu spolem olgeta finis. Nem blong olgeta i lus olgeta, bambae man i no moa save tingbaot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enemi blong mifala oli finis we i finis olgeta. Yu bin spolem ol taon blong olgeta, mo ol man oli fogetemgud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bambae i King oltaem nomo, gogo i no save finis. Hem i putumrere jea blong hem finis blong jajem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stap rulum wol ya long fasin we i stret. Hem i stap jajem olgeta man long stret fasin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Hae God. Yu yu sefples blong olgeta ya we ol man oli stap spolem olgeta. Yu yu ples blong haed blong olgeta long taem blong trabol.</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Olgeta we oli save yu, bambae oli trastem yu. Olgeta we oli kam long yu, yu no save lego wan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i stap long Saeon,* i stap rulum ol man. Yumi sing, yumi presem hem. Yumi talemaot ol gudgudfala wok blong hem long olgeta man long evri ples.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Olgeta we oli harem nogud, hem i stap tingbaot olgeta, mo hem i no save fogetem krae blong olgeta. Mo hem i stap panisim ol man we oli stap mekem i nogud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Hae God, plis yu sore long mi. Yu luk, ol enemi blong mi oli mekem mi mi harem nogud tumas. Plis yu sevem mi blong mi mi no ded.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bambae mi save stanap long fes blong olgeta man long Jerusalem,* mi save talemaot long olgeta, olgeta samting we mi mi stap presem yu from. Bambae mi mi glad from we yu yu sevem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hiten man oli digim wan hol long rod, be oli foldaon long hem bakegen. Trap we olgeta nomo oli putum i kasem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Hae God i mekem ol man oli save hem long fasin ya we hem i stap jajem ol man long stret fasin. Be ol man nogud, rabis fasin blong olgeta i stap spolem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man nogud bambae oli ded, oli go long Hom* blong ol Dedman. Ol man blong olgeta ples we oli tanem baksaed long God, bambae oli lus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man we oli no gat man blong givhan long olgeta, bambae oli no save trabol oltaem, hem bambae i givhan long olgeta. Ol puaman, tingting blong olgeta bambae i no save foldaon olgeta, hem bambae i leftemap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!Hae God, plis yu kam! !Yu no letem ol man oli winim yu! Yu tekem ol hiten man oli kam stanap long fes blong yu, yu jajem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Plis yu mekem olgeta oli fraet. Yu mekem olgeta oli save we oli man nomo, oli no gat paoa.</w:t>
      </w:r>
      <w:r>
        <w:rPr>
          <w:lang w:val="bi_VU" w:bidi="bi_VU"/>
        </w:rPr>
      </w:r>
      <w:r>
        <w:rPr>
          <w:lang w:val="bi_VU" w:bidi="bi_VU"/>
        </w:rPr>
      </w:r>
    </w:p>
    <w:p>
      <w:pPr/>
      <w:r>
        <w:rPr>
          <w:lang w:val="bi_VU" w:bidi="bi_VU"/>
        </w:rPr>
      </w:r>
    </w:p>
    <w:p>
      <w:pPr>
        <w:pStyle w:val="Heading2"/>
      </w:pPr>
      <w:r>
        <w:rPr>
          <w:lang w:val="bi_VU" w:bidi="bi_VU"/>
        </w:rPr>
        <w:t>Psalms 10:1</w:t>
      </w:r>
      <w:r>
        <w:rPr>
          <w:lang w:val="bi_VU" w:bidi="bi_VU"/>
        </w:rPr>
      </w:r>
    </w:p>
    <w:p>
      <w:pPr/>
      <w:r>
        <w:rPr>
          <w:lang w:val="bi_VU" w:bidi="bi_VU"/>
        </w:rPr>
      </w:r>
      <w:r>
        <w:rPr>
          <w:vertAlign w:val="superscript"/>
          <w:lang w:val="bi_VU" w:bidi="bi_VU"/>
        </w:rPr>
        <w:t>1</w:t>
      </w:r>
      <w:r>
        <w:rPr>
          <w:lang w:val="bi_VU" w:bidi="bi_VU"/>
        </w:rPr>
        <w:t xml:space="preserve"> Hae God. ?From wanem yu stap longwe tumas? ?From wanem yu stap haed taem we mifala i stap long trabol?</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man nogud oli flas tumas, nao oli stap ronem ol puaman. Plis yu letem ol trap we oli mekem i kasem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Man nogud i stap tok flas from ol samting nogud we hem i wantem. Man we i wantem kasem evri samting, hem i tanem baksaed long yu, mo i stap tok nogud long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Man nogud i no kea long yu nating, hem i flas tumas, nao long tingting blong hem i stap talem se, “I no gat God i stap.”</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 i stap win oltaem nomo, long olgeta wok blong hem. Hem i no save luksave mak blong laef we yu yu putum. Hem i stap tok nogud long ol enemi blong hem, i stap laf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stap talem se, “Bambae mi mi no save lus. Neva bambae mi mi kasem trabol.”</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Man olsem, maot blong hem i nogud. Oltaem hem i stap tok nogud long man, i stap giaman, i stap tok blong mekem man i fraet. Hem i kwik blong sakem ol rabis tok, we i blong spolem man nomo.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stap haed long ol vilej, i stap wet long ol man we oli no mekem samting nogud, blong i kilim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stap haed long ples blong hem, i stap wet olsem wan laeon. Hem i stap wet nomo long ol puaman, i stap kasem olgeta long trap blong hem, nao i pulum olgeta i gowe.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gat paoa, nao hem i stap smasemgud olgeta we oli no strong, i stap flatemgud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Long tingting blong hem, hem i stap talem se, “!God i no kea! !Hem i satem ae blong hem finis! !Neva bambae hem i luk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yu kam, yu panisim ol man nogud ya. Plis yu tingbaot olgeta we oli stap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?Olsem wanem yu stap letem man nogud i lukluk rabis long yu? ?Weswe hem i stap talem se, “God i no save panisim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yu yu luk ol samting ya finis, yu save olgeta we oli stap trabol, mo we oli harem nogud, mo oltaem yu yu rere blong givhan long olgeta. Man we i no strong, hem i stap putum laef blong hem long han blong yu, mo oltaem yu stap givhan long olgeta we oli no gat man blong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Plis yu brekemdaon paoa blong ol man nogud, yu panisim olgeta from ol samting nogud we oli mekem, gogo oli no save mekem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Hae God, yu yu King, mo bambae yu stap rul oltaem nomo, gogo i no save finis. Olgeta we oli stap mekem wosip long ol narafala god, bambae oli finis, bambae oli lus olgeta we i no moa gat wan i stap long graon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Hae God, mi mi save se yu bambae yu lesin long ol man blong yu we ol man oli stap spolem olgeta, mo bambae yu mekem tingting blong olgeta i strong bakegen.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Yu bambae yu harem krae blong olgeta ya wetem ol pikinini we papa blong olgeta i ded. Bambae yu givhan long olgeta, yu jajem olgeta long stret fasin, blong olgeta ya we oli man nomo bambae oli no moa save mekem olgeta oli fraet bakegen.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Mi mi trastem Hae God, nao mi mi stap gud long han blong hem. Be yufala i no gat hed, yufala i stap talem long mi se, “Yu flae olsem pijin, yu go antap long hil ya. Ol man nogud oli taetem string blong bonara blong olgeta finis. Naoia oli stap haed long tudak, we oli putumrere ara finis long bonara, blong sutum ol stret man. Taem evri samting i go olbaot olsemia, gudfala man i no save mekem wan samting nating.” ?Be weswe yufala i stap toktok long mi olsem?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i stap long tabu haos* blong hem. Hem i King, i stap rulum olgeta man. Hem i stap long heven, i stap lukluk olgeta man long evri ples, mo i save evri samting we oli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God i stap skelem laef blong olgeta man, ol gudfala man wetem ol man nogud. Mo hem i no laekem nating olgeta we oli laekem tumas blong mekem faet.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hem i panisim ol man nogud, i sanem faea we i stap laet, wetem salfa* we i hot we i hot, i kamdaon, i bonem olgeta. Bambae hem i sanem win we i hot we i hot blong panisim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hem i stret olgeta, mo hem i laekem ol gudfala wok. Olgeta we oli mekem ol wok olsem, bambae oli go stap wetem hem.</w:t>
      </w:r>
      <w:r>
        <w:rPr>
          <w:lang w:val="bi_VU" w:bidi="bi_VU"/>
        </w:rPr>
      </w:r>
      <w:r>
        <w:rPr>
          <w:lang w:val="bi_VU" w:bidi="bi_VU"/>
        </w:rPr>
      </w:r>
    </w:p>
    <w:p>
      <w:pPr/>
      <w:r>
        <w:rPr>
          <w:lang w:val="bi_VU" w:bidi="bi_VU"/>
        </w:rPr>
      </w:r>
    </w:p>
    <w:p>
      <w:pPr>
        <w:pStyle w:val="Heading2"/>
      </w:pPr>
      <w:r>
        <w:rPr>
          <w:lang w:val="bi_VU" w:bidi="bi_VU"/>
        </w:rPr>
        <w:t>Psalms 12:1</w:t>
      </w:r>
      <w:r>
        <w:rPr>
          <w:lang w:val="bi_VU" w:bidi="bi_VU"/>
        </w:rPr>
      </w:r>
    </w:p>
    <w:p>
      <w:pPr/>
      <w:r>
        <w:rPr>
          <w:lang w:val="bi_VU" w:bidi="bi_VU"/>
        </w:rPr>
      </w:r>
      <w:r>
        <w:rPr>
          <w:vertAlign w:val="superscript"/>
          <w:lang w:val="bi_VU" w:bidi="bi_VU"/>
        </w:rPr>
        <w:t>1</w:t>
      </w:r>
      <w:r>
        <w:rPr>
          <w:lang w:val="bi_VU" w:bidi="bi_VU"/>
        </w:rPr>
        <w:t xml:space="preserve"> Hae God. Plis yu givhan long mifala. Naoia i no moa gat wan gudfala man i stap, olgeta stret man oli lus, yu no moa save faenem wan.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man oli stap giagiaman long olgeta bakegen. Olgeta wanwan oli stap giagiaman long ol fren blong olgeta, long ol swit toktok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plis yu blokem ol swit toktok ya. Yu satem maot blong olgeta ya we oli stap tok flas, oli stap talem se,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“Mifala i stap kasem ol samting we mifala i wantem, long ol toktok blong mifala nomo. Mifala bambae i talem ol samting we mifala i wantem talem, mo i no gat man i save blokem mifala.”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Hae God i talem se, “Naoia bambae mi mi kam, from we ol man nogud ya oli stap spolem ol puaman, oli stap mekem olgeta oli harem nogud, oli stap krae. Ol puaman ya oli wantem tumas blong oli stap sef, oli harem gud, mo mi bambae mi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Hae God. Man i save trastem ol promes* blong yu. Ol promes ya oli stret mo oli tru, olsem silva we oli bonem seven taem long faea blong mekem i klin we i klin gud.</w:t>
      </w:r>
      <w:r>
        <w:rPr>
          <w:lang w:val="bi_VU" w:bidi="bi_VU"/>
        </w:rPr>
      </w:r>
      <w:r>
        <w:rPr>
          <w:lang w:val="bi_VU" w:bidi="bi_VU"/>
        </w:rPr>
      </w:r>
    </w:p>
    <w:p>
      <w:pPr/>
      <w:r>
        <w:rPr>
          <w:lang w:val="bi_VU" w:bidi="bi_VU"/>
        </w:rPr>
      </w:r>
    </w:p>
    <w:p>
      <w:pPr/>
      <w:r>
        <w:rPr>
          <w:lang w:val="bi_VU" w:bidi="bi_VU"/>
        </w:rPr>
      </w:r>
      <w:r>
        <w:rPr>
          <w:vertAlign w:val="superscript"/>
          <w:lang w:val="bi_VU" w:bidi="bi_VU"/>
        </w:rPr>
        <w:t>7-8</w:t>
      </w:r>
      <w:r>
        <w:rPr>
          <w:lang w:val="bi_VU" w:bidi="bi_VU"/>
        </w:rPr>
        <w:t xml:space="preserve"> Ol man nogud oli stap olbaot long olgeta ples, oli stap leftemap ol fasin we i nogud. Hae God, plis yu lukaot long mifala oltaem, yu blokem ol man ya blong oli no kam spolem mifala, yu seven mifala.</w:t>
      </w:r>
      <w:r>
        <w:rPr>
          <w:lang w:val="bi_VU" w:bidi="bi_VU"/>
        </w:rPr>
      </w:r>
      <w:r>
        <w:rPr>
          <w:lang w:val="bi_VU" w:bidi="bi_VU"/>
        </w:rPr>
      </w:r>
    </w:p>
    <w:p>
      <w:pPr/>
      <w:r>
        <w:rPr>
          <w:lang w:val="bi_VU" w:bidi="bi_VU"/>
        </w:rPr>
      </w:r>
    </w:p>
    <w:p>
      <w:pPr>
        <w:pStyle w:val="Heading2"/>
      </w:pPr>
      <w:r>
        <w:rPr>
          <w:lang w:val="bi_VU" w:bidi="bi_VU"/>
        </w:rPr>
        <w:t>Psalms 13:1</w:t>
      </w:r>
      <w:r>
        <w:rPr>
          <w:lang w:val="bi_VU" w:bidi="bi_VU"/>
        </w:rPr>
      </w:r>
    </w:p>
    <w:p>
      <w:pPr/>
      <w:r>
        <w:rPr>
          <w:lang w:val="bi_VU" w:bidi="bi_VU"/>
        </w:rPr>
      </w:r>
      <w:r>
        <w:rPr>
          <w:vertAlign w:val="superscript"/>
          <w:lang w:val="bi_VU" w:bidi="bi_VU"/>
        </w:rPr>
        <w:t>1</w:t>
      </w:r>
      <w:r>
        <w:rPr>
          <w:lang w:val="bi_VU" w:bidi="bi_VU"/>
        </w:rPr>
        <w:t xml:space="preserve"> Hae God. ?Bambae yu stap fogetem mi gogo kasem wetaem? ?Oltaem nomo? ?Bambae yu stap haed long mi gogo kasem wetaem?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?Bambae mi mi stap long trabol gogo kasem wetaem? ?Bambae mi stap harem nogud long tingting blong mi long dei mo long naet gogo kasem wetaem? ?Bambae ol enemi blong mi oli stap winim mi gogo kasem wetaem?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yu yu God blong mi. Plis yu luk long mi, yu harem krae blong mi. Plis yu mekem mi mi strong bakegen, yu no letem mi mi ded.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no letem ol enemi blong mi oli talem se, “Yumi winim hem finis.” Yu no letem olgeta oli glad from we oli daonem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mi trastem yu from fasin ya blong yu we oltaem yu yu lavem man tumas. Mi bambae mi glad, from we yu bambae yu sevem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Hae God, mi bambae mi sing long yu, from we yu bin mekem i gud tumas long mi.</w:t>
      </w:r>
      <w:r>
        <w:rPr>
          <w:lang w:val="bi_VU" w:bidi="bi_VU"/>
        </w:rPr>
      </w:r>
      <w:r>
        <w:rPr>
          <w:lang w:val="bi_VU" w:bidi="bi_VU"/>
        </w:rPr>
      </w:r>
    </w:p>
    <w:p>
      <w:pPr/>
      <w:r>
        <w:rPr>
          <w:lang w:val="bi_VU" w:bidi="bi_VU"/>
        </w:rPr>
      </w:r>
    </w:p>
    <w:p>
      <w:pPr>
        <w:pStyle w:val="Heading2"/>
      </w:pPr>
      <w:r>
        <w:rPr>
          <w:lang w:val="bi_VU" w:bidi="bi_VU"/>
        </w:rPr>
        <w:t>Psalms 14:1</w:t>
      </w:r>
      <w:r>
        <w:rPr>
          <w:lang w:val="bi_VU" w:bidi="bi_VU"/>
        </w:rPr>
      </w:r>
    </w:p>
    <w:p>
      <w:pPr/>
      <w:r>
        <w:rPr>
          <w:lang w:val="bi_VU" w:bidi="bi_VU"/>
        </w:rPr>
      </w:r>
      <w:r>
        <w:rPr>
          <w:vertAlign w:val="superscript"/>
          <w:lang w:val="bi_VU" w:bidi="bi_VU"/>
        </w:rPr>
        <w:t>1</w:t>
      </w:r>
      <w:r>
        <w:rPr>
          <w:lang w:val="bi_VU" w:bidi="bi_VU"/>
        </w:rPr>
        <w:t xml:space="preserve"> Ol man we oli no gat hed, oli stap talem se, “I no gat God nating.” Olgeta ya evriwan oli rabis man nomo, oli stap mekem ol samting nomo we i nogud we i nogud. I no gat wan long olgeta we i stap mekem ol samting we i stret.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i stap long heven, i stap lukluk i kamdaon long olgeta man blong faenemaot se i gat man we i waes, we i stap mekem wosip long hem no i no gat.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olgeta evriwan oli lusum rod finis, olgeta evriwan oli sem mak nomo, oli nogud. I no gat wan long olgeta we i mekem samting we i gud, i no gat wan man nating olsem.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i stap talem se, “?Weswe olgeta ya oli no save? Olgeta man ya we oli stap mekem ol samting nogud oli no gat hed. Oli stap laef long ol samting we oli stap stilim long ol man blong mi, mo oli no save prea long mi tu.”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bambae oli fraet we oli fraet, from we God i stap wetem ol man we oli stap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man we oli no gat paoa, Hae God i stap lukaot gud long olgeta, i stap blokemgud olgeta, nating we ol man nogud ya oli stap traem spolem ol plan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i God blong yumi ol laen* blong Isrel,* mo hem i stap long Saeon,* mo prea blong mi we hem bambae i mekem yumi win. Yumi ol man blong hem, mo taem hem i mekem yumi gat gudfala laef bakegen, bambae yumi glad we yumi glad.</w:t>
      </w:r>
      <w:r>
        <w:rPr>
          <w:lang w:val="bi_VU" w:bidi="bi_VU"/>
        </w:rPr>
      </w:r>
      <w:r>
        <w:rPr>
          <w:lang w:val="bi_VU" w:bidi="bi_VU"/>
        </w:rPr>
      </w:r>
    </w:p>
    <w:p>
      <w:pPr/>
      <w:r>
        <w:rPr>
          <w:lang w:val="bi_VU" w:bidi="bi_VU"/>
        </w:rPr>
      </w:r>
    </w:p>
    <w:p>
      <w:pPr>
        <w:pStyle w:val="Heading2"/>
      </w:pPr>
      <w:r>
        <w:rPr>
          <w:lang w:val="bi_VU" w:bidi="bi_VU"/>
        </w:rPr>
        <w:t>Psalms 15:1</w:t>
      </w:r>
      <w:r>
        <w:rPr>
          <w:lang w:val="bi_VU" w:bidi="bi_VU"/>
        </w:rPr>
      </w:r>
    </w:p>
    <w:p>
      <w:pPr/>
      <w:r>
        <w:rPr>
          <w:lang w:val="bi_VU" w:bidi="bi_VU"/>
        </w:rPr>
      </w:r>
      <w:r>
        <w:rPr>
          <w:vertAlign w:val="superscript"/>
          <w:lang w:val="bi_VU" w:bidi="bi_VU"/>
        </w:rPr>
        <w:t>1</w:t>
      </w:r>
      <w:r>
        <w:rPr>
          <w:lang w:val="bi_VU" w:bidi="bi_VU"/>
        </w:rPr>
        <w:t xml:space="preserve"> Hae God. ?Hu man we i stret blong go long Haos Tapolen blong yu? ?Hu man we i stret blong go mekem wosip long yu long Saeon,* tabu hil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Man we i stret blong mekem olsem, hemia man we i stap obei long yu long evri samting, mo oltaem i stap mekem ol samting we i stret. Ol tok blong hem i tru mo i stret,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hem i no save giaman long ol narafala man. Hem i no save mekem ol samting nogud long ol fren blong hem, mo i no save tok nogud blong spolem nem blong ol man raonabaot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i no save laekem ol man we yu yu tanem baksaed long olgeta, be i stap ona long ol man we oli stap obei long yu. Oltaem hem i stap mekem ol samting we hem i promes blong mekem, nating we i had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 i stap givimaot lonmane, we i no save mekem man i pem intres long hem. Mo hem i no save tekem mane long man we i wantem pem hem blong i girap insaed long kot, i tok agens long man we i mekem i stret nomo. Man we oltaem i stap mekem olgeta samting ya, hem bambae i no save foldaon samtaem.</w:t>
      </w:r>
      <w:r>
        <w:rPr>
          <w:lang w:val="bi_VU" w:bidi="bi_VU"/>
        </w:rPr>
      </w:r>
      <w:r>
        <w:rPr>
          <w:lang w:val="bi_VU" w:bidi="bi_VU"/>
        </w:rPr>
      </w:r>
    </w:p>
    <w:p>
      <w:pPr/>
      <w:r>
        <w:rPr>
          <w:lang w:val="bi_VU" w:bidi="bi_VU"/>
        </w:rPr>
      </w:r>
    </w:p>
    <w:p>
      <w:pPr>
        <w:pStyle w:val="Heading2"/>
      </w:pPr>
      <w:r>
        <w:rPr>
          <w:lang w:val="bi_VU" w:bidi="bi_VU"/>
        </w:rPr>
        <w:t>Psalms 16:1</w:t>
      </w:r>
      <w:r>
        <w:rPr>
          <w:lang w:val="bi_VU" w:bidi="bi_VU"/>
        </w:rPr>
      </w:r>
    </w:p>
    <w:p>
      <w:pPr/>
      <w:r>
        <w:rPr>
          <w:lang w:val="bi_VU" w:bidi="bi_VU"/>
        </w:rPr>
      </w:r>
      <w:r>
        <w:rPr>
          <w:vertAlign w:val="superscript"/>
          <w:lang w:val="bi_VU" w:bidi="bi_VU"/>
        </w:rPr>
        <w:t>1</w:t>
      </w:r>
      <w:r>
        <w:rPr>
          <w:lang w:val="bi_VU" w:bidi="bi_VU"/>
        </w:rPr>
        <w:t xml:space="preserve"> Hae God. Plis yu lukaot gud long mi, from we oltaem mi stap trastem yu blong yu yu blokemgud mi, yu sevem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yu Masta* blong mi. Ol gudgudfala samting we mi mi gat oli kamaot long yu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man blong Hae God we oli putum tingting blong olgeta i stap strong long hem, olgeta oli gudfala man. Mi mi wantem tumas blong stap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we oli stap biaen long ol narafala god oli stap pulum plante trabol nomo i kam long olgeta. Mi bambae mi no save joen wetem olgeta long ol sakrefaes blong olgeta, mo bambae mi no save mekem wosip long ol god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Yu nomo yu stamba blong olgeta laef blong mi, yu yu stap givim olgeta samting ya long mi we mi mi sot long hem. Laef blong mi long fiuja i stap long han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Olgeta samting we yu yu givim long mi oli gud tumas, oli gud we i 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mi stap presem Hae God, from we oltaem hem i stap lidim mi, mo long naet, tingting blong mi i stap toktok long mi, i stap soemaot rod 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Oltaem mi mi save we Hae God i stap wetem mi, i stap klosap long mi, nao i no gat wan samting i save muvum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from samting ya mi mi glad tumas, mi talem tangkiu long yu, mo mi mi harem we mi sef gud,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from we yu yu stap lukaot gud long mi, nao yu no save letem mi mi go long Hom* blong ol Dedman. Oltaem mi mi stap strong long wok blong yu, taswe yu no save livim mi mi stap olwe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bambae yu soem rod ya long mi we i blong go kasem laef. Nao taem mi mi stap wetem yu, bambae mi harem we mi glad tumas, tingting blong mi bambae i glad oltaem nomo.</w:t>
      </w:r>
      <w:r>
        <w:rPr>
          <w:lang w:val="bi_VU" w:bidi="bi_VU"/>
        </w:rPr>
      </w:r>
      <w:r>
        <w:rPr>
          <w:lang w:val="bi_VU" w:bidi="bi_VU"/>
        </w:rPr>
      </w:r>
    </w:p>
    <w:p>
      <w:pPr/>
      <w:r>
        <w:rPr>
          <w:lang w:val="bi_VU" w:bidi="bi_VU"/>
        </w:rPr>
      </w:r>
    </w:p>
    <w:p>
      <w:pPr>
        <w:pStyle w:val="Heading2"/>
      </w:pPr>
      <w:r>
        <w:rPr>
          <w:lang w:val="bi_VU" w:bidi="bi_VU"/>
        </w:rPr>
        <w:t>Psalms 17:1</w:t>
      </w:r>
      <w:r>
        <w:rPr>
          <w:lang w:val="bi_VU" w:bidi="bi_VU"/>
        </w:rPr>
      </w:r>
    </w:p>
    <w:p>
      <w:pPr/>
      <w:r>
        <w:rPr>
          <w:lang w:val="bi_VU" w:bidi="bi_VU"/>
        </w:rPr>
      </w:r>
      <w:r>
        <w:rPr>
          <w:vertAlign w:val="superscript"/>
          <w:lang w:val="bi_VU" w:bidi="bi_VU"/>
        </w:rPr>
        <w:t>1</w:t>
      </w:r>
      <w:r>
        <w:rPr>
          <w:lang w:val="bi_VU" w:bidi="bi_VU"/>
        </w:rPr>
        <w:t xml:space="preserve"> Hae God. Mi mi stap long trabol. Plis yu harem krae blong mi, yu stretem trabol ya long fasin we i stret. Plis yu lesin long mi, yu givhan long mi, yu harem prea blong mi, from we mi mi no man blong giaman.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Plis yu jajem trabol ya, yu talemaot we mi mi stret, from we yu nao yu save fasin we i stret.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yu save tingting blong mi. Yu bin kam long mi long naet, yu faenemaotgud laef blong mi, mo yu faenem we mi mi no laekem fasin nogud nating. Mi mi no save tok nogud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olsem we ol narafala man oli stap mekem. Oltaem mi stap obei long tok blong yu, nao mi no save folem ol fasin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Oltaem mi stap folem rod blong yu, mo neva mi lusum rod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God, mi mi prea long yu from we yu yu stap harem mi. Plis yu lesin i kam, yu harem ol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soemaot gudfala fasin ya blong yu we oltaem yu lavem man tumas, yu sevem mi. Taem mi stap klosap long yu, mi mi sef, ol enemi blong mi oli no save spolem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Plis yu blokem mi, yu lukaot gud long mi, olsem we yu stap lukaot gud long ae blong yu nomo. Yu blokemgud mi, olsem we woman faol i stap blokemgud ol pikinini blong hem long wing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yu mekem olsem, bambae ol man nogud oli no save kam faet long mi. Ol enemi blong mi oli stap kam hivap raon long mi blong kilim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Oli stap tok flas we oli no gat sore nating.</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Naoia, weples we mi mi stap long hem, be oli stap kam raon long mi, oli stap lukaot janis blong daonem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Oli olsem laeon, oli stap wet long mi. Oli wantem terem bodi blong mi blong brebrekem long ol smosmol pis.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Hae God, plis yu kam yu faet long ol enemi ya blong mi, yu winim olgeta. Plis yu tekem naef blong faet blong yu, yu faet long olgeta, yu tekemaot mi long han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man ya oli gat olgeta samting we oli wantem long laef blong olgeta. Plis yu sevem mi, yu tekemaot mi long han blong olgeta, mo yu panisim olgeta. Plis yu mekem we oli harem nogud long ol panis ya we yu putumrere finis blong givim long olgeta. Mi wantem we panis ya bambae i naf blong kasem ol pikinini blong olgeta, mo blong kasem ol pikinini blong ol pikinini blong olgeta tu.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mi mi no mekem samting nogud, nao from samting ya, taem mi mi wekap, bambae mi save luk yu, mo bambae mi glad tumas, from we bambae mi stap wetem yu.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Mi mi lavem yu, mo yu yu paoa blong mi. Hae God i God blong mi. Hem i wan gudfala ples blong haed blong mi, mo hem i stap lukaot gud long mi. Hem i stap blokemgud mi, mo i wan strong sefples blong mi. Hem i olsem sil* we i stap blokem mi, hem i sevem mi, i holem mi mi stap gud.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Oltaem, taem mi singaot i go long hem be hem i stap tekemaot mi long han blong ol enemi blong mi, i stap sevem mi. Yumi evriwan i mas presem Hae God.</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Wan taem, mi harem se ded i stap klosap nomo long mi, ol samting blong kilim mi oli stap hivap raon long mi blong holem mi. Mi harem paoa blong hem i olsem bigfala solwota we i brok antap long mi, i rolem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long trabol ya blong mi, mi mi singaot i go long Hae God we i God blong mi, blong hem i givhan long mi. Nao hem i stap long haos* blong hem, i harem voes blong mi. Hem i harem mi we mi stap krae i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graon i seksek we i seksek bigwan, mo ol stamba blong ol hil tu oli muvmuv oli go olbaot, from we God i kros we i kros.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Kros blong hem i kam strong olsem we faea i laet, i strong we i strong, mo i hot olsem ston we i red.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terem skae i open, nao i kamdaon we blak klaod i stap aninit long leg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sidaon long wan jerubim,* nao win i karem hem i flae kwiktaem i kam.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i mekem tudak i kavremap hem, mo blak klaod blong ren i stap raon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Long fran blong hem, i gat bigfala laet i stap saen, mo ol ston blong aes* wetem faea oli stap kamaot long blak klaod ya, oli stap folfoldaon.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Hae God i hae we i hae, mo hem i mekem tanda i faerap. Hem i tok, mo ol man oli harem voes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Hem i sut long ol ara blong hem, nao ol enemi blong hem oli girap, oli ron wanwan. Hem i sanem laetning i kam, nao i mekem olgeta evriwan oli ronronwe.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hem i tok strong blong blokem ol enemi blong hem, mo i tok kros long olgeta, botom blong dip solwota i no moa haed, i kamaot, mo ol stamba blong wol ya tu oli no moa haed, oli stap long klia ples nomo.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Hae God i stap antap, nao i pusum han blong hem i kamdaon, i holem mi, i pulumaot mi long dip solwota.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Hem i blokem ol enemi ya blong mi we oli gat paoa, mo olgeta we oli no laekem mi nating, oli agens long mi, mo olgeta we oli strong tumas i winim mi, nao i tekemaot mi long han blong olgeta, i sevem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Taem mi mi stap long trabol, olgeta oli kam faet long mi, be Hae God i lukaot gud long mi, i sevem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Hem i halpem mi, i tekemaot mi long trabol ya we ded i stap long hem. Hem i sevem mi from we hem i lavem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Hae God i stap givhan long mi olsem, from we mi mi stap mekem ol samting we i stret. Hem i stap blesem mi olsem, from we mi no mekem wan samting we i rong.</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Oltaem mi stap obei long ol loa blong hem. Hem i God blong mi, mo mi mi no gowe long hem samtaem.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Mi stap folemgud olgeta loa blong hem, mo neva mi mi brekem tok we hem i putum.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Hem i save we mi mi no mekem wan samting nating we i nogud, mo we oltaem mi stap lukaot gud, blong mi no mekem wan samting we i rong.</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hem i stap mekem i gud long mi, from we mi stap mekem ol samting we i stret, mo from we hem i save we mi no mekem wan samting we i rong.</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!Hae God! Olgeta we oli stap obei long yu, oltaem, yu yu stap mekem i gud tumas long olgeta, mo olgeta we fasin blong olgeta i stret gud, oltaem, yu yu stap mekem i stret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man we oli stap mekem i stret nomo, yu yu stap mekem i stret nomo long olgeta, be ol man we oli stap mekem i nogud, yu yu stap givimbak fasin ya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 man we tingting blong olgeta i stap daon, yu yu stap sevem olgeta, be ol praod man, yu yu stap daonem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Hae God, yu yu God blong mi, mo yu yu laet blong mi. Yu nao yu stap ronemaot tudak long mi.</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Yu stap givim paoa long mi, blong mi go faet long ol enemi blong mi, mo yu stap mekem mi mi strong, blong mi go insaed long ol taon, we oli strong ples blong haed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God ya, fasin blong hem i stret gud olgeta, man i save trastem ol tok blong hem. Hem i olsem sil blong blokemgud olgeta we oli luk long hem, blong faenem sefples blong haed.</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Hae God, hem nomo i God. Hem nomo i stap blokem yumi, i stap sevem yumi.</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Hem nao i stap mekem mi mi strong, mo i stap mekem rod blong mi i stret.</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Hem i stap mekem leg blong mi i strong olsem leg blong nani, blong mi save wokbaot long ples we i nogud, mo taem mi stap wokbaot long ol klif, hem i stap holem mi mi sef.</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Hem i stap lanem mi blong faet, blong mi save pulum bonara we i strong we i strong.</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Hae God. Yu yu stap blokemgud mi, yu stap sevem mi, nao mi mi stap gud long han blong yu. Fasin blong yu we yu stap givhan long mi, hem i stap leftemap nem blong mi.</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Yu yu bin lukaot gud long mi blong ol enemi blong mi oli no holem mi, nao mi mi no foldaon.</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Mi mi stap ronem olgeta we mi no spel nating gogo mi kasem olgeta, mi flatemgud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Mi stap kilim olgeta oli foldaon we oli no save girap. Mi mi winim olgeta, nao oli stap ledaon olbaot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Yu nomo yu stap mekem mi mi strong blong faet, yu stap mekem mi mi winim ol enemi blong mi,</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mo yu stap mekem olgeta oli ronwe long mi. Olgeta oli no laekem mi nating, oli stap agens long mi, be mi mi kilim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Hae God. Olgeta ya oli stap krae blong man i givhan long olgeta, be i no gat man i stap blong sevem olgeta. Oli stap krae i go long yu, be yu yu no wantem harem olgeta.</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Mi mi stap smasem olgeta, gogo oli kam olsem asis nomo we win i karem i go. Mi stap purumpurumbut long olgeta, gogo oli kam olsem sofmad long rod.</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Yu yu tekemaot mi long han blong ol man we oli stap agens long mi, yu sevem mi, mo yu mekem we mi mi rulum ol man blong ol narafala kantri. Ol man ya, mi mi no save olgeta bifo, be naoia oli stap long han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Olgeta oli bodaon long fes blong mi, mo taem oli harem tok blong mi, oli obei long mi.</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Tingting blong olgeta i foldaon, from we oli no moa gat paoa, nao oli livim ol sefples blong olgeta, oli kam, we oli fraet, oli seksek gud.</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!Hae God, yu yu laef! !Oltaem, yu stap blokem mi, yu stap lukaot gud long mi! !Mi mi presem yu! !Oltaem yu stap sevem mi! !Mi mi stap leftemap hae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47-48</w:t>
      </w:r>
      <w:r>
        <w:rPr>
          <w:lang w:val="bi_VU" w:bidi="bi_VU"/>
        </w:rPr>
        <w:t xml:space="preserve"> Oltaem yu nomo yu stap tekemaot mi long han blong ol enemi blong mi, mo yu stap mekem rod, blong mi mi winim olgeta, mi givimbak long olgeta ol trabol we oli stap mekem long mi. Yu yu stap blokemgud mi, blong ol man blong mekem faet oli no spolem mi, yu stap sevem mi. Nao yu yu stap putum ol man blong ol narafala kantri oli stap long han long mi.</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Hae God. From ol samting ya, oltaem, long fes blong olgeta man long wol, mi mi stap leftemap nem blong yu, mo mi stap sing blong presem yu.</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Yu yu stap putumap man i kam king, mo yu stap mekem hem i win gud. Yu yu jusumaot mi mi king, mo yu stap soemaot long mi we oltaem yu yu lavem mi tumas. Fasin ya, yu yu statem long mi, mo oltaem, bambae yu stap mekem long olgeta we bambae oli stap kamaot biaen long mi, gogo i no save finis.</w:t>
      </w:r>
      <w:r>
        <w:rPr>
          <w:lang w:val="bi_VU" w:bidi="bi_VU"/>
        </w:rPr>
      </w:r>
      <w:r>
        <w:rPr>
          <w:lang w:val="bi_VU" w:bidi="bi_VU"/>
        </w:rPr>
      </w:r>
    </w:p>
    <w:p>
      <w:pPr/>
      <w:r>
        <w:rPr>
          <w:lang w:val="bi_VU" w:bidi="bi_VU"/>
        </w:rPr>
      </w:r>
    </w:p>
    <w:p>
      <w:pPr>
        <w:pStyle w:val="Heading2"/>
      </w:pPr>
      <w:r>
        <w:rPr>
          <w:lang w:val="bi_VU" w:bidi="bi_VU"/>
        </w:rPr>
        <w:t>Psalms 19:1</w:t>
      </w:r>
      <w:r>
        <w:rPr>
          <w:lang w:val="bi_VU" w:bidi="bi_VU"/>
        </w:rPr>
      </w:r>
    </w:p>
    <w:p>
      <w:pPr/>
      <w:r>
        <w:rPr>
          <w:lang w:val="bi_VU" w:bidi="bi_VU"/>
        </w:rPr>
      </w:r>
      <w:r>
        <w:rPr>
          <w:vertAlign w:val="superscript"/>
          <w:lang w:val="bi_VU" w:bidi="bi_VU"/>
        </w:rPr>
        <w:t>1</w:t>
      </w:r>
      <w:r>
        <w:rPr>
          <w:lang w:val="bi_VU" w:bidi="bi_VU"/>
        </w:rPr>
        <w:t xml:space="preserve"> Oltaem skae i stap soemaot bigfala paoa blong God, mo olgeta samting we oli stap long hem oli stap soemaot ol gudgudfala wok we God i mekem.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Evri dei ol man oli save luk bigfala paoa ya blong God mo evri naet oli save luk ol gudgudfala wok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Skae wetem olgeta samting ya oli no save tok, man i no save harem voes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tok blong olgeta i stap goaot long olgeta ples long wol, toktok blong olgeta i stap go long evri kona blong hem. God i mekem ples blong hem long skae.</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San i stap girap long moning, i kamaot olsem wan man we i jes mared we i hapi tumas, olsem wan jampion blong resis we i rere blong resis blong i win.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stat long narasaed blong skae, nao i gokros long narasaed blong hem. Mo i no gat wan samting we i save ronwe long hot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Loa* blong Hae God i stret gud, mo i stap givim niufala paoa long yumi. Ol tok we Hae God i putum, yumi save bilif long hem, mo i stap givim waes long olgeta we oli no waes.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loa we hem i stap tijim yumi long hem oli stret, mo olgeta we oli stap obei long ol loa ya, oli stap harem gud. Ol tok we hem i putum oli stret gud, mo oli stap givim save long yumi.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Fasin ya we man i ona long Hae God, hem i gud tumas, mo bambae i save stap oltaem nomo. Ol tingting blong Hae God oli stret gud, mo hem i stap jajem yumi long fasin we i stret long evri man.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Mi mi wantem ol tok ya moa, i winim we mi wantem gol we i beswan, mo mi harem se i swit moa, i winim eg* blong sugabag.*</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ol tok ya blong yu, oli stap givim save long mi, we mi mi man blong wok blong yu. Yu yu stap givim pei long mi, from we mi stap obei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i no gat man i save luk ol sin we i blong hem nomo. Plis yu mekem mi mi fri long ol sin we mi mi mekem be mi no save.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Plis yu blokem mi blong mi no mekem stronghed blong mi blong mekem ol fasin nogud, mo yu no letem ol fasin ya i kam bos long mi. Nao bambae mi mi kam stret gud, mi aot long paoa blong sin, mi fri.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Hae God. Yu yu strong ples blong haed blong mi, mo yu yu mekem mi mi fri. Prea blong mi, we ol tok blong mi mo ol tingting blong mi bambae oli stret gud long fes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King. Hae God i God blong Jekob,* mo hem i God blong yu. Hem i stap long ples blong hem long tabu hil* ya Saeon.* Prea blong mi se sipos yu stap long trabol, hem bambae i harem krae blong yu, hem bambae i lukaot gud long yu, i sevem yu, mo bambae i givhan long yu, i kam halpem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Prea blong mi we hem bambae i no fogetem olgeta presen ya we yu yu givim long hem, hem bambae i glad long ol sakrefaes ya we yu bonem blong mekem wosip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Prea blong mi we hem bambae i givim olgeta samting long yu we yu yu wantem, mo hem bambae i mekem yu yu win long olgeta plan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bambae mifala i stap singaot bigwan from we mifala i glad we yu yu win. Bambae mifala i mekem lafet from samting ya, bambae mifala i stap presem God blong yumi from. Prea blong mi we Hae God bambae i mekem olgeta samting ya we yu yu stap askem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Hae God i jusumaot king blong yumi, mo hem i putumap hem, mo naoia mi mi save we hem bambae i givhan long hem, i mekem hem i win. Hae God i stap long tabu ples blong hem long heven, mo bambae hem i harem prea blong king ya, i givhan long hem. Long paoa blong hem, hem bambae i stap mekem hem i win bigwan.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Sam man oli stap trastem ol kat blong faet blong olgeta, mo sam oli stap trastem ol hos blong olgeta, be yumi, Hae God i God blong yumi mo yumi trastem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narafala man ya, bambae oli stambol, oli foldaon, be yumi, bambae yumi stanap strong we yumi no save muf.</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Hae God. Plis yu givhan long king ya, yu mekem hem i win. Taem mifala i singaot i kam long yu, plis yu harem mifala.</w:t>
      </w:r>
      <w:r>
        <w:rPr>
          <w:lang w:val="bi_VU" w:bidi="bi_VU"/>
        </w:rPr>
      </w:r>
      <w:r>
        <w:rPr>
          <w:lang w:val="bi_VU" w:bidi="bi_VU"/>
        </w:rPr>
      </w:r>
    </w:p>
    <w:p>
      <w:pPr/>
      <w:r>
        <w:rPr>
          <w:lang w:val="bi_VU" w:bidi="bi_VU"/>
        </w:rPr>
      </w:r>
    </w:p>
    <w:p>
      <w:pPr>
        <w:pStyle w:val="Heading2"/>
      </w:pPr>
      <w:r>
        <w:rPr>
          <w:lang w:val="bi_VU" w:bidi="bi_VU"/>
        </w:rPr>
        <w:t>Psalms 21:1</w:t>
      </w:r>
      <w:r>
        <w:rPr>
          <w:lang w:val="bi_VU" w:bidi="bi_VU"/>
        </w:rPr>
      </w:r>
    </w:p>
    <w:p>
      <w:pPr/>
      <w:r>
        <w:rPr>
          <w:lang w:val="bi_VU" w:bidi="bi_VU"/>
        </w:rPr>
      </w:r>
      <w:r>
        <w:rPr>
          <w:vertAlign w:val="superscript"/>
          <w:lang w:val="bi_VU" w:bidi="bi_VU"/>
        </w:rPr>
        <w:t>1</w:t>
      </w:r>
      <w:r>
        <w:rPr>
          <w:lang w:val="bi_VU" w:bidi="bi_VU"/>
        </w:rPr>
        <w:t xml:space="preserve"> Hae God. King blong mifala i glad tumas from we yu yu givim paoa long hem. Hem i glad we i glad, from we yu yu winim ol enemi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Olgeta samting we hem i wantem tumas, yu yu bin givim long hem. Olgeta samting we hem i askem long yu, yu yu bin mekem.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yu kam long hem, mo yu mekem i gud tumas long hem. Yu yu wokem wan hat blong king long gol, nao yu putum long hed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i askem laef long yu, nao yu yu givim long hem. Mo laef ya we yu givim, bambae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 i gat hae nem from we yu yu givhan long hem. Yu mekem hem i king, nao ol man oli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gudgudfala samting we yu yu givim long hem bambae oli stap wetem hem oltaem. Yu yu stap mekem hem i glad tumas from we yu stap wetem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yu yu hae we yu hae. King blong mifala i stap trastem yu, mo hem bambae i stap sef oltaem, from we oltaem yu yu lavem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King. Bambae yu yu winim olgeta we oli enemi blong yu. Bambae yu holem olgeta evriwan we oli no laekem yu, oli agens 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Taem yu kamtru long olgeta, bambae yu spolem olgeta olsem we bigfala faea i kakae olgeta samting. Hae God bambae i kros tumas long olgeta, i spolem olgeta, i mekem wan bigfala faea i finisim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Bambae i no moa gat wan man long laen blong olgeta we bambae i stap laef, yu bambae yu kilim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Olgeta oli save mekem ol plan blong olgeta, mo oli save girap oli agens long yu, be bambae oli no save win.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 bambae yu sutum olgeta long ol ara blong yu, nao bambae yu mekem olgeta oli tanemraon, oli ronwe.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Hae God. Yu yu gat bigfala paoa. Bambae mifala i sing blong leftemap nem blong yu, bambae mifala i presem yu from paoa ya blong yu.</w:t>
      </w:r>
      <w:r>
        <w:rPr>
          <w:lang w:val="bi_VU" w:bidi="bi_VU"/>
        </w:rPr>
      </w:r>
      <w:r>
        <w:rPr>
          <w:lang w:val="bi_VU" w:bidi="bi_VU"/>
        </w:rPr>
      </w:r>
    </w:p>
    <w:p>
      <w:pPr/>
      <w:r>
        <w:rPr>
          <w:lang w:val="bi_VU" w:bidi="bi_VU"/>
        </w:rPr>
      </w:r>
    </w:p>
    <w:p>
      <w:pPr>
        <w:pStyle w:val="Heading2"/>
      </w:pPr>
      <w:r>
        <w:rPr>
          <w:lang w:val="bi_VU" w:bidi="bi_VU"/>
        </w:rPr>
        <w:t>Psalms 22:1</w:t>
      </w:r>
      <w:r>
        <w:rPr>
          <w:lang w:val="bi_VU" w:bidi="bi_VU"/>
        </w:rPr>
      </w:r>
    </w:p>
    <w:p>
      <w:pPr/>
      <w:r>
        <w:rPr>
          <w:lang w:val="bi_VU" w:bidi="bi_VU"/>
        </w:rPr>
      </w:r>
      <w:r>
        <w:rPr>
          <w:vertAlign w:val="superscript"/>
          <w:lang w:val="bi_VU" w:bidi="bi_VU"/>
        </w:rPr>
        <w:t>1</w:t>
      </w:r>
      <w:r>
        <w:rPr>
          <w:lang w:val="bi_VU" w:bidi="bi_VU"/>
        </w:rPr>
        <w:t xml:space="preserve"> ?God blong mi, God blong mi, from wanem yu livim mi mi stap olsem? Mi krae we mi krae blong yu givhan long mi, be yu no mekem.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Long dei mi stap krae i kam long yu, be yu no ansa, mo long naet mi gohed blong krae, be mi stap harem nogud yet.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God yu yu tabu we yu tabu, yu stap sidaon long bigfala jea blong yu, mo mifala ol laen* blong Isrel,* mifala i stap presem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bubu blong mifala bifo oli putum tingting blong olgeta i stap long yu, oli trastem yu, nao yu yu tekemaot olgeta long trabol.</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Oli krae i kam long yu, nao yu yu sevem olgeta, oli trastem yu, nao tingting blong olgeta i no foldaon.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naoia mi mi no moa olsem man, mi olsem maget nomo we ol man oli stap lukluk nogud long mi, oli no laekem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man we oli luk mi oli stap tok nogud long mi, oli stap laf long mi, oli stap spet long mi oli stap saksakem hed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oli talem se, “?Hem i trastem Hae God, be from wanem Hae God i no sevem hem? ?Sipos Hae God i laekem hem, be from wanem hem i no givhan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9-10</w:t>
      </w:r>
      <w:r>
        <w:rPr>
          <w:lang w:val="bi_VU" w:bidi="bi_VU"/>
        </w:rPr>
        <w:t xml:space="preserve"> Be i stat long dei ya we mi mi bon, mi mi trastem yu, mo i kam kasem tede, oltaem yu yu God blong mi. Long taem we mama blong mi i bonem mi, yu yu lukaot gud long mi, mi sef, mo long taem we mi mi smol pikinini nomo, yu yu holem mi mi stap laef long titi blong mama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Plis yu no stap longwe long mi. Naoia trabol i stap klosap, mo i no gat man blong givhan 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Plante enemi oli kamraon long mi olsem ol bul. Oli olsem ol strong bul ya long Basan, nao oli stap hivap raonabaot 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Oli openem maot blong olgeta olsem laeon we i wantem kakae man. Oli stap singaot bigwan olsem laeon we i hanggri tumas.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Paoa blong mi i lus, olsem wota we i kafsaed i go long sanbij. Ol bun blong mi oli kamaot long ol joen blong olgeta, mo tingting blong mi i foldaon we i foldaon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Paoa blong mi i finis olgeta, mo tang blong mi i pas strong insaed long maot blong mi antap. Yu yu livim mi finis blong mi ded, mi go long beregraon.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man nogud oli kam hivap, oli stap raon long mi, olsem hip blong ol dog, we oli kam blong kakae mi. Olgeta oli stikim leg blong mi mo han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Man i save luk ol bun blong mi nomo, nao ol enemi blong mi oli luk mi, oli stap laf 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Oli tekemaot ol klos blong mi oli seraot long olgeta, mo oli sakem daes blong luk se hu bambae i tekem kot blong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Hae God. Plis yu no stap longwe long mi, yu kam kwik, yu givhan 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 blokem olgeta we oli wantem kam faet long mi blong kilim mi mi ded. Yu sevem laef blong mi, yu tekemaot mi long paoa blong olgeta ya we oli olsem dog.</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Yu sevem mi blong ol laeon ya oli no kakae mi. Mi mi no gat paoa nating long fes blong ol wael bul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mi bambae mi talemaot long ol man blong mi ol samting ya we yu bin mekem. Bambae mi mi presem yu long fes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Bambae mi talem se, “Yufala ol laen blong Isrel, yufala i man blong wok blong Hae God. Yufala i mas presem hem, yufala i mas ona long hem, mo yufala i mas bodaon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Hem i no save fogetem ol puaman, mo i no save livim olgeta oli stap harem nogud. Hem i no save tanem baksaed long olgeta. Taem oli krae long hem blong i givhan long olgeta, hem i stap ansa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bambae mi mi presem yu long fes blong olgeta man blong yu. Long fes blong olgeta ya we oli stap mekem wosip long yu, bambae mi mekem ol sakrefaes ya we mi bin promes blong mekem.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Hae God, ol puaman bambae oli kakae olsem we oli wantem, mo olgeta we oli stap lukaot yu bambae oli presem yu. Prea blong mi, we olgeta ya bambae oli gat gudfala laef oltaem.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Hae God. Olgeta man blong evri kantri bambae oli tingbaot yu bakegen. Olgeta evriwan long evri ples long wol bambae oli kambak long yu. Olgeta man blong evri kala bambae oli mekem wosip long yu,</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from we yu yu King, mo yu stap rulum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Olgeta praod man bambae oli bodaon long yu. Olgeta man blong wol ya oli save ded, be bambae oli bodaon long fes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 man we oli no bon yet bambae oli wok blong yu. Ol man bambae oli talemaot yu long olgeta we bambae oli kam biaen.</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Bambae oli talemaot ol stret fasin blong yu long ol man we bambae oli bon biaen se, “Hae God i sevem ol man blong hem.”</w:t>
      </w:r>
      <w:r>
        <w:rPr>
          <w:lang w:val="bi_VU" w:bidi="bi_VU"/>
        </w:rPr>
      </w:r>
      <w:r>
        <w:rPr>
          <w:lang w:val="bi_VU" w:bidi="bi_VU"/>
        </w:rPr>
      </w:r>
    </w:p>
    <w:p>
      <w:pPr/>
      <w:r>
        <w:rPr>
          <w:lang w:val="bi_VU" w:bidi="bi_VU"/>
        </w:rPr>
      </w:r>
    </w:p>
    <w:p>
      <w:pPr>
        <w:pStyle w:val="Heading2"/>
      </w:pPr>
      <w:r>
        <w:rPr>
          <w:lang w:val="bi_VU" w:bidi="bi_VU"/>
        </w:rPr>
        <w:t>Psalms 23:1</w:t>
      </w:r>
      <w:r>
        <w:rPr>
          <w:lang w:val="bi_VU" w:bidi="bi_VU"/>
        </w:rPr>
      </w:r>
    </w:p>
    <w:p>
      <w:pPr/>
      <w:r>
        <w:rPr>
          <w:lang w:val="bi_VU" w:bidi="bi_VU"/>
        </w:rPr>
      </w:r>
      <w:r>
        <w:rPr>
          <w:vertAlign w:val="superscript"/>
          <w:lang w:val="bi_VU" w:bidi="bi_VU"/>
        </w:rPr>
        <w:t>1</w:t>
      </w:r>
      <w:r>
        <w:rPr>
          <w:lang w:val="bi_VU" w:bidi="bi_VU"/>
        </w:rPr>
        <w:t xml:space="preserve"> Hae God i stap lukaot gud long mi olsem we mi mi sipsip blong hem, nao mi no save sot long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Oltaem hem i stap putum mi mi spel gud long ples we i gat gudfala gras long hem. Hem i stap lidim mi mi go long kwaet ples we wota i stap ron smol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stap mekem laef blong mi i niuwan bakegen, mo i stap lidim mi long ol stret rod, from we oltaem hem i stap lukaot gud long yumi.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Nating we mi pas long ples we i tudak olgeta, i ples blong ded, be mi mi no save fraet long wan samting, from we yu yu stap wetem mi. Yu stap blokemgud mi long nalnal blong yu mo long wokingstik blong yu, nao mi mi stap sef.</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yu mekemrere wan lafet blong mi long fes blong ol enemi blong mi. Yu mekem welkam long mi olsem we yu mekem long wan haeman we i kam long haos blong yu. Yu fulumap kap blong mi i fulap we i fulap gud.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mi save se oltaem long laef blong mi, bambae yu gat sore long mi, mo bambae yu mekem i gud tumas long mi, mo haos blong yu bambae i hom blong mi olwe nomo.</w:t>
      </w:r>
      <w:r>
        <w:rPr>
          <w:lang w:val="bi_VU" w:bidi="bi_VU"/>
        </w:rPr>
      </w:r>
      <w:r>
        <w:rPr>
          <w:lang w:val="bi_VU" w:bidi="bi_VU"/>
        </w:rPr>
      </w:r>
    </w:p>
    <w:p>
      <w:pPr/>
      <w:r>
        <w:rPr>
          <w:lang w:val="bi_VU" w:bidi="bi_VU"/>
        </w:rPr>
      </w:r>
    </w:p>
    <w:p>
      <w:pPr>
        <w:pStyle w:val="Heading2"/>
      </w:pPr>
      <w:r>
        <w:rPr>
          <w:lang w:val="bi_VU" w:bidi="bi_VU"/>
        </w:rPr>
        <w:t>Psalms 24:1</w:t>
      </w:r>
      <w:r>
        <w:rPr>
          <w:lang w:val="bi_VU" w:bidi="bi_VU"/>
        </w:rPr>
      </w:r>
    </w:p>
    <w:p>
      <w:pPr/>
      <w:r>
        <w:rPr>
          <w:lang w:val="bi_VU" w:bidi="bi_VU"/>
        </w:rPr>
      </w:r>
      <w:r>
        <w:rPr>
          <w:vertAlign w:val="superscript"/>
          <w:lang w:val="bi_VU" w:bidi="bi_VU"/>
        </w:rPr>
        <w:t>1</w:t>
      </w:r>
      <w:r>
        <w:rPr>
          <w:lang w:val="bi_VU" w:bidi="bi_VU"/>
        </w:rPr>
        <w:t xml:space="preserve"> Wol ya wetem olgeta gudgudfala samting blong hem oli blong Hae God. Graon ya wetem olgeta samting we i stap long hem oli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putum graon ya long medel solwota, i putum fandesen blong hem daon olgeta aninit long dip solwota.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?Hu man i gat raet blong go antap long hil* blong Hae God? ?Hu man i save go insaed long tabu ples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Man we tingting blong hem i klin mo laef blong hem i stret, we i no save mekem wosip long ol giaman god, mo i no save mekem ol giaman promes, hem nao i save lukaot Hae God, we i God blong Jekob,* hem nao i save kam stanap long fes blong hem. Man olsem, Hae God bambae i blesem hem mo i sevem hem. God bambae i talemaot we hem i no man blong mekem samting nogud.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doa. !Yufala i mas open bigwan! !Ol olfala doa, yufala i open gud! Nao King ya we i hae we i hae bambae i kam insaed.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?King ya we i hae we i hae, hu ya? !Hemia Hae God ya! Hem i strong, mo i gat paoa, mo oltaem hem i stap win long faet.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doa. !Yufala i mas open bigwan! !Ol olfala doa, yufala i open gud! Nao King ya we i hae we i hae bambae i kam insaed.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?King ya we i hae we i hae, hu ya? !Hemia Hae God ya! Hem i gat olgeta paoa, mo hem nao i King ya we i hae we i hae.</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yu yu God blong mi. Mi mi stap prea long yu nomo, mo mi trastem yu oltaem. Plis yu no letem ol enemi blong mi oli winim mi, oli stap laf long mi. Yu no letem olgeta oli mekem mi mi sem.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man we oli stap trastem yu oli no save sem, be olgeta we oli kwik blong girap agens long yu, olgeta ya nao bambae oli sem.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Plis yu tijim mi long ol fasin blong yu, yu mekem mi mi savegud ol rod blong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tijim mi, blong mi save folem trutok blong yu long olgeta laef blong mi, from we yu nomo yu God blong mi we yu stap sevem mi. Oltaem mi mi trastem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Hae God, plis yu no lego fasin ya blong yu we yu yu kaen tumas, mo oltaem yu stap lavem man tumas. Yu yu stap soemaot fasin ya, i stat longtaem finis,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Plis yu fogivim mi, yu tekemaot ol sin blong mi mo ol rabis fasin we mi stap mekem taem mi yang yet. Hae God, yu yu gud tumas, mo oltaem yu stap lavem man, plis yu tingbaot mi oltaem.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from we fasin blong Hae God i stret, mo hem i stap mekem i gud long man, hem i stap tijim ol man nogud blong oli folem rod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man we tingting blong olgeta i stap daon, hem i stap lidim olgeta long ol rod we i stret, mo i stap tijim olgeta long ol samting we hem nomo i wantem.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Oltaem hem i lavem man tumas, mo tingting blong hem i stap strong long man. Long fasin ya nao, hem i stap lidim olgeta we oli stap holem promes* ya we hem i mekem wetem ol bubu blong yumi bifo, mo oli stap folem ol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Ol sin blong mi oli plante tumas, plis yu fogivim mi, yu tekemaot ol sin ya blong mi, from we yu yu God blong fogivim man.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Man we i stap obei long yu, yu bambae yu tijim hem long rod we i gud blong hem i folem.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Oltaem bambae hem i gat plante samting, mo ol pikinini blong hem bambae oli holem graon blong hem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 yu fren blong olgeta we oli stap obei long yu, mo yu stap mekem olgeta oli savegud promes ya we yu mekem wetem ol bubu blong mifala bifo.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Hae God. Oltaem nomo mi stap luk long yu, mo yu yu stap sevem mi, yu tekemaot mi long ol trabol.</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Plis yu luk long mi, yu sore long mi, from we mi mi no gat fren blong mi, mo mi no moa strong.</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Plis yu tekemaot ol samting we i stap mekem mi mi wari tumas, mo yu sevem mi long ol trabol blong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Yu tingbaot mi. Mi mi trabol tumas, mi harem nogud, plis yu fogivim mi, yu tekemaot ol sin blong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 luk! Ol enemi blong mi oli plante we i plante, mo oli no laekem mi nating oli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Mi mi kam blong haed long yu. Plis yu blokem mi, yu sevem mi, yu no letem ol enemi blong mi oli mekem mi mi sem.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Mi mi wantem we stret fasin ya we mi stap mekem, mo fasin ya we mi stap tok tru oltaem, bambae i holem mi mi stap gud, from we mi mi trastem yu.</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God, plis yu sevem mifala ol laen* blong Isrel,* yu tekemaot mifala long olgeta trabol blong mifala.</w:t>
      </w:r>
      <w:r>
        <w:rPr>
          <w:lang w:val="bi_VU" w:bidi="bi_VU"/>
        </w:rPr>
      </w:r>
      <w:r>
        <w:rPr>
          <w:lang w:val="bi_VU" w:bidi="bi_VU"/>
        </w:rPr>
      </w:r>
    </w:p>
    <w:p>
      <w:pPr/>
      <w:r>
        <w:rPr>
          <w:lang w:val="bi_VU" w:bidi="bi_VU"/>
        </w:rPr>
      </w:r>
    </w:p>
    <w:p>
      <w:pPr>
        <w:pStyle w:val="Heading2"/>
      </w:pPr>
      <w:r>
        <w:rPr>
          <w:lang w:val="bi_VU" w:bidi="bi_VU"/>
        </w:rPr>
        <w:t>Psalms 26:1</w:t>
      </w:r>
      <w:r>
        <w:rPr>
          <w:lang w:val="bi_VU" w:bidi="bi_VU"/>
        </w:rPr>
      </w:r>
    </w:p>
    <w:p>
      <w:pPr/>
      <w:r>
        <w:rPr>
          <w:lang w:val="bi_VU" w:bidi="bi_VU"/>
        </w:rPr>
      </w:r>
      <w:r>
        <w:rPr>
          <w:vertAlign w:val="superscript"/>
          <w:lang w:val="bi_VU" w:bidi="bi_VU"/>
        </w:rPr>
        <w:t>1</w:t>
      </w:r>
      <w:r>
        <w:rPr>
          <w:lang w:val="bi_VU" w:bidi="bi_VU"/>
        </w:rPr>
        <w:t xml:space="preserve"> Hae God. Oltaem mi mi stap mekem ol samting we i stret, mo mi stap trastemgud yu. Plis yu talemaot we mi mi no mekem samting nogud.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Plis yu lukluk long laef blong mi, blong faenemaot se mi mi wanem man, mo yu skelem olgeta tingting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Fasin ya blong yu we oltaem yu stap lavem man tumas, hem nao i stap lidim mi. Fasin ya we tingting blong yu i stap strong long man, hem nao i stap soemaot rod 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mi no save go stap wetem ol man blong giaman. Mi no gat bisnes nating wetem ol man ya we oli gat tu tingting.</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mi no laekem kampani blong ol rabis man, mo mi no glad nating blong go sidaon wetem ol man nogud.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Hae God. Mi wasem han blong mi blong soemaot we laef blong mi i klin long fes blong yu, nao mi stap wokbaot raon long olta blong yu, mi stap mekem wosip long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stap singsing blong talem tangkiu long yu, mo mi stap talemaot olgeta bigbigfala wok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mi mi laekem haos* blong yu tumas. Haos ya i ples we yu yu stap long hem long bigfala paoa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Taem yu spolem ol man nogud, plis yu no spolem mi. Taem yu panisim ol man blong kilim man, plis yu no makem mi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Plis yu no kaontem mi wetem ol man ya we oli stap mekem ol rabis fasin oltaem, mo oltaem oli rere nomo blong holem mane blong oli givhan long man long fasin we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mi stap mekem ol samting we i stret nomo. Plis yu sore long mi, yu sevem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oltaem yu yu stap mekem we mi mi stap sef long olgeta trabol, nao from samting ya bambae mi mi presem yu long fes blong olgeta man blong yu.</w:t>
      </w:r>
      <w:r>
        <w:rPr>
          <w:lang w:val="bi_VU" w:bidi="bi_VU"/>
        </w:rPr>
      </w:r>
      <w:r>
        <w:rPr>
          <w:lang w:val="bi_VU" w:bidi="bi_VU"/>
        </w:rPr>
      </w:r>
    </w:p>
    <w:p>
      <w:pPr/>
      <w:r>
        <w:rPr>
          <w:lang w:val="bi_VU" w:bidi="bi_VU"/>
        </w:rPr>
      </w:r>
    </w:p>
    <w:p>
      <w:pPr>
        <w:pStyle w:val="Heading2"/>
      </w:pPr>
      <w:r>
        <w:rPr>
          <w:lang w:val="bi_VU" w:bidi="bi_VU"/>
        </w:rPr>
        <w:t>Psalms 27:1</w:t>
      </w:r>
      <w:r>
        <w:rPr>
          <w:lang w:val="bi_VU" w:bidi="bi_VU"/>
        </w:rPr>
      </w:r>
    </w:p>
    <w:p>
      <w:pPr/>
      <w:r>
        <w:rPr>
          <w:lang w:val="bi_VU" w:bidi="bi_VU"/>
        </w:rPr>
      </w:r>
      <w:r>
        <w:rPr>
          <w:vertAlign w:val="superscript"/>
          <w:lang w:val="bi_VU" w:bidi="bi_VU"/>
        </w:rPr>
        <w:t>1</w:t>
      </w:r>
      <w:r>
        <w:rPr>
          <w:lang w:val="bi_VU" w:bidi="bi_VU"/>
        </w:rPr>
        <w:t xml:space="preserve"> Hae God, hem i laet blong mi, mo hem i stap sevem mi. Mi bambae mi no save fraet long man. Hae God i strong ples blong haed blong mi. Bambae mi no save fraet.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enemi blong mi mo ol badfren blong mi oli man nogud, nao taem oli kam blong faet long mi, mo blong traem kilim mi, olgeta oli stambol, oli foldaon.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Nating sipos wan bigfala grup blong ol soldia oli kam hivap raon long mi, be bambae mi no save fraet. Nating sipos ol enemi blong mi oli kam faet long mi, be bambae mi trastem God yet.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mi askem wan samting long Hae God, wan samting nomo we mi mi wantem. Mi wantem tumas blong mi save stap long haos* blong hem oltaem long laef blong mi, blong mi stap lukluk ol gudgudfala fasin blong hem, mi stap tingting gud long olgeta, mo blong mi save askem long hem blong i lidim mi oltaem.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taem blong trabol hem bambae i lukaot gud long mi. Bambae hem i haedem mi insaed long Haos Tapolen blong hem. Bambae hem i mekem mi mi stap gud olsem we mi stap antap long wan bigfala ston we i hae we i hae.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bambae mi winim ol enemi blong mi we oli stap raon long mi. Mo bambae mi go long Haos Tapolen blong Hae God, mi mekem sakrefaes long hem we mi mi glad tumas, mi stap singsingaot bigwan from. Bambae mi singsing, mi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Plis yu lesin long mi taem mi singaot i kam long yu. Plis yu sore long mi, yu ansa 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sipos yu talem se, “Yu kam, yu mekem wosip long mi,” bambae mi mi glad, mi kam.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Plis yu no haedem fes blong yu long mi. Mi mi man blong wok blong yu we oltaem yu stap halpem mi. Plis yu no kros long mi, yu no pusumaot mi blong mi gowe long yu. God, oltaem yu yu stap sevem mi, plis yu no lego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Hae God. Papa mo mama blong mi, maet tufala i save lego mi, be yu, oltaem nomo bambae yu stap lukaot gud 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plis yu tijim mi long ol fasin blong yu. Plis yu lidim mi mi go long rod we i sef, from we ol enemi blong mi oli plante tumas.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Plis yu no livim mi mi stap long han blong ol enemi blong mi. Olgeta oli stap kam faet long mi long ol giaman toktok, mo ol strong tok blong mekem mi mi fraet.</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Mi mi savegud we bambae mi stap gogo mi luk we Hae God bambae i mekem i gud tumas long mi long laef ya we yumi stap long hem naoia.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Yumi mas trastem Hae God, mo yumi mas bilif long hem. Yumi no mas letem tingting blong yumi i foldaon, oltaem yumi mas trastem hem.</w:t>
      </w:r>
      <w:r>
        <w:rPr>
          <w:lang w:val="bi_VU" w:bidi="bi_VU"/>
        </w:rPr>
      </w:r>
      <w:r>
        <w:rPr>
          <w:lang w:val="bi_VU" w:bidi="bi_VU"/>
        </w:rPr>
      </w:r>
    </w:p>
    <w:p>
      <w:pPr/>
      <w:r>
        <w:rPr>
          <w:lang w:val="bi_VU" w:bidi="bi_VU"/>
        </w:rPr>
      </w:r>
    </w:p>
    <w:p>
      <w:pPr>
        <w:pStyle w:val="Heading2"/>
      </w:pPr>
      <w:r>
        <w:rPr>
          <w:lang w:val="bi_VU" w:bidi="bi_VU"/>
        </w:rPr>
        <w:t>Psalms 28:1</w:t>
      </w:r>
      <w:r>
        <w:rPr>
          <w:lang w:val="bi_VU" w:bidi="bi_VU"/>
        </w:rPr>
      </w:r>
    </w:p>
    <w:p>
      <w:pPr/>
      <w:r>
        <w:rPr>
          <w:lang w:val="bi_VU" w:bidi="bi_VU"/>
        </w:rPr>
      </w:r>
      <w:r>
        <w:rPr>
          <w:vertAlign w:val="superscript"/>
          <w:lang w:val="bi_VU" w:bidi="bi_VU"/>
        </w:rPr>
        <w:t>1</w:t>
      </w:r>
      <w:r>
        <w:rPr>
          <w:lang w:val="bi_VU" w:bidi="bi_VU"/>
        </w:rPr>
        <w:t xml:space="preserve"> Hae God. Mi mi krae i kam long yu from we yu nomo yu strong sefples blong mi, plis yu harem krae blong mi. Sipos yu no mekem wan samting, bambae mi lus wetem olgeta we oli stap godaon long Hom* blong ol Dedman.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mi luk long tabu haos* blong yu, mi leftemap han blong mi, mi prea, plis yu lesin long mi. Sipos mi kam, mi krae long yu blong yu givhan long mi, plis yu harem krae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Sipos yu jajem ol man nogud ya, plis yu no kaontem mi wetem olgeta. Olgeta ya oli stap talem ol gudfala tok long ol narafala man, be long tingting blong olgeta, oli no laekem ol man ya nating, oli agens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Plis yu panisim olgeta from ol samting we oli bin mekem, mo ol rabis fasin ya we oli bin folem. Yu mekem olgeta oli kakae frut blong ol samting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Olgeta ya oli no tingting nating long ol wok blong yu, mo long ol samting we yu yu mekem. Taswe bambae yu yu panisim olgeta, yu flatemgud olgeta we oli no save girap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mi mas presem Hae God, from we hem i harem mi finis we mi stap krae long hem blong i givhan 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paoa blong mi mo hem i stap lukaot gud long mi. Mi mi trastem hem. Hem i stap givhan long mi, mo i stap mekem mi mi glad. Mi mi stap presem hem, long ol singsing blong glad.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Yumi ol man blong Hae God, mo hem nomo i stap givim paoa long yumi, mo hem i stap sevem yumi. Hem i makemaot mi, mo i putumap mi mi king. Oltaem hem i stap blokemgud mi, mo i stap sevem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Hae God. Plis yu sevem ol man blong yu, yu blesem olgeta. Olgeta oli olsem sipsip blong yu. Plis yu lukaot gud long olgeta oltaem, gogo i no save finis.</w:t>
      </w:r>
      <w:r>
        <w:rPr>
          <w:lang w:val="bi_VU" w:bidi="bi_VU"/>
        </w:rPr>
      </w:r>
      <w:r>
        <w:rPr>
          <w:lang w:val="bi_VU" w:bidi="bi_VU"/>
        </w:rPr>
      </w:r>
    </w:p>
    <w:p>
      <w:pPr/>
      <w:r>
        <w:rPr>
          <w:lang w:val="bi_VU" w:bidi="bi_VU"/>
        </w:rPr>
      </w:r>
    </w:p>
    <w:p>
      <w:pPr>
        <w:pStyle w:val="Heading2"/>
      </w:pPr>
      <w:r>
        <w:rPr>
          <w:lang w:val="bi_VU" w:bidi="bi_VU"/>
        </w:rPr>
        <w:t>Psalms 29:1</w:t>
      </w:r>
      <w:r>
        <w:rPr>
          <w:lang w:val="bi_VU" w:bidi="bi_VU"/>
        </w:rPr>
      </w:r>
    </w:p>
    <w:p>
      <w:pPr/>
      <w:r>
        <w:rPr>
          <w:lang w:val="bi_VU" w:bidi="bi_VU"/>
        </w:rPr>
      </w:r>
      <w:r>
        <w:rPr>
          <w:vertAlign w:val="superscript"/>
          <w:lang w:val="bi_VU" w:bidi="bi_VU"/>
        </w:rPr>
        <w:t>1</w:t>
      </w:r>
      <w:r>
        <w:rPr>
          <w:lang w:val="bi_VU" w:bidi="bi_VU"/>
        </w:rPr>
        <w:t xml:space="preserve"> Yufala we i stap long heven, yufala i presem Hae God. Yufala i presem hem from paoa blong hem, mo from ol gudgudfala samting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ya, nem blong hem i hae we i hae. Yufala i presem hem long fasin we i stret long hem. Hem i tabu we i tabu. Yufala i bodaon long hem, yufala i wosipim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Nem blong Hae God i hae we i hae. Ol man oli save harem voes blong hem long solwota. Voes blong hem i faerap olsem tanda antap long solwota.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man oli harem voes blong hem, mo taem hem i tok, oli haremsave se hem i King, mo hem i gat olgeta paoa.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Voes blong Hae God i brebrekem ol strongfala tri ya sida.* Nating we ol bigbigfala sida blong ol hil blong Lebanon, be Hae God i brebrekem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mekem ol hil ya long Lebanon wetem hil ya Hemon oli stap seksek bigwan. Oli olsem ol pikinini blong buluk wetem ol yang bul we oli stap jamjam olbaot.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Voes blong Hae God i mekem laetning i laet.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Voes blong hem i mekem graon blong draeples i seksek, i mekem draeples ya long Kades i seksek we i seksek gud.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Voes blong Hae God i seksekem ol oktri,* i tekemaot ol lif blong olgeta, nao olgeta man we oli stap long haos* blong hem, oli singaot bigwan se, “Yumi leftemap nem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Nating we ol wota oli ron bigwan, be Hae God i stap rul long olgeta. Hem i King, we bambae i stap rul oltaem nomo,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i stap givim paoa long ol man blong hem, mo i stap blesem olgeta, i stap mekem olgeta oli gat gudfala laef, oli gat pis.</w:t>
      </w:r>
      <w:r>
        <w:rPr>
          <w:lang w:val="bi_VU" w:bidi="bi_VU"/>
        </w:rPr>
      </w:r>
      <w:r>
        <w:rPr>
          <w:lang w:val="bi_VU" w:bidi="bi_VU"/>
        </w:rPr>
      </w:r>
    </w:p>
    <w:p>
      <w:pPr/>
      <w:r>
        <w:rPr>
          <w:lang w:val="bi_VU" w:bidi="bi_VU"/>
        </w:rPr>
      </w:r>
    </w:p>
    <w:p>
      <w:pPr>
        <w:pStyle w:val="Heading2"/>
      </w:pPr>
      <w:r>
        <w:rPr>
          <w:lang w:val="bi_VU" w:bidi="bi_VU"/>
        </w:rPr>
        <w:t>Psalms 30:1</w:t>
      </w:r>
      <w:r>
        <w:rPr>
          <w:lang w:val="bi_VU" w:bidi="bi_VU"/>
        </w:rPr>
      </w:r>
    </w:p>
    <w:p>
      <w:pPr/>
      <w:r>
        <w:rPr>
          <w:lang w:val="bi_VU" w:bidi="bi_VU"/>
        </w:rPr>
      </w:r>
      <w:r>
        <w:rPr>
          <w:vertAlign w:val="superscript"/>
          <w:lang w:val="bi_VU" w:bidi="bi_VU"/>
        </w:rPr>
        <w:t>1</w:t>
      </w:r>
      <w:r>
        <w:rPr>
          <w:lang w:val="bi_VU" w:bidi="bi_VU"/>
        </w:rPr>
        <w:t xml:space="preserve"> Hae God. Mi mi stap presem yu from we yu yu sevem mi nao mi mi no ded, mo yu no letem ol enemi blong mi oli daonem mi, nao oli stap glad from.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yu yu God blong mi. Mi mi krae long yu blong yu givhan long mi, nao yu yu mekem bodi blong mi i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yu blokem mi blong mi no go long Hom* blong ol Dedman, yu sevem laef blong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Yumi ol man blong Hae God we tingting blong yumi i strong long hem, yumi sing, yumi presem hem. Hem i tabu. Yumi mas tingbaot ol samting ya we hem i bin mekem, nao yumi talem tangkiu long hem from.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Kros blong hem i save stap smoltaem nomo, be gudfala fasin blong hem i save stap gogo laef blong man i finis. Long naet, maet man i save harem nogud, i krae, be long moning, i save harem gud, i glad bakegen.</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Hae God. Bifo, mi harem se mi mi sef, nao mi talem se, “Neva wan samting i save winim mi.” Yu yu bin mekem i gud tumas long mi, yu bin blokemgud mi olsem wan strong hil blong haed. Be biaen, yu haedem fes blong yu, nao mi mi fraet bakegen.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long taem ya mi mi singaot long yu, mi askem long yu blong yu givhan 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Mi talem se, “?Sipos mi mi ded, bambae yu yu winim wanem? ?Sipos mi mi godaon long Hom blong ol Dedman, wanem gudfala samting bambae yu yu kasem? !Ol dedman oli no save presem yu! Asis blong man i no save talemaot gudfala fasin ya blong yu we i no save foldaon samtaem.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Hae God, plis yu harem mi, yu sore long mi. Plis yu givhan 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yu tekemaot harem nogud blong mi finis, mo yu mekem mi mi glad we mi stap danis from. Yu yu tekemaot ol rabis klos ya finis we i soemaot we mi mi harem nogud, mo yu mekem tingting blong mi i fulap glad.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from samting ya, bambae mi no save stap kwaet. Bambae mi stap presem yu. Hae God, yu yu God blong mi. Bambae mi stap talem tangkiu long yu oltaem, gogo i no save finis.</w:t>
      </w:r>
      <w:r>
        <w:rPr>
          <w:lang w:val="bi_VU" w:bidi="bi_VU"/>
        </w:rPr>
      </w:r>
      <w:r>
        <w:rPr>
          <w:lang w:val="bi_VU" w:bidi="bi_VU"/>
        </w:rPr>
      </w:r>
    </w:p>
    <w:p>
      <w:pPr/>
      <w:r>
        <w:rPr>
          <w:lang w:val="bi_VU" w:bidi="bi_VU"/>
        </w:rPr>
      </w:r>
    </w:p>
    <w:p>
      <w:pPr>
        <w:pStyle w:val="Heading2"/>
      </w:pPr>
      <w:r>
        <w:rPr>
          <w:lang w:val="bi_VU" w:bidi="bi_VU"/>
        </w:rPr>
        <w:t>Psalms 31:1</w:t>
      </w:r>
      <w:r>
        <w:rPr>
          <w:lang w:val="bi_VU" w:bidi="bi_VU"/>
        </w:rPr>
      </w:r>
    </w:p>
    <w:p>
      <w:pPr/>
      <w:r>
        <w:rPr>
          <w:lang w:val="bi_VU" w:bidi="bi_VU"/>
        </w:rPr>
      </w:r>
      <w:r>
        <w:rPr>
          <w:vertAlign w:val="superscript"/>
          <w:lang w:val="bi_VU" w:bidi="bi_VU"/>
        </w:rPr>
        <w:t>1</w:t>
      </w:r>
      <w:r>
        <w:rPr>
          <w:lang w:val="bi_VU" w:bidi="bi_VU"/>
        </w:rPr>
        <w:t xml:space="preserve"> Hae God. Mi mi kam long yu blong yu lukaot long mi. Plis yu no letem ol enemi blong mi oli winim mi. Yu yu God we fasin blong yu i stret. Mi mi prea long yu, plis yu sevem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Naoia plis yu harem mi, yu sevem mi. Plis yu blokemgud mi, yu kam olsem wan strong ples blong haed blong mi, we mi mi save sef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nao yu sefples blong mi, yu nomo yu strong ples blong mi blong haed. Plis yu go fastaem, yu lidim mi, from we yu nao yu sefples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Plis yu no letem mi mi foldaon long trap ya we oli putumrere finis blong kasem mi. Yu yu ples blong haed blong mi we trabol i no save spolem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mi mi putum laef blong mi long han blong yu. Mi save we yu bambae yu sevem mi, from we yu yu God, we oltaem, tingting blong yu i stap strong long ol man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Olgeta ya we oli stap mekem wosip long ol giaman god, yu yu no laekem olgeta nating, yu stap agens long olgeta, be mi mi stap trastem yu oltaem.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Bambae mi mi hapi, mi glad tumas, from fasin ya blong yu we oltaem yu lavem man tumas. Taem mi mi harem nogud, be yu yu luk, mo taem mi mi stap long trabol, be yu yu save.</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 yu no letem ol enemi blong mi oli holem mi, yu mekem mi mi fri blong go long weples we mi wantem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Hae God, plis yu sore long mi, from we naoia, mi mi stap long trabol. Ae blong mi i solap from we mi stap krae tumas, bodi blong mi i slak we i slak, mo tingting blong mi i kam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Paoa blong mi i finis, from we mi stap krae tumas. Laef blong mi i kam sotfala, from we oltaem mi stap harem nogud. Mi mi kam slak olgeta from ol trabol blong mi, mo paoa blong mi i finis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enemi blong mi, mo olgeta we oli stap klosap long mi, oli no laekem mi, oli stap lukluk nogud long mi. Olgeta we oli savegud mi be oli fraet long mi. Taem oli luk mi long rod, oli ronwe 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Olgeta evriwan oli fogetem mi olsem we mi mi ded finis. Mi mi kam olsem wan samting we ol man oli sakem finis.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Mi harem we ol enemi blong mi oli stap tok smosmol agens long mi. Nao long evri ples we mi pas long hem, oli stap mekem mi mi fraet we mi fraet. Oli stap mekem plan agens long mi, blong kilim mi mi ded.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Hae God, mi mi trastem yu. Mi talem se, “Yu yu God blong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Oltaem mi mi stap long han blong yu. Plis yu tekemaot mi long han blong ol enemi ya blong mi, we oli stap spolem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Mi mi man blong wok blong yu. Plis yu lukluk i kam long mi, yu kaen long mi. Fasin blong yu, oltaem yu yu lavem man tumas, plis yu sevem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Hae God, mi mi singaot long yu. Plis yu no letem ol enemi blong mi oli mekem mi mi sem. Olgeta ya oli man nogud, i gud yu mekem olgeta oli sem. I gud yu satem maot blong olgeta, yu letem olgeta oli godaon long Hom* blong ol Dedman.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Olgeta ya oli praod tumas, mo oli stap tok flas, be oli man blong giaman nomo, oli stap tok nogud long ol stret man. Plis yu blokem maot blong olgeta blong oli stap kwaet.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!Hae God, yu yu gud tumas! Long fes blong olgeta man long wol, yu yu stap givim ol gudgudfala samting long ol man we oli ona long yu mo we oli luk long yu blong yu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 stap haedem ol man ya oli stap gud long saed blong yu, nao ol plan blong ol man nogud oli no save spolem olgeta. Yu stap haedem olgeta long sefples blong haed, nao ol rabis tok blong ol enemi blong olgeta i no save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!Hae God, mi mi presem yu! Taem ol enemi blong mi oli raonem mi, oli faet long mi, yu yu soemaot we oltaem yu lavem mi tumas, nao yu givhan long 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Mi mi fraet, mi ting se yu yu ronemaot mi finis long fes blong yu. Be taem mi krae i kam long yu blong yu givhan long mi, yu yu harem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Yufala we tingting blong yufala i stap strong long Hae God, yufala i mas lavem hem. Hae God i stap lukaot gud long ol man we tingting blong olgeta i stap strong long hem, hem i stap sevem olgeta. Be ol praod man, hem i stap panisimgud olgeta long mak we i stret blong oli kasem.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Yufala evriwan we yufala i putum tingting blong yufala i stap long Hae God, yufala i mas strong. Tingting blong yufala i mas stap strong oltaem.</w:t>
      </w:r>
      <w:r>
        <w:rPr>
          <w:lang w:val="bi_VU" w:bidi="bi_VU"/>
        </w:rPr>
      </w:r>
      <w:r>
        <w:rPr>
          <w:lang w:val="bi_VU" w:bidi="bi_VU"/>
        </w:rPr>
      </w:r>
    </w:p>
    <w:p>
      <w:pPr/>
      <w:r>
        <w:rPr>
          <w:lang w:val="bi_VU" w:bidi="bi_VU"/>
        </w:rPr>
      </w:r>
    </w:p>
    <w:p>
      <w:pPr>
        <w:pStyle w:val="Heading2"/>
      </w:pPr>
      <w:r>
        <w:rPr>
          <w:lang w:val="bi_VU" w:bidi="bi_VU"/>
        </w:rPr>
        <w:t>Psalms 32:1</w:t>
      </w:r>
      <w:r>
        <w:rPr>
          <w:lang w:val="bi_VU" w:bidi="bi_VU"/>
        </w:rPr>
      </w:r>
    </w:p>
    <w:p>
      <w:pPr/>
      <w:r>
        <w:rPr>
          <w:lang w:val="bi_VU" w:bidi="bi_VU"/>
        </w:rPr>
      </w:r>
      <w:r>
        <w:rPr>
          <w:vertAlign w:val="superscript"/>
          <w:lang w:val="bi_VU" w:bidi="bi_VU"/>
        </w:rPr>
        <w:t>1</w:t>
      </w:r>
      <w:r>
        <w:rPr>
          <w:lang w:val="bi_VU" w:bidi="bi_VU"/>
        </w:rPr>
        <w:t xml:space="preserve"> Man we Hae God i fogivim hem, mo i tekemaot ol sin blong hem, hem 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Man we Hae God i no moa jajem hem from ol samting nogud we hem i mekem, mo we i no moa giaman long laef blong hem, hem 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Taem mi no talemaot ol sin blong mi long yu, mi mi slak we mi slak, from we evri dei nomo, mi stap krae kasem tudak. Long dei mo long naet, yu stap panisim mi. Paoa blong mi i lus olgeta, olsem wota we bigsan i bonem, nao i drae olgeta. Ale, mi talem se, “Bambae mi talemaot sin blong mi long Hae God.” Nao mi talemaot ol sin blong mi long yu, mi no moa haedem ol samting nogud we mi mi mekem. Nao yu yu fogivim mi, yu tekemaot ol sin blong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From gudfala fasin ya blong yu, i gud olgeta man we tingting blong olgeta i stap strong long yu, oli prea long yu. Nao taem bigfala trabol i kam, olsem we bigfala wota i ron i kam, bambae i no save kasem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yu ples blong haed blong mi, yu stap blokem ol trabol oli no kasem mi. Mi mi stap sing bigwan from paoa blong yu we i sevem mi, from we yu yu stap blokem mi, yu stap lukaot gud 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i talem se, “Mi bambae mi tijim yu long rod we i stret blong yu yu folem. Bambae mi stap givim gudfala tingting long yu, mo mi stap lukaot gud 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I nogud yu mekem stronghed, olsem hos no hafkas* dongki, we man i mas putum rop long maot blong hem, blong mekem hem i folem tingting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man nogud bambae oli harem nogud tumas long bodi blong olgeta, be olgeta we oli trastem Hae God, hem bambae i stap lukaot gud long olgeta from we oltaem hem i lavem man tumas.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Yufala we fasin blong yufala i stret, i gud yufala i glad, yufala i harem gud from ol samting ya we Hae God i mekem. Yufala we i stap obei long hem, i gud yufala i singsingaot from we yufala i glad.</w:t>
      </w:r>
      <w:r>
        <w:rPr>
          <w:lang w:val="bi_VU" w:bidi="bi_VU"/>
        </w:rPr>
      </w:r>
      <w:r>
        <w:rPr>
          <w:lang w:val="bi_VU" w:bidi="bi_VU"/>
        </w:rPr>
      </w:r>
    </w:p>
    <w:p>
      <w:pPr/>
      <w:r>
        <w:rPr>
          <w:lang w:val="bi_VU" w:bidi="bi_VU"/>
        </w:rPr>
      </w:r>
    </w:p>
    <w:p>
      <w:pPr>
        <w:pStyle w:val="Heading2"/>
      </w:pPr>
      <w:r>
        <w:rPr>
          <w:lang w:val="bi_VU" w:bidi="bi_VU"/>
        </w:rPr>
        <w:t>Psalms 33:1</w:t>
      </w:r>
      <w:r>
        <w:rPr>
          <w:lang w:val="bi_VU" w:bidi="bi_VU"/>
        </w:rPr>
      </w:r>
    </w:p>
    <w:p>
      <w:pPr/>
      <w:r>
        <w:rPr>
          <w:lang w:val="bi_VU" w:bidi="bi_VU"/>
        </w:rPr>
      </w:r>
      <w:r>
        <w:rPr>
          <w:vertAlign w:val="superscript"/>
          <w:lang w:val="bi_VU" w:bidi="bi_VU"/>
        </w:rPr>
        <w:t>1</w:t>
      </w:r>
      <w:r>
        <w:rPr>
          <w:lang w:val="bi_VU" w:bidi="bi_VU"/>
        </w:rPr>
        <w:t xml:space="preserve"> Yufala we fasin blong yufala i stret, i gud yufala i singsingaot blong soemaot we yufala i glad long ol samting ya we Hae God i mekem. Yufala evriwan we i stap obei long hem, yufala i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Yufala i kilim gita, yufala i singsing blong talem tangkiu long Hae God, yufala i mekem stringban blong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I gud yufala i wokem wan niufala sing, yufala i sing long hem. Yufala i plei gita we yufala i plei gud, mo yufala i glad, yufala i singsingaot bigwan.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tok blong Hae God oli tru, mo man i save trastem olgeta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i laekem ol fasin we i stret. Fasin ya blong hem we oltaem hem i lavem man tumas, hem i kavremap evri ples long wol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Olgeta samting long skae, Hae God i mekem olgeta long tok blong hem nomo. San mo mun mo ol sta oli kamaot long tok we hem i talem.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putum solwota i stap long ples blong hem, hem i putumgud dip solwota i stap long prapa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Yufala evriwan long graon ya, yufala i bodaon long Hae God, yufala i wosipim hem. Yufala evriwan long wol ya, yufala i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Taem hem i tok, wol ya i stanap. Tok blong hem i mekem evri samting i kamaot.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stap spolem ol tingting blong ol man blong ol narafala kantri. Hem i stap blokem olgeta blong oli no wokem ol plan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ol plan blong hem oli stap stanap strong oltaem. Tingting blong hem i stap we i stap, i no save finis samtaem.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man blong kantri we Hae God i God blong olgeta, we hem i jusumaot olgeta blong oli man blong hem, olgeta ya oli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Hae God i stap long heven, i stap lukluk i kamdaon, i stap luk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Hem i King, i stap long ples blong hem, i lukluk i kamdaon long olgeta man we oli stap long wol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Hem i givim tingting long olgeta man, mo hem i save olgeta samting we oli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Maet ol soldia blong king oli strong tumas, be king i no save win long samting ya. Mo maet i gat wan soldia we i strong we i strong, be hem tu i no save win long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Maet king i gat plante bigbigfala hos blong faet, be oli no save mekem hem i win. Nating we oli strong we i strong be oli no save sevem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Hae God i stap lukaot gud long olgeta we oli ona long hem, mo we oli trastem fasin ya blong hem we oltaem hem i lavem man tumas.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Long hadtaem we i no gat kakae, hem i stap lukaot gud long olgeta blong oli stap laef. Hem i stap sevem olgeta blong oli no ded.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Yumi ya, yumi putum tingting blong yumi i stap long Hae God. Hem i stap lukaot gud long yumi, mo i stap givhan long yumi.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Oltaem hem i stap mekem yumi glad, from we yumi trastem tabu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Hae God. Mifala i putum tingting blong mifala i stap finis long yu. Prea blong mifala, we fasin ya blong yu we oltaem yu lavem man tumas, bambae i stap wetem mifala oltaem.</w:t>
      </w:r>
      <w:r>
        <w:rPr>
          <w:lang w:val="bi_VU" w:bidi="bi_VU"/>
        </w:rPr>
      </w:r>
      <w:r>
        <w:rPr>
          <w:lang w:val="bi_VU" w:bidi="bi_VU"/>
        </w:rPr>
      </w:r>
    </w:p>
    <w:p>
      <w:pPr/>
      <w:r>
        <w:rPr>
          <w:lang w:val="bi_VU" w:bidi="bi_VU"/>
        </w:rPr>
      </w:r>
    </w:p>
    <w:p>
      <w:pPr>
        <w:pStyle w:val="Heading2"/>
      </w:pPr>
      <w:r>
        <w:rPr>
          <w:lang w:val="bi_VU" w:bidi="bi_VU"/>
        </w:rPr>
        <w:t>Psalms 34:1</w:t>
      </w:r>
      <w:r>
        <w:rPr>
          <w:lang w:val="bi_VU" w:bidi="bi_VU"/>
        </w:rPr>
      </w:r>
    </w:p>
    <w:p>
      <w:pPr/>
      <w:r>
        <w:rPr>
          <w:lang w:val="bi_VU" w:bidi="bi_VU"/>
        </w:rPr>
      </w:r>
      <w:r>
        <w:rPr>
          <w:vertAlign w:val="superscript"/>
          <w:lang w:val="bi_VU" w:bidi="bi_VU"/>
        </w:rPr>
        <w:t>1</w:t>
      </w:r>
      <w:r>
        <w:rPr>
          <w:lang w:val="bi_VU" w:bidi="bi_VU"/>
        </w:rPr>
        <w:t xml:space="preserve"> Oltaem mi bambae mi talem tangkiu long Hae God, bambae mi presem hem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Bambae mi presem hem from ol samting we hem i mekem. I gud olgeta we ol man oli stap spolem olgeta oli lesin long tok ya, nao bambae oli glad.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Yufala i kam joen wetem mi, yumi talemaot we Hae God i hae we i hae, yumi leftemap hae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mi prea long hem, nao hem i ansa long mi, i tekemaot mi long ol man we oli stap mekem mi mi fraet.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Olgeta we ol man oli stap spolem olgeta oli luk long hem, nao oli glad. Neva bambae tingting blong olgeta i foldaon.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Taem ol man oli stap spolem mi, mi singaot i go long Hae God, nao hem i harem mi, i tekemaot mi long olgeta trabol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Oltaem enjel blong hem i stap lukaot gud long olgeta we oli ona long hem, mo i stap tekemaot olgeta long trabol.</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hem i gud tumas. Yufala i traem trastem hem. Bambae yufala i faenemaot we hem i tru. Olgeta we oli go long hem blong faenem sefples, oli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Yufala ol man blong Hae God, yufala i ona long hem. Olgeta we oli stap ona long hem oli no save sot long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Maet ol pikinini blong laeon oli save hanggri, be olgeta we oli stap luk long Hae God oli no save sot long wan gudfala samting.</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Yufala ol yang fren blong mi, yufala i kam, yufala i lesin long mi. Bambae mi tijim yufala blong yufala i ona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?Olsem wanem? ?Yufala i wantem harem gud long laef blong yufala? ?Yufala i wantem laef blong yufala i longfala we yufala i hapi oltaem?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Oraet, yufala i no moa tok nogud, yufala i no moa giaman.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Yufala i no moa mekem ol rabis fasin, yufala i mekem ol samting nomo we i gud. Long olgeta tingting blong yufala, yufala i mas wok had blong mekem pis.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Hae God i stap lukluk long ol stret man, i stap lesin blong harem krae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hem i stap agensem olgeta we oli stap mekem ol rabis fasin, nao taem olgeta ya oli lus long wol ya, be bambae i no longtaem, ol man oli no moa save tingbaot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Taem ol stret man oli krae i go long Hae God, hem i harem olgeta, i tekemaot olgeta long olgeta trabol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Hem i stap klosap long ol man we tingting blong olgeta i kam nogud, i stap sevem ol man we tingting blong olgeta i foldaon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Man we i stret i save harem nogud long plante trabol, be Hae God i save tekemaot hem long olgeta trabol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Hae God i save lukaot gud long hem, we bambae i no gat wan bun blong hem nating i brok.</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Olgeta ya we oli no laekem ol stret man, oli man nogud nomo. Hae God bambae i panisim olgeta. Rabis fasin blong olgeta bambae i mekem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ol man blong Hae God, hem bambae i sevem olgeta. Olgeta we oli go blong haed long hem, bambae hem i no save panisim olgeta.</w:t>
      </w:r>
      <w:r>
        <w:rPr>
          <w:lang w:val="bi_VU" w:bidi="bi_VU"/>
        </w:rPr>
      </w:r>
      <w:r>
        <w:rPr>
          <w:lang w:val="bi_VU" w:bidi="bi_VU"/>
        </w:rPr>
      </w:r>
    </w:p>
    <w:p>
      <w:pPr/>
      <w:r>
        <w:rPr>
          <w:lang w:val="bi_VU" w:bidi="bi_VU"/>
        </w:rPr>
      </w:r>
    </w:p>
    <w:p>
      <w:pPr>
        <w:pStyle w:val="Heading2"/>
      </w:pPr>
      <w:r>
        <w:rPr>
          <w:lang w:val="bi_VU" w:bidi="bi_VU"/>
        </w:rPr>
        <w:t>Psalms 35:1</w:t>
      </w:r>
      <w:r>
        <w:rPr>
          <w:lang w:val="bi_VU" w:bidi="bi_VU"/>
        </w:rPr>
      </w:r>
    </w:p>
    <w:p>
      <w:pPr/>
      <w:r>
        <w:rPr>
          <w:lang w:val="bi_VU" w:bidi="bi_VU"/>
        </w:rPr>
      </w:r>
      <w:r>
        <w:rPr>
          <w:vertAlign w:val="superscript"/>
          <w:lang w:val="bi_VU" w:bidi="bi_VU"/>
        </w:rPr>
        <w:t>1</w:t>
      </w:r>
      <w:r>
        <w:rPr>
          <w:lang w:val="bi_VU" w:bidi="bi_VU"/>
        </w:rPr>
        <w:t xml:space="preserve"> Hae God. Plis yu agensem olgeta we oli agensem mi, yu faet long olgeta we oli stap faet 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tekem ol samting blong faet blong yu, yu kam, yu halpem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leftemap spia mo akis blong yu, yu fesem olgeta we oli stap ronem mi. Mo yu talemgud long mi we yu bambae yu sevem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Plis yu mekem olgeta ya we oli traem blong kilim mi oli lus mo oli sem. Olgeta ya we oli stap mekem plan blong spolem mi, plis yu mekem olgeta oli lusum hed, oli tanemraon, oli gobak.</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sanem enjel blong yu i ronem olgeta, yu mekem olgeta i kam olsem doti blong wit,* we taem win i blu, i karem i go olbaot.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Taem enjel blong yu i stap ronemaot olgeta, plis yu mekem rod blong olgeta i kam tudak, mo i glis.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mi no mekem wan samting long olgeta, be oli girap, oli putum trap blong kasem mi, oli digim hol, blong mi mi foldaon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olgeta bambae oli kasem trabol long taem we oli no tingbaot. Trap ya we oli putum bambae i kasem olgeta bakegen. Hol ya we oli digim, bambae oli foldaon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Long taem ya, bambae mi mi glad we mi glad long Hae God, from we hem i sevem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Long olgeta tingting blong mi, bambae mi talemaot long hem se, “Hae God. I no gat wan man we i olsem yu. Yu yu stap blokemgud man we i no strong, blong man we i strong i no save kam mekem i nogud long hem. Mo yu stap blokemgud puaman blong man we i gat paoa i no save kam spolem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man nogud oli tok agens long mi, mo oli talemaot se mi mi mekem ol trabol, be mi mi no save ol samting ya nating.</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 mi stap mekem i gud nomo long olgeta, be olgeta oli mekem i nogud long mi, nao tingting blong mi klosap i foldaon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taem olgeta ya oli sik, mi mi putum ol rabis klos mo mi livim kakae blong mi, mi no kakae, blong soemaot we mi mi sore long olgeta. Mi bodaon, we hed blong mi i godaon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mi stap prea from olgeta olsem we mi stap prea from wan fren blong mi, no wan brata blong mi. Mi stap wokbaot we hed blong mi i hang daon, from we mi sore tumas, olsem we man i sore taem we mama blong hem i lus.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taem mi mi stap long trabol, olgeta oli glad, oli kam hivap raon long mi, oli stap laf long mi. Ol man we mi mi no save olgeta oli stap faetem mi, oli gohed blong kilim mi we oli no spel.</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rabis man ya oli spolem mi, oli laf nogud long mi, oli stap kakae tut blong olgeta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?Hae God. Bambae yu stap lukluk mi olsem gogo kasem wetaem? Olgeta ya we oli stap faet long mi, oli olsem laeon we i wantem kakae mi. Plis yu tekemaot mi long han blong olgeta yu sevem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bambae mi talem tangkiu long yu long fes blong olgeta man blong yu, bambae mi presem yu long fes blong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enemi blong mi oli man blong giaman. Plis yu no letem mi mi lus nao bambae olgeta oli stap glad from. Mi mi no mekem wan samting long olgeta, be olgeta oli no laekem mi nating, oli agens long mi. Mi mi harem nogud tumas, plis yu no letem olgeta oli laf long mi from.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Olgeta oli no save toktok gud long ol man we oli laekem pis, oli stap mekem plante giaman toktok agens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Oli jikim mi, oli talem se, “!A! !Mifala i luk samting ya we yu yu mekem!”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Hae God, yu yu Masta blong mi, mo yu luk samting ya finis. Plis yu no stap sidaon kwaet, yu no go longwe 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Masta* blong mi, plis yu girap, yu kam blokemgud mi. Yu yu God blong mi, yu girap, yu tok long saed blong mi.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Hae God, yu yu God blong mi, mo fasin blong yu i stret. I gud yu talemaot we mi mi no mekem samting nogud, yu no letem ol enemi blong mi oli stap glad from we mi mi stap long trabol.</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Plis yu no letem olgeta oli talem se, “!Saye, yumi winim hem finis! !Samting ya nao yumi wantem!”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Olgeta we oli stap hapi from we mi mi harem nogud, i gud yu mekem olgeta oli sem, oli lusum hed olgeta. Mi mi wantem se olgeta we oli stap talem se oli gud moa i winim mi, bambae oli sem we oli sem gud, we ol man oli stap tokbaot olgeta from.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Olgeta ya we oli wantem tumas blong yu yu talemaot se mi mi stret man, i gud olgeta ya oli glad, oli stap singsingaot bigwan, i gud oli stap taltalem oltaem se, “!Hae God, hem i hae we i hae! Hem i glad tumas taem man blong wok blong hem i win.”</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bambae mi mi talemaot stret fasin blong yu, mo bambae mi stap presem yu evri dei nomo, i stat long moning, gogo kasem tudak.</w:t>
      </w:r>
      <w:r>
        <w:rPr>
          <w:lang w:val="bi_VU" w:bidi="bi_VU"/>
        </w:rPr>
      </w:r>
      <w:r>
        <w:rPr>
          <w:lang w:val="bi_VU" w:bidi="bi_VU"/>
        </w:rPr>
      </w:r>
    </w:p>
    <w:p>
      <w:pPr/>
      <w:r>
        <w:rPr>
          <w:lang w:val="bi_VU" w:bidi="bi_VU"/>
        </w:rPr>
      </w:r>
    </w:p>
    <w:p>
      <w:pPr>
        <w:pStyle w:val="Heading2"/>
      </w:pPr>
      <w:r>
        <w:rPr>
          <w:lang w:val="bi_VU" w:bidi="bi_VU"/>
        </w:rPr>
        <w:t>Psalms 36:1</w:t>
      </w:r>
      <w:r>
        <w:rPr>
          <w:lang w:val="bi_VU" w:bidi="bi_VU"/>
        </w:rPr>
      </w:r>
    </w:p>
    <w:p>
      <w:pPr/>
      <w:r>
        <w:rPr>
          <w:lang w:val="bi_VU" w:bidi="bi_VU"/>
        </w:rPr>
      </w:r>
      <w:r>
        <w:rPr>
          <w:vertAlign w:val="superscript"/>
          <w:lang w:val="bi_VU" w:bidi="bi_VU"/>
        </w:rPr>
        <w:t>1</w:t>
      </w:r>
      <w:r>
        <w:rPr>
          <w:lang w:val="bi_VU" w:bidi="bi_VU"/>
        </w:rPr>
        <w:t xml:space="preserve"> Man nogud, oltaem fasin blong mekem nogud i stap toktok long hem, insaed olgeta long tingting blong hem. Hem i no laekem God, i no save ona long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from we hem i flas tumas nao i ting se God bambae i no save faenemaot ol sin blong hem, i no save jajem hem from.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Tok blong hem i nogud, i fulap long ol giaman, nao hem i no moa save mekem ol samting we i waes mo i 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Taem hem i ledaon long bed, hem i stap mekem ol plan we i nogud. Hem i no save mekem wan gud samting nating, mo neva hem i talem no long ol fasin nogud.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Fasin ya blong yu we oltaem yu stap lavem man, hem i hae we i hae. Fasin ya we oltaem yu stap holem promes* blong yu, hem i go antap kasem skae.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Stret fasin blong yu i no save jenis, i olsem ol bigbigfala hil we oli no save muv, mo stret fasin blong yu blong jajem man, man i no save makem, i dip we i dip olsem dip solwota. Yu yu stap lukaot gud long ol man mo long ol anamol tu.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God, fasin ya blong yu we oltaem yu stap lavem man, hem i gudfala tumas. Mifala i faenem sefples long yu olsem we ol pikinini blong faol oli faenem sefples aninit long wing blong mama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Oltaem mifala i stap kakae gud long ol kakae ya we yu yu stap givim. Oltaem yu letem mifala i stap dring long reva ya blong ol gudgudfala fasin blong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yu stamba blong laef blong olgeta samting, mo from laet blong yu nao, mifala i stap luk delaet.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Fasin blong yu, oltaem yu stap lavem tumas olgeta we oli save yu, mo yu stap mekem i gud long olgeta we fasin blong olgeta i stret. Plis yu no lego fasin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Plis yu no letem ol praod man oli kam faet long mi, yu no letem ol man nogud oli mekem mi mi ronwe.</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!Yufala i luk! Hemia nao poen ya we ol man nogud oli foldaon finis long hem. Mo oli stap ledaon long ples ya, we neva bambae oli save girap bakegen samtaem.</w:t>
      </w:r>
      <w:r>
        <w:rPr>
          <w:lang w:val="bi_VU" w:bidi="bi_VU"/>
        </w:rPr>
      </w:r>
      <w:r>
        <w:rPr>
          <w:lang w:val="bi_VU" w:bidi="bi_VU"/>
        </w:rPr>
      </w:r>
    </w:p>
    <w:p>
      <w:pPr/>
      <w:r>
        <w:rPr>
          <w:lang w:val="bi_VU" w:bidi="bi_VU"/>
        </w:rPr>
      </w:r>
    </w:p>
    <w:p>
      <w:pPr>
        <w:pStyle w:val="Heading2"/>
      </w:pPr>
      <w:r>
        <w:rPr>
          <w:lang w:val="bi_VU" w:bidi="bi_VU"/>
        </w:rPr>
        <w:t>Psalms 37:1</w:t>
      </w:r>
      <w:r>
        <w:rPr>
          <w:lang w:val="bi_VU" w:bidi="bi_VU"/>
        </w:rPr>
      </w:r>
    </w:p>
    <w:p>
      <w:pPr/>
      <w:r>
        <w:rPr>
          <w:lang w:val="bi_VU" w:bidi="bi_VU"/>
        </w:rPr>
      </w:r>
      <w:r>
        <w:rPr>
          <w:vertAlign w:val="superscript"/>
          <w:lang w:val="bi_VU" w:bidi="bi_VU"/>
        </w:rPr>
        <w:t>1</w:t>
      </w:r>
      <w:r>
        <w:rPr>
          <w:lang w:val="bi_VU" w:bidi="bi_VU"/>
        </w:rPr>
        <w:t xml:space="preserve"> Bambae yu no jalus long ol man we oli stap mekem samting nogud. Nating we ol man nogud oli stap win, be bambae yu no harem nogud from.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Olgeta ya bambae oli lus olsem gras we i drae long draetaem.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mas trastem Hae God, mo yu mas mekem ol fasin we i gud, blong yu save stap long graon ya, nao yu harem gud from we yu yu sef.</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mas luk long Hae God blong i mekem yu yu glad, nao bambae hem i givim long yu ol samting we yu yu wantem tumas.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mas givim laef blong yu long Hae God, yu mas trastem hem, nao bambae hem i halpem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hem i mekem ol stret fasin blong yu i klia olsem delaet, mo i mekem ol trutok we yu yu stap talem i saen olsem san long medel dei.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mas mekem tingting blong yu i longfala, mo yu mas wet long Hae God blong hem i givhan long yu. I nogud blong yu harem nogud taem ol narafala man oli stap win long ol rabis plan blong olgeta, nao oli stap kam rijman.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I nogud yu kros, i nogud yu faerap, i nogud yu wari. Ol samting ya i rod blong kasem trabol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Olgeta we oli trastem Hae God bambae oli tekem graon ya i blong olgeta, be ol man nogud, Hae God bambae i ronemaot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Bambae i no longtaem, ol man nogud oli lus. Bambae yu save lukaot olgeta, be bambae yu no save faenem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man we tingting blong olgeta i stap daon, bambae oli tekem graon ya i blong olgeta. Nao bambae oli harem gud, from we oli stap gud, mo oli gat plante samting.</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man nogud oli stap mekem ol plan agens long ol gudfala man. Oltaem oli stap kros long olgeta, we oli stap kakae tut blong olgeta from.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Masta blong yumi i stap laf long ol man nogud, from we hem i save we i no longtaem, bambae hem i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man nogud oli stap pulumaot ol naef blong faet blong olgeta, mo oli stap taetem ol bonara blong olgeta, blong kilim ol puaman mo ol trabolman, mo blong spolem ol man we oli stap mekem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naef blong faet ya blong olgeta bambae i kilim olgeta bakegen, mo ol bonara ya blong olgeta bambae oli brobrok.</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Smol samting nomo we wan gudfala man i gat, i moa gud, i winim olgeta samting we ol man nogud oli gat,</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from we Hae God bambae i tekemaot paoa blong ol man nogud, be bambae i blokem olgeta we oli gud, i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Hae God i stap lukaot gud long olgeta we oli stap obei long hem, mo graon ya bambae i blong olgeta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Bambae oli no save harem nogud long ol hadtaem. Sipos kakae is sot, be bambae oli gat plante kakae.</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ol man nogud bambae oli ded, ol enemi ya blong Hae God bambae oli lus olsem ol flaoa, bambae oli lus olsem smok nomo.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man nogud oli stap karem ol samting blong ol narafala man blong oli yusum fastaem, mo neva oli kam givimbak. Be ol gudfala man, fasin blong olgeta i gud tumas, oli stap givim ol samting i go long man long gladhat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Olgeta we Hae God i blesem olgeta bambae oli tekem graon ya i blong olgeta, be olgeta we hem i promes se panis bambae i kasem olgeta, hem bambae i ronemaot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Hae God i stap lidim ol man long rod we i stret blong olgeta i folem, mo i stap lukaot gud long ol man we hem i glad long fasin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Sipos oli foldaon be bambae oli no save stap daon longtaem, from we Hae God bambae i holem olgeta, i leftemap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Naoia mi mi olfala, mi stap longtaem, be neva mi luk wan gudfala man we Hae God i lego hem, no ol pikinini blong man olsem we oli stap asaskem kakae olbaot.</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Oltaem ol man olsem oli glad nomo blong oli stap givim olting blong olgeta i go long ol man, mo oli save letem ol man oli kam karem olting blong olgeta blong yusum fastaem. Mo ol pikinini blong olgeta oli olsem rod we God i stap yusum blong mekem i gud long olgeta mo long ol man raonabaot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Yu mas tanem baksaed blong yu long ol rabis fasin, mo yu mas mekem ol samting we i gud, nao olgeta we bambae oli stap kamaot biaen long yu bambae oli stap oltaem long graon ya,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from we Hae God i laekem ol fasin we i stret, mo i no save lego ol stret man ya we tingting blong olgeta i stap strong long hem. Hem bambae i stap lukaot gud long olgeta gogo i no save finis, be olgeta we bambae oli stap kamaot biaen long ol man nogud, bambae hem i ronemaot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 stret man ya bambae oli tekem graon ya i blong olgeta, mo bambae oli stap long hem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 tok blong gudfala man oli waes, mo ol samting we hem i talem oli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Hem i stap holem ol loa blong God blong hem long tingting blong hem, mo neva hem i lego ol loa ya.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Oltaem man nogud i stap wajem gudfala man blong traem faenem rod blong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Be Hae God i no save letem gudfala man i go long han blong enemi blong hem. Sipos man nogud i tekem gudfala man i go long kot, bambae Hae God i no save letem man nogud ya i winim gudfala man ya.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Yu mas putum tingting blong yu i stap strong long Hae God, mo yu mas obei long ol tok blong hem, nao bambae hem i ona long yu, i givim graon ya long yu. Bambae yu luk we hem i ronemaot ol man nogud.</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Bifo mi mi luk wan man nogud i stap we hem i haeman long ples blong hem, mo i stap spolem ol man. Hem i hae we i hae long olgeta man olsem wan bigfala sida* long Lebanon we i hae tumas.</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biaen mi kam pas long ples blong hem bakegen be hem i no moa stap. Mi traem lukaot hem be mi no save faenem hem.</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Yu lukluk gud long gudfala man, we laef blong hem i stret, mo we hem i wantem pis, yu traem makem fasin blong hem. Olgeta we oli kamaot biaen long hem oli plante we plante.</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Be ol man nogud, Hae God i stap kilim olgeta oli ded. Mo olgeta we oli kamaot biaen long olgeta, hem i stap flatemgud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Oltaem Hae God i stap sevem ol stret man, i stap lukaot gud long olgeta long taem blong trabol.</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Hem i stap halpem olgeta, i stap sevem olgeta. Hem i stap tekemaot olgeta long han blong ol man nogud, from we oli stap luk long hem blong hem i blokemgud olgeta oli stap gud.</w:t>
      </w:r>
      <w:r>
        <w:rPr>
          <w:lang w:val="bi_VU" w:bidi="bi_VU"/>
        </w:rPr>
      </w:r>
      <w:r>
        <w:rPr>
          <w:lang w:val="bi_VU" w:bidi="bi_VU"/>
        </w:rPr>
      </w:r>
    </w:p>
    <w:p>
      <w:pPr/>
      <w:r>
        <w:rPr>
          <w:lang w:val="bi_VU" w:bidi="bi_VU"/>
        </w:rPr>
      </w:r>
    </w:p>
    <w:p>
      <w:pPr>
        <w:pStyle w:val="Heading2"/>
      </w:pPr>
      <w:r>
        <w:rPr>
          <w:lang w:val="bi_VU" w:bidi="bi_VU"/>
        </w:rPr>
        <w:t>Psalms 38:1</w:t>
      </w:r>
      <w:r>
        <w:rPr>
          <w:lang w:val="bi_VU" w:bidi="bi_VU"/>
        </w:rPr>
      </w:r>
    </w:p>
    <w:p>
      <w:pPr/>
      <w:r>
        <w:rPr>
          <w:lang w:val="bi_VU" w:bidi="bi_VU"/>
        </w:rPr>
      </w:r>
      <w:r>
        <w:rPr>
          <w:vertAlign w:val="superscript"/>
          <w:lang w:val="bi_VU" w:bidi="bi_VU"/>
        </w:rPr>
        <w:t>1</w:t>
      </w:r>
      <w:r>
        <w:rPr>
          <w:lang w:val="bi_VU" w:bidi="bi_VU"/>
        </w:rPr>
        <w:t xml:space="preserve"> Hae God. Taem yu yu kros, plis yu no jajem mi. Taem yu kros tumas, be plis yu no panisim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yu mekem mi mi karekil finis long ol ara blong yu, yu kilim mi mi foldaon finis.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mi harem nogud tumas long bodi blong mi from we yu yu kros long mi, ol bodi blong mi evriwan i kam nogud from ol sin blong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Naoia ol sin blong mi i kavremap mi olsem we mi draon long dip solwota. Ol sin blong mi oli olsem wan samting we i hevi tumas, mi no moa save karem.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mi mekem i krangke we mi stap mekem i nogud long yu, ol soa blong mi oli kam nogud, oli sting.</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sin ya blong mi i mekem mi mi bendaon, we mi no moa save girap. Mi stap krae evri dei nomo, i stat long moning, gogo kasem tudak.</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mi fiva, we bodi blong mi i hot we i hot, we klosap mi ded from.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Mi mi slak we mi slak we mi flat olgeta, tingting blong mi i trabol mo mi stap harem ol bodi blong mi i soa we i soa, we mi stap krae from.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Masta, yu yu save olgeta samting we mi mi wantem. Yu yu harem we mi stap krae from we mi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Naoia hat blong mi i stap pam strong, paoa blong mi i lus, mo ae blong mi i no moa saen.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fren blong mi, mo olgeta we oli stap raonabaot long mi oli no save kam klosap long mi from ol soa blong mi. Ol famle blong mi tu oli no save kam sidaon wetem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Olgeta we oli wantem kilim mi oli stap putum ol trap blong kasem mi, mo olgeta we oli wantem mekem mi mi foldaon, oli stap tok strong long mi blong spolem mi. Oltaem oli stap mekem ol plan agens long mi we oli no save spel.</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Mi mi olsem man we sora blong hem i fas, nao i no save harem samting, mi olsem man we tang blong hem i fas, nao i no save toktok.</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Mi mi olsem man we i no save ansa from we hem i no save harem samting.</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Hae God, mi mi trastem yu. Yu yu Masta* blong mi, mo yu God blong mi, bambae yu harem krae blong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Plis yu no letem ol enemi blong mi oli glad from we mi mi harem nogud. Yu no letem olgeta oli tok flas from we laef blong mi i kam nogud.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Naoia klosap laef blong mi i foldaon mo oltaem nomo mi stap harem nogud long bodi blong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Mi mi talemaot ol sin blong mi, mi sore tumas long ol samting nogud we mi mi mekem.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enemi blong mi, oltaem oli strong, oli no save sik. I gat plante man tumas we oli no laekem mi nating, oli stap agens long mi, be from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Mi mi stap mekem i gud nomo long olgeta, be olgeta oli stap mekem i nogud long mi. Oli kam enemi blong mi from we mi stap traem mekem ol samting we i stret.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Hae God, plis yu no lego mi, God blong mi, yu no stap longwe long 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 yu Masta* blong mi, mo yu yu sevem mi. Plis yu kam kwik, yu halpem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Taem trabol ya i kasem mi, fastaem mi mi talem se, “Naoia mi mi mas lukaot gud blong mi no talem sam tok we i no stret. I nogud mi letem maot blong mi i mekem mi mi sin. Sipos ol man nogud oli stap klosap long mi, i nogud mi tokbaot trabol ya blong mi.” Ale mi stap kwaet, mi no talem wan tok. Nating we i blong talem wan gudfala samting, be mi no tok. Be trabol blong mi i stap kam mowas, mo mi mi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Tingting blong mi i trabol we i trabol gud, mo taem mi stap tingbaot trabol ya blong mi, tingting blong mi i stap kam nogud moa. Nao mi mi no moa save stap kwaet, mi talem se,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Bambae mi mi stap gogo kasem wetaem? ?Wetaem bambae mi mi ded? Plis yu talemaot long mi wetaem laef blong mi bambae i finis.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Naoia yu mekem laef blong mi i kam sotwan we i sotwan olgeta. Long fes blong yu, taem ya blong mi i olsem nating nomo. Laef blong man i olsem wan smol win nomo, we i blu wan taem, nao i finis.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olsem sado nomo. Olgeta samting we man i stap mekem i blong nating nomo. Hem i stap hivimap ol gudgudfala samting, be i no save hu man bambae i tekem.”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Masta. Ol gudgudfala samting ya we bifo mi mi wantem olgeta tumas, naoia mi no moa save putum tingting blong mi i stap long olgeta. Naoia mi mi putum tingting blong mi i stap long yu nomo.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Plis yu tekemaot mi long olgeta sin blong mi, mo yu no letem ol krangke man oli laf 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Naoia mi stap kwaet, mi no moa save talem wan samting, from we mi save we yu nao yu mekem mi mi harem nogud olsem.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Plis, yu no moa panisim mi bakegen. Klosap mi mi ded, from we yu stap slavem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Taem yu tok strong long man blong panisim hem from sin blong hem, yu stap spolem ol samting we hem i laekem tumas, olsem we kakros i stap spolem olting. Yes i tru, man i olsem wan smol win nomo, we i blu wan taem, nao i finis.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plis yu harem prea blong mi, yu lesin long krae blong mi. Taem mi stap krae, plis yu kam halpem mi. Mi mi stap wetem yu long wol ya olsem strenja we i stap smoltaem nomo, olsem ol bubu blong mi bifo.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Plis yu livim mi mi stap mi wan blong mi save harem gud fastaem. Afta, bambae mi mi lus, mi no moa stap long ples ya bakegen.</w:t>
      </w:r>
      <w:r>
        <w:rPr>
          <w:lang w:val="bi_VU" w:bidi="bi_VU"/>
        </w:rPr>
      </w:r>
      <w:r>
        <w:rPr>
          <w:lang w:val="bi_VU" w:bidi="bi_VU"/>
        </w:rPr>
      </w:r>
    </w:p>
    <w:p>
      <w:pPr/>
      <w:r>
        <w:rPr>
          <w:lang w:val="bi_VU" w:bidi="bi_VU"/>
        </w:rPr>
      </w:r>
    </w:p>
    <w:p>
      <w:pPr>
        <w:pStyle w:val="Heading2"/>
      </w:pPr>
      <w:r>
        <w:rPr>
          <w:lang w:val="bi_VU" w:bidi="bi_VU"/>
        </w:rPr>
        <w:t>Psalms 40:1</w:t>
      </w:r>
      <w:r>
        <w:rPr>
          <w:lang w:val="bi_VU" w:bidi="bi_VU"/>
        </w:rPr>
      </w:r>
    </w:p>
    <w:p>
      <w:pPr/>
      <w:r>
        <w:rPr>
          <w:lang w:val="bi_VU" w:bidi="bi_VU"/>
        </w:rPr>
      </w:r>
      <w:r>
        <w:rPr>
          <w:vertAlign w:val="superscript"/>
          <w:lang w:val="bi_VU" w:bidi="bi_VU"/>
        </w:rPr>
        <w:t>1</w:t>
      </w:r>
      <w:r>
        <w:rPr>
          <w:lang w:val="bi_VU" w:bidi="bi_VU"/>
        </w:rPr>
        <w:t xml:space="preserve"> Mi mi stap wet long Hae God blong i givhan long mi, mi holem tingting blong mi i longfala mi stap prea gogo, nao hem i lesin long prea blong mi, i harem krae blong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pulumaot mi long hol we i nogud we i nogud, i tekemaot mi long swom we i fulap long sofmad. Hem i putum mi antap long wan bigfala ston, nao mi mi stap gud long sefples we i strong.</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tijim mi long wan niufala sing, blong mi stap sing blong presem hem we i God blong yumi. Plante man taem oli luk samting ya bambae oli luksave se Hae God i tabu, nao bambae oli putum tingting blong olgeta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we oli trastem Hae God, we oli no save folem ol giaman god, mo we oli no save joen long olgeta we oli stap mekem wosip long ol giaman god ya, oli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yu yu God blong mifala. Yu yu mekem plante samting finis blong givhan long mifala. I no gat narafala god we i olsem yu. Yu mekem plante gudfala plan blong mifala i folem. Mi mi no save tokbaot olgeta evriwan, oli plante tumas.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 no wantem ol sakrefaes mo ol presen we mi stap givim long yu. Yu no askem long mi blong mi stap bonem ol anamol we oli bon evriwan long olta, mo blong mi stap mekem ol sakrefaes blong tekemaot sin blong mi. Yu yu wantem toktok long mi, nao yu mekem sora blong mi i open blong mi save harem tok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7-8</w:t>
      </w:r>
      <w:r>
        <w:rPr>
          <w:lang w:val="bi_VU" w:bidi="bi_VU"/>
        </w:rPr>
        <w:t xml:space="preserve"> Nao taem yu tok, mi mi talem se, “God blong mi. Mi ya, mi kam. Ol tok blong yu blong tijim mi oli stap long buk blong Loa* blong yu. Mi mi wantem tumas blong mekem ol samting we yu yu wantem. Oltaem mi mi holem tok blong yu long tingting blong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Hae God. Long fes blong olgeta man blong yu, mi mi talemaot gud nius ya we yu yu sevem mifala. Mo yu yu save we oltaem nomo, bambae mi stap talemaot samting ya, we neva bambae mi spel.</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Nius ya we yu yu sevem mifala, mi mi no stap haedem samtaem, se i blong mi nomo. Fasin blong yu, we yu stap holemstrong promes* blong yu long man mo we yu stap givhan long hem oltaem, mi mi no haedem nating long ol man blong yu. Oltaem mi stap talemaot long fes blong olgeta we tingting blong yu i stap strong long man, mo we oltaem yu stap lavem hem tumas.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mi mi save we oltaem yu yu gat sore long mi, we neva bambae i finis. Fasin blong yu we yu stap lavem mi tumas, mo we tingting blong yu i stap strong long mi, oltaem bambae i stap mekem mi mi sef.</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Naoia plante trabol oli stap kam raon long mi. Oli plante tumas, mi mi no save kaontem. Ol sin blong mi i kavremap mi, mo naoia mi no moa save lukluk. Oli plante tumas, i winim ol hea long hed blong mi, nao tingting blong mi i foldaon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Hae God, plis yu sevem mi. Yu kam kwik, yu halpem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Olgeta we oli stap traem blong kilim mi, i gud yu daonem olgeta we bambae oli lusum hed from. Olgeta we oli glad from we mi mi stap long trabol, i gud yu mekem olgeta oli tanemraon, oli gobak we bambae oli sem gud.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Olgeta we oli stap laf long mi, i gud yu mekem olgeta oli lus we tingting blong olgeta bambae i foldaon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olgeta we oli stap kam long yu, i gud yu mekem olgeta oli glad we oli stap harem gud oltaem. Olgeta ya oli stap talem tangkiu long yu from we yu stap sevem olgeta, mo i gud yu letem olgeta oli stap talem oltaem se, “!Hae God, hem i hae we i hae!”</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Masta, yu yu God blong mi. Mi mi pua, mi no gat paoa, be yu yu no fogetem mi nating, oltaem yu stap tingbaot mi. Oltaem yu yu stap sevem mi. Plis yu kam kwik, yu givhan long mi.</w:t>
      </w:r>
      <w:r>
        <w:rPr>
          <w:lang w:val="bi_VU" w:bidi="bi_VU"/>
        </w:rPr>
      </w:r>
      <w:r>
        <w:rPr>
          <w:lang w:val="bi_VU" w:bidi="bi_VU"/>
        </w:rPr>
      </w:r>
    </w:p>
    <w:p>
      <w:pPr/>
      <w:r>
        <w:rPr>
          <w:lang w:val="bi_VU" w:bidi="bi_VU"/>
        </w:rPr>
      </w:r>
    </w:p>
    <w:p>
      <w:pPr>
        <w:pStyle w:val="Heading2"/>
      </w:pPr>
      <w:r>
        <w:rPr>
          <w:lang w:val="bi_VU" w:bidi="bi_VU"/>
        </w:rPr>
        <w:t>Psalms 41:1</w:t>
      </w:r>
      <w:r>
        <w:rPr>
          <w:lang w:val="bi_VU" w:bidi="bi_VU"/>
        </w:rPr>
      </w:r>
    </w:p>
    <w:p>
      <w:pPr/>
      <w:r>
        <w:rPr>
          <w:lang w:val="bi_VU" w:bidi="bi_VU"/>
        </w:rPr>
      </w:r>
      <w:r>
        <w:rPr>
          <w:vertAlign w:val="superscript"/>
          <w:lang w:val="bi_VU" w:bidi="bi_VU"/>
        </w:rPr>
        <w:t>1</w:t>
      </w:r>
      <w:r>
        <w:rPr>
          <w:lang w:val="bi_VU" w:bidi="bi_VU"/>
        </w:rPr>
        <w:t xml:space="preserve"> Ol man we oli stap tingbaot ol puaman, oli save harem gud. Sipos oli stap long trabol, Hae God bambae i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bambae i blokem olgeta, i lukaot gud long laef blong olgeta. Bambae hem i mekem olgeta oli stap long graon ya, oli harem gud, bambae hem i no save letem olgeta oli go long paoa blong ol enemi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taem oli sik, hem bambae i givhan long olgeta i mekem olgeta oli oraet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Taem mi mi sik, mi talem se, “Hae God, mi mi mekem i nogud long yu. Plis yu sore long mi, yu mekem mi mi strong bakegen.”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enemi blong mi oli stap spolem mi long ol tok blong olgeta. Oli wantem nomo blong mi mi ded, blong ol man oli fogetem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Olgeta we oli kam blong luk mi oli giaman nomo, oli no sore long mi nating. Oli kam nomo blong faenemaot sik blong mi, nao taem oli gobak, oli stap tokbaot mi long evri ples.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man ya we oli no laekem mi oli stap tok smosmol agens long mi, mo oli stap tingbaot nomo se bambae mi mi ded.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Oli talem se, “Hem i sik finis we bambae i ded from. Neva bambae hem i kamaot long bed blong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Gudfala fren ya blong mi we mi trastem hem tumas, mo we mitufala i stap kakae long wan basket nomo, be hem i girap i agensem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Hae God, plis yu sore long mi. Yu mekem mi mi strong bakegen, nao bambae mi go givimbak ol samting ya we ol enemi blong mi oli stap mekem 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Taem mi luk we olgeta oli no save winim mi, bambae mi savegud we yu yu glad 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 yu stap givhan long mi, from we mi stap mekem ol samting we i stret. Bambae yu gohed blong holem mi mi stap wetem yu oltaem.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Yumi presem Hae God we i God blong yumi ol laen* blong Isrel.* Oltaem, yumi mas presem hem gogo i no save finis. Amen. Amen.</w:t>
      </w:r>
      <w:r>
        <w:rPr>
          <w:lang w:val="bi_VU" w:bidi="bi_VU"/>
        </w:rPr>
      </w:r>
      <w:r>
        <w:rPr>
          <w:lang w:val="bi_VU" w:bidi="bi_VU"/>
        </w:rPr>
      </w:r>
    </w:p>
    <w:p>
      <w:pPr/>
      <w:r>
        <w:rPr>
          <w:lang w:val="bi_VU" w:bidi="bi_VU"/>
        </w:rPr>
      </w:r>
    </w:p>
    <w:p>
      <w:pPr>
        <w:pStyle w:val="Heading2"/>
      </w:pPr>
      <w:r>
        <w:rPr>
          <w:lang w:val="bi_VU" w:bidi="bi_VU"/>
        </w:rPr>
        <w:t>Psalms 42:1</w:t>
      </w:r>
      <w:r>
        <w:rPr>
          <w:lang w:val="bi_VU" w:bidi="bi_VU"/>
        </w:rPr>
      </w:r>
    </w:p>
    <w:p>
      <w:pPr/>
      <w:r>
        <w:rPr>
          <w:lang w:val="bi_VU" w:bidi="bi_VU"/>
        </w:rPr>
      </w:r>
      <w:r>
        <w:rPr>
          <w:vertAlign w:val="superscript"/>
          <w:lang w:val="bi_VU" w:bidi="bi_VU"/>
        </w:rPr>
        <w:t>1</w:t>
      </w:r>
      <w:r>
        <w:rPr>
          <w:lang w:val="bi_VU" w:bidi="bi_VU"/>
        </w:rPr>
        <w:t xml:space="preserve"> God, mi mi wantem tumas blong yu yu kam long laef blong mi, olsem wan anamol we i tosta tumas i wantem dring long springwota.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God, yu yu laef we yu no save ded. Mi mi wantem yu tumas, olsem we mi tosta, mi wantem tumas blong dring wota. ?Wetaem bambae mi save kam stanap long fes blong yu, blong mekem wosip 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mi stap krae long dei mo long naet, wota blong ae blong mi nomo i kakae blong mi. Oltaem ol enemi blong mi oli stap jikim mi, oli talem se, “?Wehem God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God, bifo, mi stap wokbaot wetem olgeta man blong go long haos* blong yu. Mi stap lidim olgeta i go, we oli hapi tumas, oli singsing, oli stap singsingaot blong presem yu. Be taem mi tingbaot ol samting ya, tingting blong mi i stap kam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?From wanem mi mi sore tumas olsem? ?From wanem tingting blong mi i trabol tumas? Bambae mi mi putum tingting blong mi i stap long yu nomo, mo bakegen, bambae mi stap presem yu we yu yu God blong mi, yu sevem mi.</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Long ples ya, afsaed long kantri blong mi, tingting blong mi i kam nogud, ale, mi putum tingting blong mi i stap long yu bakegen. Yu yu stap sanem trabol i kam long laef blong mi olsem ol wef blong bigfala solwota. Ol bigfala trabol ya oli kam long mi olsem wota we i ron bigwan, i draonem mi. Oli kam olsem ol wotafol ya we oli kamaot long tufala hil ya Hemon mo Mijara, oli godaon long Jodan Reva, we oli bigfala tumas, oli stap mekem noes olsem tanda.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yu yu God blong laef blong mi. Mi mi wantem we long dei, bambae yu soemaot fasin blong yu, we oltaem yu lavem man tumas, nao long naet, bambae mi save singsing blong mekem prea 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God, oltaem yu yu stap blokem ol enemi blong mi, oli no kam faet long mi. ?From wanem yu fogetem mi? ?From wanem mi stap harem nogud long han blong ol enemi blong mi we oli stap spolem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rabis tok blong olgeta i stap stikim mi tumas. Oltaem ol enemi blong mi oli stap talem long mi se, “?Wehem God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?From wanem mi mi sore tumas olsem? ?From wanem tingting blong mi i trabol tumas? Bambae mi putum tingting blong mi i stap long yu nomo, mo bakegen, bambae mi stap presem yu we yu yu God blong mi, yu sevem mi.</w:t>
      </w:r>
      <w:r>
        <w:rPr>
          <w:lang w:val="bi_VU" w:bidi="bi_VU"/>
        </w:rPr>
      </w:r>
      <w:r>
        <w:rPr>
          <w:lang w:val="bi_VU" w:bidi="bi_VU"/>
        </w:rPr>
      </w:r>
    </w:p>
    <w:p>
      <w:pPr/>
      <w:r>
        <w:rPr>
          <w:lang w:val="bi_VU" w:bidi="bi_VU"/>
        </w:rPr>
      </w:r>
    </w:p>
    <w:p>
      <w:pPr>
        <w:pStyle w:val="Heading2"/>
      </w:pPr>
      <w:r>
        <w:rPr>
          <w:lang w:val="bi_VU" w:bidi="bi_VU"/>
        </w:rPr>
        <w:t>Psalms 43:1</w:t>
      </w:r>
      <w:r>
        <w:rPr>
          <w:lang w:val="bi_VU" w:bidi="bi_VU"/>
        </w:rPr>
      </w:r>
    </w:p>
    <w:p>
      <w:pPr/>
      <w:r>
        <w:rPr>
          <w:lang w:val="bi_VU" w:bidi="bi_VU"/>
        </w:rPr>
      </w:r>
      <w:r>
        <w:rPr>
          <w:vertAlign w:val="superscript"/>
          <w:lang w:val="bi_VU" w:bidi="bi_VU"/>
        </w:rPr>
        <w:t>1</w:t>
      </w:r>
      <w:r>
        <w:rPr>
          <w:lang w:val="bi_VU" w:bidi="bi_VU"/>
        </w:rPr>
        <w:t xml:space="preserve"> God, plis yu talemaot long fes blong ol man we mi mi no mekem samting nogud, mo yu stanap long saed blong mi, yu agensem ol man we oli no mekem wosip long yu. Plis yu blokem ol man blong giaman mo ol man nogud, yu sevem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yu God, we yu sefples blong mi. ?From wanem yu lego mi? Ol enemi blong mi oli stap spolem mi tumas. ?From wanem mi stap harem nogud olsem?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Plis yu sanem laet blong yu mo trutok blong yu i kam. Mi wantem blong tufala i lidim mi, tufala i tekem mi mi kambak long Saeon,* tabu hil ya blong yu, tufala i tekem mi mi kamtru long ples blong yu we yu yu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God, yu yu stamba blong glad blong mi, bambae mi go long olta blong yu bakegen blong mekem sakrefaes. Yu yu God blong mi, bambae mi plei long gita blong mi, mi sing blong presem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?From wanem mi mi sore tumas olsem? ?From wanem tingting blong mi i trabol tumas? Bambae mi mi putum tingting blong mi i stap long yu nomo, mo bakegen, bambae mi stap presem yu we yu yu God blong mi, yu sevem mi.</w:t>
      </w:r>
      <w:r>
        <w:rPr>
          <w:lang w:val="bi_VU" w:bidi="bi_VU"/>
        </w:rPr>
      </w:r>
      <w:r>
        <w:rPr>
          <w:lang w:val="bi_VU" w:bidi="bi_VU"/>
        </w:rPr>
      </w:r>
    </w:p>
    <w:p>
      <w:pPr/>
      <w:r>
        <w:rPr>
          <w:lang w:val="bi_VU" w:bidi="bi_VU"/>
        </w:rPr>
      </w:r>
    </w:p>
    <w:p>
      <w:pPr>
        <w:pStyle w:val="Heading2"/>
      </w:pPr>
      <w:r>
        <w:rPr>
          <w:lang w:val="bi_VU" w:bidi="bi_VU"/>
        </w:rPr>
        <w:t>Psalms 44:1</w:t>
      </w:r>
      <w:r>
        <w:rPr>
          <w:lang w:val="bi_VU" w:bidi="bi_VU"/>
        </w:rPr>
      </w:r>
    </w:p>
    <w:p>
      <w:pPr/>
      <w:r>
        <w:rPr>
          <w:lang w:val="bi_VU" w:bidi="bi_VU"/>
        </w:rPr>
      </w:r>
      <w:r>
        <w:rPr>
          <w:vertAlign w:val="superscript"/>
          <w:lang w:val="bi_VU" w:bidi="bi_VU"/>
        </w:rPr>
        <w:t>1</w:t>
      </w:r>
      <w:r>
        <w:rPr>
          <w:lang w:val="bi_VU" w:bidi="bi_VU"/>
        </w:rPr>
        <w:t xml:space="preserve"> God, ol bigbigfala samting ya we yu mekem bifo olgeta long taem blong ol bubu blong mifala, mifala i harem ol samting ya stret long sora blong mifala. Ol bubu blong mifala oli talemaot long mifala finis.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Oli talem se yu nomo yu ronemaot ol hiten man blong putum ol man blong yu oli stap long graon blong olgeta. Yu yu spolem olgeta blong mekem ol man blong yu oli gat plante samting.</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man blong yu, oli no winim graon ya long faet, no long paoa blong olgeta. Oli winim long paoa blong yu mo long han blong yu nomo, mo from we yu mekem olgeta oli savegud we yu yu stap wetem olgeta. Hemia i soemaot we yu yu lavem olgeta tumas.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yu King blong mi, yu yu God blong mi. Yu nao yu mekem ol man ya blong yu oli stap win.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Mifala i stap winim ol enemi blong mifala long paoa blong yu nomo.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mi no trastem bonara blong mi no naef blong faet blong mi blong sevem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nomo yu stap sevem mifala, yu stap tekemaot mifala long han blong ol enemi blong mifala, yu stap winim olgeta we oli no laekem mifala oli agens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mifala i stap presem yu olwe nomo. Bambae mifala i stap talem tangkiu long yu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naoia, yu yu tanem baksaed finis long mifala, yu no moa stap go wetem ol soldia blong mifala bakegen, mo yu letem ol enemi blong mifala oli winim mifala.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 mekem mifala i ronwe long ol enemi blong mifala, nao oli kam tekem olting blong mifala oli karem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letem mifala, blong oli kilim mifala olsem sipsip, yu mekem mifala i go stap olbaot long ol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 stap salem ol man blong yu long praes we i daon olgeta, olsem we oli rabis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Olgeta we oli stap raonabaot long mifala oli luk samting ya we yu yu mekem, nao oli stap lukluk rabis long mifala, oli stap laf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 yu mekem mifala i kam olsem wan samting we ol man blong ol narafala kantri oli lukluk nogud long hem, oli stap saksakem hed blong olgeta, oli stap laf nogud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Oltaem mi mi harem se mi no moa stret long fes blong ol man, nao mi mi sem tumas,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from we mi stap harem ol rabis tok blong ol enemi blong mi, mo ol tok nogud blong olgeta we oli no laekem mi, oli stap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Nating we mifala i no fogetem yu mo mifala i no brekem promes ya we yu mekem wetem mifala, be olgeta samting ya i bin kasem mifala.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nating we mifala i stap folem ol loa blong yu mo tingting blong mifala i no gowe long yu,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yu yu lego mifala long medel blong ol wael anamol, yu no givhan long mifala, yu livim mifala i stap long ples we i tudak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God blong mifala, sipos mifala i bin lego fasin blong mekem wosip long yu, nao mifala i stap prea long wan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i tru, yu bambae yu faenemaot samting ya, from we yu yu save ol tingting blong mifala we i haed, be i no olsem.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evri dei nomo oli stap kilim mifala i ded from we mifala i man blong yu. Oltaem oli stap mekem mifala olsem ol sipsip we oli stap rere blong man i kilim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!Masta, plis yu wekap! ?From wanem yu stap slip olsem? !Yu kam kwik! !Yu no lego mifala we yu lego mifala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?From wanem yu stap haed long mifala? !I nogud yu fogetem mifala ya we mifala i stap harem nogud, mifala i stap long trabol!</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 enemi blong mifala oli flatemgud mifala, mifala i stap ledaon olbaot long graon. Olgeta oli winim mifala finis, mifala i stap ledaon long asis nomo.</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!Plis yu kam givhan long mifala! Plis yu sevem mifala, from we fasin blong yu, oltaem yu yu lavem mifala tumas.</w:t>
      </w:r>
      <w:r>
        <w:rPr>
          <w:lang w:val="bi_VU" w:bidi="bi_VU"/>
        </w:rPr>
      </w:r>
      <w:r>
        <w:rPr>
          <w:lang w:val="bi_VU" w:bidi="bi_VU"/>
        </w:rPr>
      </w:r>
    </w:p>
    <w:p>
      <w:pPr/>
      <w:r>
        <w:rPr>
          <w:lang w:val="bi_VU" w:bidi="bi_VU"/>
        </w:rPr>
      </w:r>
    </w:p>
    <w:p>
      <w:pPr>
        <w:pStyle w:val="Heading2"/>
      </w:pPr>
      <w:r>
        <w:rPr>
          <w:lang w:val="bi_VU" w:bidi="bi_VU"/>
        </w:rPr>
        <w:t>Psalms 45:1</w:t>
      </w:r>
      <w:r>
        <w:rPr>
          <w:lang w:val="bi_VU" w:bidi="bi_VU"/>
        </w:rPr>
      </w:r>
    </w:p>
    <w:p>
      <w:pPr/>
      <w:r>
        <w:rPr>
          <w:lang w:val="bi_VU" w:bidi="bi_VU"/>
        </w:rPr>
      </w:r>
      <w:r>
        <w:rPr>
          <w:vertAlign w:val="superscript"/>
          <w:lang w:val="bi_VU" w:bidi="bi_VU"/>
        </w:rPr>
        <w:t>1</w:t>
      </w:r>
      <w:r>
        <w:rPr>
          <w:lang w:val="bi_VU" w:bidi="bi_VU"/>
        </w:rPr>
        <w:t xml:space="preserve"> Taem mi stap wokem sing ya blong king, tingting blong mi i fulap long ol gudgudfala tok. Tang blong mi i rere nomo blong mekem wan sing, olsem we pen blong man we i waes blong raet i rere blong raet.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King, yu yu naes moa, yu winim olgeta man, mo yu wan gudfala man blong tok. Oltaem God i stap blesem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yu strong man blong faet. Yu yu gat ol gudgudfala samting, mo yu hae we yu hae. Yu mas tekem naef blong faet blong yu, yu hangem long saed blong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yu raed long hos blong yu, yu go long paoa blong yu blong yu winim ol enemi blong yu. Yu mas faet from fasin ya we man i gat sore long narafala man mo from trutok mo stret fasin, blong ol fasin ya oli save stanap oltaem. Paoa blong yu bambae i mekem yu yu win we yu win bigwan.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ara blong yu oli sap, bambae oli stikim bodi blong ol enemi blong yu, go kasem hat blong olgeta. Ol man blong narafala kantri bambae oli foldaon long leg blong yu blong ona 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Paoa we God i givim long yu blong yu yu king, bambae i stap oltaem nomo, i no save finis. Yu yu stap rulum ol man blong yu long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yu laekem ol fasin we i stret, be ol fasin we i nogud yu agens long olgeta. Nao from samting ya, God, we i God blong yu, hem i jusumaot yu finis, mo i mekem yu yu glad moa, i winim we i mekem long ol narafala king.</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Tufala senta ya, mir* mo alos,* oli stap putum long klos blong yu. Yu yu stap long ol gudfala haos blong yu we oli flasem long tut blong elefen, mo ol man blong stringban oli stap plei blong mekem yu yu glad.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Long haos blong yu ol woman oli stap we samfala oli dota blong ol king, mo kwin i stap stanap long raet saed blong jea blong yu. Hem i putum ol flas samting we oli wokem long gol we i beswan.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 we tede yu mared long king, yu lesin long samting we bambae mi talem. Yu mas fogetem ol man ples blong yu mo ol famle blong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Bambae king i wantem yu tumas, from we yu yu naes we yu naes. Hem i masta blong yu, mo yu mas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man Taea bambae oli tekem ol presen i kam long yu, mo ol rijman bambae oli traem blong mekem yu yu glad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13-14</w:t>
      </w:r>
      <w:r>
        <w:rPr>
          <w:lang w:val="bi_VU" w:bidi="bi_VU"/>
        </w:rPr>
        <w:t xml:space="preserve"> Gel ya we bambae i mared long king, hem i naes we i naes. Hem i werem klos blong hem we oli wokem long gol tred, mo we i gat plante kala long hem. Nao hem i wokbaot i go insaed long haos blong king, mo oli tekem hem i go long king, we ol gel blong folem hem long mared oli biaen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Olgeta ya oli go insaed long haos blong king, we oli glad we oli glad.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King, ol pikinini blong yu wetem olgeta we bambae oli kamaot biaen long olgeta, bambae olgeta tu oli king olsem ol bubu blong yu bifo. Mo bambae yu mekem olgeta oli rul long olgeta ples long wol.</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Sing ya blong mi bambae i holem nem blong yu, i stap oltaem nomo. Mo olgeta man bambae oli stap presem nem blong yu, gogo i no save finis.</w:t>
      </w:r>
      <w:r>
        <w:rPr>
          <w:lang w:val="bi_VU" w:bidi="bi_VU"/>
        </w:rPr>
      </w:r>
      <w:r>
        <w:rPr>
          <w:lang w:val="bi_VU" w:bidi="bi_VU"/>
        </w:rPr>
      </w:r>
    </w:p>
    <w:p>
      <w:pPr/>
      <w:r>
        <w:rPr>
          <w:lang w:val="bi_VU" w:bidi="bi_VU"/>
        </w:rPr>
      </w:r>
    </w:p>
    <w:p>
      <w:pPr>
        <w:pStyle w:val="Heading2"/>
      </w:pPr>
      <w:r>
        <w:rPr>
          <w:lang w:val="bi_VU" w:bidi="bi_VU"/>
        </w:rPr>
        <w:t>Psalms 46:1</w:t>
      </w:r>
      <w:r>
        <w:rPr>
          <w:lang w:val="bi_VU" w:bidi="bi_VU"/>
        </w:rPr>
      </w:r>
    </w:p>
    <w:p>
      <w:pPr/>
      <w:r>
        <w:rPr>
          <w:lang w:val="bi_VU" w:bidi="bi_VU"/>
        </w:rPr>
      </w:r>
      <w:r>
        <w:rPr>
          <w:vertAlign w:val="superscript"/>
          <w:lang w:val="bi_VU" w:bidi="bi_VU"/>
        </w:rPr>
        <w:t>1</w:t>
      </w:r>
      <w:r>
        <w:rPr>
          <w:lang w:val="bi_VU" w:bidi="bi_VU"/>
        </w:rPr>
        <w:t xml:space="preserve"> God, hem i sefples blong yumi, hem i paoa blong yumi. Oltaem hem i rere blong givhan long yumi long taem blong trabol.</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from samting ya, nating sipos graon i seksek, mo ol hil oli folfoldaon i go long dipsi, be yumi no save fraet.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I nomata sipos solwota i girap we i raf we i raf, mo ol hil oli stap seksek from, be bambae yumi no save fraet nating.</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God i hae we i hae, mo i gat wan reva i stap ron long taon blong hem, we i stap mekem ol man long taon ya oli glad, i stap mekem ol man long tabu haos* blong hem oli glad tumas.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God i stap insaed long taon ya, mo neva bambae ples ya i seksek i foldaon. Taem i stat brok delaet, be hem i stap finis blong givhan 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Taem hem i tok, voes blong hem i faerap olsem tanda, nao wol ya i ronaot, i kam olsem wota. Mo ol man blong ol narafala kantri oli fraet tumas, mo ol kingdom oli folfoldaon.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i gat olgeta paoa, mo hem i stap wetem yumi. Hem i God blong Jekob,* hem i sefples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Yufala i kam, yufala i luk ol samting ya we Hae God i mekem. Yufala i luk ol bigbigfala wok ya we hem i mekem long wol.</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stap mekem ol faet i finis long olgeta ples long wol. Hem i stap brekem ol bonara, i stap spolem ol spia, mo i stap bonem ol sil* long faea.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talem se, “!Yufala i no moa faet! !Yufala i mas save we mi mi God! Mi mi King blong ol man long ol narafala kantri. Mi mi King blong olgeta man long wol.”</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i gat olgeta paoa, mo hem i stap wetem yumi. Hem i God blong Jekob, hem i sefples blong yumi.</w:t>
      </w:r>
      <w:r>
        <w:rPr>
          <w:lang w:val="bi_VU" w:bidi="bi_VU"/>
        </w:rPr>
      </w:r>
      <w:r>
        <w:rPr>
          <w:lang w:val="bi_VU" w:bidi="bi_VU"/>
        </w:rPr>
      </w:r>
    </w:p>
    <w:p>
      <w:pPr/>
      <w:r>
        <w:rPr>
          <w:lang w:val="bi_VU" w:bidi="bi_VU"/>
        </w:rPr>
      </w:r>
    </w:p>
    <w:p>
      <w:pPr>
        <w:pStyle w:val="Heading2"/>
      </w:pPr>
      <w:r>
        <w:rPr>
          <w:lang w:val="bi_VU" w:bidi="bi_VU"/>
        </w:rPr>
        <w:t>Psalms 47:1</w:t>
      </w:r>
      <w:r>
        <w:rPr>
          <w:lang w:val="bi_VU" w:bidi="bi_VU"/>
        </w:rPr>
      </w:r>
    </w:p>
    <w:p>
      <w:pPr/>
      <w:r>
        <w:rPr>
          <w:lang w:val="bi_VU" w:bidi="bi_VU"/>
        </w:rPr>
      </w:r>
      <w:r>
        <w:rPr>
          <w:vertAlign w:val="superscript"/>
          <w:lang w:val="bi_VU" w:bidi="bi_VU"/>
        </w:rPr>
        <w:t>1</w:t>
      </w:r>
      <w:r>
        <w:rPr>
          <w:lang w:val="bi_VU" w:bidi="bi_VU"/>
        </w:rPr>
        <w:t xml:space="preserve"> !Olgeta man blong evri ples! !Yufala evriwan i klapem han! !Yufala i singsing bigwan blong presem God long ol singsing blong glad!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i hae we i hae, yumi mas ona long hem. Hem i King we i gat paoa, i stap rul long olgeta ples long wol.</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givhan long yumi blong yumi winim ol man blong ol narafala kantri, i mekem we yumi rulum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Yumi ol man blong hem we hem i lavem yumi, mo ples ya we yumi stap long hem, we yumi stap flas from, hem nao i jusumaot se i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i God blong yumi. Hem i go antap finis, i sidaon long bigfala jea blong hem. Mo taem hem i stap go antap ol man oli glad, oli singsingaot, oli stap blu bigwan long ol pupu.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!God i King blong yumi! !Yumi sing! !Yumi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rul long olgeta ples long wol! !Yumi presem hem long ol singsing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8-9</w:t>
      </w:r>
      <w:r>
        <w:rPr>
          <w:lang w:val="bi_VU" w:bidi="bi_VU"/>
        </w:rPr>
        <w:t xml:space="preserve"> God ya i God blong Ebraham, mo hem i stap sidaon long tabu jea blong hem, hem i stap rul long olgeta kantri. Ol lida blong ol narafala kantri bambae oli kam wanples, oli joen wetem yumi ol man blong hem. Hem i gat paoa moa i winim olgeta soldia, mo hem bambae i King blong olgeta man.</w:t>
      </w:r>
      <w:r>
        <w:rPr>
          <w:lang w:val="bi_VU" w:bidi="bi_VU"/>
        </w:rPr>
      </w:r>
      <w:r>
        <w:rPr>
          <w:lang w:val="bi_VU" w:bidi="bi_VU"/>
        </w:rPr>
      </w:r>
    </w:p>
    <w:p>
      <w:pPr/>
      <w:r>
        <w:rPr>
          <w:lang w:val="bi_VU" w:bidi="bi_VU"/>
        </w:rPr>
      </w:r>
    </w:p>
    <w:p>
      <w:pPr>
        <w:pStyle w:val="Heading2"/>
      </w:pPr>
      <w:r>
        <w:rPr>
          <w:lang w:val="bi_VU" w:bidi="bi_VU"/>
        </w:rPr>
        <w:t>Psalms 48:1</w:t>
      </w:r>
      <w:r>
        <w:rPr>
          <w:lang w:val="bi_VU" w:bidi="bi_VU"/>
        </w:rPr>
      </w:r>
    </w:p>
    <w:p>
      <w:pPr/>
      <w:r>
        <w:rPr>
          <w:lang w:val="bi_VU" w:bidi="bi_VU"/>
        </w:rPr>
      </w:r>
      <w:r>
        <w:rPr>
          <w:vertAlign w:val="superscript"/>
          <w:lang w:val="bi_VU" w:bidi="bi_VU"/>
        </w:rPr>
        <w:t>1</w:t>
      </w:r>
      <w:r>
        <w:rPr>
          <w:lang w:val="bi_VU" w:bidi="bi_VU"/>
        </w:rPr>
        <w:t xml:space="preserve"> Hae God i God blong yumi, mo hem i hae we i hae. Long taon ya blong hem, long tabu hil* ya blong hem, yumi mas leftemap nem blong hem i go antap.</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God, hem i King we i gat paoa, mo Saeon,* hil ya blong hem i hae, mo i gudfala tumas, mo taon ya blong hem i stap mekem ol man long olgeta ples long wol oli glad.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God i soemaot finis we taem yumi stap wetem hem, long ol strong sefples insaed long taon ya, yumi save stap 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king blong ol narafala kantri oli kam wanples, nao oli kam hivap raon long taon ya blong mekem faet long yumi.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taem oli luk taon ya, oli sapraes tumas, nao oli fraet, oli ronwe.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Oli fraet we oli fraet, nao oli harem nogud tumas olsem woman we i wantem bonem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Oli olsem sip we bigfala win i stap sakem i go olbaot.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i gat olgeta paoa, mo hem i God blong yumi. Ol samting ya we hem i bin mekem bifo, yumi harem finis, mo naoia yumi luk bakegen long taon ya blong hem. Hem bambae i holem taon ya i stap gud oltaem nomo,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God, insaed long haos* blong yu, mifala i stap tingting long fasin ya blong yu, we oltaem yu yu lavem man tumas.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Olgeta man long evri ples oli stap presem yu, mo hae nem blong yu i finisim olgeta ples long wol. !Yu yu stap rulum ol man long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!I gud mifala evriwan long Saeon, mifala i glad! !Yu yu stap jajem ol man long stret fasin! !I gud mifala evriwan long ol taon long Juda,* mifala i glad!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man blong God, yufala i wokbaot i goraon long bigfala taon ya Saeon. Yufala i kaontem ol wajhaos*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yufala i luklukgud bigfala stonwol blong hem, mo yufala i makemgud ol strong haos blong hem, blong yufala i save talemgud long ol pikinini we bambae oli kamaot biaen long yufala se,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“God ya blong Saeon, hem i God blong yumi. Hem bambae i God blong yumi oltaem, mo bambae hem i lidim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!Olgeta man blong evri ples! !Yufala evriwan i lesin! !Ol haeman mo ol olbaotman! !Ol rijman mo ol puaman! !Yufala evriwan long wol! !Yufala i harem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tok we bambae mi talem i waes tumas. Tok we bambae i kamaot long tingting blong mi i hevi 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mi tingting gud long ol waestok ya we ol olfala oli stap talem, mo taem mi plei long gita bambae mi stap talemaot ol mining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Long taem blong trabol, mi mi no save fraet. Nating we ol enemi blong mi oli trastem plante samting we oli gat, mo oli stap tok flas tumas from ol samting ya, be sipos olgeta oli kamraon long mi blong ronem mi, bambae mi no save fraet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7-9</w:t>
      </w:r>
      <w:r>
        <w:rPr>
          <w:lang w:val="bi_VU" w:bidi="bi_VU"/>
        </w:rPr>
        <w:t xml:space="preserve"> I no gat man i save pemaot laef blong hem blong bambae i no go long beregraon. Man i no save pem laef blong hem long God blong bambae i stap laef olwe, from we praes blong laef blong man i hae tumas. Olgeta samting we man i save givim, neva bambae i naf long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i save. Nating we man i waes, be hem i sem mak nomo long man we i no gat hed, mo man we i krangke, olgeta evriwan oli mas ded. Olgeta evriwan bambae oli livim ol gudgudfala samting blong olgeta long han blong ol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Beregraon bambae i hom blong olgeta olwe nomo. Nating we fastaem oli gat graon blong olgeta, be bambae oli stap long ples ya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nem blong man i no save sevem hem long ded, bambae hem i mas ded olsem ol anamol.</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Yufala i traem makem ol man we oli stap trastem olgeta nomo. Naoia, olgeta oli stap harem gud long plante samting ya blong olgeta. ?Be bambae oli kasem wanem samting?</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oli ded olsem sipsip nomo, mo Ded bambae i man blong lukaot long olgeta. Ol bodi blong olgeta bambae oli roten kwiktaem nomo, long Hom* blong ol Dedman, we i longwe long ples blong olgeta. Be ol stret man bambae oli win.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God bambae i sevem mi, hem bambae i tekemaot mi long paoa blong ded, i tekem mi mi go stap wetem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yufala i luk we man i stap kam rijman, we olting blong hem i stap kam plante we plante, bambae yufala i no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Taem hem i ded, bambae hem i no save tekem ol gudgudfala samting ya i go wetem hem. Ol samting ya blong hem bambae oli no save go wetem hem long beregraon.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Nating sipos man i stap harem gud oltaem long laef blong hem, mo ol man oli stap leftemap hem, from we hem i stap win,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bambae hem i mas ded, i go joen long ol bubu blong hem, long ples ya we i tudak olwe nomo.</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Hae nem blong man i no save sevem hem long ded, bambae hem i mas ded olsem ol anamol.</w:t>
      </w:r>
      <w:r>
        <w:rPr>
          <w:lang w:val="bi_VU" w:bidi="bi_VU"/>
        </w:rPr>
      </w:r>
      <w:r>
        <w:rPr>
          <w:lang w:val="bi_VU" w:bidi="bi_VU"/>
        </w:rPr>
      </w:r>
    </w:p>
    <w:p>
      <w:pPr/>
      <w:r>
        <w:rPr>
          <w:lang w:val="bi_VU" w:bidi="bi_VU"/>
        </w:rPr>
      </w:r>
    </w:p>
    <w:p>
      <w:pPr>
        <w:pStyle w:val="Heading2"/>
      </w:pPr>
      <w:r>
        <w:rPr>
          <w:lang w:val="bi_VU" w:bidi="bi_VU"/>
        </w:rPr>
        <w:t>Psalms 50:1</w:t>
      </w:r>
      <w:r>
        <w:rPr>
          <w:lang w:val="bi_VU" w:bidi="bi_VU"/>
        </w:rPr>
      </w:r>
    </w:p>
    <w:p>
      <w:pPr/>
      <w:r>
        <w:rPr>
          <w:lang w:val="bi_VU" w:bidi="bi_VU"/>
        </w:rPr>
      </w:r>
      <w:r>
        <w:rPr>
          <w:vertAlign w:val="superscript"/>
          <w:lang w:val="bi_VU" w:bidi="bi_VU"/>
        </w:rPr>
        <w:t>1</w:t>
      </w:r>
      <w:r>
        <w:rPr>
          <w:lang w:val="bi_VU" w:bidi="bi_VU"/>
        </w:rPr>
        <w:t xml:space="preserve"> Hae God, hem i God, mo hem i gat olgeta paoa. Hem i sanemaot tok blong hem i go long olgeta ples long wol, i stat long is, i go kasem long wes, blong singaot olgeta man oli kam wanples.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Saeon,* i gudfala ples we i gud tumas, mo bigfala delaet ya we i soemaot we God i stap, i stap saenaot long ples ya, i kasem evri ples.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God blong yumi i stap kam, be i no kam long kwaet fasin, Faea we i stap kakae ol samting i stap kam fastaem long hem, mo win we i strong tumas i stap raonabaot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i singaot heven mo wol blong tufala i witnes blong hem, bambae tufala i luk we hem i jajem olgeta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 i talem se, “Yufala i tekem ol man blong mi we tingting blong olgeta i stap strong long mi, oli kam wanples. Olgeta we oli mekem sakrefaes long mi blong soemaot we oli holem promes blong mi, oli mas kam stanap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Olgeta samting long skae oli stap talemaot we fasin blong God i stret, mo hem nomo i save jajem ol man.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God i talem se, “Ol laen* blong Isrel,* yufala i man blong mi. Yufala i lesin, nao bambae mi mi toktok. Bambae mi talemaot ol poen agens long yufala. Mi mi God, mi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Mi mi no save tok long yufala from ol sakrefaes blong yufala. Ol presen ya we yufala i stap bonem long olta oli stap oltaem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mi mi no stap wantem ol bul long ol fam blong yufala mo ol man nani long ol fenis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Olgeta anamol long bus oli blong mi, wetem olgeta buluk long hamas taosen hil.</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Olgeta wael pijin wetem ol narafala laef samting we oli stap olbaot long wol, oli blong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sipos mi hanggri, bambae mi no save askem ol samting ya long yufala, from we wol ya wetem evri samting we i stap long hem oli blong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?Weswe? ?Yufala i ting se mi mi stap kakae mit blong bul, no mi stap dring blad blong nani?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Mi mi God, mo mi hae we mi hae, mo i gud yufala i stap talem tangkiu long mi oltaem. Hemia nao i prapa sakrefaes blong yufala. Mo i gud yufala i stap mekem olgeta samting we yufala i promes finis long mi, se bambae yufala i mekem.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sipos yufala i singaot long mi long taem blong trabol, bambae mi mi sevem yufala, mo bambae yufala i leftemap nem blong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God i tok long ol man nogud, i talem se, “?From wanem yufala i stap lanem ol loa blong mi, nao yufala i stap ridim baehat? ?From wanem yufala i stap tokbaot promes ya we mi bin mekem wetem ol bubu blong yufala bifo? !Yufala i man blong giaman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Yufala i stap sakem ol tok blong mi, mo yufala i no wantem nating blong mi mi stretem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Oltaem yufala i stap mekem fren long ol man blong stil, mo yufala i stap go miksap wetem ol man blong stilim woman.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“Oltaem yufala i rere nomo blong talem ol tok we i nogud, mo yufala i stap gohed blong giaman we yufala i no kea.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Yufala i stap tok agens long ol brata blong yufala. Ol stret brata blong yufala nomo, be yufala i stap spolem nem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Yufala i stap mekem ol samting ya, mo yufala i ting se mi mi no save tok long yufala from. !Yufala i ting se mi mi olsem yufala nomo! Be naoia, bambae mi mi tok strong long yufala, blong mekem ol poen blong yufala i klia gud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“Yufala we i no tingting long mi, yufala i lesin long ol samting ya. Sipos no, bambae mi mi spolem yufala, nao bambae i no gat man blong sevem yufala.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Man we i stap talem tangkiu long mi, hem i stap ona long mi, i olsem we hem i stap mekem prapa sakrefaes long mi. Mo man we i stap obei long mi, mi bambae mi sevem hem.”</w:t>
      </w:r>
      <w:r>
        <w:rPr>
          <w:lang w:val="bi_VU" w:bidi="bi_VU"/>
        </w:rPr>
      </w:r>
      <w:r>
        <w:rPr>
          <w:lang w:val="bi_VU" w:bidi="bi_VU"/>
        </w:rPr>
      </w:r>
    </w:p>
    <w:p>
      <w:pPr/>
      <w:r>
        <w:rPr>
          <w:lang w:val="bi_VU" w:bidi="bi_VU"/>
        </w:rPr>
      </w:r>
    </w:p>
    <w:p>
      <w:pPr>
        <w:pStyle w:val="Heading2"/>
      </w:pPr>
      <w:r>
        <w:rPr>
          <w:lang w:val="bi_VU" w:bidi="bi_VU"/>
        </w:rPr>
        <w:t>Psalms 51:1</w:t>
      </w:r>
      <w:r>
        <w:rPr>
          <w:lang w:val="bi_VU" w:bidi="bi_VU"/>
        </w:rPr>
      </w:r>
    </w:p>
    <w:p>
      <w:pPr/>
      <w:r>
        <w:rPr>
          <w:lang w:val="bi_VU" w:bidi="bi_VU"/>
        </w:rPr>
      </w:r>
      <w:r>
        <w:rPr>
          <w:vertAlign w:val="superscript"/>
          <w:lang w:val="bi_VU" w:bidi="bi_VU"/>
        </w:rPr>
        <w:t>1</w:t>
      </w:r>
      <w:r>
        <w:rPr>
          <w:lang w:val="bi_VU" w:bidi="bi_VU"/>
        </w:rPr>
        <w:t xml:space="preserve"> God, oltaem yu yu lavem man tumas, plis yu sore long mi. Fasin blong yu blong gat sore long man i bigwan tumas, plis yu ravemaot ol sin blong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wasemaot ol fasin nogud ya long laef blong mi, yu tekemaot ol sin blong mi, yu mekem mi mi klin.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mi luksave ol rabis fasin blong mi, oltaem mi mi savegud ol sin blong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Sin ya we mi mekem i agens long yu nomo, mi mi mekem ol samting ya we i nogud tumas long fes blong yu. From samting ya, i stret we yu yu stap jajem mi, i stret nomo we yu yu stap tok 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mi man nogud, i stat long taem we mi mi bon. Fasin blong mi i nogud, i stat long taem we mi stap yet long bel blong mama blong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yu yu wantem man we tingting blong hem i stret gud olgeta. Plis yu fulumap tingting blong mi long waes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Plis yu tekemaot ol sin blong mi, nao bambae mi mi klin. Plis yu wasem mi, nao bambae mi waet we mi waet i winim waet klaod.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Plis yu mekem mi mi harem noes blong olgeta we oli glad oli stap singsing. Nating we yu yu mekem ol bun blong mi oli slak finis, be plis yu mekem mi mi harem gud bakegen, mi glad.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Plis yu ravemaot olgeta sin blong mi, yu no moa lukluk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God, plis yu mekem tingting blong mi i klin olgeta. Plis yu mekem we hat blong mi i kam niuwan bakegen, mo i stap strong long yu oltaem.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Plis yu no ronemaot mi mi gowe long yu, mo yu no tekemaot Tabu Spirit blong yu i gowe 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Plis yu mekem mi mi glad bakegen from we yu yu sevem mi. Plis yu mekem mi mi wantem blong obei long yu.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bambae mi tijim ol man nogud long ol tok blong yu, mo bambae oli kambak long yu.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God, oltaem yu yu stap sevem mi. Plis yu letem mi mi go fri, mi no ded, nao bambae mi glad, mi stap sing blong talemaot stret fasin blong yu.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Masta, plis yu givhan long mi blong mi save tok, nao bambae mi presem yu.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yu yu wantem sakrefaes ya we man i bonem i bon evriwan, no sam narafala sakrefaes, bambae mi mi glad blong mekem, be ol sakrefaes ya oli no save mekem yu yu glad.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God, sakrefaes blong mi, hemia we tingting blong mi i stap daon. Yu yu no save tanem baksaed long man we i tanem tingting blong hem mo i putum hem i stap daon.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God, plis yu kaen long Saeon,* yu givhan long hem, yu stanemap bigfala stonwol blong Jerusalem*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bambae yu yu glad long ol sakrefaes we man i mekem long stret fasin, mo long ol presen blong mifala we mifala i bonem i go long yu. Bambae mifala i stap bonem ol bul long olta blong yu.</w:t>
      </w:r>
      <w:r>
        <w:rPr>
          <w:lang w:val="bi_VU" w:bidi="bi_VU"/>
        </w:rPr>
      </w:r>
      <w:r>
        <w:rPr>
          <w:lang w:val="bi_VU" w:bidi="bi_VU"/>
        </w:rPr>
      </w:r>
    </w:p>
    <w:p>
      <w:pPr/>
      <w:r>
        <w:rPr>
          <w:lang w:val="bi_VU" w:bidi="bi_VU"/>
        </w:rPr>
      </w:r>
    </w:p>
    <w:p>
      <w:pPr>
        <w:pStyle w:val="Heading2"/>
      </w:pPr>
      <w:r>
        <w:rPr>
          <w:lang w:val="bi_VU" w:bidi="bi_VU"/>
        </w:rPr>
        <w:t>Psalms 52:1</w:t>
      </w:r>
      <w:r>
        <w:rPr>
          <w:lang w:val="bi_VU" w:bidi="bi_VU"/>
        </w:rPr>
      </w:r>
    </w:p>
    <w:p>
      <w:pPr/>
      <w:r>
        <w:rPr>
          <w:lang w:val="bi_VU" w:bidi="bi_VU"/>
        </w:rPr>
      </w:r>
      <w:r>
        <w:rPr>
          <w:vertAlign w:val="superscript"/>
          <w:lang w:val="bi_VU" w:bidi="bi_VU"/>
        </w:rPr>
        <w:t>1</w:t>
      </w:r>
      <w:r>
        <w:rPr>
          <w:lang w:val="bi_VU" w:bidi="bi_VU"/>
        </w:rPr>
        <w:t xml:space="preserve"> Strong man blong faet. ?From wanem yu stap tok flas from rabis fasin blong yu? Fasin ya blong God we oltaem hem i lavem man tumas, hem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Oltaem yu yu stap mekem ol plan blong spolem ol narafala man. Yu yu wan sapmaot, mo oltaem yu stap mekem ol giaman toktok.</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yu laekem tumas ol rabis fasin, i winim we yu laekem ol gudfala fasin, mo yu laekem tumas ol giaman toktok, i winim we yu laekem ol trutok.</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man blong giaman! Oltaem yu laekem tumas blong spolem ol man long ol tok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God bambae i flatemgud yu, we bambae yu no save girap bakegen. Hem bambae i kam holem yu i pulumaot yu wantaem nomo long hom blong yu. Hem bambae i tekemaot yu long wol ya, nao bambae yu no moa stap wetem ol man.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ol stret man oli luk, oli fraet, nao bambae oli laf long yu. Bambae oli talem se,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“!Yufala i luk man ya! Hem i no save trastem God blong i sevem hem. Hem i gat plante samting, mo hem i stap putum tingting blong hem long olgeta samting ya we hem i gat, mo i stap luk long ol rabis fasin ya blong hem blong oli mekem hem i stap gud.”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mi mi olsem wan olif we i stap gru long yad blong haos* blong God. Fasin blong God, oltaem hem i stap lavem man tumas, mo bambae mi mi stap trastem lav ya blong hem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God. Oltaem bambae mi talem tangkiu long yu from ol samting ya we yu yu bin mekem. Bambae mi talemaot long fes blong ol man blong yu, we yu yu gudfala tumas.</w:t>
      </w:r>
      <w:r>
        <w:rPr>
          <w:lang w:val="bi_VU" w:bidi="bi_VU"/>
        </w:rPr>
      </w:r>
      <w:r>
        <w:rPr>
          <w:lang w:val="bi_VU" w:bidi="bi_VU"/>
        </w:rPr>
      </w:r>
    </w:p>
    <w:p>
      <w:pPr/>
      <w:r>
        <w:rPr>
          <w:lang w:val="bi_VU" w:bidi="bi_VU"/>
        </w:rPr>
      </w:r>
    </w:p>
    <w:p>
      <w:pPr>
        <w:pStyle w:val="Heading2"/>
      </w:pPr>
      <w:r>
        <w:rPr>
          <w:lang w:val="bi_VU" w:bidi="bi_VU"/>
        </w:rPr>
        <w:t>Psalms 53:1</w:t>
      </w:r>
      <w:r>
        <w:rPr>
          <w:lang w:val="bi_VU" w:bidi="bi_VU"/>
        </w:rPr>
      </w:r>
    </w:p>
    <w:p>
      <w:pPr/>
      <w:r>
        <w:rPr>
          <w:lang w:val="bi_VU" w:bidi="bi_VU"/>
        </w:rPr>
      </w:r>
      <w:r>
        <w:rPr>
          <w:vertAlign w:val="superscript"/>
          <w:lang w:val="bi_VU" w:bidi="bi_VU"/>
        </w:rPr>
        <w:t>1</w:t>
      </w:r>
      <w:r>
        <w:rPr>
          <w:lang w:val="bi_VU" w:bidi="bi_VU"/>
        </w:rPr>
        <w:t xml:space="preserve"> Ol man we oli no gat hed, oli stap talem se, “I no gat God nating.” Olgeta ya evriwan oli rabis man nomo, oli stap mekem ol sin nomo we i nogud we i nogud. I no gat wan long olgeta we i stap mekem samting we i stret.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God i stap long heven, i stap lukluk i kamdaon long olgeta man blong faenemaot se i gat man we i waes, we i stap mekem wosip long hem, no i no gat.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olgeta evriwan oli gorong finis, olgeta evriwan oli sem mak nomo, oli nogud. I no gat wan long olgeta we i mekem samting we i gud, i no gat wan man nating olsem.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God i stap talem se, “?Weswe olgeta ya oli no save? Ol man ya we oli stap mekem ol samting nogud oli no gat hed. Oli stap laef long ol samting we oli stap stilim long ol man blong mi, mo oli no save prea long mi tu.”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bambae oli fraet we oli fraet, we neva oli fraet olsem samtaem. God i tanem baksaed long olgeta finis, nao yumi ol man blong hem, bambae yumi winimgud olgeta. Hem bambae i sakem ol bun blong ol enemi ya blong yumi oli go wanwan olbaot.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Yumi ol laen* blong Isrel,* mo God i God blong yumi. Hem i stap long Saeon,* mo prea blong mi we hem bambae i mekem yumi win. Yumi ol man blong hem, mo taem hem i mekem yumi gat gudfala laef bakegen, bambae yumi glad we yumi glad.</w:t>
      </w:r>
      <w:r>
        <w:rPr>
          <w:lang w:val="bi_VU" w:bidi="bi_VU"/>
        </w:rPr>
      </w:r>
      <w:r>
        <w:rPr>
          <w:lang w:val="bi_VU" w:bidi="bi_VU"/>
        </w:rPr>
      </w:r>
    </w:p>
    <w:p>
      <w:pPr/>
      <w:r>
        <w:rPr>
          <w:lang w:val="bi_VU" w:bidi="bi_VU"/>
        </w:rPr>
      </w:r>
    </w:p>
    <w:p>
      <w:pPr>
        <w:pStyle w:val="Heading2"/>
      </w:pPr>
      <w:r>
        <w:rPr>
          <w:lang w:val="bi_VU" w:bidi="bi_VU"/>
        </w:rPr>
        <w:t>Psalms 54:1</w:t>
      </w:r>
      <w:r>
        <w:rPr>
          <w:lang w:val="bi_VU" w:bidi="bi_VU"/>
        </w:rPr>
      </w:r>
    </w:p>
    <w:p>
      <w:pPr/>
      <w:r>
        <w:rPr>
          <w:lang w:val="bi_VU" w:bidi="bi_VU"/>
        </w:rPr>
      </w:r>
      <w:r>
        <w:rPr>
          <w:vertAlign w:val="superscript"/>
          <w:lang w:val="bi_VU" w:bidi="bi_VU"/>
        </w:rPr>
        <w:t>1</w:t>
      </w:r>
      <w:r>
        <w:rPr>
          <w:lang w:val="bi_VU" w:bidi="bi_VU"/>
        </w:rPr>
        <w:t xml:space="preserve"> God, plis yu sevem mi long paoa blong yu. Long strong han blong yu, plis yu mekem mi mi fri.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Plis yu harem prea blong mi, yu lesin long ol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praod man oli stap kam blong faet long mi, ol raf man oli stap traem blong kilim mi. Olgeta ya oli no kea nating long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oltaem God i stap givhan long mi. Hem i Masta blong mi, mo i stap blokemgud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Prea blong mi we ol rabis fasin we ol enemi blong mi oli stap mekem long mi, hem bambae i yusum olgeta blong panisim olgeta bakegen. Hem bambae i spolem olgeta, from we tingting blong hem i stap strong 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Hae God, mi bambae mi glad nomo blong mekem sakrefaes long yu. Bambae mi talem tangkiu long yu from we yu yu gud tumas.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yu tekemaot mi long olgeta trabol blong mi, mo mi luk we ol enemi blong mi oli lus.</w:t>
      </w:r>
      <w:r>
        <w:rPr>
          <w:lang w:val="bi_VU" w:bidi="bi_VU"/>
        </w:rPr>
      </w:r>
      <w:r>
        <w:rPr>
          <w:lang w:val="bi_VU" w:bidi="bi_VU"/>
        </w:rPr>
      </w:r>
    </w:p>
    <w:p>
      <w:pPr/>
      <w:r>
        <w:rPr>
          <w:lang w:val="bi_VU" w:bidi="bi_VU"/>
        </w:rPr>
      </w:r>
    </w:p>
    <w:p>
      <w:pPr>
        <w:pStyle w:val="Heading2"/>
      </w:pPr>
      <w:r>
        <w:rPr>
          <w:lang w:val="bi_VU" w:bidi="bi_VU"/>
        </w:rPr>
        <w:t>Psalms 55:1</w:t>
      </w:r>
      <w:r>
        <w:rPr>
          <w:lang w:val="bi_VU" w:bidi="bi_VU"/>
        </w:rPr>
      </w:r>
    </w:p>
    <w:p>
      <w:pPr/>
      <w:r>
        <w:rPr>
          <w:lang w:val="bi_VU" w:bidi="bi_VU"/>
        </w:rPr>
      </w:r>
      <w:r>
        <w:rPr>
          <w:vertAlign w:val="superscript"/>
          <w:lang w:val="bi_VU" w:bidi="bi_VU"/>
        </w:rPr>
        <w:t>1</w:t>
      </w:r>
      <w:r>
        <w:rPr>
          <w:lang w:val="bi_VU" w:bidi="bi_VU"/>
        </w:rPr>
        <w:t xml:space="preserve"> God, plis yu harem prea blong mi. Sipos mi krae long yu, plis yu no tanem baksaed 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lesin long mi, yu ansa long mi. Mi mi slak olgeta from we mi wari tumas.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mi fraet tumas long ol strong tok blong ol enemi blong mi, laef blong mi i foldaon from we ol man nogud oli stap spolem mi. Oli stap mekem mi mi trabol, oli kros long mi we oli no laekem mi nating.</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mi fraet we mi fraet, mo tingting blong mi i foldaon olgeta from we mi fraet long ded.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fraet tumas nao mi seksek from, mi harem i nogud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wantem tumas se mi gat wing olsem sotleg,* nao bambae mi save flae blong go faenem ples blong spel.</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i olsem, bambae mi flae i go longwe, nao bambae mi mekem ples blong mi long draeples.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kwiktaem nomo, mi save faenem sefples blong mi, blong mi save go haed long hem, blong bigfala ren mo hariken i no save kasem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Masta,* plis yu mekem ol tok blong ol enemi blong mi oli paspas. Mi mi luk we ol man long taon ya oli stap rao mo oli stap faet.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Long dei mo long naet, oli stap olbaot long taon ya, oli stap mekem ples i fulap gud long ol trabol mo ol samting nogud.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Oli stap spolem evri ples. Ol rod oli fulap long ol man blong spolem man mo ol man blong giagiaman blong stil.</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Sipos i wan enemi we i stap laf long mi, bambae mi no save harem nogud from. Mo sipos i wan narafala man we i agens long mi, we i stap tok flas long mi, bambae mi save haed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hemia yu ya, we yumitufala i wan nomo, we yu wan gudfala fren blong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Bifo, yumitufala i stap storian gud oltaem, mo yumitufala i stap mekem wosip wanples nomo, insaed long haos*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Mi wantem ol enemi blong mi oli ded we i no taem blong olgeta yet, mi wantem oli go long Hom* blong ol Dedman long taem we oli no tingbaot nating blong go. Rabis fasin i stap finis long hom blong olgeta mo long tingting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Hae God i God blong mi, mo mi bambae mi singaot i go long hem blong i givhan long mi, nao bambae hem i sevem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Long moning mo long medel dei mo long naet, ol tok mo ol krae blong mi bambae oli stap go antap long hem, mo bambae hem i harem voes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Mi mi gat plante enemi tumas we oli stap agens long mi, be sipos mi go blong faet agens long olgeta, hem bambae i tekem mi mi kambak we mi stap gud nomo.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God i stap rul bifo olgeta, taem we wol i no stap yet, mo hem bambae i harem mi. Hem bambae i daonem olgeta, from we oli no save tanem tingting blong olgeta, mo oli no save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Fren ya blong mi i brekem ol promes blong hem, nao i kam faet agens long mifala, we mifala ol fren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tok blong hem i swit, i winim suga, be long tingting blong hem hem i no laekem ol narafala man, i agens long olgeta. Ol tok blong hem i stap mekem tingting blong ol man i kam kwaet, be biaen oli luk we ol tok ya i strong tumas, i spolem olgeta olsem naef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Yufala i mas putum ol trabol blong yufala long Hae God, nao hem bambae i blokem yufala, i sevem yufala. Hem i no save letem stret man i lus.</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God, yu bambae yu sakem ol man blong kilim man mo ol man blong giaman oli go long beregraon we oli yangfala nomo, we i no taem blong olgeta yet. Be mi bambae mi putum tingting blong mi i stap long yu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God, yu yu hae we yu hae. Plis yu sore long mi, from we ol man we oli stap kam mekem faet long mi oli plante we plante. Evri dei nomo oli stap ronem mi, mo oli stap faet long mi, i stat long moning gogo kasem long sapa. Hae God, yu yu gat olgeta paoa.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Taem mi mi fraet, mi putum tingting blong mi i stap long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mi trastem Hae God nao mi no moa fraet. Mi mi presem hem from ol promes blong hem. I no gat man i save mekem wan samting 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I stat long moning gogo kasem long sapa, ol enemi blong mi oli stap mekem trabol long mi. Oltaem oli stap lukaot rod blong spolem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Oli stap hivap long ol ples blong haed, oli stap wajem mi long olgeta ples we mi stap go long hem, mo oli stap wet blong kilim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God, plis yu kros long olgeta, yu daonem olgeta. Plis yu panisim olgeta from ol rabis fasin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 yu savegud ol trabol blong mi, mo olgeta taem ya we mi stap krae, yu yu makemdaon olgeta finis long buk blong yu.</w:t>
      </w:r>
      <w:r>
        <w:rPr>
          <w:lang w:val="bi_VU" w:bidi="bi_VU"/>
        </w:rPr>
      </w:r>
      <w:r>
        <w:rPr>
          <w:lang w:val="bi_VU" w:bidi="bi_VU"/>
        </w:rPr>
      </w:r>
    </w:p>
    <w:p>
      <w:pPr/>
      <w:r>
        <w:rPr>
          <w:lang w:val="bi_VU" w:bidi="bi_VU"/>
        </w:rPr>
      </w:r>
    </w:p>
    <w:p>
      <w:pPr/>
      <w:r>
        <w:rPr>
          <w:lang w:val="bi_VU" w:bidi="bi_VU"/>
        </w:rPr>
      </w:r>
      <w:r>
        <w:rPr>
          <w:vertAlign w:val="superscript"/>
          <w:lang w:val="bi_VU" w:bidi="bi_VU"/>
        </w:rPr>
        <w:t>9-10</w:t>
      </w:r>
      <w:r>
        <w:rPr>
          <w:lang w:val="bi_VU" w:bidi="bi_VU"/>
        </w:rPr>
        <w:t xml:space="preserve"> Hae God, long dei we bambae mi singaot long yu, yu bambae yu mekem ol enemi blong mi oli tanemraon, oli gobak. Mi mi save samting ya finis, from we yu yu stap long saed blong mi. Mi mi stap presem yu from ol promes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mi trastem Hae God, nao bambae mi no save fraet. I no gat man i save mekem wan samting 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God, bambae mi givim olgeta samting ya long yu we mi bin promes blong givim. Bambae mi givim presen blong mi long yu blong talem tangkiu long yu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from we yu yu sevem mi nao mi no ded, mo yu no letem mi mi lus. Nao bambae mi mi stap wokbaot wetem yu, long laet ya we i stap saen long olgeta we oli gat laef.</w:t>
      </w:r>
      <w:r>
        <w:rPr>
          <w:lang w:val="bi_VU" w:bidi="bi_VU"/>
        </w:rPr>
      </w:r>
      <w:r>
        <w:rPr>
          <w:lang w:val="bi_VU" w:bidi="bi_VU"/>
        </w:rPr>
      </w:r>
    </w:p>
    <w:p>
      <w:pPr/>
      <w:r>
        <w:rPr>
          <w:lang w:val="bi_VU" w:bidi="bi_VU"/>
        </w:rPr>
      </w:r>
    </w:p>
    <w:p>
      <w:pPr>
        <w:pStyle w:val="Heading2"/>
      </w:pPr>
      <w:r>
        <w:rPr>
          <w:lang w:val="bi_VU" w:bidi="bi_VU"/>
        </w:rPr>
        <w:t>Psalms 57:1</w:t>
      </w:r>
      <w:r>
        <w:rPr>
          <w:lang w:val="bi_VU" w:bidi="bi_VU"/>
        </w:rPr>
      </w:r>
    </w:p>
    <w:p>
      <w:pPr/>
      <w:r>
        <w:rPr>
          <w:lang w:val="bi_VU" w:bidi="bi_VU"/>
        </w:rPr>
      </w:r>
      <w:r>
        <w:rPr>
          <w:vertAlign w:val="superscript"/>
          <w:lang w:val="bi_VU" w:bidi="bi_VU"/>
        </w:rPr>
        <w:t>1</w:t>
      </w:r>
      <w:r>
        <w:rPr>
          <w:lang w:val="bi_VU" w:bidi="bi_VU"/>
        </w:rPr>
        <w:t xml:space="preserve"> God, yu sore long mi. Plis yu sore long mi from we mi mi stap long bigfala trabol we i olsem hariken. Mi mi kam blong haed long yu, blong yu blokem mi mi stap gud olsem we pikinini blong faol i stap gud aninit long wing blong mama blong hem, nao bambae mi save stap gud gogo kasem we trabol ya i finis.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God, hem i hae we i hae. Mi mi stap singaot i go long hem, from we hem i stap givim evri samting long mi we mi mi sot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stap long heven, mo bambae hem i harem krae blong mi, i sevem mi. Bambae hem i mekem olgeta we oli stap mekem i strong tumas long mi oli sem. Hem bambae i soemaot long mi we oltaem hem i lavem mi tumas, mo we tingting blong hem i stap strong 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enemi blong mi we oli stap raonem mi oli olsem ol laeon ya we oli stap kakae man, we tut blong olgeta oli longfala olsem spia mo ara, mo tang blong olgeta i olsem naef blong faet we i sap we i sap.</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God. Mi mi wantem tumas blong yu yu soemaot we yu yu hae we yu hae i bitim skae, mo we bigfala paoa blong yu i kasem olgeta ples long wol.</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enemi blong mi oli putum net finis blong kasem mi, nao mi mi harem i nogud we i nogud. Oli digim wan hol long rod blong mi, be olgeta nomo oli foldaon 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God. !Oltaem tingting blong mi i stap strong long yu! !Bambae mi sing, mi presem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!Naoia mi mi mas wekap! !Gita mo mandolin blong mi, tufala i mas wekap! !Bambae mi wekemap san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Masta, bambae mi mi talem tangkiu long yu long fes blong olgeta man, bambae mi sing blong presem yu long fes blong ol man blong ol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Fasin ya blong yu we oltaem yu lavem man tumas, hem i hae we i hae, i go kasem skae. Fasin blong yu we oltaem yu stap holem ol promes blong yu, hem i hae tumas, i go antap i kasem ol klaod.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God. Mi mi wantem tumas blong yu yu soemaot we yu yu hae we yu hae i bitim skae, mo we bigfala paoa blong yu i kasem olgeta ples long wol. E</w:t>
      </w:r>
      <w:r>
        <w:rPr>
          <w:lang w:val="bi_VU" w:bidi="bi_VU"/>
        </w:rPr>
      </w:r>
      <w:r>
        <w:rPr>
          <w:lang w:val="bi_VU" w:bidi="bi_VU"/>
        </w:rPr>
      </w:r>
    </w:p>
    <w:p>
      <w:pPr/>
      <w:r>
        <w:rPr>
          <w:lang w:val="bi_VU" w:bidi="bi_VU"/>
        </w:rPr>
      </w:r>
    </w:p>
    <w:p>
      <w:pPr>
        <w:pStyle w:val="Heading2"/>
      </w:pPr>
      <w:r>
        <w:rPr>
          <w:lang w:val="bi_VU" w:bidi="bi_VU"/>
        </w:rPr>
        <w:t>Psalms 58:1</w:t>
      </w:r>
      <w:r>
        <w:rPr>
          <w:lang w:val="bi_VU" w:bidi="bi_VU"/>
        </w:rPr>
      </w:r>
    </w:p>
    <w:p>
      <w:pPr/>
      <w:r>
        <w:rPr>
          <w:lang w:val="bi_VU" w:bidi="bi_VU"/>
        </w:rPr>
      </w:r>
      <w:r>
        <w:rPr>
          <w:vertAlign w:val="superscript"/>
          <w:lang w:val="bi_VU" w:bidi="bi_VU"/>
        </w:rPr>
        <w:t>1</w:t>
      </w:r>
      <w:r>
        <w:rPr>
          <w:lang w:val="bi_VU" w:bidi="bi_VU"/>
        </w:rPr>
        <w:t xml:space="preserve"> Ol haeman. ?I tru se yufala i stap jajem man long stret fasin? ?Yufala i stap jajem ol man long rod we i stret?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!Nogat! Yufala i stap tingbaot nomo ol rabis fasin we yufala i save mekem, mo yufala i stap mekem ol strong fasin nomo blong spolem ol man long wol.</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man nogud oli stap gorong oltaem, i stat long taem we oli stap long bel blong mama blong olgeta. Oli stap talem ol giaman tok, i stat taem oli bon.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Oli olsem ol posen snek we posen blong olgeta i strong tumas, mo oli stap blokem sora blong olgeta olsem posen snek ya we sora blong hem i fas,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we i no save harem voes blong man blong pleplei long snek, mo i no save harem singsing blong kleva.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God, plis yu brekem ol tut blong ol laeon ya. Hae God, plis yu pulumaot ol tut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letem olgeta oli lus olsem wota we i kafsaed i go long sanbij, yu flatemdaon olgeta olsem gras long rod, we ol man oli stap purumbut long hem nao i drae.</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Plis yu letem olgeta oli kam olsem snel we wota blong hem i ronaot, nao i ded. Yu mekem olgeta oli kam olsem pikinini we i ded taem i bon, we i no save luk delaet.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God, taem oli no gat save yet plis yu katemdaon olgeta olsem ol rabis gras nomo. Taem oli laef yet, plis yu kros, yu blu long olgeta blong oli gowe.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Bambae ol stret man oli glad taem oli luk we yu yu panisim ol man nogud. Bambae oli stap wokbaot nomo long blad blong ol man nogud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ol man bambae oli talem se, “Tru, God i stap. Hem i stap givim pei long ol stret man. Hem i stap jajem olgeta man long wol.”</w:t>
      </w:r>
      <w:r>
        <w:rPr>
          <w:lang w:val="bi_VU" w:bidi="bi_VU"/>
        </w:rPr>
      </w:r>
      <w:r>
        <w:rPr>
          <w:lang w:val="bi_VU" w:bidi="bi_VU"/>
        </w:rPr>
      </w:r>
    </w:p>
    <w:p>
      <w:pPr/>
      <w:r>
        <w:rPr>
          <w:lang w:val="bi_VU" w:bidi="bi_VU"/>
        </w:rPr>
      </w:r>
    </w:p>
    <w:p>
      <w:pPr>
        <w:pStyle w:val="Heading2"/>
      </w:pPr>
      <w:r>
        <w:rPr>
          <w:lang w:val="bi_VU" w:bidi="bi_VU"/>
        </w:rPr>
        <w:t>Psalms 59:1</w:t>
      </w:r>
      <w:r>
        <w:rPr>
          <w:lang w:val="bi_VU" w:bidi="bi_VU"/>
        </w:rPr>
      </w:r>
    </w:p>
    <w:p>
      <w:pPr/>
      <w:r>
        <w:rPr>
          <w:lang w:val="bi_VU" w:bidi="bi_VU"/>
        </w:rPr>
      </w:r>
      <w:r>
        <w:rPr>
          <w:vertAlign w:val="superscript"/>
          <w:lang w:val="bi_VU" w:bidi="bi_VU"/>
        </w:rPr>
        <w:t>1</w:t>
      </w:r>
      <w:r>
        <w:rPr>
          <w:lang w:val="bi_VU" w:bidi="bi_VU"/>
        </w:rPr>
        <w:t xml:space="preserve"> God blong mi. Plis yu sevem mi, blong ol enemi blong mi oli no spolem mi. Sipos oli kam blong faet long mi, plis yu blokem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Olgeta ya oli man nogud, oli man blong kilim man. Plis yu tekemaot mi long han blong olgeta, yu sevem mi.</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!Hae God, yu luk! Ol rabis man ya oli stap go wanples, oli agens long mi, nao oli stap wet blong kilim mi. Olgeta oli ron kwik blong mekemrere blong faet, be i no from wan rong blong mi, i no from wan samting nogud we mi mi mekem.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yu yu gat olgeta paoa, mo yu God blong mifala ol laen* blong Isrel.* Plis yu wekap, yu kam givhan long mi, yu panisim ol hiten man ya. Yu no mas sore long ol man nogud ya we oli stap spolem ol fren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Oltaem, taem i tudak, oli stap kambak long mi bakegen, oli stap krae olsem ol dog we oli stap go olbaot long taon.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lesin long ol strong tok mo ol rabis tok ya we oli stap sakem i kam long mi. Taem oli tok, tok blong olgeta i olsem naef blong faet we i sap we i sap. Be oli ting se i no gat man i stap harem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Hae God, yu yu stap laf nomo long olgeta. Yu yu stap laf long olgeta hiten man.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God, mi mi trastem paoa blong yu oltaem. Yu nomo yu sefples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God blong mi, yu yu lavem mi, mo bambae yu kam stap wetem mi. Yu bambae yu letem mi mi luk we yu winim ol enemi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God, yu yu Masta* blong mifala, yu stap blokemgud mifala. Plis yu no kilim olgeta. I nogud ol man blong mi oli fogetem olgeta. Plis yu yusum paoa blong yu, yu mekem olgeta oli lus, oli ron wanwan.</w:t>
      </w:r>
      <w:r>
        <w:rPr>
          <w:lang w:val="bi_VU" w:bidi="bi_VU"/>
        </w:rPr>
      </w:r>
      <w:r>
        <w:rPr>
          <w:lang w:val="bi_VU" w:bidi="bi_VU"/>
        </w:rPr>
      </w:r>
    </w:p>
    <w:p>
      <w:pPr/>
      <w:r>
        <w:rPr>
          <w:lang w:val="bi_VU" w:bidi="bi_VU"/>
        </w:rPr>
      </w:r>
    </w:p>
    <w:p>
      <w:pPr/>
      <w:r>
        <w:rPr>
          <w:lang w:val="bi_VU" w:bidi="bi_VU"/>
        </w:rPr>
      </w:r>
      <w:r>
        <w:rPr>
          <w:vertAlign w:val="superscript"/>
          <w:lang w:val="bi_VU" w:bidi="bi_VU"/>
        </w:rPr>
        <w:t>12-13</w:t>
      </w:r>
      <w:r>
        <w:rPr>
          <w:lang w:val="bi_VU" w:bidi="bi_VU"/>
        </w:rPr>
        <w:t xml:space="preserve"> Sin i stap long maot blong olgeta, ol tok blong olgeta i nogud. I gud yu mekem we praod blong olgeta i spolem olgeta bakegen. I gud yu kros, yu spolem olgeta we yu spolemgud olgeta from we oli stap singaot* trabol i kam long mifala, mo oli stap giaman. Nao bambae olgeta man oli save we yu yu stap rul long Isrel, mo paoa blong yu i go kasem olgeta ples long wol.</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Oltaem, taem i tudak, ol enemi blong mi oli stap kambak long mi, oli stap go olbaot long taon, oli stap krae olsem dog.</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Oli olsem ol dog we oli stap go olbaot blong lukaot kakae, mo sipos kakae i no naf, oli stap kros.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mi bambae mi stap sing blong talemaot paoa blong yu. Evri moning bambae mi stap sing bigwan blong talemaot we oltaem yu yu lavem man. Oltaem yu yu strong ples blong haed blong mi, yu yu sefples blong mi long taem blong trabol.</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God, oltaem yu yu lavem mi. Yu yu sefples blong mi, mo yu stap blokemgud mi. Oltaem bambae mi mi stap presem yu.</w:t>
      </w:r>
      <w:r>
        <w:rPr>
          <w:lang w:val="bi_VU" w:bidi="bi_VU"/>
        </w:rPr>
      </w:r>
      <w:r>
        <w:rPr>
          <w:lang w:val="bi_VU" w:bidi="bi_VU"/>
        </w:rPr>
      </w:r>
    </w:p>
    <w:p>
      <w:pPr/>
      <w:r>
        <w:rPr>
          <w:lang w:val="bi_VU" w:bidi="bi_VU"/>
        </w:rPr>
      </w:r>
    </w:p>
    <w:p>
      <w:pPr>
        <w:pStyle w:val="Heading2"/>
      </w:pPr>
      <w:r>
        <w:rPr>
          <w:lang w:val="bi_VU" w:bidi="bi_VU"/>
        </w:rPr>
        <w:t>Psalms 60:1</w:t>
      </w:r>
      <w:r>
        <w:rPr>
          <w:lang w:val="bi_VU" w:bidi="bi_VU"/>
        </w:rPr>
      </w:r>
    </w:p>
    <w:p>
      <w:pPr/>
      <w:r>
        <w:rPr>
          <w:lang w:val="bi_VU" w:bidi="bi_VU"/>
        </w:rPr>
      </w:r>
      <w:r>
        <w:rPr>
          <w:vertAlign w:val="superscript"/>
          <w:lang w:val="bi_VU" w:bidi="bi_VU"/>
        </w:rPr>
        <w:t>1</w:t>
      </w:r>
      <w:r>
        <w:rPr>
          <w:lang w:val="bi_VU" w:bidi="bi_VU"/>
        </w:rPr>
        <w:t xml:space="preserve"> God, bifo, yu yu lego mifala, yu mekem we mifala i lus long faet. Bifo, yu yu kros long mifala, be naoia, plis yu kambak long mifala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Bifo, yu yu mekem graon i seksek, nao i brok i open bigwan. Naoia, plis yu mekem i gud bakegen, from we hem i stap folfoldaon yet.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Mifala ol man blong yu, be yu mekem we mifala i harem nogud tumas, mifala i stap wokbaot krangke, olsem we mifala i drong.</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Mifala i stap ona long yu, nao yu givim saen long mifala blong mifala i ronwe, trabol i no kasem mifala.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yu lavem mifala tumas. Plis yu sevem mifala long paoa blong yu, yu ansa long prea blong mifala, blong mifala i save stap gud.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Olgeta. God i stap long tabu ples blong hem, i talem se, “Bambae mi mi win, nao mi seraot ples ya Sekem i go long ol man blong mi, mo bambae mi makemaot ol haf blong bigfala levelples ya Sukot i go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Ples ya Gilead i blong mi, mo ples ya Manase* tu i blong mi, Ples ya Efrem* i olsem hat blong faet blong mi, mo ples ya Juda* i olsem wokingstik blong mi we mi mi King.</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bambae mi yusum kantri ya Moab olsem besin blong wasem fes blong mi, mo bambae mi sakem sus blong mi i go stap long kantri ya Edom, olsem saen we ples ya i blong mi. Mi mi winim ol man Filistia nao mi singsingaot from.”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God. ?Hu nao bambae i lidim mifala i go long kantri ya Edom? ?Hu nao bambae i tekem mifala i go insaed long taon ya blong olgeta we i strong tumas?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?Olsem wanem? ?I tru we yu yu lego mifala finis? ?Bambae yu no moa go wetem ol soldia blong mifala bakegen long faet?</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Plis yu halpem mifala, yu agensem ol enemi blong mifala, from we ol samting we ol man nomo oli save mekem blong givhan long mifala i blong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God, sipos yu yu stap wetem mifala, bambae mifala i wi n, from we yu bambae yu winim ol enemi blong mifala.</w:t>
      </w:r>
      <w:r>
        <w:rPr>
          <w:lang w:val="bi_VU" w:bidi="bi_VU"/>
        </w:rPr>
      </w:r>
      <w:r>
        <w:rPr>
          <w:lang w:val="bi_VU" w:bidi="bi_VU"/>
        </w:rPr>
      </w:r>
    </w:p>
    <w:p>
      <w:pPr/>
      <w:r>
        <w:rPr>
          <w:lang w:val="bi_VU" w:bidi="bi_VU"/>
        </w:rPr>
      </w:r>
    </w:p>
    <w:p>
      <w:pPr>
        <w:pStyle w:val="Heading2"/>
      </w:pPr>
      <w:r>
        <w:rPr>
          <w:lang w:val="bi_VU" w:bidi="bi_VU"/>
        </w:rPr>
        <w:t>Psalms 61:1</w:t>
      </w:r>
      <w:r>
        <w:rPr>
          <w:lang w:val="bi_VU" w:bidi="bi_VU"/>
        </w:rPr>
      </w:r>
    </w:p>
    <w:p>
      <w:pPr/>
      <w:r>
        <w:rPr>
          <w:lang w:val="bi_VU" w:bidi="bi_VU"/>
        </w:rPr>
      </w:r>
      <w:r>
        <w:rPr>
          <w:vertAlign w:val="superscript"/>
          <w:lang w:val="bi_VU" w:bidi="bi_VU"/>
        </w:rPr>
        <w:t>1</w:t>
      </w:r>
      <w:r>
        <w:rPr>
          <w:lang w:val="bi_VU" w:bidi="bi_VU"/>
        </w:rPr>
        <w:t xml:space="preserve"> God. Plis yu harem krae blong mi, yu lesin long prea blong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mi stap longwe tumas long ples blong mi, tingting blong mi i foldaon, nao mi stap singaot long yu. Plis yu tekem mi mi go long wan strong ples blong haed,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from we oltaem, yu yu stap lukaot gud long mi, yu stap blokem ol enemi blong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Plis yu letem mi mi stap long tabu ples blong yu oltaem long laef blong mi, yu letem mi mi faenem sefples long yu, olsem we pikinini blong faol i faenem sefples aninit long wing blong mama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God, yu yu harem ol promes blong mi finis, mo ol samting ya we i blong man we i ona long yu, yu yu givim long mi finis.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Plis yu mekem we king blong mifala i gat longfala laef, mo yu letem hem i stap longtaem we longtaem.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God. Prea blong mi, we bambae hem i rul long fes blong yu oltaem long laef blong hem, mo we oltaem bambae yu yu lavem hem tumas, tingting blong yu i stap strong long hem, nao bambae yu stap lukaot gud long hem, yu blokemgud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Evri dei, bambae mi stap givim ol samting ya long yu we mi promes blong givim, mo oltaem, bambae mi sing blong presem yu.</w:t>
      </w:r>
      <w:r>
        <w:rPr>
          <w:lang w:val="bi_VU" w:bidi="bi_VU"/>
        </w:rPr>
      </w:r>
      <w:r>
        <w:rPr>
          <w:lang w:val="bi_VU" w:bidi="bi_VU"/>
        </w:rPr>
      </w:r>
    </w:p>
    <w:p>
      <w:pPr/>
      <w:r>
        <w:rPr>
          <w:lang w:val="bi_VU" w:bidi="bi_VU"/>
        </w:rPr>
      </w:r>
    </w:p>
    <w:p>
      <w:pPr>
        <w:pStyle w:val="Heading2"/>
      </w:pPr>
      <w:r>
        <w:rPr>
          <w:lang w:val="bi_VU" w:bidi="bi_VU"/>
        </w:rPr>
        <w:t>Psalms 62:1</w:t>
      </w:r>
      <w:r>
        <w:rPr>
          <w:lang w:val="bi_VU" w:bidi="bi_VU"/>
        </w:rPr>
      </w:r>
    </w:p>
    <w:p>
      <w:pPr/>
      <w:r>
        <w:rPr>
          <w:lang w:val="bi_VU" w:bidi="bi_VU"/>
        </w:rPr>
      </w:r>
      <w:r>
        <w:rPr>
          <w:vertAlign w:val="superscript"/>
          <w:lang w:val="bi_VU" w:bidi="bi_VU"/>
        </w:rPr>
        <w:t>1</w:t>
      </w:r>
      <w:r>
        <w:rPr>
          <w:lang w:val="bi_VU" w:bidi="bi_VU"/>
        </w:rPr>
        <w:t xml:space="preserve"> Oltaem mi mi putum tingting blong mi i stap long God nomo, nao mi save mekem tingting blong mi i longfala, mi save wet longtaem blong hem i sevem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nomo i stap blokemgud mi blong trabol i no kasem mi, mo hem i stap sevem mi. Hem i strong ples blong haed blong mi, mo neva bambae ol enemi blong mi oli save winim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mi no strong, mi olsem fenis we i roten finis, i stap folfoldaon. ?Bambae yufala evriwan i stap kam faet long mi gogo kasem wetaem?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?Ating yufala i wantem nomo blong mekem mi mi foldaon, mi lusum hae nem blong mi? Yufala i stap glad nomo blong talem ol giaman toktok. Yufala i stap talem ol tok blong mekem man i harem gud, be long tingting blong yufala, yufala i stap singaot* trabol i kam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Oltaem mi mi putum tingting blong mi i stap long God nomo, nao mi save mekem tingting blong mi i longfala, mi save wet longtaem long hem, blong kasem ol samting we tingting blong mi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nomo i stap blokem mi blong trabol i no kasem mi, mo i stap sevem mi. Hem i strong ples blong haed blong mi, mo neva bambae ol enemi blong mi oli save winim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mi stap luk long God nomo blong hem i sevem mi, mo blong hem i holem hae nem blong mi i stap gud. Hem nao i strong ples blong blokem mi, hem i sefples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Olgeta. God i sefples blong yumi. I gud yufala i trastem hem oltaem, yufala i talemaot ol trabol blong yufala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Olgeta man oli olsem smol win nomo we i blu wantaem, nao i finis. Ol haeman mo ol man olbaot nomo, olgeta evriwan i sem mak, oli olsem nating nomo. Sipos yu putum olgeta long skel, oli no hevi nating, oli olsem win nomo.</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i no trastem ol strong fasin ya blong stil blong yufala i kam rijman. Yufala i no putum tingting blong yufala long rod blong stil. Mo sipos olting blong yufala i stap kam plante, be yufala i no mas trastem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11-12</w:t>
      </w:r>
      <w:r>
        <w:rPr>
          <w:lang w:val="bi_VU" w:bidi="bi_VU"/>
        </w:rPr>
        <w:t xml:space="preserve"> God. Yu yu Masta* blong mifala. I no wan taem nomo we mi mi harem yu yu stap talem se paoa i blong yu, mo oltaem yu yu lavem man tumas. Yu nomo yu stap givim pei long mifala, stret long ol wok blong mifala.</w:t>
      </w:r>
      <w:r>
        <w:rPr>
          <w:lang w:val="bi_VU" w:bidi="bi_VU"/>
        </w:rPr>
      </w:r>
      <w:r>
        <w:rPr>
          <w:lang w:val="bi_VU" w:bidi="bi_VU"/>
        </w:rPr>
      </w:r>
    </w:p>
    <w:p>
      <w:pPr/>
      <w:r>
        <w:rPr>
          <w:lang w:val="bi_VU" w:bidi="bi_VU"/>
        </w:rPr>
      </w:r>
    </w:p>
    <w:p>
      <w:pPr>
        <w:pStyle w:val="Heading2"/>
      </w:pPr>
      <w:r>
        <w:rPr>
          <w:lang w:val="bi_VU" w:bidi="bi_VU"/>
        </w:rPr>
        <w:t>Psalms 63:1</w:t>
      </w:r>
      <w:r>
        <w:rPr>
          <w:lang w:val="bi_VU" w:bidi="bi_VU"/>
        </w:rPr>
      </w:r>
    </w:p>
    <w:p>
      <w:pPr/>
      <w:r>
        <w:rPr>
          <w:lang w:val="bi_VU" w:bidi="bi_VU"/>
        </w:rPr>
      </w:r>
      <w:r>
        <w:rPr>
          <w:vertAlign w:val="superscript"/>
          <w:lang w:val="bi_VU" w:bidi="bi_VU"/>
        </w:rPr>
        <w:t>1</w:t>
      </w:r>
      <w:r>
        <w:rPr>
          <w:lang w:val="bi_VU" w:bidi="bi_VU"/>
        </w:rPr>
        <w:t xml:space="preserve"> God. Yu yu God blong mi. Mi mi wantem tumas blong yu yu stap oltaem long laef blong mi. Taem yu yu no stap, mi mi harem we laef blong mi i olsem graon we i no moa gat wota nating long hem, i drae we i drae, i no moa gud blong wan samting, nao from samting ya, mi mi wantem yu tumas.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Plis yu letem mi mi luk yu long tabu ples blong yu. Yu letem mi mi luk bigfala paoa blong yu, mo bigfala laet ya we i soemaot we yu yu stap.</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Oltaem yu yu lavem mi, mo fasin ya, mi mi wantem moa, i winim we mi wantem stap laef. From samting ya, bambae mi presem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mi stap talem tangkiu long yu oltaem long laef blong mi. Bambae mi leftemap han blong mi, mi mekem prea long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mi kam fulap long ol gudgudfala samting blong yu olsem we mi harem gud long lafet. Nao bambae mi sing long ol singsing blong glad, blong mi presem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Oltaem, taem we mi ledaon long bed, mi stap tingbaot yu. I stat long sapa gogo kasem long moning mi mi stap tingting long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from we oltaem yu yu stap givhan long mi. Mi mi stap faenem sefples long yu olsem we pikinini blong faol i faenem sefples aninit long wing blong mama blong hem, nao mi mi glad, mi stap singsing from.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Mi mi no save lego yu, mo raethan blong yu i stap holem mi mi stap gud.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Olgeta ya we oli stap traem blong kilim mi, bambae oli godaon long Hom* blong ol Dedman.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Bambae ol man oli kilim olgeta long faet, mo ol wael dog bambae oli kakae ol bodi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God. Mi mi king, mo bambae mi glad tumas from we yu bambae yu stap mekem mi mi win. Olgeta we oli stap mekem promes long nem blong yu, bambae oli presem yu, be ol man blong giaman, bambae yu satem maot blong olgeta.</w:t>
      </w:r>
      <w:r>
        <w:rPr>
          <w:lang w:val="bi_VU" w:bidi="bi_VU"/>
        </w:rPr>
      </w:r>
      <w:r>
        <w:rPr>
          <w:lang w:val="bi_VU" w:bidi="bi_VU"/>
        </w:rPr>
      </w:r>
    </w:p>
    <w:p>
      <w:pPr/>
      <w:r>
        <w:rPr>
          <w:lang w:val="bi_VU" w:bidi="bi_VU"/>
        </w:rPr>
      </w:r>
    </w:p>
    <w:p>
      <w:pPr>
        <w:pStyle w:val="Heading2"/>
      </w:pPr>
      <w:r>
        <w:rPr>
          <w:lang w:val="bi_VU" w:bidi="bi_VU"/>
        </w:rPr>
        <w:t>Psalms 64:1</w:t>
      </w:r>
      <w:r>
        <w:rPr>
          <w:lang w:val="bi_VU" w:bidi="bi_VU"/>
        </w:rPr>
      </w:r>
    </w:p>
    <w:p>
      <w:pPr/>
      <w:r>
        <w:rPr>
          <w:lang w:val="bi_VU" w:bidi="bi_VU"/>
        </w:rPr>
      </w:r>
      <w:r>
        <w:rPr>
          <w:vertAlign w:val="superscript"/>
          <w:lang w:val="bi_VU" w:bidi="bi_VU"/>
        </w:rPr>
        <w:t>1</w:t>
      </w:r>
      <w:r>
        <w:rPr>
          <w:lang w:val="bi_VU" w:bidi="bi_VU"/>
        </w:rPr>
        <w:t xml:space="preserve"> God. Mi mi stap long trabol ya. Plis yu lesin long prea blong mi. Mi mi fraet tumas long ol enemi blong mi. Plis yu sevem laef blong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Plis yu blokemgud mi blong ol plan blong ol man nogud oli no save kasem mi. Yu no letem mi mi go long han blong ol hip blong ol rabis man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Olgeta oli stap mekemrere ol tok blong olgeta we i olsem naef blong faet we i sap we i sap, mo oli stap makem ol man blong sutum olgeta long ol rabis tok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oli stap haed, nao wantaem nomo, oli sutum ol gudfala man long ol giaman toktok blong olgeta, we oli no fraet nating.</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Oli stap givgivhan long olgeta long ol rabis plan blong olgeta. Oli stap tingbaotgud ol ples we bambae oli putum ol trap blong olgeta long hem, mo oli talem se, “!Bambae i no gat man i save luk ol trap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Oli stap mekem ol plan blong mekem ol samting nogud, mo oli talem se, “Plan ya blong yumi i nambawan. Bambae i no gat man i save faenemaot tingting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bambae God i sutum olgeta long ara blong hem, mo wantaem nomo bambae oli karekil.</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rabis tok ya blong olgeta bambae i kakae olgeta bakegen. Mo ol man we bambae oli luk olgeta, bambae oli saksakem hed blong olgeta from.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olgeta man evriwan bambae oli fraet, bambae oli stap tingbaot samting ya we God i mekem, mo bambae oli stap tokbaot ol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man we oli stret bambae oli glad from ol samting ya we Hae God i mekem, nao bambae oli faenem sefples long hem. Olgeta stret man ya evriwan bambae oli presem hem.</w:t>
      </w:r>
      <w:r>
        <w:rPr>
          <w:lang w:val="bi_VU" w:bidi="bi_VU"/>
        </w:rPr>
      </w:r>
      <w:r>
        <w:rPr>
          <w:lang w:val="bi_VU" w:bidi="bi_VU"/>
        </w:rPr>
      </w:r>
    </w:p>
    <w:p>
      <w:pPr/>
      <w:r>
        <w:rPr>
          <w:lang w:val="bi_VU" w:bidi="bi_VU"/>
        </w:rPr>
      </w:r>
    </w:p>
    <w:p>
      <w:pPr>
        <w:pStyle w:val="Heading2"/>
      </w:pPr>
      <w:r>
        <w:rPr>
          <w:lang w:val="bi_VU" w:bidi="bi_VU"/>
        </w:rPr>
        <w:t>Psalms 65:1</w:t>
      </w:r>
      <w:r>
        <w:rPr>
          <w:lang w:val="bi_VU" w:bidi="bi_VU"/>
        </w:rPr>
      </w:r>
    </w:p>
    <w:p>
      <w:pPr/>
      <w:r>
        <w:rPr>
          <w:lang w:val="bi_VU" w:bidi="bi_VU"/>
        </w:rPr>
      </w:r>
      <w:r>
        <w:rPr>
          <w:vertAlign w:val="superscript"/>
          <w:lang w:val="bi_VU" w:bidi="bi_VU"/>
        </w:rPr>
        <w:t>1</w:t>
      </w:r>
      <w:r>
        <w:rPr>
          <w:lang w:val="bi_VU" w:bidi="bi_VU"/>
        </w:rPr>
        <w:t xml:space="preserve"> God. I stret blong mifala i presem yu long Saeon,* mo blong mifala i holem ol promes ya we mifala i mekem long yu,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from we oltaem, yu yu stap ansa long ol prea blong mifala. Olgeta man long evri ples bambae oli mas kam 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from we oli stap mekem sin. Ol fasin nogud blong mifala oli stap winim mifala, be yu yu stap fogivim mifala, yu stap tekemaot sin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man we yu yu stap jusumaot olgeta, mo yu stap tekem olgeta oli kam long tabu ples blong yu, oli save harem gud. Bambae mifala i harem gud long ol gudgudfala samting ya blong haos* blong yu, bambae mifala i stap klosap nomo long yu long tabu haos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Taem mifala i krae long yu, yu yu stap ansa long mifala, yu stap mekem mifala i win, yu stap mekem ol bigbigfala samting blong sevem mifala. Ol man long olgeta ples long wol oli stap trastem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 yu stanemap ol bigbigfala hil long paoa blong yu. Long fasin ya, yu soemaot we yu yu gat olgeta paoa.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stap mekem ol rafsi oli kam kwaet, mo yu stap blokem ol bigsi oli no mekem noes. Yu mekem ol man oli no moa raorao olbaot, oli stap kwaet.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man long olgeta ples long wol oli fraet long ol bigbigfala wok we yu yu mekem, nao oli stap ona long yu from. Ol wok blong yu i mekem ol man long wol ya oli hapi tumas oli stap singsingaot, i stat long narasaed blong wol, i go kasem narasaed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yu soemaot we yu stap lukaot gud long wol ya, from we yu stap sanem ren i kam, nao yu mekem graon blong hem i kam gud we i gud. Yu mekem we ol wota oli stap ron, mo we graon i karem plante kakae. Fasin blong yu blong mekem i olsem.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 stap sanem plante ren i kam long ol garen we ol man oli planem finis, blong mekem graon i wetwet. Yu mekem graon i sofsof long ren, nao yu mekem ol samting oli gru.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Gudfala fasin ya blong yu i mekem we oltaem i gat plante gudfala kakae i stap. Long evri ples we yu yu pas long hem, yu stap givim plante kakae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ples olbaot oli fulap long kakae blong sipsip, mo evri samting long ol hil oli stap harem gud.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 open ples oli fulap gud long ol sipsip, ol levelples long medel blong ol hil oli fulap gud long wit.* Long evri ples, olgeta samting oli stap singsingaot, mo oli stap singsing from we oli glad tumas.</w:t>
      </w:r>
      <w:r>
        <w:rPr>
          <w:lang w:val="bi_VU" w:bidi="bi_VU"/>
        </w:rPr>
      </w:r>
      <w:r>
        <w:rPr>
          <w:lang w:val="bi_VU" w:bidi="bi_VU"/>
        </w:rPr>
      </w:r>
    </w:p>
    <w:p>
      <w:pPr/>
      <w:r>
        <w:rPr>
          <w:lang w:val="bi_VU" w:bidi="bi_VU"/>
        </w:rPr>
      </w:r>
    </w:p>
    <w:p>
      <w:pPr>
        <w:pStyle w:val="Heading2"/>
      </w:pPr>
      <w:r>
        <w:rPr>
          <w:lang w:val="bi_VU" w:bidi="bi_VU"/>
        </w:rPr>
        <w:t>Psalms 66:1</w:t>
      </w:r>
      <w:r>
        <w:rPr>
          <w:lang w:val="bi_VU" w:bidi="bi_VU"/>
        </w:rPr>
      </w:r>
    </w:p>
    <w:p>
      <w:pPr/>
      <w:r>
        <w:rPr>
          <w:lang w:val="bi_VU" w:bidi="bi_VU"/>
        </w:rPr>
      </w:r>
      <w:r>
        <w:rPr>
          <w:vertAlign w:val="superscript"/>
          <w:lang w:val="bi_VU" w:bidi="bi_VU"/>
        </w:rPr>
        <w:t>1</w:t>
      </w:r>
      <w:r>
        <w:rPr>
          <w:lang w:val="bi_VU" w:bidi="bi_VU"/>
        </w:rPr>
        <w:t xml:space="preserve"> !Olgeta man! !Yumi presem God! !Yumi glad! !Yumi singsing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gud yumi sing blong leftemap nem blong hem! !Yumi presem hem! !Yumi leftemap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Yumi talem long hem se, “Ol samting ya we yu yu stap mekem, oli gud tumas. Paoa blong yu i bigfala tumas, i mekem we ol enemi blong yu oli fraet, oli bodaon, oli ona long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man long wol oli stap mekem wosip long yu, oli stap singsing blong presem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!Olgeta! Yufala i kam, yufala i harem ol samting ya we God i bin mekem. Yufala i traem tingbaot ol bigbigfala wok ya we hem i mekem long fes blong ol man bifo.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mekem solwota i seraot long tu haf, ples i kam drae, mo i mekem reva i no moa ron, nao ol bubu blong yumi bifo oli wokbaot nomo, oli gokros long narasaed. Mo olgeta oli glad tumas from samting ya we hem i mekem.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Bambae hem i stap rul oltaem long paoa blong hem, gogo i no save finis, mo oltaem bambae hem i stap wajem ol man blong ol narafala kantri. I nogud ol enemi blong hem oli traem girap, oli agensem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Olgeta man blong evri kantri, yufala i presem God blong mifala. Yufala i presem hem we yufala i singsingaot bigwan.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stap holem mifala i stap laef, hem i no save letem mifala i foldaon.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God, yu yu bin mekem ol strong fasin long mifala blong mekem laef blong mifala i klin, olsem we man i bonem silva blong tekemaot doti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letem mifala i foldaon long trap, we mifala i harem nogud tumas, olsem we mifala i stap karem ol hevi samting.</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 letem ol enemi blong mifala oli kam purumbut long mifala, mo yu mekem we mifala i gotru long faea, mo long wota we i ron bigwan. Be naoia, yu tekem mifala i kam long sefples bakegen.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mi mi mekem ol sakrefaes long haos* blong yu, we bambae mi bonem olgeta i bon evriwan blong mekem wosip long yu. Bambae mi givim ol samting ya long yu we mi promes finis blong givim.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Hemia ol samting ya we taem mi stap long trabol, mi talem se bambae mi givim long yu.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Bambae mi bonem ol smol sipsip we oli fatfat gud oli bon olgeta long olta blong yu. Bambae mi bonem ol man sipsip, we smok blong olgeta bambae i go antap long yu. Mo bambae mi tekem ol bul mo ol man nani, mi bonem olgeta blong mekem sakrefaes long yu.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Yufala we i stap ona long God, yufala i kam, yufala i lesin. Bambae mi talemaot long yufala ol samting ya we hem i mekem 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Mi prea long hem blong i givhan long mi, mo mi presem hem, mi leftemap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18-19</w:t>
      </w:r>
      <w:r>
        <w:rPr>
          <w:lang w:val="bi_VU" w:bidi="bi_VU"/>
        </w:rPr>
        <w:t xml:space="preserve"> God i Masta* blong mi, mo sipos mi haedem ol sin blong mi, bambae hem i no save lesin long mi. Be mi mi talemaot olgeta long hem, nao hem i lesin long prea blong mi, i harem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Oltaem mi mi stap presem God from we taem mi mi prea long hem, hem i no save tanem baksaed long mi, hem i holemtaet fasin ya blong hem we oltaem hem i lavem mi tumas.</w:t>
      </w:r>
      <w:r>
        <w:rPr>
          <w:lang w:val="bi_VU" w:bidi="bi_VU"/>
        </w:rPr>
      </w:r>
      <w:r>
        <w:rPr>
          <w:lang w:val="bi_VU" w:bidi="bi_VU"/>
        </w:rPr>
      </w:r>
    </w:p>
    <w:p>
      <w:pPr/>
      <w:r>
        <w:rPr>
          <w:lang w:val="bi_VU" w:bidi="bi_VU"/>
        </w:rPr>
      </w:r>
    </w:p>
    <w:p>
      <w:pPr>
        <w:pStyle w:val="Heading2"/>
      </w:pPr>
      <w:r>
        <w:rPr>
          <w:lang w:val="bi_VU" w:bidi="bi_VU"/>
        </w:rPr>
        <w:t>Psalms 67:1</w:t>
      </w:r>
      <w:r>
        <w:rPr>
          <w:lang w:val="bi_VU" w:bidi="bi_VU"/>
        </w:rPr>
      </w:r>
    </w:p>
    <w:p>
      <w:pPr/>
      <w:r>
        <w:rPr>
          <w:lang w:val="bi_VU" w:bidi="bi_VU"/>
        </w:rPr>
      </w:r>
      <w:r>
        <w:rPr>
          <w:vertAlign w:val="superscript"/>
          <w:lang w:val="bi_VU" w:bidi="bi_VU"/>
        </w:rPr>
        <w:t>1</w:t>
      </w:r>
      <w:r>
        <w:rPr>
          <w:lang w:val="bi_VU" w:bidi="bi_VU"/>
        </w:rPr>
        <w:t xml:space="preserve"> God. Plis yu sore long mifala, yu blesem mifala. Plis yu stap lukluk long mifala, yu kaen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blong ol man long olgeta ples long wol oli save samting we yu yu wantem, mo blong ol man blong ol narafala kantri oli save fasin blong yu blong sevem man.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God, i gud ol man oli presem yu, i gud olgeta man evriwan oli presem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I gud olgeta man blong evri kantri oli glad, oli singsing, from we yu yu stap jajem olgeta long stret fasin, mo yu stap lidim olgeta man long evri kantri long wol.</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God, i gud ol man oli presem yu. I gud olgeta man evriwan oli presem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God i God blong yumi, mo hem i stap blesem yumi, i mekem we graon ya blong yumi i givim plante kakae long yumi.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blesemgud yumi, mo i gud olgeta man long evri ples oli ona gud long hem.</w:t>
      </w:r>
      <w:r>
        <w:rPr>
          <w:lang w:val="bi_VU" w:bidi="bi_VU"/>
        </w:rPr>
      </w:r>
      <w:r>
        <w:rPr>
          <w:lang w:val="bi_VU" w:bidi="bi_VU"/>
        </w:rPr>
      </w:r>
    </w:p>
    <w:p>
      <w:pPr/>
      <w:r>
        <w:rPr>
          <w:lang w:val="bi_VU" w:bidi="bi_VU"/>
        </w:rPr>
      </w:r>
    </w:p>
    <w:p>
      <w:pPr>
        <w:pStyle w:val="Heading2"/>
      </w:pPr>
      <w:r>
        <w:rPr>
          <w:lang w:val="bi_VU" w:bidi="bi_VU"/>
        </w:rPr>
        <w:t>Psalms 68:1</w:t>
      </w:r>
      <w:r>
        <w:rPr>
          <w:lang w:val="bi_VU" w:bidi="bi_VU"/>
        </w:rPr>
      </w:r>
    </w:p>
    <w:p>
      <w:pPr/>
      <w:r>
        <w:rPr>
          <w:lang w:val="bi_VU" w:bidi="bi_VU"/>
        </w:rPr>
      </w:r>
      <w:r>
        <w:rPr>
          <w:vertAlign w:val="superscript"/>
          <w:lang w:val="bi_VU" w:bidi="bi_VU"/>
        </w:rPr>
        <w:t>1</w:t>
      </w:r>
      <w:r>
        <w:rPr>
          <w:lang w:val="bi_VU" w:bidi="bi_VU"/>
        </w:rPr>
        <w:t xml:space="preserve"> God. Plis yu kam long paoa blong yu, yu ronem ol enemi blong yu oli ron wanwan. Yu kam, yu winim olgeta we oli no laekem yu oli stap agens long yu, yu mekem olgeta oli ronronwe.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God, plis yu ronem ol man nogud ya oli gowe long fes blong yu, olsem smok we win i blu long hem, i karem i go. Yu mekem we olgeta oli lus olgeta, olsem gris we i stap long bigsan, i ronaot, i lus.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Yumi ol stret man, yumi mas kam long fes blong God, yumi mas harem gud, yumi glad. I gud yumi hapi, we yumi stap singsingaot from.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I gud yumi sing long hem, yumi singsing blong presem nem blong hem. Hem i stap sidaon long klaod, i stap kam. I gud yumi mekemrere rod blong hem. Nem blong hem, Hae God. I gud yumi kam long fes blong hem, yumi glad.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God i stap long tabu haos* blong hem, mo hem i stap lukaot long ol pikinini we papa blong olgeta i ded, mo i stap mekem i gud long ol wido.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stap fren long ol man we oli no gat fren blong olgeta, i stap givim ples long olgeta blong oli save stap gud long hem. Hem i stap tekemaot ol man long kalabus, i stap lidim olgeta i go, we oli fri, oli hapi. Be olgeta we oli stap agens long hem, hem i stap putum olgeta oli stap long graon we i drae, i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God, taem ol man blong yu bifo oli aot long Ijip, oli kam, yu stap lidim olgeta, mo yu stap krosem ol draeples.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 yu God blong hil ya Sinae, yu yu God blong mifala ol laen* blong Isrel,* mo taem yu yu stap kam, graon i seksek, mo bigfala ren i kam.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God, yu yu mekem bigfala ren i kam, nao yu mekem graon ya blong yu we i kam nogud finis, i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man blong yu oli mekem hom blong olgeta long ples ya, mo from we fasin blong yu i gud tumas, oltaem yu stap givim ol samting long ol puaman.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God i Masta* blong yumi, mo hem i givim tok blong hem, nao plante woman oli kam talemaot nius, se ol king wetem ol soldia blong olgeta oli ronronwe.</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 woman long hom oli seraot ol samting we ol man oli winim long faet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Oli karem ol pija blong sotleg* we oli flasem long silva, mo we wing blong olgeta i saen from we oli flasem long gol we i klin gud. (?From wanem sam long yufala oli stap long hom, oli stap lukaot long sipsip long taem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God i gat olgeta paoa, mo taem hem i winim ol king ya, i mekem olgeta oli ron wanwan, i olsem we sno i folfoldaon long bigfala hil ya Jalmon, i go olbaot.</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Bigfala hil ya Basan, hem i bigwan we i bigwan, mo i gat plante smosmol hil antap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Hil, yu yu gat plante smosmol hil we i hae. ?From wanem yu stap lukluk nogud long tabu hil ya Saeon,* we God i jusumaot blong i stap long hem? Hae God bambae i stap long ples ya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Masta ya blong yumi i kamaot long Sinae wetem plante taosen kat blong faet we oli strong, nao i go insaed long tabu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Hem i go antap long hil ya we i hae, i tekem ol man we i winim olgeta long faet oli go kalabus long ples blong hem. Fastaem olgeta ya oli stap agens long hem, be naoia oli stap givim presen long hem. Hae God i God blong yumi, mo hem bambae i stap long ples ya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Yumi presem Masta ya blong yumi, we evri dei, hem i stap karem ol hevi samting blong yumi. Hem i God mo i stap sevem yumi.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God ya blong yumi, hem i God blong sevem man. Hem i Hae God mo i Masta blong yumi, mo hem i stap holem yumi, yumi stap laef.</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Tru, God bambae i brekem hed blong ol enemi blong hem. Bambae hem i smasemgud hed blong olgeta, from we oli stap gohed blong folem ol fasin nogud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Hem i Masta blong yumi, mo hem i talem se, “Bambae mi tekem ol enemi ya blong mi we oli stap long Basan oli kambak. Bambae mi tekemaot olgeta we oli stap long dipsi oli kambak.</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Bambae yufala i save wokbaot long blad blong olgeta, mo ol dog blong yufala bambae oli save dring blad ya olsem we oli wantem.”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God. Yu yu God blong mi, yu yu King blong mi. Olgeta man oli luk we yu yu win yu maj i go, blong go insaed long tabu ples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 man blong singsing oli stap go biaen long yu, mo biaen long olgeta, i gat ol gel oli stap kilim ol tamborin, mo biaen bakegen, i gat ol man blong stringban.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Olgeta oli stap singsing se, “Yumi ol man blong God, yumi kam wanples finis, yumi presem hem. Yumi evriwan i laen blong Isrel, yumi presem Hae God.”</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Biaen long ol man blong stringban, ol laen blong Benjamin* we i smol laen olgeta oli wokbaot i go. Afta, ol lida blong laen blong Juda* wetem ol man blong olgeta, mo laswan, ol lida blong laen blong Sebulun* mo ol lida blong laen blong Naftali.*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God, plis yu soemaot bakegen paoa ya blong yu we yu bin yusum bifo blong givhan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Paoa ya i kamaot long yu, long haos blong yu long Jerusalem,* long ples ya we ol king oli stap givim presen long yu.</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Kantri ya Ijip i olsem wan algita we i stap haed long ol longlongfala gras ya long wota. Plis yu tok strong long hem. Ol man blong ol narafala kantri oli olsem ol bul wetem ol pikinini blong olgeta. Plis yu tok strong long olgeta, gogo kasem we olgeta oli kam bodaon long yu, oli givim ol mane blong olgeta long yu. Olgeta ya oli laekem faet tumas. Plis yu mekem olgeta oli ronronwe.</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Ol haeman blong karem tok blong gavman blong Ijip bambae oli aot long ples blong olgeta oli kam. Ol man Itiopia bambae oli leftemap han blong olgeta oli prea long yu.</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Olgeta man long wol, yufala i sing long God. Hem i Masta blong yumi. Yufala i singsing, yufala i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Skae ya i stap bifo olgeta, mo hem i rod we God i stap wokbaot long hem. Yufala i lesin gud long hem. Hem i stap singaot bigwan olsem tanda.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Yufala i talemaot paoa blong God. Hem i King, mo paoa blong hem i stap holem kantri blong yumi. Olgeta samting long skae oli stap soemaot bigfala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Taem God i kamaot long tabu ples blong hem, yumi evriwan i fraet long hem, yumi stap ona long hem. Yumi ol laen blong Isrel, mo hem i God blong yumi. Hem i stap givim paoa long yumi, mo i stap mekem yumi strong.</w:t>
      </w:r>
      <w:r>
        <w:rPr>
          <w:lang w:val="bi_VU" w:bidi="bi_VU"/>
        </w:rPr>
      </w:r>
      <w:r>
        <w:rPr>
          <w:lang w:val="bi_VU" w:bidi="bi_VU"/>
        </w:rPr>
      </w:r>
    </w:p>
    <w:p>
      <w:pPr/>
      <w:r>
        <w:rPr>
          <w:lang w:val="bi_VU" w:bidi="bi_VU"/>
        </w:rPr>
      </w:r>
    </w:p>
    <w:p>
      <w:pPr>
        <w:pStyle w:val="Heading2"/>
      </w:pPr>
      <w:r>
        <w:rPr>
          <w:lang w:val="bi_VU" w:bidi="bi_VU"/>
        </w:rPr>
        <w:t>Psalms 69:1</w:t>
      </w:r>
      <w:r>
        <w:rPr>
          <w:lang w:val="bi_VU" w:bidi="bi_VU"/>
        </w:rPr>
      </w:r>
    </w:p>
    <w:p>
      <w:pPr/>
      <w:r>
        <w:rPr>
          <w:lang w:val="bi_VU" w:bidi="bi_VU"/>
        </w:rPr>
      </w:r>
      <w:r>
        <w:rPr>
          <w:vertAlign w:val="superscript"/>
          <w:lang w:val="bi_VU" w:bidi="bi_VU"/>
        </w:rPr>
        <w:t>1</w:t>
      </w:r>
      <w:r>
        <w:rPr>
          <w:lang w:val="bi_VU" w:bidi="bi_VU"/>
        </w:rPr>
        <w:t xml:space="preserve"> !God! !Plis yu sevem mi! !Mi mi stap long bigfala trabol! I olsem we wota i kam antap, i kasem nek blong mi finis,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no mi draon long swom we i fulap gud long sofmad, mo i no gat graon we i strong blong mi save stanap long hem, no mi stap long wota we i dip, mo i ron bigwan, i kavremap mi, we klosap mi draon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mi stap singaot long yu blong yu givhan long mi, gogo mi taed, trot blong mi i kam nogud from. Mi stap lukluk i go long yu blong yu kam givhan long mi, gogo ae blong mi i soa, be no, yu no kam.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we oli stap agens long mi from nating nomo oli plante moa, i winim hea blong hed blong mi. Ol enemi ya blong mi oli stap mekem ol giaman toktok agens long mi. Olgeta oli strong tumas, mo oli wantem kilim mi. Ol samting ya we mi mi tekem long olgeta, mi pem nomo, mi no stilim, be olgeta oli stap fosem mi blong mi go givimbak.</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God, yu yu save ol krangke fasin blong mi. Ol sin blong mi oli no save haed long fes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Hae God, Masta* blong mi, yu yu gat olgeta paoa. Plis yu no letem mi mi mekem olgeta we oli trastem yu oli sem. Yu yu God blong mifala ol laen* blong Isrel.* Yu no pulum sem i kam long mifala ya we mifala i stap mekem wosip long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man oli sakem ol rabis tok i kam long mi, oli mekem mi mi sem tumas from we mi stap mekem ol wok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Naoia, ol brata blong mi oli luk mi olsem wan strenja nomo, mo ol famle blong mi oli luk mi olsem man blong narafala ples.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Mi mi wantem tumas se evri samting long haos* blong yu oli mas stret gud. Oltaem tingting ya i stap wok insaed long mi, olsem faea we i stap laet. Ol rabis tok ya we ol man oli stap sakem long yu, oli stap spolem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Taem mi mi livim kakae from we mi wantem mekem tingting blong mi i stap daon, be ol man oli stap jikim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Taem mi putum ol rabis klos blong soemaot we mi harem nogud, be olgeta oli stap laf nogud 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Oltaem oli stap tokbaot mi olbaot long vilej, mo ol man blong drong oli stap mekem ol singsing blong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Hae God, yu yu God blong mi, mi bambae mi stap prea long yu. Plis yu ansa long mi long taem we yu yu jusum. Oltaem yu yu lavem mi tumas, mo yu stap holem promes blong yu blong sevem mi, plis yu ansa 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Plis yu pulumaot mi blong mi no draon long swom ya, yu sevem mi blong ol enemi ya oli no spolem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Plis yu tekemaot mi long trabol ya. Yu no letem we wota i ron bigwan i kavremap mi, no mi draon long dip solwota, no mi godaon long beregraon, mi lus.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Hae God, oltaem yu yu lavem mi tumas. Plis yu ansa long mi. Yu yu gat bigfala sore long man. Plis yu lukluk 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Mi mi man blong wok blong yu. Plis yu no haed long mi. Naoia mi mi stap long bigfala trabol. Plis yu kwik, yu ansa 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Yu kam, yu sevem mi, yu tekemaot mi long han blong ol enemi blong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 yu save we oli stap sakem ol rabis tok long mi blong spolem mi, oli spolem nem blong mi long fes blong ol man, mo oli mekem mi mi sem. Yu yu savegud olgeta enemi blong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rabis tok ya blong olgeta i spolem tingting blong mi finis, naoia tingting blong mi i foldaon olgeta. Mi stap wet blong man i sore long mi, i kam luk mi, be i no gat man i mekem olsem. Mi stap wet blong man i kam leftemap tingting blong mi bakegen, be mi no luk wan man i kam.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Taem mi mi hanggri, olgeta oli givim posen long mi, mo taem mi tosta, oli givim waen we i konkon long 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Plis yu letem kakae blong ol lafet blong olgeta i spolem olgeta bakegen, mo yu mekem we ol lafet blong sakrefaes blong olgeta oli kam olsem trap blong kasem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Plis yu mekem ae blong olgeta i blaen blong oli no save lukluk, mo yu mekem bodi blong olgeta i no moa strong.</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I gud yu kros we yu kros gud long olgeta, we yu meksavegud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I gud yu mekem ples blong olgeta i kam emti, mo yu mekem we ol haos tapolen blong olgeta oli stap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from we oli stap ronem ol man, we yu yu panisim olgeta finis, mo oli stap mekem olgeta we yu yu mekem oli karekil finis, oli harem nogud moa.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Plis yu jajem olgeta from ol sin ya blong olgeta. Yu no letem wan long olgeta i stap laef, i go fri.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I gud yu ravemaot nem blong olgeta long buk ya we nem blong ol man we oli gat laef i stap long hem, yu no moa kaontem olgeta wetem ol stret man.</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God, mi mi harem nogud tumas long bodi blong mi, mo tingting blong mi i foldaon olgeta. Plis yu leftemap tingting blong mi, yu sevem mi.</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Bambae mi stap presem God long singsing, bambae mi stap talem tangkiu long hem blong leftemap hae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Hemia bambae i mekem Hae God i harem gud moa, i winim we mi stap givim buluk long hem, i winim we mi kilim bul we i fatfat gud blong mekem sakrefaes long hem.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Taem ol man we oli stap harem nogud aninit long han blong narafala man oli luk samting ya, bambae oli glad. Yufala we i stap mekem wosip long God, hem bambae i leftemap tingting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Hae God i stap lesin long olgeta we oli sot long ol samting, mo hem i no save fogetem ol man blong hem we oli stap long kalabus.</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Skae mo graon, yutufala wetem olgeta samting we i stap long yutufala, yufala i presem God. Solwota, yu wetem olgeta samting we i stap long yu, yufala i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Hem bambae i sevem Jerusalem* mo bambae i wokemgud ol taon blong Juda* bakegen. Ol man blong hem bambae oli kam stap long ples ya, mo bambae oli holem ol graon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Ol pikinini blong ol man blong hem bambae oli holem ples ya i blong olgeta, mo from we oli lavem hem, bambae oli stap oltaem long ples ya.</w:t>
      </w:r>
      <w:r>
        <w:rPr>
          <w:lang w:val="bi_VU" w:bidi="bi_VU"/>
        </w:rPr>
      </w:r>
      <w:r>
        <w:rPr>
          <w:lang w:val="bi_VU" w:bidi="bi_VU"/>
        </w:rPr>
      </w:r>
    </w:p>
    <w:p>
      <w:pPr/>
      <w:r>
        <w:rPr>
          <w:lang w:val="bi_VU" w:bidi="bi_VU"/>
        </w:rPr>
      </w:r>
    </w:p>
    <w:p>
      <w:pPr>
        <w:pStyle w:val="Heading2"/>
      </w:pPr>
      <w:r>
        <w:rPr>
          <w:lang w:val="bi_VU" w:bidi="bi_VU"/>
        </w:rPr>
        <w:t>Psalms 70:1</w:t>
      </w:r>
      <w:r>
        <w:rPr>
          <w:lang w:val="bi_VU" w:bidi="bi_VU"/>
        </w:rPr>
      </w:r>
    </w:p>
    <w:p>
      <w:pPr/>
      <w:r>
        <w:rPr>
          <w:lang w:val="bi_VU" w:bidi="bi_VU"/>
        </w:rPr>
      </w:r>
      <w:r>
        <w:rPr>
          <w:vertAlign w:val="superscript"/>
          <w:lang w:val="bi_VU" w:bidi="bi_VU"/>
        </w:rPr>
        <w:t>1</w:t>
      </w:r>
      <w:r>
        <w:rPr>
          <w:lang w:val="bi_VU" w:bidi="bi_VU"/>
        </w:rPr>
        <w:t xml:space="preserve"> Hae God. Yu yu God blong mi. Plis yu sevem mi. Yu kam kwik, yu halpem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Olgeta we oli stap traem blong kilim mi, i gud yu daonem olgeta we bambae oli lusum hed from. Olgeta we oli glad from we mi mi stap long trabol, i gud yu mekem olgeta oli tanemraon, oli gobak we bambae oli sem gud.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Olgeta we oli stap laf long mi, i gud yu mekem olgeta oli lus we tingting blong olgeta bambae i foldaon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olgeta we oli stap kam long yu, i gud yu mekem olgeta oli fulap glad we oli stap harem gud oltaem. Olgeta ya oli stap talem tangkiu long yu from we yu stap sevem olgeta, mo i gud yu letem olgeta oli stap talem oltaem se, “!God, hem i hae we i hae!”</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yu yu God blong mi. Mi mi pua, mi no gat paoa. Plis yu kam kwiktaem. Oltaem yu yu stap sevem mi. Plis yu kam kwik, yu givhan long mi.</w:t>
      </w:r>
      <w:r>
        <w:rPr>
          <w:lang w:val="bi_VU" w:bidi="bi_VU"/>
        </w:rPr>
      </w:r>
      <w:r>
        <w:rPr>
          <w:lang w:val="bi_VU" w:bidi="bi_VU"/>
        </w:rPr>
      </w:r>
    </w:p>
    <w:p>
      <w:pPr/>
      <w:r>
        <w:rPr>
          <w:lang w:val="bi_VU" w:bidi="bi_VU"/>
        </w:rPr>
      </w:r>
    </w:p>
    <w:p>
      <w:pPr>
        <w:pStyle w:val="Heading2"/>
      </w:pPr>
      <w:r>
        <w:rPr>
          <w:lang w:val="bi_VU" w:bidi="bi_VU"/>
        </w:rPr>
        <w:t>Psalms 71:1</w:t>
      </w:r>
      <w:r>
        <w:rPr>
          <w:lang w:val="bi_VU" w:bidi="bi_VU"/>
        </w:rPr>
      </w:r>
    </w:p>
    <w:p>
      <w:pPr/>
      <w:r>
        <w:rPr>
          <w:lang w:val="bi_VU" w:bidi="bi_VU"/>
        </w:rPr>
      </w:r>
      <w:r>
        <w:rPr>
          <w:vertAlign w:val="superscript"/>
          <w:lang w:val="bi_VU" w:bidi="bi_VU"/>
        </w:rPr>
        <w:t>1</w:t>
      </w:r>
      <w:r>
        <w:rPr>
          <w:lang w:val="bi_VU" w:bidi="bi_VU"/>
        </w:rPr>
        <w:t xml:space="preserve"> Hae God. Mi mi kam long yu blong yu lukaot gud long mi. Plis yu no letem we ol enemi blong mi oli winim mi samtaem.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Fasin blong yu i stret olgeta. Plis yu halpem mi, yu sevem mi. Yu lesin long mi, yu tekemaot mi long trabol ya we i kasem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Oltaem mi mi stap kam haed long yu, mi stap luk long yu nomo blong yu blokem mi. Naoia, plis yu kam ples blong haed blong mi bakegen, yu kam wan strong ples blong blokem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yu yu God blong mi, mo yu yu Masta* blong mi. Plis yu sevem mi, yu tekemaot mi long paoa blong ol rabis man ya, we fasin blong olgeta i nogud, i strong we i strong.</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mi putum tingting blong mi, i stap long yu nomo. I stat bifo, taem mi mi yangfala yet, mi stap trastem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mi stap trastem yu oltaem long laef blong mi. Yu yu stap lukaot gud long mi oltaem, i stat long taem ya we mi mi bon, i kam kasem tede, mo oltaem bambae mi mi presem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Oltaem, laef blong mi i wan eksampol long plante man, from we yu yu kam wan strong ples blong blokem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Evri dei nomo, i stat long eli moning kasem tudak, mi mi stap presem yu, mi stap leftemap hae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Naoia mi mi kam olfala. Plis yu no tanem baksaed long mi. Naoia mi mi no moa strong. Plis yu no lego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enemi blong mi oli stap toktok, oli stap mekem plan agens long mi, oli wantem kilim mi mi ded.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Oli talem se, “!Taem nao! !God i lego hem finis! Yumi go ronem hem, yumi holem hem. !I no gat man blong sevem hem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God, plis yu no stap longwe long mi. God blong mi, yu kam kwik, yu givhan 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Olgeta ya we oli stap faet long mi, mi wantem blong yu winim olgeta, yu spolem olgeta. Olgeta we oli stap traem blong spolem mi, mi wantem blong yu mekem olgeta oli sem, we ol man bambae oli stap tokbaot olgeta from.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Oltaem bambae mi mi putum tingting blong mi i stap long yu, oltaem nomo bambae mi stap presem yu.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Bambae mi stap tokbaot ol stret fasin blong yu. Oltaem bambae mi stap talemaot paoa blong yu blong sevem man, i stat long moning gogo kasem long sapa. Nating we ol fasin ya oli strong tumas blong mi mi savegud, be mi mi mas talemaot.</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Hae God, yu yu Masta blong mi. Oltaem, bambae mi stap tokbaot yu nomo. Bambae mi stap presem yu from paoa blong yu, mo bambae mi stap talemaot ol stret fasin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God, i stat long taem we mi mi yangfala, yu yu stap tijim mi, mo mi stap tokbaot yet ol bigbigfala wok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Naoia mi mi olfala, hea blong mi i waet. Mo sipos mi stap talemaot yu long ol man we oli bon biaen long mi, se yu yu strong, yu gat paoa, plis yu stap wetem mi, yu no lego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God, i no gat man we i olsem yu. Yu yu bin mekem ol bigbigfala wok, mo stret fasin blong yu i bigwan we i bigwan, mifala i no save makem.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 yu sanem trabol i kam long mi mo yu mekem mi mi harem nogud, be mi mi save we bambae yu mekem mi mi strong bakegen, bambae yu holem mi blong mi no go long beregraon.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Bambae yu stap leftemap nem blong mi i kam hae moa, bambae yu toktok gud long mi, yu mekem mi mi harem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God blong mi, bambae mi mas presem yu wetem gita, bambae mi presem yu, from we tingting blong yu i stap strong long mi oltaem. Yu yu God blong mifala ol laen* blong Isrel,* mo yu tabu we yu tabu, bambae mi plei long mandolin blong mi, mi stap singim ol singsing blong presem yu.</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Bambae mi stap singsingaot from we mi mi glad, bambae mi stap singsing long olgeta tingting blong mi, from we yu yu sevem mi.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Oltaem bambae mi stap tokbaot ol stret fasin blong yu, i stat long moning go kasem long sapa, from we olgeta ya we oli traem blong spolem mi, yu yu winim olgeta finis, yu mekem olgeta oli sem.</w:t>
      </w:r>
      <w:r>
        <w:rPr>
          <w:lang w:val="bi_VU" w:bidi="bi_VU"/>
        </w:rPr>
      </w:r>
      <w:r>
        <w:rPr>
          <w:lang w:val="bi_VU" w:bidi="bi_VU"/>
        </w:rPr>
      </w:r>
    </w:p>
    <w:p>
      <w:pPr/>
      <w:r>
        <w:rPr>
          <w:lang w:val="bi_VU" w:bidi="bi_VU"/>
        </w:rPr>
      </w:r>
    </w:p>
    <w:p>
      <w:pPr>
        <w:pStyle w:val="Heading2"/>
      </w:pPr>
      <w:r>
        <w:rPr>
          <w:lang w:val="bi_VU" w:bidi="bi_VU"/>
        </w:rPr>
        <w:t>Psalms 72:1</w:t>
      </w:r>
      <w:r>
        <w:rPr>
          <w:lang w:val="bi_VU" w:bidi="bi_VU"/>
        </w:rPr>
      </w:r>
    </w:p>
    <w:p>
      <w:pPr/>
      <w:r>
        <w:rPr>
          <w:lang w:val="bi_VU" w:bidi="bi_VU"/>
        </w:rPr>
      </w:r>
      <w:r>
        <w:rPr>
          <w:vertAlign w:val="superscript"/>
          <w:lang w:val="bi_VU" w:bidi="bi_VU"/>
        </w:rPr>
        <w:t>1</w:t>
      </w:r>
      <w:r>
        <w:rPr>
          <w:lang w:val="bi_VU" w:bidi="bi_VU"/>
        </w:rPr>
        <w:t xml:space="preserve"> God. Plis yu tijim king blong mifala blong bambae hem i save jajem man long stret fasin blong yu. Hem i pikinini blong king. Fasin blong yu blong jajem man hem i stret olgeta. Plis yu givim fasin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blong bambae hem i stap jajem mifala ol man blong yu, long stret fasin, mo bambae hem i mekem i stret gud long ol puaman we ol narafala man oli stap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mekem we mifala long kantri ya, mifala i gat gudfala laef, mifala i stap harem gud from ol stret fasin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Plis yu mekem we hem bambae i stap jajem ol puaman long fasin we i stret, mo i stap halpem ol man we oli sot long ol samting, mo i stap daonem ol man we oli stap spolem ol puaman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Plis yu mekem we ol man blong yu oli stap mekem wosip long yu oltaem, olsem we san mo mun, tufala i stap saen oltaem we tufala i no save lus.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Plis yu mekem we fasin blong king ya bambae i olsem ren we i folfoldaon long garen we man i jes planem, i mekem graon blong hem i wetwet.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mekem we long taem blong hem, bambae stret fasin i kam bigwan long kantri blong mifala, mo mifala i gat gudfala laef oltaem, olsem we mun i stap saen oltaem.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hem i king long olgeta ples, i stat long solwota narasaed, i go kasem solwota narasaed, i stat long Yufretes Reva, i go kasem en blong wol.</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man blong draeples bambae oli bodaon long fes blong hem. Ol enemi blong hem bambae oli foldaon long graon blong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king blong Spen mo ol king blong ol aelan bambae oli stap givim ol presen long hem. Ol king blong Arebia mo ol king blong Itiopia bambae oli stap tekem ol presen i kam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Olgeta king bambae oli stap bodaon long fes blong hem. Mo olgeta man long wol bambae oli stap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Hem bambae i stap sevem ol puaman we oli stap singaot i go long hem, mo bambae i stap givhan long olgeta we oli sot long ol samting, mo i no gat man blong lukaot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bambae i gat sore long ol puaman, mo long olgeta we oli no strong, mo i stap sevem laef blong olgeta we oli sot long ol samting.</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Olgeta we oli stap harem nogud aninit long han blong narafala man, hem bambae i tekemaot olgeta, i sevem olgeta. Long fes blong hem, laef blong ol man olsem bambae i gud tumas.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God, plis yu mekem laef blong hem i kam longfala. Yu mekem we ol man Arebia bambae oli kam givim gol long hem. Yu mekem we oltaem ol man bambae oli stap prea from hem, mo yu blesem hem oltaem.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 mekem we bambae i gat plante kakae long ples ya, we bambae ol hil oli fulap gud long hem. Yu mekem we graon blong mifala bambae i karem plante kakae olsem gudfala graon ya long Lebanon, mo we ol taon blong mifala bambae oli fulap gud long man olsem we open ples i fulap gud long gras.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Yu mekem we ol man bambae oli no save fogetem nem blong king ya samtaem, mo we hae nem blong hem bambae i stap oltaem, olsem we san i stap oltaem. Yu mekem we olgeta man long wol bambae oli stap askem long yu blong yu blesem olgeta, olsem we yu stap blesem king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Hae God, yu yu God blong mifala ol laen* blong Isrel,* mo mifala i presem yu. Yu nomo yu save mekem ol bigbigfala wok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Oltaem bambae mifala i stap presem hae nem blong yu, gogo i no save finis. Mifala i wantem we bigfala paoa blong yu we yu yu King, bambae i kavremap olgeta ples long wol ya. !Amen! !Amen!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Hemia en blong ol prea blong King Deved, pikinini blong Jese.</w:t>
      </w:r>
      <w:r>
        <w:rPr>
          <w:lang w:val="bi_VU" w:bidi="bi_VU"/>
        </w:rPr>
      </w:r>
      <w:r>
        <w:rPr>
          <w:lang w:val="bi_VU" w:bidi="bi_VU"/>
        </w:rPr>
      </w:r>
    </w:p>
    <w:p>
      <w:pPr/>
      <w:r>
        <w:rPr>
          <w:lang w:val="bi_VU" w:bidi="bi_VU"/>
        </w:rPr>
      </w:r>
    </w:p>
    <w:p>
      <w:pPr>
        <w:pStyle w:val="Heading2"/>
      </w:pPr>
      <w:r>
        <w:rPr>
          <w:lang w:val="bi_VU" w:bidi="bi_VU"/>
        </w:rPr>
        <w:t>Psalms 73:1</w:t>
      </w:r>
      <w:r>
        <w:rPr>
          <w:lang w:val="bi_VU" w:bidi="bi_VU"/>
        </w:rPr>
      </w:r>
    </w:p>
    <w:p>
      <w:pPr/>
      <w:r>
        <w:rPr>
          <w:lang w:val="bi_VU" w:bidi="bi_VU"/>
        </w:rPr>
      </w:r>
      <w:r>
        <w:rPr>
          <w:vertAlign w:val="superscript"/>
          <w:lang w:val="bi_VU" w:bidi="bi_VU"/>
        </w:rPr>
        <w:t>1</w:t>
      </w:r>
      <w:r>
        <w:rPr>
          <w:lang w:val="bi_VU" w:bidi="bi_VU"/>
        </w:rPr>
        <w:t xml:space="preserve"> Tru, God i gud tumas long yumi ol laen* blong Isrel,* we tingting blong yumi i klin gud.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mi, klosap tingting blong mi i no moa stap long hem, bilif blong mi klosap i lus,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from we taem mi luk ol man nogud ya we ol samting long laef blong olgeta oli stap ron gud nomo, mo oli stap praod from, mi mi jalus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ya oli no stap harem nogud long bodi blong olgeta, oli no stap sik, bodi blong olgeta i strong olwe nomo.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Oli no stap harem nogud olsem ol narafala man, oli no stap kasem trabol olsem we olgeta ya oli stap kasem.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Olgeta oli stap praod tumas from, mo fasin ya blong praod blong olgeta i olsem jen we oli stap hangem long nek blong olgeta, mo fasin blong olgeta blong faet i olsem klos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Oltaem ol rabis samting i stap kamaot long tingting blong olgeta, mo oltaem maen blong olgeta i fulap long ol rabis plan.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Oli stap laf long ol narafala man, mo oli stap tokbaot ol samting nogud. Oli praod tumas, mo oli stap mekem plan blong mekem i nogud long ol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God i stap long heven, be oli stap tok nogud long hem, mo oli stap mekem flas blong olgeta, se oli bos long ol man long wol.</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ol man blong God tu oli stap folem olgeta, mo oli bilif tumas long olgeta samting ya we ol man ya oli stap talem.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man nogud ya oli talem se, “!God i hae we i hae, be hem bambae i no save samting ya! !Hem i no save faenemaot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Hemia nao fasin blong olgeta. Olgeta oli gat plante samting, mo oltaem oli stap tekem plante samting moa.</w:t>
      </w:r>
      <w:r>
        <w:rPr>
          <w:lang w:val="bi_VU" w:bidi="bi_VU"/>
        </w:rPr>
      </w:r>
      <w:r>
        <w:rPr>
          <w:lang w:val="bi_VU" w:bidi="bi_VU"/>
        </w:rPr>
      </w:r>
    </w:p>
    <w:p>
      <w:pPr/>
      <w:r>
        <w:rPr>
          <w:lang w:val="bi_VU" w:bidi="bi_VU"/>
        </w:rPr>
      </w:r>
    </w:p>
    <w:p>
      <w:pPr/>
      <w:r>
        <w:rPr>
          <w:lang w:val="bi_VU" w:bidi="bi_VU"/>
        </w:rPr>
      </w:r>
      <w:r>
        <w:rPr>
          <w:vertAlign w:val="superscript"/>
          <w:lang w:val="bi_VU" w:bidi="bi_VU"/>
        </w:rPr>
        <w:t>13-15</w:t>
      </w:r>
      <w:r>
        <w:rPr>
          <w:lang w:val="bi_VU" w:bidi="bi_VU"/>
        </w:rPr>
        <w:t xml:space="preserve"> God. Maet i gat man i save tok kros long yu, i talem se, “!Yu luk! Mi mi stap holem tingting blong mi i klin, mi no stap mekem sin, be hemia i blong nating nomo. Oltaem yu yu stap mekem mi mi harem nogud, i stat long moning, gogo i kasem long sapa. Evri moning, yu yu stap panisim mi.” Be sipos mi mi stap tok olsem, hemia i min se mi mi no man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Mi traem tingting long ol samting ya, be i had tumas 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gogo kasem we mi go insaed long haos* blong yu, nao mi jes luksave ol samting we bambae i kasem ol man nogud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Bambae yu yu putum olgeta long ol ples we i glis, bambae yu mekem olgeta oli foldaon, oli kam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Bambae yu spolem olgeta kwiktaem nomo, bambae oli godaon long ples we i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Masta, bambae olgeta oli olsem drim, we long moning i lus. Taem yu yu girap, olgeta ya bambae oli lus wantaem nomo.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Taem we oli spolem tingting blong mi, mo oli mekem mi mi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mi mi krangke, mi olsem anamol nomo, i strong blong mi save tingting blong yu.</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oltaem mi mi stap klosap long yu, mo yu stap holem mi long han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Yu yu stap lidim mi long ol toktok blong yu, mo biaen, bambae yu ona long mi, yu tekem mi mi go stap wetem yu.</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God, i no gat wan samting long heven we mi mi save putum tingting blong mi i stap long hem, yu nomo. !Mo from we yu yu God blong mi, i no moa gat wan samting long graon ya tu we mi save putum tingting blong mi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Tingting blong mi mo bodi blong mi i save kam slak, be yu yu paoa blong mi, yu nomo we mi mi wantem oltaem long laef blong mi.</w:t>
      </w:r>
      <w:r>
        <w:rPr>
          <w:lang w:val="bi_VU" w:bidi="bi_VU"/>
        </w:rPr>
      </w:r>
      <w:r>
        <w:rPr>
          <w:lang w:val="bi_VU" w:bidi="bi_VU"/>
        </w:rPr>
      </w:r>
    </w:p>
    <w:p>
      <w:pPr/>
      <w:r>
        <w:rPr>
          <w:lang w:val="bi_VU" w:bidi="bi_VU"/>
        </w:rPr>
      </w:r>
    </w:p>
    <w:p>
      <w:pPr/>
      <w:r>
        <w:rPr>
          <w:lang w:val="bi_VU" w:bidi="bi_VU"/>
        </w:rPr>
      </w:r>
      <w:r>
        <w:rPr>
          <w:vertAlign w:val="superscript"/>
          <w:lang w:val="bi_VU" w:bidi="bi_VU"/>
        </w:rPr>
        <w:t>27-28</w:t>
      </w:r>
      <w:r>
        <w:rPr>
          <w:lang w:val="bi_VU" w:bidi="bi_VU"/>
        </w:rPr>
        <w:t xml:space="preserve"> Hae God, yu yu God blong mi, mo yu yu Masta* blong mi. Ol man we oli lego yu, mi mi savegud se bambae oli lus. Olgeta ya we oli no moa holem promes we oli mekem wetem yu, yu bambae yu spolem olgeta. Taem we mi mi kam stap klosap long yu, mi harem se i gud tumas long mi. Yu yu sefples blong mi, yu yu stap blokem mi, mo oltaem bambae mi mi stap talemaot olgeta samting we yu yu mekem.</w:t>
      </w:r>
      <w:r>
        <w:rPr>
          <w:lang w:val="bi_VU" w:bidi="bi_VU"/>
        </w:rPr>
      </w:r>
      <w:r>
        <w:rPr>
          <w:lang w:val="bi_VU" w:bidi="bi_VU"/>
        </w:rPr>
      </w:r>
    </w:p>
    <w:p>
      <w:pPr/>
      <w:r>
        <w:rPr>
          <w:lang w:val="bi_VU" w:bidi="bi_VU"/>
        </w:rPr>
      </w:r>
    </w:p>
    <w:p>
      <w:pPr>
        <w:pStyle w:val="Heading2"/>
      </w:pPr>
      <w:r>
        <w:rPr>
          <w:lang w:val="bi_VU" w:bidi="bi_VU"/>
        </w:rPr>
        <w:t>Psalms 74:1</w:t>
      </w:r>
      <w:r>
        <w:rPr>
          <w:lang w:val="bi_VU" w:bidi="bi_VU"/>
        </w:rPr>
      </w:r>
    </w:p>
    <w:p>
      <w:pPr/>
      <w:r>
        <w:rPr>
          <w:lang w:val="bi_VU" w:bidi="bi_VU"/>
        </w:rPr>
      </w:r>
      <w:r>
        <w:rPr>
          <w:vertAlign w:val="superscript"/>
          <w:lang w:val="bi_VU" w:bidi="bi_VU"/>
        </w:rPr>
        <w:t>1</w:t>
      </w:r>
      <w:r>
        <w:rPr>
          <w:lang w:val="bi_VU" w:bidi="bi_VU"/>
        </w:rPr>
        <w:t xml:space="preserve"> !God! ?From wanem yu lego mifala olsemia? !Mifala i man blong yu nomo! ?Olsem wanem? ?Bambae yu stap kros long mifala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Plis yu tingbaot mifala. Yu yu jusumaot mifala longtaem finis, se mifala i man blong yu. Bifo, mifala i stap wok slef* nomo, be yu yu tekemaot mifala, yu makemaot mifala long laen ya, se mifala i man blong yu. Plis yu tingbaot hil ya Saeon* we yu stap long hem bifo.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enemi blong mifala oli spolemgud evri samting long haos* blong yu. I gud yu kam, yu wokbaot long ples ya, yu lukluk.</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enemi blong yu oli win finis, oli stap long haos blong yu, oli stap singsingaot bigwan. Oli pulum ol flaeg blong olgeta long ples ya finis, blong soemaot we oli win.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Oli stap mekem olsem ol man blong katemdaon tri, we oli stap daonem ol tri long akis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Oli stap smasem ol plang blong haos blong yu long ol akis mo ol bigbigfala hama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Oli brekemdaon haos ya, nao oli putum faea long hem. Ples ya we ol man oli stap mekem wosip long yu long hem, oli spolem, oli mekem i no moa tabu.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Oli wantem flatemgud mifala, nao oli bonem evri ples long kantri ya we mifala i stap go long hem blong mekem wosip 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Olgeta saen blong soemaot paoa blong yu long mifala i finis. Naoia i no moa gat profet i stap, mo i no moa gat man we i save talemaot we trabol ya bambae i stap olsem go kasem wetaem.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God. ?Bambae ol enemi blong mifala oli stap laf long yu gogo kasem wetaem? ?Olsem wanem? ?Bambae oli stap tok nogud long nem blong yu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?From wanem yu no wantem givhan long mifala? ?From wanem yu no mekem wan samting blong halpem mifala?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God, yu yu King blong mifala. I stat bifo olgeta, yu yu sevem mifala plante taem finis.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Long bigfala paoa blong yu, yu mekem solwota i gowe, mo yu smasem hed blong ol bigbigfala anamol ya blong solwota.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 smasem ol hed blong bigfala anamol ya Leviatan,* mo yu givim bodi blong hem long ol anamol blong draeples blong oli kakae.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springwota mo ol reva, yu mekem olgeta oli stap ron, mo ol bigfala reva we neva oli drae samtaem, yu mekem oli drae.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 yu mekem dei mo naet, mo yu putum san mo mun long ples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Yu makem ol ples we wol i go finis long hem, mo yu mekem kol taem mo hot taem.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Hae God, yu mas tingbaot we ol enemi blong yu oli stap laf long yu. Olgeta ya oli no bilif long yu, mo oli stap tok nogud long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Plis yu no letem mifala i go long han blong ol enemi ya blong mifala we fasin blong olgeta i strong tumas. Yu no fogetem mifala we ol man ya oli stap ronem mifala.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Plis yu tingbaot promes* ya we yu mekem wetem mifala. Naoia i gat fulap faet i stap long olgeta ples we ol man oli stap long tudak.</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Mifala i stap harem nogud aninit long han blong ol enemi ya. Plis yu no letem mifala i sem. Mifala i puaman, mifala i sot long plante samting. Plis yu mekem rod blong mifala i presem yu.</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God, plis yu talemaot we yu yu stret. Yu mas tingbaot we ol man we oli no save yu oltaem oli stap laf long yu, i stat long moning, gogo kasem long sapa.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 enemi ya blong yu we oli kros, oli stap singsingaot. Noes blong olgeta i stap gohed oltaem. Plis yu no fogetem olgeta. Yu kam, yu panisim olgeta.</w:t>
      </w:r>
      <w:r>
        <w:rPr>
          <w:lang w:val="bi_VU" w:bidi="bi_VU"/>
        </w:rPr>
      </w:r>
      <w:r>
        <w:rPr>
          <w:lang w:val="bi_VU" w:bidi="bi_VU"/>
        </w:rPr>
      </w:r>
    </w:p>
    <w:p>
      <w:pPr/>
      <w:r>
        <w:rPr>
          <w:lang w:val="bi_VU" w:bidi="bi_VU"/>
        </w:rPr>
      </w:r>
    </w:p>
    <w:p>
      <w:pPr>
        <w:pStyle w:val="Heading2"/>
      </w:pPr>
      <w:r>
        <w:rPr>
          <w:lang w:val="bi_VU" w:bidi="bi_VU"/>
        </w:rPr>
        <w:t>Psalms 75:1</w:t>
      </w:r>
      <w:r>
        <w:rPr>
          <w:lang w:val="bi_VU" w:bidi="bi_VU"/>
        </w:rPr>
      </w:r>
    </w:p>
    <w:p>
      <w:pPr/>
      <w:r>
        <w:rPr>
          <w:lang w:val="bi_VU" w:bidi="bi_VU"/>
        </w:rPr>
      </w:r>
      <w:r>
        <w:rPr>
          <w:vertAlign w:val="superscript"/>
          <w:lang w:val="bi_VU" w:bidi="bi_VU"/>
        </w:rPr>
        <w:t>1</w:t>
      </w:r>
      <w:r>
        <w:rPr>
          <w:lang w:val="bi_VU" w:bidi="bi_VU"/>
        </w:rPr>
        <w:t xml:space="preserve"> God, mifala i talem tangkiu long yu, mifala i talem tangkiu tumas long yu. Mifala i stap talemaot we yu yu hae we yu hae, mo mifala i stap tokbaot ol gudgudfala samting we yu yu mekem.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God i talem se, “Mi mi putum taem finis blong jajem ol man, mo bambae mi jajem olgeta long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Nating we evri samting we i laef bambae oli seksek, mo graon bambae i muf, be bambae mi mi holem fandesen blong wol ya i stap strong.</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Naoia mi mi talem long ol man nogud, se oli no moa praod,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mi talem stret long olgeta, se oli no moa tok flas.”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Fasin blong jajem man i no save kamaot long is mo long wes, mo long not mo long saot,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God nomo bambae i jajem ol man. Hem bambae i talemaot we sam man bambae oli panis, mo sam bambae oli no panis.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i stap holem wan kap we i fulap gud long waen we i strong, we i blong spolemgud olgeta, we hemia i pija blong soemaot we hem i kros. Hem bambae i kafsaedem waen ya, nao olgeta man nogud bambae oli dring gogo oli finisimgud.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mi bambae mi stap tokbaot God ya blong Jekob* oltaem nomo, gogo i no save finis. Bambae mi stap sing blong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bambae i brekem paoa blong ol man nogud, be ol stret man, bambae hem i mekem olgeta oli gat paoa moa.</w:t>
      </w:r>
      <w:r>
        <w:rPr>
          <w:lang w:val="bi_VU" w:bidi="bi_VU"/>
        </w:rPr>
      </w:r>
      <w:r>
        <w:rPr>
          <w:lang w:val="bi_VU" w:bidi="bi_VU"/>
        </w:rPr>
      </w:r>
    </w:p>
    <w:p>
      <w:pPr/>
      <w:r>
        <w:rPr>
          <w:lang w:val="bi_VU" w:bidi="bi_VU"/>
        </w:rPr>
      </w:r>
    </w:p>
    <w:p>
      <w:pPr>
        <w:pStyle w:val="Heading2"/>
      </w:pPr>
      <w:r>
        <w:rPr>
          <w:lang w:val="bi_VU" w:bidi="bi_VU"/>
        </w:rPr>
        <w:t>Psalms 76:1</w:t>
      </w:r>
      <w:r>
        <w:rPr>
          <w:lang w:val="bi_VU" w:bidi="bi_VU"/>
        </w:rPr>
      </w:r>
    </w:p>
    <w:p>
      <w:pPr/>
      <w:r>
        <w:rPr>
          <w:lang w:val="bi_VU" w:bidi="bi_VU"/>
        </w:rPr>
      </w:r>
      <w:r>
        <w:rPr>
          <w:vertAlign w:val="superscript"/>
          <w:lang w:val="bi_VU" w:bidi="bi_VU"/>
        </w:rPr>
        <w:t>1</w:t>
      </w:r>
      <w:r>
        <w:rPr>
          <w:lang w:val="bi_VU" w:bidi="bi_VU"/>
        </w:rPr>
        <w:t xml:space="preserve"> Long Juda* mo long Isrel,* olgeta man oli savegud ol wok blong God, mo oli stap ona long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Ples blong hem long Jerusalem* i stap long hil ya Saeon.*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ples ya nao, hem i brebrekem ol ara ya we ol enemi blong hem oli stap sutum i kam, mo i stap smasem ol sil* mo ol naef blong faet wetem ol narafala samting blong faet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God, yu yu hae we yu hae. Long taem ya we yu winim ol enemi blong yu, mo yu aot long hil ya longwe, yu kambak, yu yu olsem wan hae king we i gat olgeta paoa.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soldia blong olgeta oli strong man blong faet, be yu yu kilim olgeta mo yu tekemaot olting blong olgeta finis. Naoia, oli ded finis, oli stap slip, olgeta paoa mo waes blong olgeta i no save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God blong Jekob,* long taem ya we yu yu tok strong long olgeta, ol hos blong olgeta wetem ol man we oli stap ron long ol hos ya, oli folfoldaon, oli ded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God, olgeta man oli fraet long yu. Taem we yu yu kros, i no gat man i save stanap long fes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8-9</w:t>
      </w:r>
      <w:r>
        <w:rPr>
          <w:lang w:val="bi_VU" w:bidi="bi_VU"/>
        </w:rPr>
        <w:t xml:space="preserve"> Yu yu stap long heven, be yu mekem olgeta man long wol oli savegud tingting blong yu, we yu yu no glad nating long ol fasin nogud. Taswe, taem yu girap blong jajem ol man, mo blong sevem olgeta man ya we oli stap harem nogud aninit long han blong narafala man, olgeta man long wol oli fraet, oli stap kwaet.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man oli save kros long yu, be taem frut blong kros ya i kamaot, hem i narafala, i mekem nem blong yu i go antap moa. Olgeta we bambae oli stap laef taem ol faet oli finis, bambae oli stap holem ol lafet blong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i God blong yumi, mo yufala i mas givim ol samting ya long hem we yufala i promes blong givim. Yufala long olgeta kantri ya we i stap klosap, yufala i mas tekem ol presen i kam long hem. God i stap mekem ol man oli fraet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haeman we oli praod, hem i stap daonem tingting blong olgeta, mo ol hae king, hem i stap mekem olgeta oli fraet.</w:t>
      </w:r>
      <w:r>
        <w:rPr>
          <w:lang w:val="bi_VU" w:bidi="bi_VU"/>
        </w:rPr>
      </w:r>
      <w:r>
        <w:rPr>
          <w:lang w:val="bi_VU" w:bidi="bi_VU"/>
        </w:rPr>
      </w:r>
    </w:p>
    <w:p>
      <w:pPr/>
      <w:r>
        <w:rPr>
          <w:lang w:val="bi_VU" w:bidi="bi_VU"/>
        </w:rPr>
      </w:r>
    </w:p>
    <w:p>
      <w:pPr>
        <w:pStyle w:val="Heading2"/>
      </w:pPr>
      <w:r>
        <w:rPr>
          <w:lang w:val="bi_VU" w:bidi="bi_VU"/>
        </w:rPr>
        <w:t>Psalms 77:1</w:t>
      </w:r>
      <w:r>
        <w:rPr>
          <w:lang w:val="bi_VU" w:bidi="bi_VU"/>
        </w:rPr>
      </w:r>
    </w:p>
    <w:p>
      <w:pPr/>
      <w:r>
        <w:rPr>
          <w:lang w:val="bi_VU" w:bidi="bi_VU"/>
        </w:rPr>
      </w:r>
      <w:r>
        <w:rPr>
          <w:vertAlign w:val="superscript"/>
          <w:lang w:val="bi_VU" w:bidi="bi_VU"/>
        </w:rPr>
        <w:t>1</w:t>
      </w:r>
      <w:r>
        <w:rPr>
          <w:lang w:val="bi_VU" w:bidi="bi_VU"/>
        </w:rPr>
        <w:t xml:space="preserve"> Long laef blong mi, mi mi stap krae bigwan long God. Mi mi krae we mi krae, mo hem i harem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Taem trabol i kasem mi, mi mi prea long Masta blong yumi. I stat long sapa, go kasem long moning, mi stap leftemap han blong mi, mi prea, be tingting blong mi i no kam gud.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taem mi tingbaot God, mi pulum win blong mi from. Oltaem, taem mi tingting long hem, be tingting blong mi i stap foldaon.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i mekem mi mi no save slip, mi stap wekap gogo kasem delaet, nao mi wari tumas, mi no save toktok.</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stap ting long ol dei we i pas finis, mo mi stap tingbaot ol yia we i pas longtaem finis.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Long naet, mi stap tingting we mi tingting tumas, mi stap tingting longtaem long ol samting ya, nao mi stap tingting se,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“?Naoia i olsem wanem? ?Bambae Masta* blong mifala i tanem baksaed long mifala gogo i no save finis? ?Bambae hem i no moa save glad long mifala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?Olsem wanem? ?Hem i lego mifala finis? ?Ating hem i no moa lavem mifala? Mi luk se promes blong hem i no moa stanap nao.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fogetem mifala finis. Naoia hem i no moa sore long mifala. Bifo hem i kaen long mifala, be naoia i kros long mifala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mi tingting bakegen se, “No, be ol tingting ya i min se God i hae we i hae, be i no moa gat paoa nao. !Samting ya nao i spolem tingting blong mi moa!”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Bambae mi mi stap tingbaot ol bigbigfala wok blong yu, mo ol merikel ya we yu yu mekem bifo.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Bambae mi stap tingting gud long olgeta bigbigfala wok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God, fasin blong yu i klin olgeta, i tabu, i no gat narafala god i stap we i hae olsem yu.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 yu God blong wokem merikel. Yu yu soemaot paoa blong yu finis long medel blong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Long paoa blong yu, yu sevem ol laen* ya blong Jekob* mo ol laen blong Josef, we olgeta oli man blong yu, yu mekem olgeta oli stap gud.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God, taem solwota i luk yu, hem i fraet, mo dipsi ya i fraet, i seksek.</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Bigfala klaod blong ren i kam nao i ren bigwan. Tanda i faerap long skae, mo laetning i kamaot long olgeta ples.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Yu yu mekem tanda ya i faerap bigwan, mo yu mekem laetning ya i laet long olgeta ples long wol, nao graon i fraet, i seksek.</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 yu wokbaot long medel blong ol wef, yu gokros long dip solwota go kasem narasaed, be man i no save luk trak blong yu.</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 yu putum ol man blong yu long han blong Moses mo Eron, nao yu stap lidim olgeta olsem we man blong lukaot long sipsip i stap lidim ol sipsip blong hem.</w:t>
      </w:r>
      <w:r>
        <w:rPr>
          <w:lang w:val="bi_VU" w:bidi="bi_VU"/>
        </w:rPr>
      </w:r>
      <w:r>
        <w:rPr>
          <w:lang w:val="bi_VU" w:bidi="bi_VU"/>
        </w:rPr>
      </w:r>
    </w:p>
    <w:p>
      <w:pPr/>
      <w:r>
        <w:rPr>
          <w:lang w:val="bi_VU" w:bidi="bi_VU"/>
        </w:rPr>
      </w:r>
    </w:p>
    <w:p>
      <w:pPr>
        <w:pStyle w:val="Heading2"/>
      </w:pPr>
      <w:r>
        <w:rPr>
          <w:lang w:val="bi_VU" w:bidi="bi_VU"/>
        </w:rPr>
        <w:t>Psalms 78:1</w:t>
      </w:r>
      <w:r>
        <w:rPr>
          <w:lang w:val="bi_VU" w:bidi="bi_VU"/>
        </w:rPr>
      </w:r>
    </w:p>
    <w:p>
      <w:pPr/>
      <w:r>
        <w:rPr>
          <w:lang w:val="bi_VU" w:bidi="bi_VU"/>
        </w:rPr>
      </w:r>
      <w:r>
        <w:rPr>
          <w:vertAlign w:val="superscript"/>
          <w:lang w:val="bi_VU" w:bidi="bi_VU"/>
        </w:rPr>
        <w:t>1</w:t>
      </w:r>
      <w:r>
        <w:rPr>
          <w:lang w:val="bi_VU" w:bidi="bi_VU"/>
        </w:rPr>
        <w:t xml:space="preserve"> Ol man blong mi. Yufala i lesin long ol tok ya blong mi we bambae mi tijim yufala long hem, yufala i lesin gud long ol samting ya we bambae mi talem.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Bambae mi tijim yufala long ol parabol, mo bambae mi talemaot mining blong ol tokhaed ya blong bifo.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Hemia ol samting we yumi harem finis mo we yumi save finis. Ol samting ya, ol papa blong yumi oli talem long yumi finis.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i gat paoa, mo hem i stap mekem ol merikel mo ol bigbigfala wok. Bambae yumi no haedem ol samting ya long ol pikinini blong yumi, oltaem yumi mas talemaot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 i givim ol loa blong hem wetem ol tok blong hem long ol bubu blong yumi bifo. Olgeta ya oli laen* blong Isrel,* mo hem i talem long olgeta blong oli tijim ol pikinini blong olgeta long ol loa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blong ol smol bubu blong olgeta oli save lanem ol loa ya, nao oli save talemaot long ol pikinini blong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Long fasin ya, olgeta ya tu oli save trastem God, mo oli no save fogetem ol samting we hem i bin mekem, oltaem oli save obei long ol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long fasin ya, olgeta oli no save kam olsem ol bubu blong olgeta bifo we oli no save obei long God, oli stap agens long hem. Ol bubu ya blong olgeta, neva oli putum tingting blong olgeta i stap strong long God, tingting blong olgeta i no save stap strong long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laen blong Efrem* oli rere long ol bonara blong olgeta blong oli faet, be long dei blong faet, oli girap oli ronwe.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Olgeta oli brekem promes ya we oli bin mekem wetem God, mo oli no wantem nating blong obei long ol loa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Oli fogetem ol samting ya we hem i bin mekem bifo, mo oli no moa tingbaot ol merikel ya we hem i mekem long fes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Long levelples ya Joan long Ijip, hem i mekem plante merikel blong oli luk.</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hem i mekem solwota i seraot long tu haf, i kam olsem tu bigfala stonwol we i stanap, mo ples i kam drae, nao hem i tekem olgeta oli pas long medel, oli gotru long narasaed.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Long dei, hem i yusum klaod blong lidim olgeta, mo long naet, hem i lidim olgeta long laet blong faea.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oli stap long draeples, tu taem hem i splitim bigfala ston i open, nao bigfala wota we i stap daon olgeta i sut i kam antap blong oli dring.</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Hem i mekem we wota ya i kamaot long ston i ron i godaon, we i olsem wan bigfala reva.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God i hae we i hae, be olgeta oli stap gohed yet blong mekem sin agens long hem, nao long draeples ya, oltaem oli stap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Oli stap mekem stronghed blong traem hem long fasin ya we oli talemstrong se hem i mas givim kakae long olgeta olsem we oli wantem.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Oli stap tok agens long hem, oli stap taltalem se, “?Olsem wanem? ?God i save givim gudfala kakae long yumi long draeples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Yes, i tru, hem i splitim ston, nao wota i sut, i kamaot, i ron bigwan. ?Be olsem wanem? ?Hem i save givim kakae tu long yumi? ?Yumi ol man blong hem, be yufala i ting se hem i save givim mit long yumi?”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taem Hae God i harem ol tok ya, hem i kros, nao i gohed i faerap gud long olgeta we faealaet,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from we oli no trastem hem, mo oli no bilif se bambae hem i save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hem i talem long ol doa blong skae blong oli open,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hem i tekem kakae ya we i kamaot long heven, i givim long olgeta. Hem i sanem samting ya mana* i kam long olgeta blong oli kakae.</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Kakae ya i kakae blong enjel, mo hem i stap givim plante long olgeta olsem we oli wantem.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long paoa blong hem, hem i mekem win i blu i kam long is, mo i mekem win i girap strong long saot, i blu i kam.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hem i sanem ol pijin oli kamdaon long olgeta we oli plante we plante olsem sanbij long solwota, nao ol man ya oli gat mit blong olgeta we i fulap we i fulap olsem doti nomo.</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 pijin ya oli kam folfoldaon long ples ya we oli stap long hem, olbaot raon long ol haos tapolen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oli kakae, nao oli harem gud. Ol samting ya we oli wantem tumas, hem i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Be taem we oli stap gohed long ol pijin ya yet from we oli wantem tumas,</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God i kros gud long olgeta, nao i kilim ol prapa strong man blong olgeta, we oli nambawan yang man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nating we God i stap mekem ol samting ya long olgeta, be oli gohed yet, oli stap mekem ol samting nogud. Nating we hem i stap mekem ol merikel long fes blong olgeta, be oli no save trastem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hem i katem laef blong olgeta i sotfala, i kilim olgeta kwiktaem nomo long wan bigfala trabol.</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evri taem, taem we hem i kilim sam long olgeta, olgeta we oli stap oli tanem tingting blong olgeta, nao oli folem tok blong hem, mo oli stap prea strong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Olgeta oli luksave we God i hae we i hae, mo hem i stap lukaot long olgeta, i stap givhan long olgeta, mo i stap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Be ol tok blong olgeta i blong giaman nomo, i no gat wan samting we oli talem we i tru.</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Oli no holemgud tok blong hem, mo oli no strong long promes blong olgeta we oli mekem wetem hem.</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Be God i gat sore long ol man blong hem, mo i fogivim olgeta, i tekemaot ol sin blong olgeta, nao i no spolem olgeta. Plante taem, hem i holem kros blong hem. Hem i kros tumas long olgeta be i no letem i kamaot.</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Hem i save we olgeta oli man nomo we oli save ded. Oli olsem win nomo we i blu i kam nao i go.</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Oltaem oli stap agensem hem long draeples ya, mo plante taem, oli mekem hem i sore, i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God ya blong yumi ol laen blong Isrel hem i tabu, be oltaem, olgeta ya oli stap traem hem, oli stap mekem hem i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Oli no moa tingbaot bigfala paoa blong hem, mo dei ya we hem i tekemaot olgeta long han blong ol enemi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Long taem ya we oli stap long levelples ya Joan, long Ijip, hem i mekem ol bigbigfala wok mo ol merikel.</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Hem i tanem ol reva long Ijip oli kam blad, nao ol man Ijip oli no gat wota blong dring.</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Hem i sanem ol flae i kam fulap long ples blong olgeta we i mekem olgeta oli harem nogud, mo i sanem ol frog i kam we oli spolemgud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Hem i sanem ol lokis* oli kam kakae ol kakae blong olgeta, blong spolemgud ol garen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Hem i sanem ol ston blong aes* we i folfoldaon olsem ren, i kilim ol rop ya grep,* mo i kilim ol figtri* blong olgeta long aes blong wota blong naet.</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Hem i kilim ol buluk blong olgeta long ol ston blong aes ya, mo i kilim ol sipsip mo ol nani blong olgeta long laetning.</w:t>
      </w:r>
      <w:r>
        <w:rPr>
          <w:lang w:val="bi_VU" w:bidi="bi_VU"/>
        </w:rPr>
      </w:r>
      <w:r>
        <w:rPr>
          <w:lang w:val="bi_VU" w:bidi="bi_VU"/>
        </w:rPr>
      </w:r>
    </w:p>
    <w:p>
      <w:pPr/>
      <w:r>
        <w:rPr>
          <w:lang w:val="bi_VU" w:bidi="bi_VU"/>
        </w:rPr>
      </w:r>
    </w:p>
    <w:p>
      <w:pPr/>
      <w:r>
        <w:rPr>
          <w:lang w:val="bi_VU" w:bidi="bi_VU"/>
        </w:rPr>
      </w:r>
      <w:r>
        <w:rPr>
          <w:vertAlign w:val="superscript"/>
          <w:lang w:val="bi_VU" w:bidi="bi_VU"/>
        </w:rPr>
        <w:t>49-51</w:t>
      </w:r>
      <w:r>
        <w:rPr>
          <w:lang w:val="bi_VU" w:bidi="bi_VU"/>
        </w:rPr>
        <w:t xml:space="preserve"> Hem i kros we i kros, mo taem hem i letem kros blong hem i kam long olgeta, hem i mekem we olgeta oli kasem bigfala trabol. Hem i no moa holem kros blong hem, i sanem ol enjel oli kam blong kilim olgeta long wan sik. Hem i no tingbaot laef blong olgeta nating. Olgeta oli kamaot long laen blong Ham bifo, mo hem i kilim olgeta fasbon pikinini boe blong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52</w:t>
      </w:r>
      <w:r>
        <w:rPr>
          <w:lang w:val="bi_VU" w:bidi="bi_VU"/>
        </w:rPr>
        <w:t xml:space="preserve"> Be long ol man blong hem, hem i stap mekem olsem we man blong lukaot long sipsip, i stap mekem long ol sipsip blong hem. Hem i lidim olgeta oli aot long Ijip, mo hem i stap lidim olgeta taem oli stap wokbaot long draeples.</w:t>
      </w:r>
      <w:r>
        <w:rPr>
          <w:lang w:val="bi_VU" w:bidi="bi_VU"/>
        </w:rPr>
      </w:r>
      <w:r>
        <w:rPr>
          <w:lang w:val="bi_VU" w:bidi="bi_VU"/>
        </w:rPr>
      </w:r>
    </w:p>
    <w:p>
      <w:pPr/>
      <w:r>
        <w:rPr>
          <w:lang w:val="bi_VU" w:bidi="bi_VU"/>
        </w:rPr>
      </w:r>
    </w:p>
    <w:p>
      <w:pPr/>
      <w:r>
        <w:rPr>
          <w:lang w:val="bi_VU" w:bidi="bi_VU"/>
        </w:rPr>
      </w:r>
      <w:r>
        <w:rPr>
          <w:vertAlign w:val="superscript"/>
          <w:lang w:val="bi_VU" w:bidi="bi_VU"/>
        </w:rPr>
        <w:t>53</w:t>
      </w:r>
      <w:r>
        <w:rPr>
          <w:lang w:val="bi_VU" w:bidi="bi_VU"/>
        </w:rPr>
        <w:t xml:space="preserve"> Hem i lidim olgeta, nao from samting ya oli no fraet nating, oli wokbaot gud nomo, oli sef. Be ol enemi blong olgeta, solwota i kam kavremap olgeta, i rolem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54</w:t>
      </w:r>
      <w:r>
        <w:rPr>
          <w:lang w:val="bi_VU" w:bidi="bi_VU"/>
        </w:rPr>
        <w:t xml:space="preserve"> Nao hem i tekem ol man blong hem oli gotru long wan gudfala graon we i tabu, i blong hem. Ples ya i ples blong hil, we hem nomo i winimaot long han blong ol hiten man we oli bin stap long hem fastaem.</w:t>
      </w:r>
      <w:r>
        <w:rPr>
          <w:lang w:val="bi_VU" w:bidi="bi_VU"/>
        </w:rPr>
      </w:r>
      <w:r>
        <w:rPr>
          <w:lang w:val="bi_VU" w:bidi="bi_VU"/>
        </w:rPr>
      </w:r>
    </w:p>
    <w:p>
      <w:pPr/>
      <w:r>
        <w:rPr>
          <w:lang w:val="bi_VU" w:bidi="bi_VU"/>
        </w:rPr>
      </w:r>
    </w:p>
    <w:p>
      <w:pPr/>
      <w:r>
        <w:rPr>
          <w:lang w:val="bi_VU" w:bidi="bi_VU"/>
        </w:rPr>
      </w:r>
      <w:r>
        <w:rPr>
          <w:vertAlign w:val="superscript"/>
          <w:lang w:val="bi_VU" w:bidi="bi_VU"/>
        </w:rPr>
        <w:t>55</w:t>
      </w:r>
      <w:r>
        <w:rPr>
          <w:lang w:val="bi_VU" w:bidi="bi_VU"/>
        </w:rPr>
        <w:t xml:space="preserve"> Nao taem ol man ya blong hem oli kam insaed long ples ya, hem i stap ronemaot ol hiten man ya long fes blong olgeta. Nao hem i seraot ol graon blong ol hiten man ya i go long ol laen blong ol man blong hem, mo i letem ol man ya blong hem oli mekem hom blong olgeta long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God i hae we i hae, be olgeta oli girap oli agens long hem, oli traem hem. Oli no holem ol loa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57</w:t>
      </w:r>
      <w:r>
        <w:rPr>
          <w:lang w:val="bi_VU" w:bidi="bi_VU"/>
        </w:rPr>
        <w:t xml:space="preserve"> oli tanem baksaed long hem, mo oli no stap strong long hem. Oli olsem ol papa blong olgeta bifo. Oli kam olsem ara we i kruked we man i no save trastem.</w:t>
      </w:r>
      <w:r>
        <w:rPr>
          <w:lang w:val="bi_VU" w:bidi="bi_VU"/>
        </w:rPr>
      </w:r>
      <w:r>
        <w:rPr>
          <w:lang w:val="bi_VU" w:bidi="bi_VU"/>
        </w:rPr>
      </w:r>
    </w:p>
    <w:p>
      <w:pPr/>
      <w:r>
        <w:rPr>
          <w:lang w:val="bi_VU" w:bidi="bi_VU"/>
        </w:rPr>
      </w:r>
    </w:p>
    <w:p>
      <w:pPr/>
      <w:r>
        <w:rPr>
          <w:lang w:val="bi_VU" w:bidi="bi_VU"/>
        </w:rPr>
      </w:r>
      <w:r>
        <w:rPr>
          <w:vertAlign w:val="superscript"/>
          <w:lang w:val="bi_VU" w:bidi="bi_VU"/>
        </w:rPr>
        <w:t>58</w:t>
      </w:r>
      <w:r>
        <w:rPr>
          <w:lang w:val="bi_VU" w:bidi="bi_VU"/>
        </w:rPr>
        <w:t xml:space="preserve"> Oli stap mekem wosip long ol narafala god antap long ol hil, mo fasin ya i mekem God i kros. Oli stap stanemap ol aedol blong olgeta, mo fasin ya i mekem hem i kros moa.</w:t>
      </w:r>
      <w:r>
        <w:rPr>
          <w:lang w:val="bi_VU" w:bidi="bi_VU"/>
        </w:rPr>
      </w:r>
      <w:r>
        <w:rPr>
          <w:lang w:val="bi_VU" w:bidi="bi_VU"/>
        </w:rPr>
      </w:r>
    </w:p>
    <w:p>
      <w:pPr/>
      <w:r>
        <w:rPr>
          <w:lang w:val="bi_VU" w:bidi="bi_VU"/>
        </w:rPr>
      </w:r>
    </w:p>
    <w:p>
      <w:pPr/>
      <w:r>
        <w:rPr>
          <w:lang w:val="bi_VU" w:bidi="bi_VU"/>
        </w:rPr>
      </w:r>
      <w:r>
        <w:rPr>
          <w:vertAlign w:val="superscript"/>
          <w:lang w:val="bi_VU" w:bidi="bi_VU"/>
        </w:rPr>
        <w:t>59</w:t>
      </w:r>
      <w:r>
        <w:rPr>
          <w:lang w:val="bi_VU" w:bidi="bi_VU"/>
        </w:rPr>
        <w:t xml:space="preserve"> Taem hem i luk ol samting ya, hem i kros tumas, nao i tanem baksaed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60</w:t>
      </w:r>
      <w:r>
        <w:rPr>
          <w:lang w:val="bi_VU" w:bidi="bi_VU"/>
        </w:rPr>
        <w:t xml:space="preserve"> Hem i bin stap long haos tapolen blong hem long Silo, long medel blong olgeta, be hem i lego haos ya, i gowe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61</w:t>
      </w:r>
      <w:r>
        <w:rPr>
          <w:lang w:val="bi_VU" w:bidi="bi_VU"/>
        </w:rPr>
        <w:t xml:space="preserve"> Hem i letem ol enemi blong olgeta oli kam tekemaot Bokis ya we i Saen blong Promes.* Bokis ya i saen blong paoa blong hem, mo blong bigfala laet ya we i soemaot we hem i stap.</w:t>
      </w:r>
      <w:r>
        <w:rPr>
          <w:lang w:val="bi_VU" w:bidi="bi_VU"/>
        </w:rPr>
      </w:r>
      <w:r>
        <w:rPr>
          <w:lang w:val="bi_VU" w:bidi="bi_VU"/>
        </w:rPr>
      </w:r>
    </w:p>
    <w:p>
      <w:pPr/>
      <w:r>
        <w:rPr>
          <w:lang w:val="bi_VU" w:bidi="bi_VU"/>
        </w:rPr>
      </w:r>
    </w:p>
    <w:p>
      <w:pPr/>
      <w:r>
        <w:rPr>
          <w:lang w:val="bi_VU" w:bidi="bi_VU"/>
        </w:rPr>
      </w:r>
      <w:r>
        <w:rPr>
          <w:vertAlign w:val="superscript"/>
          <w:lang w:val="bi_VU" w:bidi="bi_VU"/>
        </w:rPr>
        <w:t>62</w:t>
      </w:r>
      <w:r>
        <w:rPr>
          <w:lang w:val="bi_VU" w:bidi="bi_VU"/>
        </w:rPr>
        <w:t xml:space="preserve"> Hem i kros long ol man blong hem, nao i letem ol enemi ya oli kam kilim olgeta i ded.</w:t>
      </w:r>
      <w:r>
        <w:rPr>
          <w:lang w:val="bi_VU" w:bidi="bi_VU"/>
        </w:rPr>
      </w:r>
      <w:r>
        <w:rPr>
          <w:lang w:val="bi_VU" w:bidi="bi_VU"/>
        </w:rPr>
      </w:r>
    </w:p>
    <w:p>
      <w:pPr/>
      <w:r>
        <w:rPr>
          <w:lang w:val="bi_VU" w:bidi="bi_VU"/>
        </w:rPr>
      </w:r>
    </w:p>
    <w:p>
      <w:pPr/>
      <w:r>
        <w:rPr>
          <w:lang w:val="bi_VU" w:bidi="bi_VU"/>
        </w:rPr>
      </w:r>
      <w:r>
        <w:rPr>
          <w:vertAlign w:val="superscript"/>
          <w:lang w:val="bi_VU" w:bidi="bi_VU"/>
        </w:rPr>
        <w:t>63</w:t>
      </w:r>
      <w:r>
        <w:rPr>
          <w:lang w:val="bi_VU" w:bidi="bi_VU"/>
        </w:rPr>
        <w:t xml:space="preserve"> Ol yang man blong olgeta oli ded long faet, nao ol yang gel oli stap nomo, i no moa gat man blong oli mared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64</w:t>
      </w:r>
      <w:r>
        <w:rPr>
          <w:lang w:val="bi_VU" w:bidi="bi_VU"/>
        </w:rPr>
        <w:t xml:space="preserve"> Ol pris blong hem oli ded long faet, mo ol woman blong olgeta oli fraet, oli no save krae from olgeta.</w:t>
      </w:r>
      <w:r>
        <w:rPr>
          <w:lang w:val="bi_VU" w:bidi="bi_VU"/>
        </w:rPr>
      </w:r>
      <w:r>
        <w:rPr>
          <w:lang w:val="bi_VU" w:bidi="bi_VU"/>
        </w:rPr>
      </w:r>
    </w:p>
    <w:p>
      <w:pPr/>
      <w:r>
        <w:rPr>
          <w:lang w:val="bi_VU" w:bidi="bi_VU"/>
        </w:rPr>
      </w:r>
    </w:p>
    <w:p>
      <w:pPr/>
      <w:r>
        <w:rPr>
          <w:lang w:val="bi_VU" w:bidi="bi_VU"/>
        </w:rPr>
      </w:r>
      <w:r>
        <w:rPr>
          <w:vertAlign w:val="superscript"/>
          <w:lang w:val="bi_VU" w:bidi="bi_VU"/>
        </w:rPr>
        <w:t>65</w:t>
      </w:r>
      <w:r>
        <w:rPr>
          <w:lang w:val="bi_VU" w:bidi="bi_VU"/>
        </w:rPr>
        <w:t xml:space="preserve"> Biaen, Masta ya blong yumi i girap, i olsem man we i slip gud finis, nao i wekap we i harem gud. Hem i olsem wan strong man we i dring waen, nao i rere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66</w:t>
      </w:r>
      <w:r>
        <w:rPr>
          <w:lang w:val="bi_VU" w:bidi="bi_VU"/>
        </w:rPr>
        <w:t xml:space="preserve"> Hem i winimgud ol enemi blong hem, mo i ronem olgeta i gobak, we oli sem we i sem gud, oli no moa save mekem faet bakegen.</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Hem i no jusumaot laen blong Efrem, hem i tanem baksaed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68</w:t>
      </w:r>
      <w:r>
        <w:rPr>
          <w:lang w:val="bi_VU" w:bidi="bi_VU"/>
        </w:rPr>
        <w:t xml:space="preserve"> Hem i jusumaot laen blong Juda* mo hil ya Saeon* we hem i laekem tumas.</w:t>
      </w:r>
      <w:r>
        <w:rPr>
          <w:lang w:val="bi_VU" w:bidi="bi_VU"/>
        </w:rPr>
      </w:r>
      <w:r>
        <w:rPr>
          <w:lang w:val="bi_VU" w:bidi="bi_VU"/>
        </w:rPr>
      </w:r>
    </w:p>
    <w:p>
      <w:pPr/>
      <w:r>
        <w:rPr>
          <w:lang w:val="bi_VU" w:bidi="bi_VU"/>
        </w:rPr>
      </w:r>
    </w:p>
    <w:p>
      <w:pPr/>
      <w:r>
        <w:rPr>
          <w:lang w:val="bi_VU" w:bidi="bi_VU"/>
        </w:rPr>
      </w:r>
      <w:r>
        <w:rPr>
          <w:vertAlign w:val="superscript"/>
          <w:lang w:val="bi_VU" w:bidi="bi_VU"/>
        </w:rPr>
        <w:t>69</w:t>
      </w:r>
      <w:r>
        <w:rPr>
          <w:lang w:val="bi_VU" w:bidi="bi_VU"/>
        </w:rPr>
        <w:t xml:space="preserve"> Long ples ya nao, hem i wokem tabu haos* blong hem, we i olsem hom blong hem long heven. Hem i mekem haos ya i strong gud olsem we i mekem wol ya, we i stap gud oltaem nomo, i no save kam nogud.</w:t>
      </w:r>
      <w:r>
        <w:rPr>
          <w:lang w:val="bi_VU" w:bidi="bi_VU"/>
        </w:rPr>
      </w:r>
      <w:r>
        <w:rPr>
          <w:lang w:val="bi_VU" w:bidi="bi_VU"/>
        </w:rPr>
      </w:r>
    </w:p>
    <w:p>
      <w:pPr/>
      <w:r>
        <w:rPr>
          <w:lang w:val="bi_VU" w:bidi="bi_VU"/>
        </w:rPr>
      </w:r>
    </w:p>
    <w:p>
      <w:pPr/>
      <w:r>
        <w:rPr>
          <w:lang w:val="bi_VU" w:bidi="bi_VU"/>
        </w:rPr>
      </w:r>
      <w:r>
        <w:rPr>
          <w:vertAlign w:val="superscript"/>
          <w:lang w:val="bi_VU" w:bidi="bi_VU"/>
        </w:rPr>
        <w:t>70-71</w:t>
      </w:r>
      <w:r>
        <w:rPr>
          <w:lang w:val="bi_VU" w:bidi="bi_VU"/>
        </w:rPr>
        <w:t xml:space="preserve"> Fastaem Deved i stap lukaot long ol sipsip blong hem, be God i jusumaot hem blong i kam man blong wok blong hem. Hem i tekemaot hem long wok ya blong lukaot long sipsip, mo i putumap hem i kam king blong yumi ol laen blong Isrel blong i stap lukaot long yumi.</w:t>
      </w:r>
      <w:r>
        <w:rPr>
          <w:lang w:val="bi_VU" w:bidi="bi_VU"/>
        </w:rPr>
      </w:r>
      <w:r>
        <w:rPr>
          <w:lang w:val="bi_VU" w:bidi="bi_VU"/>
        </w:rPr>
      </w:r>
    </w:p>
    <w:p>
      <w:pPr/>
      <w:r>
        <w:rPr>
          <w:lang w:val="bi_VU" w:bidi="bi_VU"/>
        </w:rPr>
      </w:r>
    </w:p>
    <w:p>
      <w:pPr/>
      <w:r>
        <w:rPr>
          <w:lang w:val="bi_VU" w:bidi="bi_VU"/>
        </w:rPr>
      </w:r>
      <w:r>
        <w:rPr>
          <w:vertAlign w:val="superscript"/>
          <w:lang w:val="bi_VU" w:bidi="bi_VU"/>
        </w:rPr>
        <w:t>72</w:t>
      </w:r>
      <w:r>
        <w:rPr>
          <w:lang w:val="bi_VU" w:bidi="bi_VU"/>
        </w:rPr>
        <w:t xml:space="preserve"> Nao king ya i lavem yumi tumas, i lukaot gud long yumi, mo i stap lidim yumi long gudhan blong hem.</w:t>
      </w:r>
      <w:r>
        <w:rPr>
          <w:lang w:val="bi_VU" w:bidi="bi_VU"/>
        </w:rPr>
      </w:r>
      <w:r>
        <w:rPr>
          <w:lang w:val="bi_VU" w:bidi="bi_VU"/>
        </w:rPr>
      </w:r>
    </w:p>
    <w:p>
      <w:pPr/>
      <w:r>
        <w:rPr>
          <w:lang w:val="bi_VU" w:bidi="bi_VU"/>
        </w:rPr>
      </w:r>
    </w:p>
    <w:p>
      <w:pPr>
        <w:pStyle w:val="Heading2"/>
      </w:pPr>
      <w:r>
        <w:rPr>
          <w:lang w:val="bi_VU" w:bidi="bi_VU"/>
        </w:rPr>
        <w:t>Psalms 79:1</w:t>
      </w:r>
      <w:r>
        <w:rPr>
          <w:lang w:val="bi_VU" w:bidi="bi_VU"/>
        </w:rPr>
      </w:r>
    </w:p>
    <w:p>
      <w:pPr/>
      <w:r>
        <w:rPr>
          <w:lang w:val="bi_VU" w:bidi="bi_VU"/>
        </w:rPr>
      </w:r>
      <w:r>
        <w:rPr>
          <w:vertAlign w:val="superscript"/>
          <w:lang w:val="bi_VU" w:bidi="bi_VU"/>
        </w:rPr>
        <w:t>1</w:t>
      </w:r>
      <w:r>
        <w:rPr>
          <w:lang w:val="bi_VU" w:bidi="bi_VU"/>
        </w:rPr>
        <w:t xml:space="preserve"> God. Ol hiten man oli kam insaed finis long ples ya blong yu, oli mekem tabu haos* ya blong yu i no moa tabu, mo oli smasemgud taon ya Jerusalem.*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Oli livim ol dedbodi blong ol man blong wok blong yu oli stap, blong ol wael anamol mo ol bigfala pijin ya valja* oli kakae.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Oli kilim ol man blong yu, mo oli mekem we blad blong olgeta i ron olsem wota. Long olgeta ples long Jerusalem, blad blong olgeta i ron olsem wota nomo, mo i no gat man i stap blong berem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man blong ol narafala kantri ya we oli stap raonabaot long mifala oli stap jikim mifala blong spolem mifala, oli stap tok nogud long mifala, mo oli stap laf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?Olsem wanem? ?Bambae yu stap kros olwe long mifala gogo i no save finis? ?Bambae yu letem kros blong yu i stap bon oltaem olsem faea?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I gud yu kros long ol man ya blong ol narafala kantri, we oli no save mekem wosip long yu mo oli no save prea long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ya nao oli kilim ol man blong yu, mo oli spolem ples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8-9</w:t>
      </w:r>
      <w:r>
        <w:rPr>
          <w:lang w:val="bi_VU" w:bidi="bi_VU"/>
        </w:rPr>
        <w:t xml:space="preserve"> God, oltaem yu yu stap sevem mifala. Plis yu no panisim mifala from ol sin blong ol bubu blong mifala bifo. Plis yu sore long mifala. Naoia, tingting blong mifala i foldaon olgeta. Plis yu halpem mifala, yu sevem mifala, mo yu fogivim mifala, yu tekemaot ol sin blong mifala, from we hae nem blong yu i stap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I no stret blong ol man ya blong ol narafala kantri oli stap talem long mifala se, “?Wehem God ya blong yufala?” God, mifala i wantem luk we bambae yu panisim olgeta, from we oli kilim ol man blong wok blong yu oli ded, blad blong olgeta i ron bigwan.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Naoia mifala i stap long kalabus, mo oli jajem mifala finis, se mifala i mas ded. Plis yu lesin long krae blong mifala, yu kam long paoa blong yu, yu mekem mifala i fri.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Masta, olgeta ya oli stap sakem ol rabis tok i kam long yu. Plis yu givimbak fasin ya long olgeta seven taem.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bambae mifala i stap talem tangkiu long yu oltaem nomo. Mifala i man blong yu, mifala i sipsip blong yu nomo. Bambae mifala i stap presem yu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God. Mifala i laen* blong Isrel,* mo oltaem yu stap lukaot gud long mifala, yu stap lidim mifala, olsem we man i stap lukaot gud long ol sipsip blong hem. Yu yu stap sidaon long ples blong yu antap long tufala jerubim* ya, yu stap rul. Plis yu lesin long mifala. Mifala ol laen blong Efrem,* wetem ol laen blong Benjamin,* mo ol laen blong Manase.* Plis yu soemaot laet blong yu long mifala, mo yu soemaot long mifala evriwan, we yu yu gat paoa. Plis yu kam, yu sevem mifala.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God, plis yu soemaot long mifala we yu yu gat sore long mifala. Plis yu tekem mifala i kambak long yu, nao bambae mifala i save stap 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yu yu God blong mifala, mo yu yu gat olgeta paoa. Mifala i stap prea long yu. ?Bambae yu stap kros long mifala gogo kasem wetaem?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yu mekem mifala i stap harem nogud, we mifala i stap krae tumas. Fasin ya i olsem kakae mo wota blong mifala, we evri dei nomo mifala i stap kasem.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 stap letem ol man blong ol narafala kantri ya we oli stap raonabaot long mifala oli stap faet from ples blong mifala. Ol enemi ya blong mifala oli stap sakem ol rabis tok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God, yu yu gat olgeta paoa. Plis yu soemaot long mifala we yu yu gat sore long mifala. Plis yu tekem mifala i kambak long yu, nao bambae mifala i save stap gud.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Mifala i olsem rop ya grep* we yu tekem i kamaot long Ijip, mo yu ronemaot olgeta narafala man, nao yu planem long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yu klinimgud ples blong hem blong i gru gud, mo ol rus blong hem oli godaon olgeta, nao hem i gru i kam bigwan, i kavremap olgeta ples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Sado blong hem i kavremap ol hil, mo ol han blong hem oli go kavremap ol longlongfala tri ya sida* long Lebanon.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i kam bigwan we i bigwan, nao ol han blong hem oli go kasem Mediterenian Si, mo long narasaed, oli go kasem Yufretes Reva.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!Rop ya mifala ya! ?From wanem yu brekemdaon fenis ya we i goraon long hem? Naoia ol man we oli stap pas klosap long hem oli stap stilim ol frut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 wael pig oli stap purumbut long hem, mo ol wael anamol oli stap kakae.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God, yu yu gat olgeta paoa. Plis yu tanem yu, yu lukluk i kam long mifala. Yu yu stap long heven, yu lukluk i kamdaon long mifala. Mifala i man blong yu, plis yu kam, yu sevem mifala.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Yang rop ya we yu yu bin planem, mo yu bin mekem i kam bigwan, plis yu kam, yu sevem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enemi oli putum faea long hem finis, mo oli stap katemdaon. Plis yu girap, yu faerap long olgeta, yu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Yu yu bin jusumaot mifala, plis yu lukaot long mifala. Yu yu bin mekem mifala i strong, plis yu sevem mifala.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Bambae mifala i no save gowe long yu samtaem. Plis yu holem mifala i stap laef, nao bambae mifala i stap talemaot we mifala i man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Hae God, yu yu God blong mifala mo yu yu gat olgeta paoa. Plis yu soemaot long mifala we yu yu gat sore long mifala. Plis yu tekem mifala i kambak long yu, nao bambae mifala i save stap gud.</w:t>
      </w:r>
      <w:r>
        <w:rPr>
          <w:lang w:val="bi_VU" w:bidi="bi_VU"/>
        </w:rPr>
      </w:r>
      <w:r>
        <w:rPr>
          <w:lang w:val="bi_VU" w:bidi="bi_VU"/>
        </w:rPr>
      </w:r>
    </w:p>
    <w:p>
      <w:pPr/>
      <w:r>
        <w:rPr>
          <w:lang w:val="bi_VU" w:bidi="bi_VU"/>
        </w:rPr>
      </w:r>
    </w:p>
    <w:p>
      <w:pPr>
        <w:pStyle w:val="Heading2"/>
      </w:pPr>
      <w:r>
        <w:rPr>
          <w:lang w:val="bi_VU" w:bidi="bi_VU"/>
        </w:rPr>
        <w:t>Psalms 81:1</w:t>
      </w:r>
      <w:r>
        <w:rPr>
          <w:lang w:val="bi_VU" w:bidi="bi_VU"/>
        </w:rPr>
      </w:r>
    </w:p>
    <w:p>
      <w:pPr/>
      <w:r>
        <w:rPr>
          <w:lang w:val="bi_VU" w:bidi="bi_VU"/>
        </w:rPr>
      </w:r>
      <w:r>
        <w:rPr>
          <w:vertAlign w:val="superscript"/>
          <w:lang w:val="bi_VU" w:bidi="bi_VU"/>
        </w:rPr>
        <w:t>1</w:t>
      </w:r>
      <w:r>
        <w:rPr>
          <w:lang w:val="bi_VU" w:bidi="bi_VU"/>
        </w:rPr>
        <w:t xml:space="preserve"> Olgeta. I gud yumi glad, yumi singsingaot long God, we i God blong Jekob,* olfala bubu ya blong yumi bifo. Hem i God blong yumi, mo hem i stap blokemgud yumi, i stap lukaot gud long yumi. Yumi mas singsing blong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Yumi statem stringban. Yumi plei long tamborin mo gita mo mandolin. Yumi mas singsing we i gud we i gud.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Yumi blu trampet blong mekem wosip blong Lafet blong Niumun,* mo blong Lafet blong Fulmun.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Hemia i loa we God i givim long yumi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 i givim long ol bubu ya blong yumi bifo, long taem ya we hem i tekemaot olgeta long Ijip oli kam. Mi mi harem voes blong wan man we mi no harem samtaem, we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mi talem long ol man blong mi bifo se, ‘Mi mi tekemaot ol hevi samting long baksaed blong yufala, nao yufala i no moa karem ol brikis blong olgeta, yufala i fri.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yufala i stap long trabol, yufala i singaot long mi, nao mi mi sevem yufala. Mi mi stap haed insaed long tanda, nao mi mi ansa long yufala. Mi mi traem yufala long draeples ya, we biaen oli kolem springwota blong Meriba.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laen blong Isrel! !Yufala i man blong mi! !Mi mi tok blong wonem yufala! !Yufala i lesin long tok blong mi! !Mi mi wantem tumas blong yufala i harem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Bambae yufala i no mekem wosip long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Mi mi Hae God, mi God blong yufala. Mi nao mi tekemaot yufala long ples ya Ijip. Mo sipos tingting blong yufala i stap strong long mi, mi bambae mi givim ol gudgudfala samting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 ‘Ol bubu ya blong yufala bifo oli man blong mi, be oli no save lesin long mi, oli no save obei 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from samting ya mi letem olgeta oli go mekem stronghed blong olgeta, olsem we oli wantem.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ol man ya blong mi oli save lesin long mi bambae mi mi glad tumas, be oli no wantem. Sipos oli save obei long mi, bambae i gud tumas, be oli no mekem.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Sipos oli stap mekem olsem, bambae mi faet long ol enemi blong olgeta, mi winim olgeta kwiktaem nomo, be oli no wantem mekem.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oli stap lesin long mi, bambae mi mekem ol man we oli stap agens long mi, oli fraet long mi, oli foldaon long fes blong mi from, mo panis blong olgeta bambae i stap we i stap, we i no save finis, be oli no stap lesin 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oli stap obei long mi, bambae mi fidim olgeta long wit* we i beswan, bambae oli kakae eg* blong wael sugabag* we i swit we i swit, nao oli harem gud, be oli no save obei long mi.’ ”</w:t>
      </w:r>
      <w:r>
        <w:rPr>
          <w:lang w:val="bi_VU" w:bidi="bi_VU"/>
        </w:rPr>
      </w:r>
      <w:r>
        <w:rPr>
          <w:lang w:val="bi_VU" w:bidi="bi_VU"/>
        </w:rPr>
      </w:r>
    </w:p>
    <w:p>
      <w:pPr/>
      <w:r>
        <w:rPr>
          <w:lang w:val="bi_VU" w:bidi="bi_VU"/>
        </w:rPr>
      </w:r>
    </w:p>
    <w:p>
      <w:pPr>
        <w:pStyle w:val="Heading2"/>
      </w:pPr>
      <w:r>
        <w:rPr>
          <w:lang w:val="bi_VU" w:bidi="bi_VU"/>
        </w:rPr>
        <w:t>Psalms 82:1</w:t>
      </w:r>
      <w:r>
        <w:rPr>
          <w:lang w:val="bi_VU" w:bidi="bi_VU"/>
        </w:rPr>
      </w:r>
    </w:p>
    <w:p>
      <w:pPr/>
      <w:r>
        <w:rPr>
          <w:lang w:val="bi_VU" w:bidi="bi_VU"/>
        </w:rPr>
      </w:r>
      <w:r>
        <w:rPr>
          <w:vertAlign w:val="superscript"/>
          <w:lang w:val="bi_VU" w:bidi="bi_VU"/>
        </w:rPr>
        <w:t>1</w:t>
      </w:r>
      <w:r>
        <w:rPr>
          <w:lang w:val="bi_VU" w:bidi="bi_VU"/>
        </w:rPr>
        <w:t xml:space="preserve"> God i stap mekem kot long heven, hem i stap jajem ol haeman ya we oli gat paoa blong jajem man.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talem se, “Yufala i mas lego fasin ya we yufala i stap jajem ol man long fasin we i no stret. Bambae yufala i no moa saed long ol man nogud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Yufala i mas lukaot gud long raet blong ol puaman, mo blong ol pikinini we papa blong olgeta i ded. Yufala i mas mekem i stret long olgeta we oli stap trabol mo long olgeta we oli no gat paoa.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Yufala i mas tekemaot olgeta long paoa blong ol man nogud.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“!Yufala i no save wan samting nating! !Yufala i no gat hed! Fasin blong yufala i nogud olgeta. Naoia, stret fasin blong jajem man i lus finis long wol.</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mi God, mi hae we mi hae, mo mi talem finis se, ‘Yufala i god, yufala evriwan i pikinini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bambae yufala i ded olsem ol narafala man, bambae laef blong yufala i finis olsem laef blong ol narafala haeman.”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God, plis yu kam, yu rulum wol ya. Ol man blong olgeta kantri oli blong yu.</w:t>
      </w:r>
      <w:r>
        <w:rPr>
          <w:lang w:val="bi_VU" w:bidi="bi_VU"/>
        </w:rPr>
      </w:r>
      <w:r>
        <w:rPr>
          <w:lang w:val="bi_VU" w:bidi="bi_VU"/>
        </w:rPr>
      </w:r>
    </w:p>
    <w:p>
      <w:pPr/>
      <w:r>
        <w:rPr>
          <w:lang w:val="bi_VU" w:bidi="bi_VU"/>
        </w:rPr>
      </w:r>
    </w:p>
    <w:p>
      <w:pPr>
        <w:pStyle w:val="Heading2"/>
      </w:pPr>
      <w:r>
        <w:rPr>
          <w:lang w:val="bi_VU" w:bidi="bi_VU"/>
        </w:rPr>
        <w:t>Psalms 83:1</w:t>
      </w:r>
      <w:r>
        <w:rPr>
          <w:lang w:val="bi_VU" w:bidi="bi_VU"/>
        </w:rPr>
      </w:r>
    </w:p>
    <w:p>
      <w:pPr/>
      <w:r>
        <w:rPr>
          <w:lang w:val="bi_VU" w:bidi="bi_VU"/>
        </w:rPr>
      </w:r>
      <w:r>
        <w:rPr>
          <w:vertAlign w:val="superscript"/>
          <w:lang w:val="bi_VU" w:bidi="bi_VU"/>
        </w:rPr>
        <w:t>1</w:t>
      </w:r>
      <w:r>
        <w:rPr>
          <w:lang w:val="bi_VU" w:bidi="bi_VU"/>
        </w:rPr>
        <w:t xml:space="preserve"> God. !Plis yu no stap kwaet! !Yu no satem maot blong yu olsem! !Plis yu tok!</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luk! Ol enemi blong yu oli girap oli agensem yu, olgeta ya we oli no laekem yu oli stap faet agens 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Mifala i man blong yu nomo we yu yu stap lukaot long mifala, be oli stap mekem ol tokhaed blong spolem mifala, oli stap mekem ol plan agens long mifala long fasin blong haed.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Oli talem se, “!Yufala i kam! !Yumi go flatem olgeta ya! !Yumi spolemgud ples blong olgeta! !Bambae nem ya Isrel* i lus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Olgeta oli agri long plan ya blong olgeta, nao oli joen wanples blong oli agens 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Long olgeta ya, i gat ol man Edom, mo ol laen* blong Ismael, mo ol man Moab, mo ol laen blong Hega,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ol man blong Gebal, mo ol man Amon, mo ol laen blong Amalek, mo ol man Filistia, mo ol man Taea.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ol man Asiria tu oli joen wetem olgeta, from we oli strong man blong faet, mo oli gudfala fren blong ol man Amon mo ol man Moab we oli laen blong Lot.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Plis yu mekem long olgeta olsem we yu bin mekem long ol man Midian bifo, olsem we yu bin mekem long tufala ya Siseraha mo Jabin, long Kison Reva.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 yu winim tufala long taon ya Endoro, mo bodi blong tufala i roten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Plis yu mekem long ol lida blong olgeta olsem we yu bin mekem long tufala haeman ya Oreb mo Seheb. Plis yu winim ol king blong olgeta olsem we yu bin winim tufala king ya Seba mo Jalmuna,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we tufala i talem se, “Graon ya we i blong God, bambae yumi tekem i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God, plis yu mekem olgeta oli go wanwan, olsem asis blong graon we win i blu long hem i go olbaot.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 kam long olgeta olsem bigfala faea we i laet long bus, we i stap kakae ol tri olbaot long ol hil.</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Plis yu kam long olgeta olsem bigfala win, yu mekem olgeta oli fraet. Yu kam olsem bigfala hariken, yu ronemaot olgeta oli go.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Hae God, yu mekem we olgeta oli sem gud, gogo oli lukaot rod blong kam man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Plis yu winimgud olgeta, yu mekem we bambae oli fraet gogo i no save finis, yu mekem olgeta oli ded long wan fasin we bambae i mekem nem blong olgeta i nogud.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Plis yu mekem olgeta oli save we yu nomo yu Hae God, yu nao yu hae King blong olgeta ples long wol.</w:t>
      </w:r>
      <w:r>
        <w:rPr>
          <w:lang w:val="bi_VU" w:bidi="bi_VU"/>
        </w:rPr>
      </w:r>
      <w:r>
        <w:rPr>
          <w:lang w:val="bi_VU" w:bidi="bi_VU"/>
        </w:rPr>
      </w:r>
    </w:p>
    <w:p>
      <w:pPr/>
      <w:r>
        <w:rPr>
          <w:lang w:val="bi_VU" w:bidi="bi_VU"/>
        </w:rPr>
      </w:r>
    </w:p>
    <w:p>
      <w:pPr>
        <w:pStyle w:val="Heading2"/>
      </w:pPr>
      <w:r>
        <w:rPr>
          <w:lang w:val="bi_VU" w:bidi="bi_VU"/>
        </w:rPr>
        <w:t>Psalms 84:1</w:t>
      </w:r>
      <w:r>
        <w:rPr>
          <w:lang w:val="bi_VU" w:bidi="bi_VU"/>
        </w:rPr>
      </w:r>
    </w:p>
    <w:p>
      <w:pPr/>
      <w:r>
        <w:rPr>
          <w:lang w:val="bi_VU" w:bidi="bi_VU"/>
        </w:rPr>
      </w:r>
      <w:r>
        <w:rPr>
          <w:vertAlign w:val="superscript"/>
          <w:lang w:val="bi_VU" w:bidi="bi_VU"/>
        </w:rPr>
        <w:t>1</w:t>
      </w:r>
      <w:r>
        <w:rPr>
          <w:lang w:val="bi_VU" w:bidi="bi_VU"/>
        </w:rPr>
        <w:t xml:space="preserve"> Hae God. Yu yu gat olgeta paoa. !Mi mi laekem haos* blong yu tumas!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wantem tumas blong go stap long hem! Hae God, mi wantem tumas blong stap oltaem long haos blong yu. Yu yu God we yu laef. Tingting blong mi i glad tumas long yu, mo mi stap sing blong presem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yu yu gat olgeta paoa. Yu yu King blong mi, yu yu God blong mi. Ol smosmol pijin ya we oli smol tumas, be oli stap mekem nes blong olgeta long haos blong yu, mo oli stap lukaot long ol pikinini blong olgeta klosap long olta blong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man we oli stap long haos blong yu oli hapi tumas, oltaem oli stap singsing blong presem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man we yu yu stap mekem olgeta oli strong, oli hapi tumas. Oltaem oli wantem tumas blong kam long hil ya Saeon* blong mekem prea 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Oltaem, taem oli pastru long krik ya Baka we i drae we i drae, be oli no moa trabol blong kasem wota, from we ples ya i kam ples blong wota. Ren blong taem ya i mekem ol hol long ples ya oli kam fulap long wota.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yu God, yu yu hae moa long ol narafala god. Oltaem, taem ol man ya oli stap kam long Saeon oli stap kam strong moa, mo bambae oli stap luk yu long ples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yu yu God blong mi, mo yu yu gat olgeta paoa. !Plis yu harem prea blong mi! Yu yu God blong Jekob.* !Plis yu lesin 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God, yu nao yu jusumaot king blong mifala. !Plis yu blesem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 yu God blong mi. Sipos mi stap wan dei nomo long haos blong yu, be hemia i gud moa, i winim we mi stap wan taosen dei long ol narafala ples. Nating sipos mi stap wok nomo long doa blong haos blong yu, be hemia i moa gud, i winim we mi stap insaed olgeta long haos blong ol man nogud.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yu yu God blong mifala. Yu yu King we paoa blong yu i bigfala tumas, mo yu stap blokem mifala blong mifala i stap gud. Yu yu stap blesem mifala long gladhat blong yu, yu stap leftemap nem blong mifala. Yu yu no save holemtaet ol gudgudfala samting blong yu, oltaem yu stap givim long olgeta we oli stap mekem ol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yu yu gat olgeta paoa. Olgeta we oli stap trastem yu bambae oli save harem gud.</w:t>
      </w:r>
      <w:r>
        <w:rPr>
          <w:lang w:val="bi_VU" w:bidi="bi_VU"/>
        </w:rPr>
      </w:r>
      <w:r>
        <w:rPr>
          <w:lang w:val="bi_VU" w:bidi="bi_VU"/>
        </w:rPr>
      </w:r>
    </w:p>
    <w:p>
      <w:pPr/>
      <w:r>
        <w:rPr>
          <w:lang w:val="bi_VU" w:bidi="bi_VU"/>
        </w:rPr>
      </w:r>
    </w:p>
    <w:p>
      <w:pPr>
        <w:pStyle w:val="Heading2"/>
      </w:pPr>
      <w:r>
        <w:rPr>
          <w:lang w:val="bi_VU" w:bidi="bi_VU"/>
        </w:rPr>
        <w:t>Psalms 85:1</w:t>
      </w:r>
      <w:r>
        <w:rPr>
          <w:lang w:val="bi_VU" w:bidi="bi_VU"/>
        </w:rPr>
      </w:r>
    </w:p>
    <w:p>
      <w:pPr/>
      <w:r>
        <w:rPr>
          <w:lang w:val="bi_VU" w:bidi="bi_VU"/>
        </w:rPr>
      </w:r>
      <w:r>
        <w:rPr>
          <w:vertAlign w:val="superscript"/>
          <w:lang w:val="bi_VU" w:bidi="bi_VU"/>
        </w:rPr>
        <w:t>1</w:t>
      </w:r>
      <w:r>
        <w:rPr>
          <w:lang w:val="bi_VU" w:bidi="bi_VU"/>
        </w:rPr>
        <w:t xml:space="preserve"> Hae God. Kantri ya Isrel* i kantri blong yu. Bifo, yu yu bin gat sore long hem, mo yu bin mekem hem i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yu bin fogivim mifala yu tekemaot ol sin blong mifala, mo yu bin tekemaot olgeta rong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taem ya, yu bin lego fasin ya we yu stap kros long mifala, mo yu bin livim kros blong yu, yu no moa kros long mifala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God, oltaem yu yu stap sevem mifala. Plis yu tekem mifala i kambak long yu bakegen, yu no moa tanem baksaed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?Olsem wanem? ?Bambae yu stap kros long mifala oltaem nomo? ?Bambae kros blong yu i no save finis samtaem?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Plis yu mekem mifala i strong bakegen, nao bambae mifala i presem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oltaem yu yu lavem man tumas. Plis yu soemaot fasin ya long mifala, yu halpem mifala, yu sevem mifala.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i God blong yumi, mo mi mi stap lesin long ol tok ya we hem i stap talem. Hem i promes se sipos yumi no gobak long ol krangke fasin blong yumi, hem bambae i givim pis long yumi.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Tru, oltaem nomo hem i rere blong sevem man we i stap ona long hem, mo hem bambae i stap long ples blong yumi long olgeta paoa blong hem, nao bambae hem i stap sevem yumi.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Oltaem God bambae i stap lavem man tumas, nao man bambae i putum tingting blong hem i stap strong long God. God bambae i soemaot stret fasin blong hem, nao man bambae i kasem pis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Fasin ya we man i stap strong long God bambae i go antap i kasem heven, mo stret fasin ya blong God bambae i kamdaon i kasem graon.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bambae i mekem we yumi gat plante samting, mo graon blong yumi bambae i karem plante kakae.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Stret fasin blong Hae God bambae i go fastaem long hem, mo bambae i mekemrere rod blong hem.</w:t>
      </w:r>
      <w:r>
        <w:rPr>
          <w:lang w:val="bi_VU" w:bidi="bi_VU"/>
        </w:rPr>
      </w:r>
      <w:r>
        <w:rPr>
          <w:lang w:val="bi_VU" w:bidi="bi_VU"/>
        </w:rPr>
      </w:r>
    </w:p>
    <w:p>
      <w:pPr/>
      <w:r>
        <w:rPr>
          <w:lang w:val="bi_VU" w:bidi="bi_VU"/>
        </w:rPr>
      </w:r>
    </w:p>
    <w:p>
      <w:pPr>
        <w:pStyle w:val="Heading2"/>
      </w:pPr>
      <w:r>
        <w:rPr>
          <w:lang w:val="bi_VU" w:bidi="bi_VU"/>
        </w:rPr>
        <w:t>Psalms 86:1</w:t>
      </w:r>
      <w:r>
        <w:rPr>
          <w:lang w:val="bi_VU" w:bidi="bi_VU"/>
        </w:rPr>
      </w:r>
    </w:p>
    <w:p>
      <w:pPr/>
      <w:r>
        <w:rPr>
          <w:lang w:val="bi_VU" w:bidi="bi_VU"/>
        </w:rPr>
      </w:r>
      <w:r>
        <w:rPr>
          <w:vertAlign w:val="superscript"/>
          <w:lang w:val="bi_VU" w:bidi="bi_VU"/>
        </w:rPr>
        <w:t>1</w:t>
      </w:r>
      <w:r>
        <w:rPr>
          <w:lang w:val="bi_VU" w:bidi="bi_VU"/>
        </w:rPr>
        <w:t xml:space="preserve"> Hae God. Mi mi no strong, mi no gat paoa. Plis yu harem krae blong mi, yu ansa 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mi man blong wok blong yu, mi trastem yu. Oltaem tingting blong mi i stap strong long yu. Plis yu sevem mi, yu no letem mi mi ded.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yu God blong mi, plis yu sore long mi. Oltaem, mi mi stap prea long yu, i stat long moning go kasem long sapa.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Masta, mi mi man blong wok blong yu. Mi stap prea i go long yu nomo. Plis yu mekem mi mi glad.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yu gud tumas long mifala, mo yu stap fogivim mifala, yu stap tekemaot ol sin blong mifala. Ol man we oli stap mekem prea long yu, oltaem yu yu lavem olgeta tumas.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Hae God, mi stap krae blong yu givhan long mi. Plis yu lesin long prea blong mi, mo yu ansa 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Oltaem, taem mi mi stap long trabol, mi stap singaot long yu, from we mi save se yu yu stap ansa long ol prea blong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Masta, i no gat narafala god we i olsem yu. I no gat wan i stap we i stap mekem ol gudgudfala wok olsem we yu yu bin mekem.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man blong olgeta kantri, yu yu bin mekem olgeta, mo bambae oli kam, oli bodaon long yu, oli presem hae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 nomo yu God. Yu yu gat paoa, mo yu stap mekem ol bigbigfala samting.</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plis yu tijim mi long ol samting we yu wantem blong mi mi mekem, nao bambae mi obei long yu, mi holem trutok blong yu. Yu mekem we mi bambae mi wantem tumas blong mekem ol wok blong yu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God, yu yu Masta* blong mi. Bambae mi stap presem yu long olgeta tingting blong mi, bambae mi stap leftemap hae nem blong yu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Oltaem yu yu lavem mi tumas. Fasin ya blong yu i gud we i gud. Yu yu bin sevem mi blong mi no go long beregraon.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God, ol praod man oli kam oli agens long mi. Wan grup blong ol man nogud oli stap traem blong kilim mi. Olgeta ya, neva oli save lesin long yu.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Masta, yu yu God. Fasin blong yu, oltaem yu yu gat sore long man, mo yu lavem hem tumas. Oltaem yu stap mekem tingting blong yu i longfala, mo yu yu kaen tumas, oltaem yu stap holem ol promes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Plis yu lukluk i kam long mi, yu sore long mi, yu sevem mi, mo yu mekem mi mi strong, from we mi mi stap wok blong yu, olsem we mama blong mi i stap mekem bifo.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Hae God, plis yu soemaot long mi we fasin blong yu i gud tumas, nao taem olgeta we oli no laekem mi nating oli luk we yu yu stap givhan long mi, yu stap leftemap tingting blong mi, bambae olgeta oli sem.</w:t>
      </w:r>
      <w:r>
        <w:rPr>
          <w:lang w:val="bi_VU" w:bidi="bi_VU"/>
        </w:rPr>
      </w:r>
      <w:r>
        <w:rPr>
          <w:lang w:val="bi_VU" w:bidi="bi_VU"/>
        </w:rPr>
      </w:r>
    </w:p>
    <w:p>
      <w:pPr/>
      <w:r>
        <w:rPr>
          <w:lang w:val="bi_VU" w:bidi="bi_VU"/>
        </w:rPr>
      </w:r>
    </w:p>
    <w:p>
      <w:pPr>
        <w:pStyle w:val="Heading2"/>
      </w:pPr>
      <w:r>
        <w:rPr>
          <w:lang w:val="bi_VU" w:bidi="bi_VU"/>
        </w:rPr>
        <w:t>Psalms 87:1</w:t>
      </w:r>
      <w:r>
        <w:rPr>
          <w:lang w:val="bi_VU" w:bidi="bi_VU"/>
        </w:rPr>
      </w:r>
    </w:p>
    <w:p>
      <w:pPr/>
      <w:r>
        <w:rPr>
          <w:lang w:val="bi_VU" w:bidi="bi_VU"/>
        </w:rPr>
      </w:r>
      <w:r>
        <w:rPr>
          <w:vertAlign w:val="superscript"/>
          <w:lang w:val="bi_VU" w:bidi="bi_VU"/>
        </w:rPr>
        <w:t>1</w:t>
      </w:r>
      <w:r>
        <w:rPr>
          <w:lang w:val="bi_VU" w:bidi="bi_VU"/>
        </w:rPr>
        <w:t xml:space="preserve"> Taon ya Jerusalem,* hem i taon blong Hae God. Hem i wokem long tabu hil* ya Saeon,*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i laekem taon ya moa, i winim ol narafala taon long Isrel.*</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Yufala long taon ya blong hem, yufala i lesin long ol gudgudfala tok we hem i stap talem blong leftemap taon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i talem se, “Taem mi mekem lis blong olgeta man we oli stap obei long mi, bambae mi putum nem blong ol man Ijip wetem ol man Babilonia, mo ol man Filistia, mo ol man Taea, mo ol man Itiopia, olgeta evriwan oli stap insaed. Olgeta ya bambae mi kaontem wetem yufala, olsem we oli man ples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bakegen, hem bambae i talem se, “Taon ya, ol man blong olgeta kantri bambae oli gat raet long hem.” Hae God, hem i hae we i hae, mo hem bambae i mekem taon ya i strong.</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bambae i raetemdaon nem blong olgeta long wan buk, mo bambae hem i kaontem olgeta evriwan, se oli man Jerusalem.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olgeta ya bambae oli stap danis, mo oli stap singsing se, “Saeon* ya, olgeta gudgudfala samting blong yumi oli stap kamaot long hem oltaem.”</w:t>
      </w:r>
      <w:r>
        <w:rPr>
          <w:lang w:val="bi_VU" w:bidi="bi_VU"/>
        </w:rPr>
      </w:r>
      <w:r>
        <w:rPr>
          <w:lang w:val="bi_VU" w:bidi="bi_VU"/>
        </w:rPr>
      </w:r>
    </w:p>
    <w:p>
      <w:pPr/>
      <w:r>
        <w:rPr>
          <w:lang w:val="bi_VU" w:bidi="bi_VU"/>
        </w:rPr>
      </w:r>
    </w:p>
    <w:p>
      <w:pPr>
        <w:pStyle w:val="Heading2"/>
      </w:pPr>
      <w:r>
        <w:rPr>
          <w:lang w:val="bi_VU" w:bidi="bi_VU"/>
        </w:rPr>
        <w:t>Psalms 88:1</w:t>
      </w:r>
      <w:r>
        <w:rPr>
          <w:lang w:val="bi_VU" w:bidi="bi_VU"/>
        </w:rPr>
      </w:r>
    </w:p>
    <w:p>
      <w:pPr/>
      <w:r>
        <w:rPr>
          <w:lang w:val="bi_VU" w:bidi="bi_VU"/>
        </w:rPr>
      </w:r>
      <w:r>
        <w:rPr>
          <w:vertAlign w:val="superscript"/>
          <w:lang w:val="bi_VU" w:bidi="bi_VU"/>
        </w:rPr>
        <w:t>1</w:t>
      </w:r>
      <w:r>
        <w:rPr>
          <w:lang w:val="bi_VU" w:bidi="bi_VU"/>
        </w:rPr>
        <w:t xml:space="preserve"> Hae God. Yu yu God blong mi, mo oltaem yu stap sevem mi. Long dei mo long naet, mi stap krae long yu, blong yu yu halpem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Plis yu harem prea blong mi. Mi mi stap krae long yu blong yu givhan long mi. Plis yu lesin 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Plante trabol tumas oli stap kasem mi, we klosap mi mi ded from.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Naoia, paoa blong mi i lus olgeta, oli stap kaontem mi wetem olgeta we klosap oli ded.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man oli luk mi olsem we mi mi ded finis. Mi mi olsem ol man we oli ded long faet, we oli stap finis long beregraon. Yu yu fogetem olgeta finis, yu no moa save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 sakem mi finis insaed long hol we i godaon we i godaon olgeta. Hol ya i godaon we i godaon, mo i tudak tu.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yu kros tumas long mi, Kros blong yu i flatem mi olgeta, i olsem we bigsi i rolem mi, i flatemgud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 yu mekem we ol fren blong mi oli lego mi finis, yu mekem mi mi kam olsem wan samting we i nogud tumas long fes blong olgeta. Yu blokemgud ol rod blong mi, nao mi mi no save ronwe.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Mi mi harem nogud tumas, mi krae gogo ae blong mi i kam nogud from. Hae God. Evri dei nomo, mi mi stap singaot long yu, mi stap leftemap han blong mi, mi stap prea 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?Olsem wanem? ?Ol merikel we yu yu stap mekem, be ol dedman oli save luk? !Ol dedman oli no save girap bakegen blong presem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?Oltaem yu yu lavem man tumas, mo yu stap holem ol promes blong yu, be olgeta we oli stap finis long beregraon oli save talemaot ol fasin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Olgeta ya oli stap long ples ya we ol man oli fogetem olgeta finis, mo oli no save luk ol gudgudfala fasin blong yu. !Olgeta we oli stap finis long tudak ya, oli no save luk ol merikel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Hae God. Evri moning mi stap prea long yu, mi stap krae long yu blong yu givhan 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Hae God. ?From wanem yu tanem baksaed long mi? ?From wanem yu tanem fes blong yu i gowe 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I stat long taem we mi mi yangfala, kam kasem tede, oltaem nomo, mi mi stap harem nogud long bodi blong mi, we klosap mi ded from. Panis ya we yu stap givim long mi hem i hevi tumas, nao i mekem mi mi slak we mi slak.</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 yu kros tumas long mi nao tingting blong mi i foldaon. Yu mekem i strong tumas long mi, yu mekem mi mi kam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Oltaem nomo, i stat long moning go kasem long sapa, panis ya we yu stap givim long mi i kam kavremap mi olsem wota we i ron bigwan, i hivap raon long mi long evri saed.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Yu yu mekem olgeta man oli gowe long mi. Nating we oli gudfala fren blong mi, be yu mekem olgeta oli lego mi, naoia tudak nomo i fren blong mi.</w:t>
      </w:r>
      <w:r>
        <w:rPr>
          <w:lang w:val="bi_VU" w:bidi="bi_VU"/>
        </w:rPr>
      </w:r>
      <w:r>
        <w:rPr>
          <w:lang w:val="bi_VU" w:bidi="bi_VU"/>
        </w:rPr>
      </w:r>
    </w:p>
    <w:p>
      <w:pPr/>
      <w:r>
        <w:rPr>
          <w:lang w:val="bi_VU" w:bidi="bi_VU"/>
        </w:rPr>
      </w:r>
    </w:p>
    <w:p>
      <w:pPr>
        <w:pStyle w:val="Heading2"/>
      </w:pPr>
      <w:r>
        <w:rPr>
          <w:lang w:val="bi_VU" w:bidi="bi_VU"/>
        </w:rPr>
        <w:t>Psalms 89:1</w:t>
      </w:r>
      <w:r>
        <w:rPr>
          <w:lang w:val="bi_VU" w:bidi="bi_VU"/>
        </w:rPr>
      </w:r>
    </w:p>
    <w:p>
      <w:pPr/>
      <w:r>
        <w:rPr>
          <w:lang w:val="bi_VU" w:bidi="bi_VU"/>
        </w:rPr>
      </w:r>
      <w:r>
        <w:rPr>
          <w:vertAlign w:val="superscript"/>
          <w:lang w:val="bi_VU" w:bidi="bi_VU"/>
        </w:rPr>
        <w:t>1</w:t>
      </w:r>
      <w:r>
        <w:rPr>
          <w:lang w:val="bi_VU" w:bidi="bi_VU"/>
        </w:rPr>
        <w:t xml:space="preserve"> Hae God. Oltaem bambae mi stap singsing from fasin ya blong yu we oltaem yu yu lavem man tumas. Fasin ya blong yu we oltaem yu stap holem ol promes blong yu, bambae mi stap talemaot oltaem nomo,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mi save we fasin ya blong yu blong lavem man bambae i stap oltaem nomo, mo fasin ya blong yu blong holem ol promes blong yu bambae i olsem skae, i no save lus.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yu talem se, “Mi mi mekem promes finis wetem Deved, man ya blong wok blong mi we mi mi jusumaot hem bifo.</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mi talem long hem se, ‘Oltaem ol king blong ol man blong mi bambae oli stap kamaot long olgeta we oli stap kamaot biaen long yu. Olgeta ya, mi bambae mi holem olgeta oli stap gud oltaem, bambae mi stap lukaot gud long olgeta gogo i no save finis.’ ”</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Olgeta long heven oli stap singsing blong talemaot ol gudgudfala fasin we yu yu mekem, oli stap sing from fasin ya we yu yu stap holem ol promes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I no gat man long heven we i olsem yu. Long olgeta we oli stap long heven, be i no gat wan man nating we i sem mak long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enjel long heven oli tabu we i tabu, be oli stap ona long yu. Olgeta evriwan oli stap fraet long yu, from we yu yu hae we yu hae.</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yu yu God blong mi, mo yu gat olgeta paoa. I no gat wan man nating we i strong olsem yu. Long olgeta samting, oltaem yu yu stap holem ol promes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Solwota i strong tumas, be yu yu stap rulum hem. Taem we hem i raf tumas, be yu yu stap mekem i kam kwaet bakegen.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 yu flatemgud Rahab,* bigfala anamol ya blong solwota, mo yu kilim hem i ded. Yu yu stap winim ol enemi blong yu long paoa blong yu we i strong tumas.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Skae i blong yu, mo graon ya tu i blong yu. Yu yu mekem wol ya wetem olgeta samting we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 yu mekem olgeta ples, i stat long not, i go kasem long saot. Hil ya Taboro mo hil ya Hemon tufala i glad tumas, tufala i stap singsing blong presem yu.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 yu gat paoa blong mekem olgeta samting! !Paoa blong yu i bigwan tumas!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 yu King, we fasin blong yu, oltaem yu stap mekem i stret, oltaem yu stap jajem ol man long stret rod. Olgeta samting we yu stap mekem oli stap soemaot we oltaem yu stap lavem man tumas, mo oltaem yu stap holem ol promes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Olgeta we oli stap singsing blong presem yu, oli glad tumas. Oltaem yu yu kaen gud long olgeta, nao i olsem we oli stap wokbaot long delaet.</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 yu mekem olgeta oli harem gud, i stat long moning go kasem long sapa. Mo oltaem oli stap presem yu from ol gudgudfala fasin blong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Oltaem yu yu mekem mifala i stap win gud long faet. Yu stap mekem mifala i win from we yu lavem mifala tumas.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Hae God, yu yu tabu we yu tabu. Yu yu God blong mifala ol laen* blong Isrel,* mo yu jusumaot king ya blong mifala, we i stap lukaot long mifala, yu putumap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Longtaem bifo, yu yu kamtru long ol man blong wok blong yu, we tingting blong olgeta i stap strong long yu, yu toktok long olgeta long vison.* Yu yu talem se, “Mi mi givhan long wan soldia we i gat hae nem. Mi jusumaot hem long olgeta man, nao mi putumap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Soldia ya Deved ya, we i man blong wok blong mi, mo mi kafsaedem tabu oel i go long hed blong hem, mi mekem hem i king.</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Mi bambae mi mekem hem i strong, oltaem paoa blong mi bambae i stap wetem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 enemi blong hem neva bambae oli winim hem, ol man nogud bambae oli no save daonem hem samtaem.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Bambae mi flatem ol enemi blong hem, mi kilim olgeta evriwan we oli no laekem hem, oli stap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hem, bambae mi lavem hem tumas, tingting blong mi bambae i stap strong long hem oltaem, mo bambae mi mekem we hem i stap win oltaem.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Bambae mi mekem kingdom blong hem i kam bigwan, i stat long Mediterenean Si go kasem Yufretes Reva.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Bambae hem i talem long mi se, ‘Yu yu papa blong mi, mo yu yu God blong mi. Oltaem yu stap lukaot gud long mi, yu stap sevem mi.’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Bambae mi mekem hem i fasbon pikinini blong mi, mo bambae hem i hae we i hae, i winim ol narafala king.</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Oltaem bambae mi stap holem promes blong mi we mi mekem wetem hem, mo promes ya bambae i stap oltaem,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Olgeta we bambae oli stap kamaot biaen long hem, bambae mi mi holem olgeta oli stap gud oltaem, olsem we skae i stap oltaem nomo. Oltaem ol king blong ol man blong mi bambae oli stap kamaot biaen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30-32</w:t>
      </w:r>
      <w:r>
        <w:rPr>
          <w:lang w:val="bi_VU" w:bidi="bi_VU"/>
        </w:rPr>
        <w:t xml:space="preserve"> “Be sipos olgeta ya oli no obei long ol loa blong mi, mo oli no stap folem ol tok we mi stap givim long olgeta, bambae mi mi panisim olgeta from ol sin ya blong olgeta. Sipos olgeta oli no tingting long ol tok we mi stap tijim olgeta long hem, mo oli no stap holem ol tok blong mi, bambae mi mekem we olgeta oli harem nogud from ol fasin nogud ya we oli mekem.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Be Deved, bambae mi lavem hem oltaem nomo, gogo i no save finis, tingting blong mi bambae i stap strong long hem, we bambae i no save foldaon.</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Bambae mi no save brekem promes ya blong mi we mi mekem wetem hem, bambae mi no save jenisim wan tok blong promes ya nating.</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“Mi mi tabu we mi tabu, mo long nem blong mi, mi talem long yufala finis, se neva bambae mi save brekem promes ya we mi mekem wetem Deved.</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Olgeta we bambae oli stap kamaot biaen long hem bambae mi holem olgeta oli stap oltaem nomo. Mi bambae mi stap lukaot long olgeta, blong oli stap king oltaem olsem we san i stap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Bambae oli stap king oltaem olsem we mun i stap oltaem long skae, i stap witnes long mi.”</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Hae God. Naoia, king ya we yu yu jusumaot hem, yu yu kros long hem bakegen, yu lego hem finis, yu tanem baksaed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Yu yu brekem promes* ya finis we yu mekem bifo wetem man ya blong wok blong yu. I olsem we yu tekemaot hat blong king finis long hem, yu sakem i go long sofmad.</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Yu brekemdaon finis ol stonwol blong taon blong hem, yu spolemgud ol strong sefples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Ol man we oli stap kam pas long ples ya oli stap stilim olting blong hem, mo ol man we oli stap raonabaot long hem oli stap laf nogud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Yu yu mekem we ol enemi blong hem oli stap win, nao olgeta oli stap harem gud tumas.</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Yu mekem we ol samting blong faet blong hem oli kam nogud, nao yu letem ol enemi blong hem oli kam faet long hem, oli winim hem.</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Wokingstik blong king, yu tekemaot long hem finis, mo bigfala jea blong king, yu yu tekemaot long hem, yu sakem i go long graon.</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Yu yu mekem we hem i kam olfala kwiktaem nomo, mo yu mekem hem i sem we i sem.</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Hae God. Naoia mifala i no save luk yu. ?Bambae yu stap haed olwe nomo? ?Bambae kros blong yu i stap bon olsem faea gogo kasem wetaem?</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Plis yu no fogetem mi. Mi mi man nomo, mo laef blong mi i sotfala nomo. Yu yu mekem mifala, mo mifala evriwan i mas ded.</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?Hu man we i save stap oltaem, we i no save ded? I no gat man i save ronwe long beregraon.</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?Masta blong mi, wehem gudfala fasin ya blong yu we yu stap soemaot bifo, we oltaem yu stap lavem man tumas? ?Wehem ol promes ya we yu yu mekem wetem King Deved bifo?</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Mi mi man blong wok blong yu, plis yu no fogetem mi. Oltaem ol man oli stap tok nogud long mi, mo ol hiten man oli stap singaot* trabol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51</w:t>
      </w:r>
      <w:r>
        <w:rPr>
          <w:lang w:val="bi_VU" w:bidi="bi_VU"/>
        </w:rPr>
        <w:t xml:space="preserve"> Hae God, mi mi king we yu nomo yu jusumaot mi, be ol enemi blong yu oli stap tok nogud long mi. Long weples we mi mi pas long hem, be olgeta oli stap laf nogud long mi.</w:t>
      </w:r>
      <w:r>
        <w:rPr>
          <w:lang w:val="bi_VU" w:bidi="bi_VU"/>
        </w:rPr>
      </w:r>
      <w:r>
        <w:rPr>
          <w:lang w:val="bi_VU" w:bidi="bi_VU"/>
        </w:rPr>
      </w:r>
    </w:p>
    <w:p>
      <w:pPr/>
      <w:r>
        <w:rPr>
          <w:lang w:val="bi_VU" w:bidi="bi_VU"/>
        </w:rPr>
      </w:r>
    </w:p>
    <w:p>
      <w:pPr/>
      <w:r>
        <w:rPr>
          <w:lang w:val="bi_VU" w:bidi="bi_VU"/>
        </w:rPr>
      </w:r>
      <w:r>
        <w:rPr>
          <w:vertAlign w:val="superscript"/>
          <w:lang w:val="bi_VU" w:bidi="bi_VU"/>
        </w:rPr>
        <w:t>52</w:t>
      </w:r>
      <w:r>
        <w:rPr>
          <w:lang w:val="bi_VU" w:bidi="bi_VU"/>
        </w:rPr>
        <w:t xml:space="preserve"> !Oltaem bambae yumi mas presem Hae God, gogo i no save finis! !Amen! !Amen!</w:t>
      </w:r>
      <w:r>
        <w:rPr>
          <w:lang w:val="bi_VU" w:bidi="bi_VU"/>
        </w:rPr>
      </w:r>
      <w:r>
        <w:rPr>
          <w:lang w:val="bi_VU" w:bidi="bi_VU"/>
        </w:rPr>
      </w:r>
    </w:p>
    <w:p>
      <w:pPr/>
      <w:r>
        <w:rPr>
          <w:lang w:val="bi_VU" w:bidi="bi_VU"/>
        </w:rPr>
      </w:r>
    </w:p>
    <w:p>
      <w:pPr>
        <w:pStyle w:val="Heading2"/>
      </w:pPr>
      <w:r>
        <w:rPr>
          <w:lang w:val="bi_VU" w:bidi="bi_VU"/>
        </w:rPr>
        <w:t>Psalms 90:1</w:t>
      </w:r>
      <w:r>
        <w:rPr>
          <w:lang w:val="bi_VU" w:bidi="bi_VU"/>
        </w:rPr>
      </w:r>
    </w:p>
    <w:p>
      <w:pPr/>
      <w:r>
        <w:rPr>
          <w:lang w:val="bi_VU" w:bidi="bi_VU"/>
        </w:rPr>
      </w:r>
      <w:r>
        <w:rPr>
          <w:vertAlign w:val="superscript"/>
          <w:lang w:val="bi_VU" w:bidi="bi_VU"/>
        </w:rPr>
        <w:t>1</w:t>
      </w:r>
      <w:r>
        <w:rPr>
          <w:lang w:val="bi_VU" w:bidi="bi_VU"/>
        </w:rPr>
        <w:t xml:space="preserve"> Masta. I stat bifo olgeta kam kasem tede, oltaem, yu yu olsem hom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Bifo, taem we yu no mekem ol hil ya yet, long taem ya we yu no wokem wol ya nating yet, be yu yu stap fastaem finis. Yu yu God we yu stap we yu stap, mo bambae yu save stap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Fastaem yu tekem graon, yu mekem mifala long hem, mo oltaem yu stap mekem mifala i gobak long graon bakegen. Yu stap talem se, “Ol man long wol, yufala i mas gobak long graon.”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Long yu, wan taosen yia i olsem wan dei nomo, i olsem yestedei we i pas finis, i olsem wan aoa nomo long naet, we i pas kwiktaem nomo.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yu stap tekemaot mifala, olsem wota we i ron bigwan, we i brumumaot ol samting. Mifala i no save stap longtaem, mifala i olsem drim nomo. Mifala i olsem gras we i stap gru olbaot.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Long moning, hem i karem flaoa, be long sapa, flaoa ya i drae, i foldaon.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yu kros, nao yu spolem mifala. Yu yu kros tumas long mifala, nao mifala i fraet we i fraet nogud.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 stap mekem we ol sin blong mifala i kamaot klia long fes blong yu, yu stap luk ol rabis fasin ya we mifala i stap mekem long haed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yu kros, nao yu stap katem laef blong mifala i kam sotfala. Mifala i stap lus, olsem win we i godaon, i finis.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Yia blong mifala i save kasem seventi nomo, no sipos bodi blong mifala i stap strong oltaem, mifala i save kasem eiti, be oltaem mifala i stap kasem trabol, mifala i stap harem nogud nomo. Laef blong mifala i save finis kwiktaem nomo, nao mifala i go lus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I no gat man samtaem we i kasem fulpaoa blong kros blong yu. I no gat man yet we i savegud fasin blong yu blong kros, nao i fraet gud long yu from.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Plis yu mekem mifala i save we laef blong mifala i sotfala nomo, blong mifala i save kam waes.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Hae God. ?Bambae yu yu stap kros long mifala gogo kasem wetaem? Mifala i man blong wok blong yu, plis yu sore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Plis yu mekem we evri moning, mifala i savegud we oltaem yu yu lavem mifala tumas, nao bambae mifala i save singsing, mifala i save glad oltaem long laef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Long ol yia we i pas finis, yu yu stap mekem mifala i harem nogud tumas. Plis naoia, yu mekem mifala i harem gud, stret long mak we bifo yu bin mekem mifala i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Mifala i man blong wok blong yu. Plis yu letem mifala i luk ol bigbigfala wok blong yu, mo yu letem olgeta we bambae oli stap kamaot biaen long mifala oli luk bigfala paoa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God, yu yu Masta* blong mifala. Plis yu givim ol gudgudfala samting blong yu long mifala, mo yu mekem we bambae mifala i stap win oltaem long olgeta samting we mifala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i hae we i hae, mo hem i gat olgeta paoa. Mo man we i stap aninit long han blong hem, mo i stap trastem hem blong i lukaot gud long hem, hem i save talem se, “Yu yu God blong mi, mo mi mi trastem yu. Yu yu stap lukaot gud long mi, mo yu stap blokemgud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Sipos yu yu mekem olsem, Hae God bambae i lukaot gud long yu, i sevem yu long olgeta samting we i stap haed blong kasem yu, mo bambae i tekemaot yu long olgeta sik we oli blong kilim man i ded.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hem i blokem yu yu stap gud olsem we pikinini blong faol i stap gud aninit long wing blong mama blong hem. Oltaem tingting blong hem bambae i stap strong long yu, nao bambae hem i lukaot gud long yu, i blokemgud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long naet, bambae yu no save fraet long ol samting we oli stap mekem man i fraet, mo long dei, bambae yu no save fraet long ol man we oli girap blong kam kilim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yu no moa save fraet nating long ol rabis sik ya we oli stap kasem man long tudak, mo long ol rabis fasin ya we oli stap kilim man long delaet.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Maet wan taosen man we oli stap klosap long yu oli save foldaon, oli ded. Maet ten taosen man we oli stap raonabaot long yu oli save lus evriwan, be ol trabol ya bambae oli no save spolem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yu save luk stret long ae blong yu, we ol man nogud oli stap kasem panis.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Hae God i hae we i hae, mo from we yu yu stap putum tingting blong yu i stap long hem, hem bambae i stap blokemgud yu, i stap lukaot gud 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from samting ya, i no gat wan samting nogud we bambae i save kam spolem yu, i no gat wan rabis sik we bambae i save kam klosap long haos blong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bambae i putum ol enjel blong hem oli stap raonabaot long yu blong oli stap lukaot gud long yu long weples yu yu pas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Bambae oli holem yu long han blong olgeta, oli leftemap yu i go antap, blong yu no save kikim ston long leg blong yu.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yu save purumbut long ol laeon mo long ol snek blong kilim olgeta. Ol laeon ya we ol man oli fraet long olgeta, mo ol posen snek ya, be bambae yu save purumpurumbut long olgeta blong kilim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Hae God i talem se, “Mi bambae mi sevem olgeta we oli stap lavem mi, mo bambae mi lukaot gud long olgeta we oli save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oli singaot long mi, mi bambae mi ansa long olgeta, mo sipos oli stap long trabol, mi bambae mi stap wetem olgeta. Mi bambae mi tekemaot olgeta long trabol, mi leftemap olgeta, mi givim hae nem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Mi bambae mi sevem olgeta, mi givim longfala laef long olgeta, olsem pei blong olgeta.”</w:t>
      </w:r>
      <w:r>
        <w:rPr>
          <w:lang w:val="bi_VU" w:bidi="bi_VU"/>
        </w:rPr>
      </w:r>
      <w:r>
        <w:rPr>
          <w:lang w:val="bi_VU" w:bidi="bi_VU"/>
        </w:rPr>
      </w:r>
    </w:p>
    <w:p>
      <w:pPr/>
      <w:r>
        <w:rPr>
          <w:lang w:val="bi_VU" w:bidi="bi_VU"/>
        </w:rPr>
      </w:r>
    </w:p>
    <w:p>
      <w:pPr>
        <w:pStyle w:val="Heading2"/>
      </w:pPr>
      <w:r>
        <w:rPr>
          <w:lang w:val="bi_VU" w:bidi="bi_VU"/>
        </w:rPr>
        <w:t>Psalms 92:1</w:t>
      </w:r>
      <w:r>
        <w:rPr>
          <w:lang w:val="bi_VU" w:bidi="bi_VU"/>
        </w:rPr>
      </w:r>
    </w:p>
    <w:p>
      <w:pPr/>
      <w:r>
        <w:rPr>
          <w:lang w:val="bi_VU" w:bidi="bi_VU"/>
        </w:rPr>
      </w:r>
      <w:r>
        <w:rPr>
          <w:vertAlign w:val="superscript"/>
          <w:lang w:val="bi_VU" w:bidi="bi_VU"/>
        </w:rPr>
        <w:t>1</w:t>
      </w:r>
      <w:r>
        <w:rPr>
          <w:lang w:val="bi_VU" w:bidi="bi_VU"/>
        </w:rPr>
        <w:t xml:space="preserve"> Hae God. Yu yu God we yu hae we yu hae. I gud tumas blong talem tangkiu long yu, mo blong sing blong leftemap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gud tumas blong talemaot evri moning we oltaem yu yu lavem man tumas, mo blong talemaot evri naet we yu stap holem ol promes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I gud tumas blong singsing wetem gita mo yukalele mo mandolin blong talemaot ol fasin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ol bigbigfala wok blong yu oli stap mekem mi mi glad tumas. Oltaem mi mi harem gud, mi stap sing from ol samting ya we yu yu mekem.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!Ol wok blong yu oli bigfala tumas! !Tingting blong yu i dip we i dip!</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Samting ya, man we i no gat hed neva bambae hem i save, man we i krangke bambae i no save luksave samtaem.</w:t>
      </w:r>
      <w:r>
        <w:rPr>
          <w:lang w:val="bi_VU" w:bidi="bi_VU"/>
        </w:rPr>
      </w:r>
      <w:r>
        <w:rPr>
          <w:lang w:val="bi_VU" w:bidi="bi_VU"/>
        </w:rPr>
      </w:r>
    </w:p>
    <w:p>
      <w:pPr/>
      <w:r>
        <w:rPr>
          <w:lang w:val="bi_VU" w:bidi="bi_VU"/>
        </w:rPr>
      </w:r>
    </w:p>
    <w:p>
      <w:pPr/>
      <w:r>
        <w:rPr>
          <w:lang w:val="bi_VU" w:bidi="bi_VU"/>
        </w:rPr>
      </w:r>
      <w:r>
        <w:rPr>
          <w:vertAlign w:val="superscript"/>
          <w:lang w:val="bi_VU" w:bidi="bi_VU"/>
        </w:rPr>
        <w:t>7-8</w:t>
      </w:r>
      <w:r>
        <w:rPr>
          <w:lang w:val="bi_VU" w:bidi="bi_VU"/>
        </w:rPr>
        <w:t xml:space="preserve"> Hae God, ol man nogud oli save gru kwik olsem rabis gras, olgeta evriwan we oli stap mekem ol fasin nogud oli save win long plante samting, be bambae yu yu spolemgud olgeta, from we yu yu hae we yu hae, mo bambae yu stap olsem oltaem nomo,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Mifala i save we ol enemi blong yu bambae oli ded. Yu bambae yu winim olgeta man nogud.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 yu mekem mi mi strong olsem wael buluk, mo yu blesem mi, yu mekem mi mi harem gud tumas.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mi luk finis we ol enemi blong mi oli lus. Olgeta oli man nogud, mo mi harem finis we oli stap krae.</w:t>
      </w:r>
      <w:r>
        <w:rPr>
          <w:lang w:val="bi_VU" w:bidi="bi_VU"/>
        </w:rPr>
      </w:r>
      <w:r>
        <w:rPr>
          <w:lang w:val="bi_VU" w:bidi="bi_VU"/>
        </w:rPr>
      </w:r>
    </w:p>
    <w:p>
      <w:pPr/>
      <w:r>
        <w:rPr>
          <w:lang w:val="bi_VU" w:bidi="bi_VU"/>
        </w:rPr>
      </w:r>
    </w:p>
    <w:p>
      <w:pPr/>
      <w:r>
        <w:rPr>
          <w:lang w:val="bi_VU" w:bidi="bi_VU"/>
        </w:rPr>
      </w:r>
      <w:r>
        <w:rPr>
          <w:vertAlign w:val="superscript"/>
          <w:lang w:val="bi_VU" w:bidi="bi_VU"/>
        </w:rPr>
        <w:t>12-13</w:t>
      </w:r>
      <w:r>
        <w:rPr>
          <w:lang w:val="bi_VU" w:bidi="bi_VU"/>
        </w:rPr>
        <w:t xml:space="preserve"> Hae God i God blong yumi, mo ol man we fasin blong olgeta i stret oli stap oltaem long haos* blong hem. Bambae oli gru gud olsem pamtri,* bambae oli gru olsem ol sida* ya long Lebanon. Oltaem oli stap kam strong moa, olsem ol tri we man i planem long gudfala graon, mo oli stap gru gud oltaem.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Olgeta oli strong olsem olfala tri we lif blong hem i stap grin oltaem mo i stap karem plante frut yet.</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Hemia i soemaot we Hae God, fasin blong hem i stret gud olgeta, i no gat wan samting nating long hem we i no stret. Oltaem hem i stap lukaot gud long mi.</w:t>
      </w:r>
      <w:r>
        <w:rPr>
          <w:lang w:val="bi_VU" w:bidi="bi_VU"/>
        </w:rPr>
      </w:r>
      <w:r>
        <w:rPr>
          <w:lang w:val="bi_VU" w:bidi="bi_VU"/>
        </w:rPr>
      </w:r>
    </w:p>
    <w:p>
      <w:pPr/>
      <w:r>
        <w:rPr>
          <w:lang w:val="bi_VU" w:bidi="bi_VU"/>
        </w:rPr>
      </w:r>
    </w:p>
    <w:p>
      <w:pPr>
        <w:pStyle w:val="Heading2"/>
      </w:pPr>
      <w:r>
        <w:rPr>
          <w:lang w:val="bi_VU" w:bidi="bi_VU"/>
        </w:rPr>
        <w:t>Psalms 93:1</w:t>
      </w:r>
      <w:r>
        <w:rPr>
          <w:lang w:val="bi_VU" w:bidi="bi_VU"/>
        </w:rPr>
      </w:r>
    </w:p>
    <w:p>
      <w:pPr/>
      <w:r>
        <w:rPr>
          <w:lang w:val="bi_VU" w:bidi="bi_VU"/>
        </w:rPr>
      </w:r>
      <w:r>
        <w:rPr>
          <w:vertAlign w:val="superscript"/>
          <w:lang w:val="bi_VU" w:bidi="bi_VU"/>
        </w:rPr>
        <w:t>1</w:t>
      </w:r>
      <w:r>
        <w:rPr>
          <w:lang w:val="bi_VU" w:bidi="bi_VU"/>
        </w:rPr>
        <w:t xml:space="preserve"> !Hae God, yu yu king! Hae nem blong yu mo paoa blong yu i stap oltaem long yu, olsem klos blong yu nomo. Yu yu stanemap wol ya, mo hem i stanap strong long ples blong hem we i no save muf.</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yu yu King. Yu yu stap rul bifo olgeta kam kasem naoia, mo paoa blong yu i no save foldaon. Yu yu stap bifo we bifo olgeta,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Noes blong dipsi i go antap, we i go antap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yu yu stap rul long heven, mo yu yu hae moa. Mo voes blong yu i strong moa i winim noes blong dipsi. Paoa blong yu i strong moa, i winim paoa blong ol bigsi.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ol loa blong yu oli blong oltaem nomo. Haos* blong yu i tabu we i tabu, mo bambae i stap oltaem nomo, gogo i no save finis.</w:t>
      </w:r>
      <w:r>
        <w:rPr>
          <w:lang w:val="bi_VU" w:bidi="bi_VU"/>
        </w:rPr>
      </w:r>
      <w:r>
        <w:rPr>
          <w:lang w:val="bi_VU" w:bidi="bi_VU"/>
        </w:rPr>
      </w:r>
    </w:p>
    <w:p>
      <w:pPr/>
      <w:r>
        <w:rPr>
          <w:lang w:val="bi_VU" w:bidi="bi_VU"/>
        </w:rPr>
      </w:r>
    </w:p>
    <w:p>
      <w:pPr>
        <w:pStyle w:val="Heading2"/>
      </w:pPr>
      <w:r>
        <w:rPr>
          <w:lang w:val="bi_VU" w:bidi="bi_VU"/>
        </w:rPr>
        <w:t>Psalms 94:1</w:t>
      </w:r>
      <w:r>
        <w:rPr>
          <w:lang w:val="bi_VU" w:bidi="bi_VU"/>
        </w:rPr>
      </w:r>
    </w:p>
    <w:p>
      <w:pPr/>
      <w:r>
        <w:rPr>
          <w:lang w:val="bi_VU" w:bidi="bi_VU"/>
        </w:rPr>
      </w:r>
      <w:r>
        <w:rPr>
          <w:vertAlign w:val="superscript"/>
          <w:lang w:val="bi_VU" w:bidi="bi_VU"/>
        </w:rPr>
        <w:t>1</w:t>
      </w:r>
      <w:r>
        <w:rPr>
          <w:lang w:val="bi_VU" w:bidi="bi_VU"/>
        </w:rPr>
        <w:t xml:space="preserve"> Hae God. Yu yu God we yu stap givim panis long ol man nogud. !I gud yu soemaot paoa blong yu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yu stap jajem olgeta man. Plis yu girap, yu givim panis long ol praod man, we i stret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?Ol man nogud ya oli laen blong mifala nomo, be bambae oli stap glad gogo kasem wetaem? ?Bambae oli stap mekem olsem go kasem wetaem?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oli stap brekem loa. ?Bambae oli stap praod olsem gogo kasem wetaem? ?Bambae oli stap tok flas from ol rabis fasin blong olgeta go kasem wetaem?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mifala i man blong yu, be olgeta ya oli stap flatemgud mifala. Nem blong yu i stap long mifala, be oli stap mekem mifala i harem nogud aninit long han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Oli stap kilim ol wido, mo ol pikinini we ol papa blong olgeta oli ded, mo ol strenja we oli stap long ples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oli talem se, “Hae God i God blong yumi ol laen* blong Isrel,* be hem i no save luk yumi. !Hem i no save luksave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!Olgeta! !Yufala i krangke ya! !Yufala i lusum hed finis! ?Wetaem bambae yufala i save samting?</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?Yufala i ting se God i no save harem samting? !Hem nao i mekem sora blong yumi! ?Yufala i ting se hem i no save lukluk? !Hem nao i mekem ae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i ting se hem i no save givim panis long yufala? !Hem nao i stap stretem ol man blong olgeta kantri! ?Yufala i ting se hem i no gat save? !Hem nao i tija blong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i save tingting blong man. Hem i savegud we man i no gat hed.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Man we yu stap panisim hem blong stretem hem, mo we yu stap tijim hem long ol loa blong yu, hem 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Oltaem bambae yu stap blokem ol trabol oli no kam long hem, yu mekem we hem bambae i stap gud go kasem taem we bambae yu digim hol blong mekem trap blong kasem ol man nogud.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Hae God bambae i no save lego yumi ya we yumi ol man blong hem, hem bambae i no save gowe long yumi ya we nem blong hem i stap finis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jaj bambae oli mekem kot bakegen we bambae oli jajem ol man long stret fasin, mo taem ol stret man oli luk fasin ya, bambae oli glad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Bifo i no gat man i stanap, i givhan long mi blong mi agensem ol man nogud. I no gat wan man nating i stanap long saed blong mi, i agensem ol rabis man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Sipos Hae God i no bin givhan long mi, bambae mi go kwiktaem nomo long Hom* blong ol Dedman.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Hae God. Taem mi talem se, “!Mi glis, mi foldaon!” be yu yu holem mi mi stap gud, from we oltaem yu yu lavem mi tumas.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Taem we mi mi wari, mo mi stap tingting tumas, oltaem yu yu mekem tingting blong mi i kam gud bakegen, yu stap mekem mi mi glad.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 yu no glad nating long ol jaj ya we oli no stret, we fasin blong olgeta i krangke. Olgeta ya oli stap mekem ol loa blong stanemap ol fasin nogud,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oli stap mekem plan long haed blong spolem ol gudfala man, mo oli stap jajem ol man we oli no mekem wan samting nogud, se oli mas ded. Ol jaj olsem, yu yu stap agens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Hae God i God blong mi, mo hem i stap blokem mi i stap lukaot gud 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Hem bambae i panisim olgeta ya from ol fasin nogud blong olgeta, bambae hem i spolem olgeta from ol sin blong olgeta. Hae God i God blong yumi, mo hem bambae i spolemgud olgeta.</w:t>
      </w:r>
      <w:r>
        <w:rPr>
          <w:lang w:val="bi_VU" w:bidi="bi_VU"/>
        </w:rPr>
      </w:r>
      <w:r>
        <w:rPr>
          <w:lang w:val="bi_VU" w:bidi="bi_VU"/>
        </w:rPr>
      </w:r>
    </w:p>
    <w:p>
      <w:pPr/>
      <w:r>
        <w:rPr>
          <w:lang w:val="bi_VU" w:bidi="bi_VU"/>
        </w:rPr>
      </w:r>
    </w:p>
    <w:p>
      <w:pPr>
        <w:pStyle w:val="Heading2"/>
      </w:pPr>
      <w:r>
        <w:rPr>
          <w:lang w:val="bi_VU" w:bidi="bi_VU"/>
        </w:rPr>
        <w:t>Psalms 95:1</w:t>
      </w:r>
      <w:r>
        <w:rPr>
          <w:lang w:val="bi_VU" w:bidi="bi_VU"/>
        </w:rPr>
      </w:r>
    </w:p>
    <w:p>
      <w:pPr/>
      <w:r>
        <w:rPr>
          <w:lang w:val="bi_VU" w:bidi="bi_VU"/>
        </w:rPr>
      </w:r>
      <w:r>
        <w:rPr>
          <w:vertAlign w:val="superscript"/>
          <w:lang w:val="bi_VU" w:bidi="bi_VU"/>
        </w:rPr>
        <w:t>1</w:t>
      </w:r>
      <w:r>
        <w:rPr>
          <w:lang w:val="bi_VU" w:bidi="bi_VU"/>
        </w:rPr>
        <w:t xml:space="preserve"> !Yufala i kam, yumi presem Hae God! !Yumi glad, yumi singsing long hem! !Hem i stap blokemgud yumi, i stap sevem yumi!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Yumi kam long fes blong hem, yumi talem tangkiu long hem. Yumi presem hem, yumi sing long hem long ol singsing blong glad.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hem i God we i gat paoa. Hem i king, mo i gat paoa moa i winim olgeta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Graon ya i stap long han blong hem, i stat daon long stamba blong hem we i daon we i daon olgeta, i go antap kasem ol hil we oli hae we i hae.</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 i mekem solwota, mo i stap lukaot long hem. Ol aelan tu, hem nomo i mekem olgeta, mo oli stap long han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Hae God, hem i mekem yumi. Yufala i kam, yumi bodaon, yumi nildaon long fes blong hem, yumi mekem wosip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God blong yumi. Yumi ol man blong hem, mo hem i stap lukaot gud long yumi. Yumi ol sipsip blong hem, mo yumi stap long han blong hem. Tede, yufala i mas lesin long tok blong hem. Hem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“Yufala i no mekem stronghed, olsem we ol bubu blong yufala bifo oli mekem long draeples ya Meriba, we narafala nem blong hem Masaha.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Olgeta ya oli luk finis ol samting we mi mi mekem long olgeta, be long ples ya, oli wantem traem mi, oli wantem luk paoa blong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mi mi kros long olgeta foti yia, mo mi talem se, ‘Ol man ya oli no holem promes blong olgeta nating, oli no wantem nating blong obei long ol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mi kros gud long olgeta, nao mi mekem wan strong tok, mi talem se, ‘Yufala ya, neva bambae yufala i go insaed long graon ya we mi mi wantem givim long yufala blong yufala i go spel long hem.’ ”</w:t>
      </w:r>
      <w:r>
        <w:rPr>
          <w:lang w:val="bi_VU" w:bidi="bi_VU"/>
        </w:rPr>
      </w:r>
      <w:r>
        <w:rPr>
          <w:lang w:val="bi_VU" w:bidi="bi_VU"/>
        </w:rPr>
      </w:r>
    </w:p>
    <w:p>
      <w:pPr/>
      <w:r>
        <w:rPr>
          <w:lang w:val="bi_VU" w:bidi="bi_VU"/>
        </w:rPr>
      </w:r>
    </w:p>
    <w:p>
      <w:pPr>
        <w:pStyle w:val="Heading2"/>
      </w:pPr>
      <w:r>
        <w:rPr>
          <w:lang w:val="bi_VU" w:bidi="bi_VU"/>
        </w:rPr>
        <w:t>Psalms 96:1</w:t>
      </w:r>
      <w:r>
        <w:rPr>
          <w:lang w:val="bi_VU" w:bidi="bi_VU"/>
        </w:rPr>
      </w:r>
    </w:p>
    <w:p>
      <w:pPr/>
      <w:r>
        <w:rPr>
          <w:lang w:val="bi_VU" w:bidi="bi_VU"/>
        </w:rPr>
      </w:r>
      <w:r>
        <w:rPr>
          <w:vertAlign w:val="superscript"/>
          <w:lang w:val="bi_VU" w:bidi="bi_VU"/>
        </w:rPr>
        <w:t>1</w:t>
      </w:r>
      <w:r>
        <w:rPr>
          <w:lang w:val="bi_VU" w:bidi="bi_VU"/>
        </w:rPr>
        <w:t xml:space="preserve"> !Olgeta man long wol! !Yumi sing long Hae God! !Yumi wokem wan niufala singsing! !Yumi sing blong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!Yumi sing long Hae God! !Yumi leftemap nem blong hem! Evri dei bambae yumi talemaot gud nius ya we hem i sevem yumi.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yumi talemaot paoa blong hem long ol man blong ol narafala kantri. Bambae yumi talemaot ol bigbigfala wok blong hem long fes blong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i hae we i hae, mo yumi mas presem hem, yumi mas leftemap nem blong hem. Hem i hae moa long ol narafala god, mo i stret blong yumi ona moa long hem, i winim we yumi ona long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Olgeta god ya blong ol man blong ol narafala kantri oli giaman god nomo, oli no save mekem wan samting, be Hae God ya, hem i mekem skae wetem olgeta samting we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Bigfala laet i stap saen raonabaot long hem i soemaot we hem i King, nem blong hem i hae we i hae. Olgeta samting long haos* blong hem oli soemaot we paoa blong hem i bigfala tumas, mo we hem i gud we i 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man long wol, yumi presem Hae God! Yumi leftemap nem blong hem from ol gudgudfala samting blong hem mo from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!Nem blong hem i hae we i hae! !Yumi presem hem! Yumi tekem presen blong yumi, yumi kam long haos blong hem, yumi givim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!Hae God ya i tabu we i tabu! !Yumi mas bodaon long fes blong hem, yumi mas wosipim hem! !I gud yumi tinghevi long hem, yumi ona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Yumi mas talemaot long olgeta man blong ol narafala kantri se, “!Hae God, hem i King! Hem i putum wol ya i stanap strong long ples blong hem, mo i no save muf. Hem bambae i jajem olgeta man long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Skae mo graon. !Yutufala i harem gud, yutufala i glad! Solwota. !Yu wetem evri samting we i stap long yu, yufala i mekem bigfala noes!</w:t>
      </w:r>
      <w:r>
        <w:rPr>
          <w:lang w:val="bi_VU" w:bidi="bi_VU"/>
        </w:rPr>
      </w:r>
      <w:r>
        <w:rPr>
          <w:lang w:val="bi_VU" w:bidi="bi_VU"/>
        </w:rPr>
      </w:r>
    </w:p>
    <w:p>
      <w:pPr/>
      <w:r>
        <w:rPr>
          <w:lang w:val="bi_VU" w:bidi="bi_VU"/>
        </w:rPr>
      </w:r>
    </w:p>
    <w:p>
      <w:pPr/>
      <w:r>
        <w:rPr>
          <w:lang w:val="bi_VU" w:bidi="bi_VU"/>
        </w:rPr>
      </w:r>
      <w:r>
        <w:rPr>
          <w:vertAlign w:val="superscript"/>
          <w:lang w:val="bi_VU" w:bidi="bi_VU"/>
        </w:rPr>
        <w:t>12-13</w:t>
      </w:r>
      <w:r>
        <w:rPr>
          <w:lang w:val="bi_VU" w:bidi="bi_VU"/>
        </w:rPr>
        <w:t xml:space="preserve"> Ol garen. !Yufala wetem evri samting we i stap long yufala, yufala i glad! Taem Hae God i kam blong rul long olgeta man long wol ya, olgeta tri long bus bambae oli glad, oli stap singsingaot blong presem hem. Long taem ya, bambae hem i rulum olgeta man blong wol long stret fasin, mo bambae hem i jajem olgeta man blong ol narafala kantri ong trutok blong hem.</w:t>
      </w:r>
      <w:r>
        <w:rPr>
          <w:lang w:val="bi_VU" w:bidi="bi_VU"/>
        </w:rPr>
      </w:r>
      <w:r>
        <w:rPr>
          <w:lang w:val="bi_VU" w:bidi="bi_VU"/>
        </w:rPr>
      </w:r>
    </w:p>
    <w:p>
      <w:pPr/>
      <w:r>
        <w:rPr>
          <w:lang w:val="bi_VU" w:bidi="bi_VU"/>
        </w:rPr>
      </w:r>
    </w:p>
    <w:p>
      <w:pPr>
        <w:pStyle w:val="Heading2"/>
      </w:pPr>
      <w:r>
        <w:rPr>
          <w:lang w:val="bi_VU" w:bidi="bi_VU"/>
        </w:rPr>
        <w:t>Psalms 97:1</w:t>
      </w:r>
      <w:r>
        <w:rPr>
          <w:lang w:val="bi_VU" w:bidi="bi_VU"/>
        </w:rPr>
      </w:r>
    </w:p>
    <w:p>
      <w:pPr/>
      <w:r>
        <w:rPr>
          <w:lang w:val="bi_VU" w:bidi="bi_VU"/>
        </w:rPr>
      </w:r>
      <w:r>
        <w:rPr>
          <w:vertAlign w:val="superscript"/>
          <w:lang w:val="bi_VU" w:bidi="bi_VU"/>
        </w:rPr>
        <w:t>1</w:t>
      </w:r>
      <w:r>
        <w:rPr>
          <w:lang w:val="bi_VU" w:bidi="bi_VU"/>
        </w:rPr>
        <w:t xml:space="preserve"> !Hae God, hem i King! !Wol, i gud yu yu glad long hem! !Ol aelan, i gud yufala i glad we i glad from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gat klaod mo tudak i stap raonabaot long hem. Hem i stap rul long stret fasin, mo i stap jajem ol man long fasin we i stret gud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Faea i stap go fastaem long hem, i stap bonem ol enemi raon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Laetning blong hem i stap mekem olgeta ples i saen, mo taem graon i luk samting ya, hem i seksek from.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i Masta* blong olgeta ples long wol, mo long fes blong hem, ol hil oli stap ronaot olsem gris.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Olgeta samting long skae oli stap talemaot stret fasin blong hem, mo olgeta man long wol oli stap luk bigfala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we oli stap mekem wosip long ol narafala god, mo oli stap tok flas from olgeta, olgeta ya evriwan oli stap sem bigwan. Ol narafala god ya oli stap bodaon long fes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Ol man Saeon* oli glad we i glad, mo ol taon long Juda* oli harem gud tumas, from fasin ya blong yu blong jajem man.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Hae God, yu yu hae we yu hae, yu yu King blong olgeta ples long wol. Yu yu hae moa, yu winim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Hae God i lavem ol man blong hem. Olgeta oli stap agens long ol rabis fasin, mo hem i stap lukaot gud long laef blong olgeta, mo taem we olgeta oli stap long paoa blong ol man nogud, hem i stap tekemaot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Laet blong hem i stap saen long ol stret man, mo hem i stap mekem olgeta oli glad we i glad.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Yufala we fasin blong yufala i stret, yufala i joen long Hae God, yufala i mas glad. Yufala i mas tingbaot we fasin blong hem i stret gud, i tabu, mo yufala i mas talem tangkiu long hem from.</w:t>
      </w:r>
      <w:r>
        <w:rPr>
          <w:lang w:val="bi_VU" w:bidi="bi_VU"/>
        </w:rPr>
      </w:r>
      <w:r>
        <w:rPr>
          <w:lang w:val="bi_VU" w:bidi="bi_VU"/>
        </w:rPr>
      </w:r>
    </w:p>
    <w:p>
      <w:pPr/>
      <w:r>
        <w:rPr>
          <w:lang w:val="bi_VU" w:bidi="bi_VU"/>
        </w:rPr>
      </w:r>
    </w:p>
    <w:p>
      <w:pPr>
        <w:pStyle w:val="Heading2"/>
      </w:pPr>
      <w:r>
        <w:rPr>
          <w:lang w:val="bi_VU" w:bidi="bi_VU"/>
        </w:rPr>
        <w:t>Psalms 98:1</w:t>
      </w:r>
      <w:r>
        <w:rPr>
          <w:lang w:val="bi_VU" w:bidi="bi_VU"/>
        </w:rPr>
      </w:r>
    </w:p>
    <w:p>
      <w:pPr/>
      <w:r>
        <w:rPr>
          <w:lang w:val="bi_VU" w:bidi="bi_VU"/>
        </w:rPr>
      </w:r>
      <w:r>
        <w:rPr>
          <w:vertAlign w:val="superscript"/>
          <w:lang w:val="bi_VU" w:bidi="bi_VU"/>
        </w:rPr>
        <w:t>1</w:t>
      </w:r>
      <w:r>
        <w:rPr>
          <w:lang w:val="bi_VU" w:bidi="bi_VU"/>
        </w:rPr>
        <w:t xml:space="preserve"> Yumi wokem wan niufala sing, yumi singsing long hem blong presem Hae God, from we hem i stap mekem ol bigbigfala wok. Paoa blong hem i strong mo i tabu, mo long paoa ya blong hem, hem i win long faet, i sevem yumi.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i talemaot finis we hem i win. Hem i soemaot long ol man blong ol narafala kantri, we hem i gat paoa blong sevem yumi.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stap holem ol promes blong hem we i mekem long yumi ol laen* blong Isrel,* mo oltaem hem i stap lavem yumi. Nao olgeta man long evri ples oli luk we God blong yumi hem i win.</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!Hae God i King blong yumi! !Olgeta man long wol, yumi glad! !Yumi sing long hem! !Yumi presem hem long ol singsing! !Yumi glad, we yumi singsingaot from! !Yumi plei long gita! !Yumi sing, yumi presem hem! !Yumi blu long trampet mo long pupu! !Yumi glad, yumi singsing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Solwota. !Yu wetem evri samting we i stap long yu, yufala i mekem bigfala noes! Graon. !Yu wetem olgeta samting we i stap long yu, yufala i singsing!</w:t>
      </w:r>
      <w:r>
        <w:rPr>
          <w:lang w:val="bi_VU" w:bidi="bi_VU"/>
        </w:rPr>
      </w:r>
      <w:r>
        <w:rPr>
          <w:lang w:val="bi_VU" w:bidi="bi_VU"/>
        </w:rPr>
      </w:r>
    </w:p>
    <w:p>
      <w:pPr/>
      <w:r>
        <w:rPr>
          <w:lang w:val="bi_VU" w:bidi="bi_VU"/>
        </w:rPr>
      </w:r>
    </w:p>
    <w:p>
      <w:pPr/>
      <w:r>
        <w:rPr>
          <w:lang w:val="bi_VU" w:bidi="bi_VU"/>
        </w:rPr>
      </w:r>
      <w:r>
        <w:rPr>
          <w:vertAlign w:val="superscript"/>
          <w:lang w:val="bi_VU" w:bidi="bi_VU"/>
        </w:rPr>
        <w:t>8-9</w:t>
      </w:r>
      <w:r>
        <w:rPr>
          <w:lang w:val="bi_VU" w:bidi="bi_VU"/>
        </w:rPr>
        <w:t xml:space="preserve"> !Ol reva, yufala i klaphan! !Ol hil, yufala i glad! !Hae God i kam blong rulum wol! Yufala i kam long fes blong hem, yufala i joen blong singsing. Bambae hem i jajem olgeta man long wol long stret fasin nomo.</w:t>
      </w:r>
      <w:r>
        <w:rPr>
          <w:lang w:val="bi_VU" w:bidi="bi_VU"/>
        </w:rPr>
      </w:r>
      <w:r>
        <w:rPr>
          <w:lang w:val="bi_VU" w:bidi="bi_VU"/>
        </w:rPr>
      </w:r>
    </w:p>
    <w:p>
      <w:pPr/>
      <w:r>
        <w:rPr>
          <w:lang w:val="bi_VU" w:bidi="bi_VU"/>
        </w:rPr>
      </w:r>
    </w:p>
    <w:p>
      <w:pPr>
        <w:pStyle w:val="Heading2"/>
      </w:pPr>
      <w:r>
        <w:rPr>
          <w:lang w:val="bi_VU" w:bidi="bi_VU"/>
        </w:rPr>
        <w:t>Psalms 99:1</w:t>
      </w:r>
      <w:r>
        <w:rPr>
          <w:lang w:val="bi_VU" w:bidi="bi_VU"/>
        </w:rPr>
      </w:r>
    </w:p>
    <w:p>
      <w:pPr/>
      <w:r>
        <w:rPr>
          <w:lang w:val="bi_VU" w:bidi="bi_VU"/>
        </w:rPr>
      </w:r>
      <w:r>
        <w:rPr>
          <w:vertAlign w:val="superscript"/>
          <w:lang w:val="bi_VU" w:bidi="bi_VU"/>
        </w:rPr>
        <w:t>1</w:t>
      </w:r>
      <w:r>
        <w:rPr>
          <w:lang w:val="bi_VU" w:bidi="bi_VU"/>
        </w:rPr>
        <w:t xml:space="preserve"> !Hae God, hem i king! Hem i stap sidaon long ples blong hem antap long tufala jerubim* ya, i stap rul, mo olgeta man oli fraet long hem, oli stap seksek, mo graon tu i seksek.</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i stap long Saeon.* Hem i gat paoa, mo i hae moa long ol man blong ol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King, mo nem blong hem i hae we i hae. Olgeta man bambae oli presem hem, from we hem i tabu we i tabu.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King blong mifala. Yu yu gat olgeta paoa. Oltaem yu yu laekem ol fasin we i stret. Stret fasin ya blong jajem man, yu nomo yu tekem i kam, yu stanemap long kantri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i God blong yumi! !Yumi presem hem! Hem i stap sidaon long ples blong hem, i stap rul. !Hem i tabu we i tabu! Yumi kam bodaon long fes blong hem, yumi wosipim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Bifo, Moses mo Eron, tufala i pris blong Hae God. Samuel tu i wan long olgeta we oli stap prea long hem. Ol man ya blong Hae God oli stap krae i go long hem, mo hem i stap ansa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kamtru long olgeta long bigfala klaod ya we i stanap stret nomo, nao i toktok long olgeta. Mo olgeta oli obei long ol loa blong hem, mo oli holem ol tok ya we hem i talem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Yu yu God blong mifala. Long taem ya, yu yu ansa long ol man ya blong yu. Nating we yu stap panisim olgeta from ol sin blong olgeta, be yu stap soemaot bakegen long olgeta we yu yu save fogivim olgeta, yu tekemaot ol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Hae God i God blong yumi, mo hem i tabu we i tabu. Yufala i kam, yumi presem nem blong hem, yumi mekem wosip long hem long tabu hil* ya blong hem.</w:t>
      </w:r>
      <w:r>
        <w:rPr>
          <w:lang w:val="bi_VU" w:bidi="bi_VU"/>
        </w:rPr>
      </w:r>
      <w:r>
        <w:rPr>
          <w:lang w:val="bi_VU" w:bidi="bi_VU"/>
        </w:rPr>
      </w:r>
    </w:p>
    <w:p>
      <w:pPr/>
      <w:r>
        <w:rPr>
          <w:lang w:val="bi_VU" w:bidi="bi_VU"/>
        </w:rPr>
      </w:r>
    </w:p>
    <w:p>
      <w:pPr>
        <w:pStyle w:val="Heading2"/>
      </w:pPr>
      <w:r>
        <w:rPr>
          <w:lang w:val="bi_VU" w:bidi="bi_VU"/>
        </w:rPr>
        <w:t>Psalms 100:1</w:t>
      </w:r>
      <w:r>
        <w:rPr>
          <w:lang w:val="bi_VU" w:bidi="bi_VU"/>
        </w:rPr>
      </w:r>
    </w:p>
    <w:p>
      <w:pPr/>
      <w:r>
        <w:rPr>
          <w:lang w:val="bi_VU" w:bidi="bi_VU"/>
        </w:rPr>
      </w:r>
      <w:r>
        <w:rPr>
          <w:vertAlign w:val="superscript"/>
          <w:lang w:val="bi_VU" w:bidi="bi_VU"/>
        </w:rPr>
        <w:t>1</w:t>
      </w:r>
      <w:r>
        <w:rPr>
          <w:lang w:val="bi_VU" w:bidi="bi_VU"/>
        </w:rPr>
        <w:t xml:space="preserve"> !Olgeta man long wol, yumi sing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!Yumi glad, yumi mekem wosip long hem! !Yumi kam long fes blong hem, yumi singsing!</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Yumi mas tingbaot we Hae God, hem i God. Hem nomo i mekem yumi, mo yumi man blong hem. Yumi ol man blong hem, yumi olsem ol sipsip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!Yufala i kam! Yumi go insaed long yad blong haos* blong hem, mo yumi wokbaot i go we yumi stap talem tangkiu long hem. Yumi go insaed long ples blong wosip, mo yumi wokbaot i go we yumi stap presem hem. Yumi talem tangkiu long hem, yumi leftemap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hem i gud tumas. Fasin blong hem, we hem i stap lavem man tumas, bambae i stap oltaem nomo. Hem bambae i holem ol promes blong hem oltaem, gogo i no save finis.</w:t>
      </w:r>
      <w:r>
        <w:rPr>
          <w:lang w:val="bi_VU" w:bidi="bi_VU"/>
        </w:rPr>
      </w:r>
      <w:r>
        <w:rPr>
          <w:lang w:val="bi_VU" w:bidi="bi_VU"/>
        </w:rPr>
      </w:r>
    </w:p>
    <w:p>
      <w:pPr/>
      <w:r>
        <w:rPr>
          <w:lang w:val="bi_VU" w:bidi="bi_VU"/>
        </w:rPr>
      </w:r>
    </w:p>
    <w:p>
      <w:pPr>
        <w:pStyle w:val="Heading2"/>
      </w:pPr>
      <w:r>
        <w:rPr>
          <w:lang w:val="bi_VU" w:bidi="bi_VU"/>
        </w:rPr>
        <w:t>Psalms 101:1</w:t>
      </w:r>
      <w:r>
        <w:rPr>
          <w:lang w:val="bi_VU" w:bidi="bi_VU"/>
        </w:rPr>
      </w:r>
    </w:p>
    <w:p>
      <w:pPr/>
      <w:r>
        <w:rPr>
          <w:lang w:val="bi_VU" w:bidi="bi_VU"/>
        </w:rPr>
      </w:r>
      <w:r>
        <w:rPr>
          <w:vertAlign w:val="superscript"/>
          <w:lang w:val="bi_VU" w:bidi="bi_VU"/>
        </w:rPr>
        <w:t>1</w:t>
      </w:r>
      <w:r>
        <w:rPr>
          <w:lang w:val="bi_VU" w:bidi="bi_VU"/>
        </w:rPr>
        <w:t xml:space="preserve"> Hae God. Sing ya blong mi i blong tokbaot fasin ya we mi wantem holem ol promes we mi mekem wetem yu, mo we mi wantem jajem ol man long stret fasin. Bambae mi sing long hem blong presem yu.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wantem se bambae mi stap folem rod we i stret olgeta. Mi mi wantem tumas, se bambae yu kam stap wetem mi. Long haos blong mi, bambae mi stap folem ol fasin we i klin gud long fes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neva bambae mi letem rabis fasin i kam spolem mi. Mi mi no laekem nating wok blong olgeta ya we oli gowe long yu, mo bambae mi no save go joen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mi no save mekem ol giaman fasin mo bambae mi no save go joen wetem ol man nogud.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Man we i stap tok smosmol blong spolem nem blong narafala man, bambae mi sakemaot hem. Mo man we i stap praod, no we i stap tok flas, bambae mi no save letem hem i stap.</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olgeta we tingting blong olgeta i stap strong long yu, bambae mi tekem olgeta oli kam stap wetem mi. Olgeta we fasin blong olgeta i stret gud, bambae mi letem olgeta oli wok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Man we i stap wokem trik bambae i no save stap long haos blong mi, mo man we i stap giaman bambae i no save stap wetem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Evri dei bambae mi stap spolem ol man nogud long kantri blong mifala. Bambae mi stap sakemaot olgeta man we oli stap mekem i no stret, oli gowe long taon blong yu.</w:t>
      </w:r>
      <w:r>
        <w:rPr>
          <w:lang w:val="bi_VU" w:bidi="bi_VU"/>
        </w:rPr>
      </w:r>
      <w:r>
        <w:rPr>
          <w:lang w:val="bi_VU" w:bidi="bi_VU"/>
        </w:rPr>
      </w:r>
    </w:p>
    <w:p>
      <w:pPr/>
      <w:r>
        <w:rPr>
          <w:lang w:val="bi_VU" w:bidi="bi_VU"/>
        </w:rPr>
      </w:r>
    </w:p>
    <w:p>
      <w:pPr>
        <w:pStyle w:val="Heading2"/>
      </w:pPr>
      <w:r>
        <w:rPr>
          <w:lang w:val="bi_VU" w:bidi="bi_VU"/>
        </w:rPr>
        <w:t>Psalms 102:1</w:t>
      </w:r>
      <w:r>
        <w:rPr>
          <w:lang w:val="bi_VU" w:bidi="bi_VU"/>
        </w:rPr>
      </w:r>
    </w:p>
    <w:p>
      <w:pPr/>
      <w:r>
        <w:rPr>
          <w:lang w:val="bi_VU" w:bidi="bi_VU"/>
        </w:rPr>
      </w:r>
      <w:r>
        <w:rPr>
          <w:vertAlign w:val="superscript"/>
          <w:lang w:val="bi_VU" w:bidi="bi_VU"/>
        </w:rPr>
        <w:t>1</w:t>
      </w:r>
      <w:r>
        <w:rPr>
          <w:lang w:val="bi_VU" w:bidi="bi_VU"/>
        </w:rPr>
        <w:t xml:space="preserve"> Hae God. Plis yu lesin long prea blong mi. Mi mi stap krae blong yu givhan long mi, plis yu harem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mi stap long trabol. Plis yu no tanem fes blong yu i gowe long mi. Mi mi stap krae long yu. Plis yu lesin long mi, yu ansa long mi kwiktaem.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Bodi blong mi i stap hot olsem faea, mo laef blong mi i olsem smok we win i karem i go.</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mi kam olsem gras we san i bonem i drae. Mo mi no moa save harem nating se mi hanggri.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stap harem nogud mi krae gogo mi kam bunbun olgeta, we skin blong mi i go fas gud long ol bun blong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mi stap mi wan, olsem wael pijin we i stap long draeples, olsem hoknaet we i stap hem wan long olfala haos, we i no moa gat man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stap ledaon, be mi no save slip. Mi olsem wan pijin we i no gat fren blong hem, we hem i stap sidaon antap long haos.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Oltaem ol enemi blong mi oli stap tok nogud long mi, i stat long moning go kasem sapa. Olgeta we oli stap laf long mi oli stap yusum nem blong mi blong singaot* trabol i kam long man.</w:t>
      </w:r>
      <w:r>
        <w:rPr>
          <w:lang w:val="bi_VU" w:bidi="bi_VU"/>
        </w:rPr>
      </w:r>
      <w:r>
        <w:rPr>
          <w:lang w:val="bi_VU" w:bidi="bi_VU"/>
        </w:rPr>
      </w:r>
    </w:p>
    <w:p>
      <w:pPr/>
      <w:r>
        <w:rPr>
          <w:lang w:val="bi_VU" w:bidi="bi_VU"/>
        </w:rPr>
      </w:r>
    </w:p>
    <w:p>
      <w:pPr/>
      <w:r>
        <w:rPr>
          <w:lang w:val="bi_VU" w:bidi="bi_VU"/>
        </w:rPr>
      </w:r>
      <w:r>
        <w:rPr>
          <w:vertAlign w:val="superscript"/>
          <w:lang w:val="bi_VU" w:bidi="bi_VU"/>
        </w:rPr>
        <w:t>9-10</w:t>
      </w:r>
      <w:r>
        <w:rPr>
          <w:lang w:val="bi_VU" w:bidi="bi_VU"/>
        </w:rPr>
        <w:t xml:space="preserve"> Yu yu harem nogud long mi, mo yu kros tumas long mi, nao asis i kam kakae blong mi mo wota blong ae blong mi i miksap wetem wota blong mi blong dring. Yu yu holem mi, yu sakem mi mi go longwe.</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Laef blong mi i stap go kwiktaem olsem san we klosap i go lus. Mi mi olsem gras we i drae finis.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yu, Hae God, bambae yu yu King oltaem gogo i no save finis. Olgeta man we bambae oli stap kam biaen bambae oli stap tingbaot yu.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Naoia, i gud yu yu sore long Saeon,* yu girap, yu givhan long hem, from we taem i kam finis blong yu sore long hem, naoia i prapa taem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I nomata we ol enemi blong yu oli spolem ples ya finis, be mifala ol man blong yu, mifala i stap laekem hem yet. Nating we ples ya i kam nogud finis, be mifala i stap sore long hem yet.</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Olgeta man blong ol narafala kantri bambae oli fraet gud long Hae God, mo olgeta king long wol bambae oli fraet long bigfala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Taem hem i wokem Saeon i gud bakegen, bambae hem i kamtru long bigfala laet ya we i soemaot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Yumi ol man blong hem mo hem i bin lego yumi be bambae hem i harem prea blong yumi, bambae hem i lesin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18-20</w:t>
      </w:r>
      <w:r>
        <w:rPr>
          <w:lang w:val="bi_VU" w:bidi="bi_VU"/>
        </w:rPr>
        <w:t xml:space="preserve"> Hae God i stap long tabu ples blong hem long heven, i lukluk i kamdaon long wol. Hem i harem krae blong ol man we oli stap long kalabus. Olgeta we kot i jajem olgeta finis se oli mas ded, hem i mekem olgeta oli fri. I gud yumi raetemdaon ol samting ya we Hae God i mekem, blong ol man we oli no bon yet bambae oli save ridim, nao bambae oli stap presem hem from.</w:t>
      </w:r>
      <w:r>
        <w:rPr>
          <w:lang w:val="bi_VU" w:bidi="bi_VU"/>
        </w:rPr>
      </w:r>
      <w:r>
        <w:rPr>
          <w:lang w:val="bi_VU" w:bidi="bi_VU"/>
        </w:rPr>
      </w:r>
    </w:p>
    <w:p>
      <w:pPr/>
      <w:r>
        <w:rPr>
          <w:lang w:val="bi_VU" w:bidi="bi_VU"/>
        </w:rPr>
      </w:r>
    </w:p>
    <w:p>
      <w:pPr/>
      <w:r>
        <w:rPr>
          <w:lang w:val="bi_VU" w:bidi="bi_VU"/>
        </w:rPr>
      </w:r>
      <w:r>
        <w:rPr>
          <w:vertAlign w:val="superscript"/>
          <w:lang w:val="bi_VU" w:bidi="bi_VU"/>
        </w:rPr>
        <w:t>21-22</w:t>
      </w:r>
      <w:r>
        <w:rPr>
          <w:lang w:val="bi_VU" w:bidi="bi_VU"/>
        </w:rPr>
        <w:t xml:space="preserve"> Nao sipos ol man blong olgeta kantri mo olgeta kingdom oli kam wanples blong mekem wosip long Hae God long Saeon, bambae oli save talemaot nem blong hem mo bambae oli save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Mi mi yangfala yet, be Hae God i mekem mi mi no moa strong, hem i katem laef blong mi i kam sotfala.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Mi mi talem se, “Hae God, yu yu God blong mi. Yu yu no save ded, bambae yu stap oltaem. Plis yu no tekemaot mi naoia we mi mi no olfala yet.</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Bifo olgeta, yu yu mekem wol ya, mo long han blong yu nomo yu mekem evri samting we i stap long skae.</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Olgeta samting ya bambae oli lus, bambae oli brobrok olsem klos, be yu bambae yu stap oltaem nomo. Bambae yu yu sakem olgeta samting ya olsem klos we i kam olfala finis nao bambae oli lus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Be yu, oltaem yu yu stap sem mak nomo, mo neva bambae laef blong yu i finis.</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Mifala i man blong wok blong yu. Ol pikinini blong mifala bambae oli stap gud, oli sef, mo olgeta we bambae oli stap kamaot biaen long olgeta, bambae yu yu lukaot gud long olgeta. Bambae oli stap gud oltaem long han blong yu.”</w:t>
      </w:r>
      <w:r>
        <w:rPr>
          <w:lang w:val="bi_VU" w:bidi="bi_VU"/>
        </w:rPr>
      </w:r>
      <w:r>
        <w:rPr>
          <w:lang w:val="bi_VU" w:bidi="bi_VU"/>
        </w:rPr>
      </w:r>
    </w:p>
    <w:p>
      <w:pPr/>
      <w:r>
        <w:rPr>
          <w:lang w:val="bi_VU" w:bidi="bi_VU"/>
        </w:rPr>
      </w:r>
    </w:p>
    <w:p>
      <w:pPr>
        <w:pStyle w:val="Heading2"/>
      </w:pPr>
      <w:r>
        <w:rPr>
          <w:lang w:val="bi_VU" w:bidi="bi_VU"/>
        </w:rPr>
        <w:t>Psalms 103:1</w:t>
      </w:r>
      <w:r>
        <w:rPr>
          <w:lang w:val="bi_VU" w:bidi="bi_VU"/>
        </w:rPr>
      </w:r>
    </w:p>
    <w:p>
      <w:pPr/>
      <w:r>
        <w:rPr>
          <w:lang w:val="bi_VU" w:bidi="bi_VU"/>
        </w:rPr>
      </w:r>
      <w:r>
        <w:rPr>
          <w:vertAlign w:val="superscript"/>
          <w:lang w:val="bi_VU" w:bidi="bi_VU"/>
        </w:rPr>
        <w:t>1</w:t>
      </w:r>
      <w:r>
        <w:rPr>
          <w:lang w:val="bi_VU" w:bidi="bi_VU"/>
        </w:rPr>
        <w:t xml:space="preserve"> !Oltaem mi mi mas presem Hae God! !Long olgeta laef blong mi, mi mas presem tabu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mi mas presem hem, mo mi no save fogetem we hem i kaen tumas 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stap fogivim mi, i stap tekemaot ol sin blong mi. Hem i stap tekemaot ol sik blong mi, i mekem mi mi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i stap lukaot gud long mi blong mi mi no ded. Hem i lavem mi tumas, mo i sore tumas long mi, nao oltaem hem i stap mekem i gud tumas 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Oltaem hem i stap mekem mi mi harem gud long ol gudgudfala samting ya we hem i stap givim long mi, mo i mekem mi mi stap yang, mi stap strong oltaem, olsem bigfala pijin ya igel.*</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Taem Hae God i mekem kot, oltaem hem i stap givhan long man we narafala man i stap mekem i no stret long hem. Oltaem hem i stap mekem rod blong man olsem i kasem ol samting we hem i gat raet blong kasem.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Bifo, hem i stap soemaot ol plan blong hem long Moses, mo i letem ol laen* blong Isrel* oli luk ol bigbigfala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hem i gat sore, mo oltaem hem i glad tumas blong mekem i gud long man. Hem i no save kros kwik, fasin blong hem we oltaem i stap lavem man tumas, hem i gud we i gud, i bitim mak.</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no save gohed oltaem blong tok strong long man, mo kros blong hem i no save stap olwe.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no save panisim yumi stret long mak blong ol sin blong yumi, mo hem i no save givimbak ol fasin nogud ya long yumi we yumi stap mekem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Fasin ya blong hem we oltaem hem i stap lavem ol man we oli stap ona long hem, hem i gud tumas. Lav ya blong hem i bigfala tumas, i hae moa i bitim skae antap.</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sin ya blong yumi, hem i stap tekemaot olgeta i go longwe we longwe long yumi, olsem we saed long is i stap longwe long saed long wes.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Fasin blong Hae God, oltaem hem i stap mekem i gud tumas long olgeta we oli stap ona long hem, olsem we ol papa oli stap mekem long ol pikinini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Hem i savegud we hem i mekem yumi long graon. Oltaem hem i stap tingbaot we yumi kamaot long asis nomo.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Yumi man, laef blong yumi i olsem gras nomo. Yumi olsem wael flaoa, we i gru, i kam strong,</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win i blu long hem, nao i lus, man i no moa save luk bakegen.</w:t>
      </w:r>
      <w:r>
        <w:rPr>
          <w:lang w:val="bi_VU" w:bidi="bi_VU"/>
        </w:rPr>
      </w:r>
      <w:r>
        <w:rPr>
          <w:lang w:val="bi_VU" w:bidi="bi_VU"/>
        </w:rPr>
      </w:r>
    </w:p>
    <w:p>
      <w:pPr/>
      <w:r>
        <w:rPr>
          <w:lang w:val="bi_VU" w:bidi="bi_VU"/>
        </w:rPr>
      </w:r>
    </w:p>
    <w:p>
      <w:pPr/>
      <w:r>
        <w:rPr>
          <w:lang w:val="bi_VU" w:bidi="bi_VU"/>
        </w:rPr>
      </w:r>
      <w:r>
        <w:rPr>
          <w:vertAlign w:val="superscript"/>
          <w:lang w:val="bi_VU" w:bidi="bi_VU"/>
        </w:rPr>
        <w:t>17-18</w:t>
      </w:r>
      <w:r>
        <w:rPr>
          <w:lang w:val="bi_VU" w:bidi="bi_VU"/>
        </w:rPr>
        <w:t xml:space="preserve"> Be ol man we oli stap ona long Hae God, oltaem bambae hem i stap lavem olgeta, gogo i no save finis. Mo sipos olgeta we oli stap kamaot biaen long olgeta oli stap holem promes* ya we hem i mekem wetem ol olfala blong olgeta, mo oli stap obei long ol loa blong hem, gudfala fasin blong hem bambae i stap oltaem long olgeta,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Hae God, hem i King. Hem i stap long ples blong hem long heven, mo i stap rul long olgeta samting.</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Yufala ol enjel, yufala i strong, mo yufala i gat paoa. Oltaem yufala i stap obei long ol tok blong Hae God, mo yufala i stap lesin long ol samting we hem i talem. !Yufala i mas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Yufala olgeta long heven, yufala i man blong wok blong Hae God. Yufala i gat paoa, mo yufala i stap mekem ol samting we hem i wantem. !Yufala i mas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Yufala olgeta samting we Hae God i mekem yufala, yufala i stap long evri ples we hem i stap rul long hem. !Yufala i mas presem hem! !Mi mi mas presem Hae God!</w:t>
      </w:r>
      <w:r>
        <w:rPr>
          <w:lang w:val="bi_VU" w:bidi="bi_VU"/>
        </w:rPr>
      </w:r>
      <w:r>
        <w:rPr>
          <w:lang w:val="bi_VU" w:bidi="bi_VU"/>
        </w:rPr>
      </w:r>
    </w:p>
    <w:p>
      <w:pPr/>
      <w:r>
        <w:rPr>
          <w:lang w:val="bi_VU" w:bidi="bi_VU"/>
        </w:rPr>
      </w:r>
    </w:p>
    <w:p>
      <w:pPr>
        <w:pStyle w:val="Heading2"/>
      </w:pPr>
      <w:r>
        <w:rPr>
          <w:lang w:val="bi_VU" w:bidi="bi_VU"/>
        </w:rPr>
        <w:t>Psalms 104:1</w:t>
      </w:r>
      <w:r>
        <w:rPr>
          <w:lang w:val="bi_VU" w:bidi="bi_VU"/>
        </w:rPr>
      </w:r>
    </w:p>
    <w:p>
      <w:pPr/>
      <w:r>
        <w:rPr>
          <w:lang w:val="bi_VU" w:bidi="bi_VU"/>
        </w:rPr>
      </w:r>
      <w:r>
        <w:rPr>
          <w:vertAlign w:val="superscript"/>
          <w:lang w:val="bi_VU" w:bidi="bi_VU"/>
        </w:rPr>
        <w:t>1</w:t>
      </w:r>
      <w:r>
        <w:rPr>
          <w:lang w:val="bi_VU" w:bidi="bi_VU"/>
        </w:rPr>
        <w:t xml:space="preserve"> !Hae God. Oltaem mi mi mas presem yu! !Yu yu God blong mi, mo yu yu hae tumas! !Yu yu King! Hae nem blong yu mo paoa blong yu, tufala i olsem klos blong yu,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laet ya we i stap soemaot bigfala paoa blong yu, hem i olsem klos we yu yu stap putum. Yu yu putumap skae olsem haos tapolen blong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mekem haos ya blong yu antap long wota we i stap antap. Yu stap yusum klaod olsem kat blong yu we hos i pulum, mo taem win i blu, yu stap raed long hem olsem hos blong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stap yusum ol win olsem ol man blong karem tok blong yu, mo yu yusum ol laetning olsem ol man blong wok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yu putum wol ya i stap strong long fandesen blong hem, we bambae hem i no save muf nating.</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 putum bigfala solwota blong kavremap hem olsem klos blong hem, mo solwota ya i kavremap olgeta hil.</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taem yu tok strong long solwota ya, hem i godaon. Voes blong yu i olsem tanda, mo taem hem i harem, hem i ronwe.</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Solwota ya i ron i godaon, nao ol hil mo ol krik oli kamkamaot, mo hem i go stap long ples we yu yu makem blong hem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yu putum mak we solwota bambae i go finis long hem, mo yu blokem hem blong i no save kam kavremap wol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 yu mekem ol springwota oli stap ron long ol krik, mo yu mekem ol reva oli stap ron long medel blong ol hil.</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wael dongki wetem ol narafala wael anamol oli stap dring long ol wota ya, blong oli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pijin oli stap mekem nes blong olgeta, long ol tri long saed blong ol wota ya, mo oltaem oli stap singsing.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 yu sanem ren i aot long skae i kam, i wasem ol hil, mo graon i fulap long ol gudgudfala samting we yu yu mekem.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 mekem gras i gru blong ol anamol oli kakae, mo yu mekem ol samting we man i save planem. From samting ya, man i save wokem ol garen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i save mekem waen blong mekem hem i glad, mo i save tekem olifoel* blong mekem fes blong hem i saen, mo i save tekem kakae blong mekem hem i strong.</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sida* long Lebanon oli blong Hae God, hem nomo i planem, mo oltaem ren i stap kasemgud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pijin oli stap mekem nes blong olgeta long ples ya, mo ol bigfala pijin oli stap mekem nes blong olgeta long ol bigbigfala paentri*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bigfala hil i ples blong wael nani, mo ol klif i ples blong haed blong anamol ya baja.*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Hae God. Yu yu mekem mun blong makem ol manis. Evri dei, san i savegud taem blong hem blong go draon.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 yu mekem naet, mo long tudak, olgeta wael anamol oli stap kamkamaot.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Taem ol yang laeon oli go blong lukaot kakae, oli stap singsingaot bigwan. Oli stap lukaot kakae ya we yu yu stap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taem san i girap, oli gobak long ol hol blong olgeta, oli stap slip.</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ol man oli go blong mekem ol wok blong olgeta, mo oli stap wok gogo kasem sapa.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Hae God. Yu yu mekem plante naranarafala samting, mo olgeta evriwan oli stap soemaot we fasin blong yu blong wokem olgeta i waes we i waes. Wol ya i fulap long olgeta samting we yu yu mekem.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I gat solwota i stap we i bigfala tumas, mo i gat plante samting we yu yu mekem oli stap insaed long hem. Ol samting ya, samfala oli bigbigwan, mo samfala oli smosmol. Olgeta oli plante tumas, we man i no save kaontem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sip oli stap ron long solwota ya, mo leviatan,* bigfala anamol ya blong solwota we yu yu mekem, hem i stap pleplei insaed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Olgeta ya evriwan, taem oli hanggri, oli stap luk long yu, blong yu givim kakae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Taem yu givim kakae long olgeta, olgeta oli kakae, mo oli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Taem yu gowe long olgeta, olgeta oli harem nogud. Taem yu tekemaot win blong olgeta, olgeta oli ded, oli gobak long asis we oli kamaot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Taem yu givim win blong yu long olgeta, yu mekem olgeta oli laef. Oltaem yu yu mekem olgeta samting long graon ya oli gat niufala laef.</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Prea blong mi, we ol gudgudfala samting ya we oli stap soemaot paoa blong Hae God, bambae oli stap oltaem nomo gogo i no save finis. Mi mi wantem we oltaem bambae hem i glad long olgeta samting ya we hem i mekem.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Taem hem i lukluk i kam long wol, graon i seksek. Taem hem i tajem ol hil, smok i kamaot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Oltaem long laef blong mi, bambae mi stap singsing blong presem Hae God, gogo laef blong mi i finis.</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Mi wantem we hem bambae i harem gud long sing ya blong mi, from we oltaem, hem i stap mekem mi mi glad.</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Prea blong mi we hem bambae i brumumaot ol man nogud oli gowe long wol ya, we bambae i no moa gat wan long olgeta i stap. !Mi mi mas presem Hae God! !Oltaem yumi evriwan i mas presem hem!</w:t>
      </w:r>
      <w:r>
        <w:rPr>
          <w:lang w:val="bi_VU" w:bidi="bi_VU"/>
        </w:rPr>
      </w:r>
      <w:r>
        <w:rPr>
          <w:lang w:val="bi_VU" w:bidi="bi_VU"/>
        </w:rPr>
      </w:r>
    </w:p>
    <w:p>
      <w:pPr/>
      <w:r>
        <w:rPr>
          <w:lang w:val="bi_VU" w:bidi="bi_VU"/>
        </w:rPr>
      </w:r>
    </w:p>
    <w:p>
      <w:pPr>
        <w:pStyle w:val="Heading2"/>
      </w:pPr>
      <w:r>
        <w:rPr>
          <w:lang w:val="bi_VU" w:bidi="bi_VU"/>
        </w:rPr>
        <w:t>Psalms 105:1</w:t>
      </w:r>
      <w:r>
        <w:rPr>
          <w:lang w:val="bi_VU" w:bidi="bi_VU"/>
        </w:rPr>
      </w:r>
    </w:p>
    <w:p>
      <w:pPr/>
      <w:r>
        <w:rPr>
          <w:lang w:val="bi_VU" w:bidi="bi_VU"/>
        </w:rPr>
      </w:r>
      <w:r>
        <w:rPr>
          <w:vertAlign w:val="superscript"/>
          <w:lang w:val="bi_VU" w:bidi="bi_VU"/>
        </w:rPr>
        <w:t>1</w:t>
      </w:r>
      <w:r>
        <w:rPr>
          <w:lang w:val="bi_VU" w:bidi="bi_VU"/>
        </w:rPr>
        <w:t xml:space="preserve"> !Yumi talem tangkiu long Hae God! !Yumi talemaot hae nem blong hem! Yumi go long olgeta man blong ol narafala kantri, yumi talemaot ol samting ya we hem i bin mekem.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Yumi sing, yumi presem hem. Yumi talemaot ol bigbigfala samting ya we hem i bin mekem.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Yumi evriwan ya we yumi stap mekem wosip long hem, yumi mas glad, from we tabu nem blong hem i stap long yumi.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Yumi mas luk long Hae God blong hem i givhan long yumi, mo oltaem, yumi mas mekem wosip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Yumi ya, yumi laen* blong Ebraham, we i man blong wok blong Hae God, mo yumi laen blong Isrel,* we Hae God i jusumaot hem. Oltaem yumi mas tingbaot ol merikel we hem i mekem, mo ol rul blong hem we hem i givim blong jajem man.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hem i God blong yumi. Ol tok we hem i talem i blong olgeta man long wol.</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Promes* ya we hem i mekem wetem yumi bambae hem i no save fogetem samtaem. Oltaem bambae hem i stap holem promes ya we i mekem wetem yumi, mo wetem olgeta we bambae oli kamaot biaen long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Promes ya, hem i mekem fastaem wetem Ebraham bifo, mo biaen, i mekem bakegen wetem Aesak, mo i givim strong tok long hem blong mekem promes ya i stanap.</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biaen bakegen, hem i mekem promes ya wetem Jekob,* we promes ya i kam olsem wan loa we bambae i no save lus samtaem.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i talem se, “Bambae mi givim kantri ya Kenan* long yu, mo kantri ya bambae i blong yufala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long taem ya, ol bubu ya blong yumi oli no plante, namba blong olgeta i smol nomo, mo oli strenja nomo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Oltaem oli stap muvum ples blong olgeta. Oltaem, oli aot long wan ples, oli go long narafala ples, oli lego wan kingdom oli go long narafala kingdom.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Hae God i no letem ol man long ol ples ya oli spolem olgeta. Hem i tok long ol king from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i talem se, “!Yufala i lukaot! Yufala i no spolem ol man blong mi we mi mi jusumaot olgeta, mo yufala i no tajem ol profet ya blong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Hae God i sanem hadtaem i kam we i no gat kakae nating long ples blong olgeta, mo hem i tekemaot olgeta kakae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hem i sanem wan long olgeta i go long Ijip fastaem blong mekem rod blong olgeta. Man ya, nem blong hem Josef, we ol brata blong hem oli salemaot hem blong i go wok slef.*</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Hem i stap long Ijip, i stap harem nogud tumas, we ol jen oli fasemtaet leg blong hem, mo bigfala aean i holemtaet nek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Hem i stap olsem gogo tok we hem i talemaot i kamtru. Tok blong Hae God i soemaot we man ya i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king blong Ijip we i rulum plante kantri, hem i tekemaot hem long kalabus, i letem hem i go fri.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King ya i givim wan wok long hem blong i gavman long ples ya, i putumap hem blong i rul long olgeta ples.</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Josef i gat paoa moa, i winim ol narafala haeman blong king, mo hem i gat raet blong tijim ol advaesa blong king.</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biaen, Jekob wetem ol pikinini blong hem oli go stap longtaem long kantri ya Ijip, we i ples blong ol laen blong Ham.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Hae God i mekem we ol man ya blong hem oli kam plante, mo i mekem olgeta oli strong moa, i winim ol enemi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hem i mekem we ol man Ijip oli no moa laekem ol man blong hem, oli agens long olgeta, mo oli stap ravem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Hae God i jusum tu man, Moses we i man blong wok blong hem mo Eron we hem i bin jusumaot hem finis, nao i sanem tufala i go long Ijip.</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tufala i mekem ol bigbigfala wok long nem blong hem, tufala i stap mekem ol merikel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Hae God i sanem tudak i kam kavremapgud kantri ya, be ol man Ijip oli no obei long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Hem i mekem ol reva blong olgeta i kam blad, mo i kilim olgeta fis oli ded.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Kantri blong olgeta i kam fulap long ol frog. Nating we haos blong king, be oli fulap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Hae God i tok, nao ol flae mo ol mostik oli kam kavremap olgeta ples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Hem i mekem we oli no moa save kasem ren, ston blong aes* nomo i stap folfoldaon, mo laetning i stap laet bigwan olbaot long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Hem i spolem ol rop ya grep* mo i brebrekem ol figtri* blong olgeta. Hem i spolemgud olgeta tri long ples blong olgeta long tufala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Hem i tok, nao olgeta lokis* oli kam. Oli plante we i plante, we man i no save kaontem olgeta,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oli kakae olgeta samting we man i planem long garen, wetem ol narafala samting we oli stap gru olbaot.</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hem i kilim olgeta fasbon pikinini boe blong ol man Ijip oli ded</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Nao hem i lidim ol laen blong Isrel oli aot long kantri ya oli go, we oli karem ol silva mo gol, mo olgeta evriwan oli stap gud, oli no sik, oli stap strong oltaem.</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Ol man Ijip oli stap fraet long olgeta, mo taem oli luk olgeta oli go, oli harem gud tumas.</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Hae God i putum klaod antap long ol man blong hem blong kavremap olgeta, mo long naet, hem i putum faea blong givim laet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Oli askem kakae long hem nao hem i sanem ol pijin i kam long olgeta blong oli kakae, mo i sanem kakae blong heven i kam, i givim long olgeta blong oli kakae, oli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Hem i brekem wan bigfala ston, nao wota i ron i kamaot, i ron i gotru long draeples olsem wan reva.</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Oltaem hem i stap tingbaot promes ya blong hem we i mekem bifo wetem Ebraham, man blong wok blong hem, se promes ya i tabu, i no save brekem.</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Hae God, hem i lidim ol man blong hem we hem i bin jusumaot olgeta, oli goaot we oli stap singsing, oli glad, oli stap singsingaot from.</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Nao hem i givim graon blong ol narafala man i go long olgeta, mo i letem olgeta oli tekem ol garen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blong ol man blong hem bambae oli obei long ol loa blong hem, mo oli folem ol tok blong hem. !Oltaem yumi mas presem Hae God!</w:t>
      </w:r>
      <w:r>
        <w:rPr>
          <w:lang w:val="bi_VU" w:bidi="bi_VU"/>
        </w:rPr>
      </w:r>
      <w:r>
        <w:rPr>
          <w:lang w:val="bi_VU" w:bidi="bi_VU"/>
        </w:rPr>
      </w:r>
    </w:p>
    <w:p>
      <w:pPr/>
      <w:r>
        <w:rPr>
          <w:lang w:val="bi_VU" w:bidi="bi_VU"/>
        </w:rPr>
      </w:r>
    </w:p>
    <w:p>
      <w:pPr>
        <w:pStyle w:val="Heading2"/>
      </w:pPr>
      <w:r>
        <w:rPr>
          <w:lang w:val="bi_VU" w:bidi="bi_VU"/>
        </w:rPr>
        <w:t>Psalms 106:1</w:t>
      </w:r>
      <w:r>
        <w:rPr>
          <w:lang w:val="bi_VU" w:bidi="bi_VU"/>
        </w:rPr>
      </w:r>
    </w:p>
    <w:p>
      <w:pPr/>
      <w:r>
        <w:rPr>
          <w:lang w:val="bi_VU" w:bidi="bi_VU"/>
        </w:rPr>
      </w:r>
      <w:r>
        <w:rPr>
          <w:vertAlign w:val="superscript"/>
          <w:lang w:val="bi_VU" w:bidi="bi_VU"/>
        </w:rPr>
        <w:t>1</w:t>
      </w:r>
      <w:r>
        <w:rPr>
          <w:lang w:val="bi_VU" w:bidi="bi_VU"/>
        </w:rPr>
        <w:t xml:space="preserve"> !Yumi presem Hae God! Yumi mas talem tangkiu long hem, from we hem i gud, fasin blong hem blong lavem man, hem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?Hu man i naf blong talemaot ol gudgudfala fasin we hem i mekem? ?Hu man i save presem hem stret long mak blong gudfala fasin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Olgeta we oli stap obei long ol tok blong hem, mo we oltaem oli stap mekem ol fasin we i stret, bambae oli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Taem yu kam blong givhan long ol man blong yu, plis yu tingbaot mi. Taem yu kam blong sevem olgeta, plis yu kaontem mi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yu jusumaot olgeta blong oli man blong yu, nao oli stap glad from samting ya, mo oli stap presem yu, from we nem blong yu i stap long olgeta. Plis yu letem mi mi luk gudfala laef blong olgeta, mo yu letem mi mi joen wetem olgeta blong presem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Yumi ya, yumi man nogud, yumi mekem i no stret. Oltaem yumi stap mekem ol rabis fasin olsem we ol bubu blong yumi bifo oli bin mekem, yumi man nogud, yumi rabis.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hem i hae we i hae. Bifo long Ijip, ol bubu ya blong yumi oli no luksave ol bigbigfala wok blong hem. Plante taem, hem i stap soemaot long olgeta we hem i lavem olgeta, be olgeta oli fogetem samting ya, nao long Red Si, oli girap oli agensem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hem i sevem olgeta olsem we hem i bin promes. Hemia i blong soemaot bigfala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tok long Red Si, nao solwota i seraot, ples i kam drae, nao hem i lidim ol man blong hem, oli wokbaot oli gokros long narasaed.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enemi blong olgeta oli no laekem olgeta nating, oli agens long olgeta, be hem i tekemaot olgeta long han blong ol enemi ya, i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Solwota i kambak, i draonem ol enemi ya blong olgeta, we i no gat wan i stap.</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 man blong hem oli bilif long ol promes blong hem, mo oli sing, oli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i no longtaem, olgeta oli fogetem ol samting ya we hem i mekem, nao oli no wet fastaem blong harem tok blong hem, oli girap oli folem tingting blong olgeta nomo.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Taem oli stap long draeples, oli hanggri tumas, nao oli askem kakae long God blong traem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hem i givim ol samting long olgeta we oli askem, be hem i givim wan rabis sik tu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Long draeples ya, olgeta oli jalus tumas long Moses, mo long Eron we i pris blong Hae God, mo i stap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graon i open bigwan, nao Datan mo Abiram wetem grup blong tufala oli foldaon i go long hol ya, nao graon i berem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faea i kamdaon long ol man nogud ya we oli biaen long tufala, i bonem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Long bigfala hil ya Sinae, olgeta oli wokem wan pija blong bul long gol, nao oli stap wosipim pija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God i hae we i hae, be olgeta oli lego hem, blong go mekem wosip long pija blong bul we kakae blong hem gras.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God i bin mekem ol bigbigfala wok long Ijip blong sevem olgeta, be oli no moa tingbaot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 wok we hem i mekem long ples ya i bigfala tumas! !Ol wok ya we hem i mekem long Red Si, i samting blong sapraes we man i seksek from!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Taem hem i talem se hem bambae i spolem ol man blong hem, Moses, man ya we hem i bin jusumaot blong i man blong wok blong hem, hem i agens long tingting ya blong hem, nao hem i prea i askem long God blong i no moa kros long olgeta, i no kam spolem olgeta, mo God i harem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biaen oli no wantem go insaed long gudfala kantri ya we God i promes finis blong givim long olgeta, from we oli no bilif long promes ya blong hem we i talem se bambae i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Oli stap long haos tapolen blong olgeta, oli stap tok smosmol agens long Hae God, mo oli no save lesin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hem i mekem wan strong tok long olgeta. Hem i talem se, “Bambae mi kilim yufala long draeples,</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bambae mi mekem olgeta we bambae oli kamaot biaen long yufala oli stap olbaot wetem ol hiten man, mo bambae mi letem olgeta oli ded long ol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long hil ya Peoro, ol man ya blong God oli joen long ol man blong ples ya we oli stap mekem wosip long ol god ya Bal.* Ol god ya oli no gat laef nating, be olgeta ya oli stap kakae mit blong ol anamol we ol man Peoro oli stap kilim blong mekem sakrefaes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 samting ya we oli mekem i mekem Hae God i kros tumas long olgeta, nao wan rabis sik i kasem olgeta.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Be Finehas i jajem tufala ya we i stamba blong trabol ya, i kilim tufala i ded, nao sik ya finis.</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Gudfala wok ya we hem i mekem i soemaot we fasin blong hem i stret, mo stori blong samting ya bambae i no save lus samtaem.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Long springwota ya Meriba, olgeta oli mekem Hae God i kros tumas, nao Moses i kasem trabol from ol samting ya we oli mekem.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Olgeta oli mekem tingting blong Moses i kam nogud, nao hem i gohed i sakem toktok long olgeta we i no tingbaot.</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Hae God i bin talem long olgeta, se oli mas kilim ol hiten man oli ded,</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be oli no mekem olsem, oli girap oli stap mared long olgeta, nao oli stap folem ol kastom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Olgeta oli stap mekem wosip long ol narafala god ya, nao fasin ya i kam olsem wan trap we i kasemgud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Nao oli stap kilim ol pikinini blong olgeta blong mekem sakrefaes long ol giaman god ya.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Ol pikinini ya, laef blong olgeta i stret nomo be olgeta oli girap oli stap kilim olgeta blong mekem sakrefaes long ol god ya, nao fasin ya i mekem ples blong olgeta i kam doti long fes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Olgeta oli no moa holem promes ya we oli mekem wetem hem nao fasin ya we oli stap mekem i mekem olgeta tu oli doti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Nao from ol samting ya, Hae God i no glad nating long olgeta, hem i kros tumas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Hem i lego olgeta i go long han blong ol hiten man, we oli enemi blong olgeta, nao olgeta ya oli rulum olgeta.</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Olgeta ya oli stap spolem olgeta, oli mekem olgeta oli stap harem nogud, aninit long han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Plante taem, Hae God i stap sevem ol man blong hem, be oltaem, oli stap jusum rod blong olgeta, we oli stap agensem hem, nao ol sin blong olgeta i stap kam plante moa.</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Be taem olgeta oli krae long hem, hem i harem olgeta, nao i sore long olgeta from we oli stap long trabol.</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Fasin blong hem blong lavem man i bigfala tumas, nao from we hem i stap lavem olgeta yet, hem i stap tingbaot promes ya blong hem we i mekem wetem olgeta bifo, nao i jenisim tingting blong hem, i no moa panisim olgeta.</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Hem i mekem olgeta man ya we oli stap spolem olgeta oli sore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Hae God. Yu yu God blong mifala. Plis yu sevem mifala, yu tekemaot mifala long han blong ol hiten man ya, yu tekem mifala i gobak long ples blong mifala. Nao bambae mifala i save talem tangkiu long yu, mifala i save presem tabu nem blong yu, we bambae mifala i harem gud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!Olgeta laen* blong Isrel*! !Hae God i God blong yumi! !Yumi mas presem hem! !Naoia yumi mas presem hem! !Mo bambae yumi mas presem hem oltaem, gogo i no save finis! !Yufala evriwan i talem se, “Amen”! !Oltaem yumi mas presem Hae God!</w:t>
      </w:r>
      <w:r>
        <w:rPr>
          <w:lang w:val="bi_VU" w:bidi="bi_VU"/>
        </w:rPr>
      </w:r>
      <w:r>
        <w:rPr>
          <w:lang w:val="bi_VU" w:bidi="bi_VU"/>
        </w:rPr>
      </w:r>
    </w:p>
    <w:p>
      <w:pPr/>
      <w:r>
        <w:rPr>
          <w:lang w:val="bi_VU" w:bidi="bi_VU"/>
        </w:rPr>
      </w:r>
    </w:p>
    <w:p>
      <w:pPr>
        <w:pStyle w:val="Heading2"/>
      </w:pPr>
      <w:r>
        <w:rPr>
          <w:lang w:val="bi_VU" w:bidi="bi_VU"/>
        </w:rPr>
        <w:t>Psalms 107:1</w:t>
      </w:r>
      <w:r>
        <w:rPr>
          <w:lang w:val="bi_VU" w:bidi="bi_VU"/>
        </w:rPr>
      </w:r>
    </w:p>
    <w:p>
      <w:pPr/>
      <w:r>
        <w:rPr>
          <w:lang w:val="bi_VU" w:bidi="bi_VU"/>
        </w:rPr>
      </w:r>
      <w:r>
        <w:rPr>
          <w:vertAlign w:val="superscript"/>
          <w:lang w:val="bi_VU" w:bidi="bi_VU"/>
        </w:rPr>
        <w:t>1</w:t>
      </w:r>
      <w:r>
        <w:rPr>
          <w:lang w:val="bi_VU" w:bidi="bi_VU"/>
        </w:rPr>
        <w:t xml:space="preserve"> Olgeta. !Oltaem yumi mas talem tangkiu long Hae God, from we hem i gud tumas!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Yumi evriwan ya we hem i sevem yumi, i gud yumi stap taltalem tok ya long yumi oltaem blong leftemap nem blong hem. Fastaem yumi stap long han blong ol enemi blong yumi, be hem i tekemaot yumi i mekem yumi fri.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tekemaot yumi long ol narafala kantri, long is mo long wes mo long not mo long saot, nao yumi kambak long kantri blong yumi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I gat sam long yumi we fastaem oli stap wokbaot krangke long draeples we oli no save faenem rod blong gotru long wan taon we bambae oli save stap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Olgeta ya oli hanggri mo oli tosta, nao tingting blong olgeta i foldaon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taem oli stap long trabol ya, oli singaot long Hae God, nao hem i tekemaot olgeta long trabol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lidim olgeta long wan stret rod, i tekem olgeta oli go long wan taon we oli save stap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I gud olgeta oli talem tangkiu long Hae God from fasin blong hem we oltaem hem i lavem olgeta tumas, mo from ol bigbigfala samting we hem i stap mekem blong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stap givim wota long olgeta we oli tosta, blong oli dring, oli harem gud, mo i stap givim gudfala kakae long olgeta we oli hanggri, blong oli kakae, oli fulap gud.</w:t>
      </w:r>
      <w:r>
        <w:rPr>
          <w:lang w:val="bi_VU" w:bidi="bi_VU"/>
        </w:rPr>
      </w:r>
      <w:r>
        <w:rPr>
          <w:lang w:val="bi_VU" w:bidi="bi_VU"/>
        </w:rPr>
      </w:r>
    </w:p>
    <w:p>
      <w:pPr/>
      <w:r>
        <w:rPr>
          <w:lang w:val="bi_VU" w:bidi="bi_VU"/>
        </w:rPr>
      </w:r>
    </w:p>
    <w:p>
      <w:pPr/>
      <w:r>
        <w:rPr>
          <w:lang w:val="bi_VU" w:bidi="bi_VU"/>
        </w:rPr>
      </w:r>
      <w:r>
        <w:rPr>
          <w:vertAlign w:val="superscript"/>
          <w:lang w:val="bi_VU" w:bidi="bi_VU"/>
        </w:rPr>
        <w:t>10-11</w:t>
      </w:r>
      <w:r>
        <w:rPr>
          <w:lang w:val="bi_VU" w:bidi="bi_VU"/>
        </w:rPr>
        <w:t xml:space="preserve"> God i hae we i hae, be i gat sam long yumi we fastaem oli girap oli tanem baksaed long ol tok blong hem oli agens long hem. Nao from samting ya, olgeta oli stap long tudak, long laef we i nogud. Olgeta oli stap long kalabus, mo ol man oli fasem olgeta long jen, nao oli stap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Olgeta ya oli hadwok tumas nao oli slak from. Oli stap folfoldaon, be i no gat man i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taem oli stap long trabol ya, oli singaot long Hae God, nao hem i tekemaot olgeta long trabol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Hem i brebrekem ol jen blong olgeta, mo i tekemaot olgeta long tudak, long laef ya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I gud olgeta oli talem tangkiu long Hae God from fasin blong hem we oltaem hem i lavem olgeta tumas, mo from ol bigbigfala samting we hem i stap mekem blong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Hem i stap brebrekem ol doa blong kalabus we ol man oli wokem long bras, mo i stap smasem ol aean we oli putum blong lokem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i gat sam long yumi we fastaem oli no gat hed. Olgeta ya oli stap mekem sin, mo oli stap folem ol rabis fasin, nao ol samting ya i stap mekem we olgeta oli harem nogud tumas long bodi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Olgeta oli luk kakae be oli no wantem kakae nating, oli sik tumas we klosap oli ded.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taem oli stap long trabol ya oli singaot long Hae God, nao hem i tekemaot olgeta long trabol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Hem i tok, nao oli kam gud bakegen. Hem i sevem olgeta blong oli no ded.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I gud olgeta oli talem tangkiu long Hae God from fasin blong hem we oltaem hem i lavem olgeta tumas, mo from ol bigbigfala samting we hem i stap mekem blong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Oli mas mekem ol sakrefaes blong talem tangkiu long hem, mo oli mas glad, oli mas singsing, mo oli mas talemaot olgeta samting we hem i mekem.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i gat sam long yumi we fastaem oli stap go olbaot long solwota, oli stap boskru long ol sip, blong kasem mane blong oli laef 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Olgeta ya oli stap luk ol samting we Hae God i mekem. Oli savegud ol bigbigfala wok ya blong hem we hem i stap mekem long solwota.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Taem hem i tok, strong win i stat blu, nao i mekem si i girap,</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i stap leftemap ol sip oli go antap we antap olgeta, mo i stap sakem olgeta oli godaon we daon olgeta. Samting ya i mekem tingting blong ol man long sip i foldaon.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Olgeta oli stap folfoldaon olbaot, mo oli stap wokbaot krangke, olsem man we i drong. Waes blong olgeta long solwota i no save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Be taem oli stap long trabol ya, oli singaot long Hae God, nao hem i tekemaot olgeta long trabol ya.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Hem i mekem strong win ya i godaon, mo si i kam kwaet.</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ol man ya oli glad tumas from we ples i kwaet, mo hem i tekem olgeta oli gotru gud nomo long pasis we oli wantem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I gud olgeta oli talem tangkiu long Hae God from fasin blong hem we oltaem hem i lavem olgeta tumas, mo from ol bigbigfala samting we hem i stap mekem blong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I gud olgeta oli leftemap hae nem blong hem long medel blong olgeta man, mo oli presem hem long fes blong ol lida blong olgeta insaed long kaonsel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Oltaem Hae God i stap mekem ol wota oli drae olgeta, mo i stap blokem ol springwota blong oli no moa ron.</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Hem i stap mekem gudfala graon i kam fulap long sol we i no gat samting i save gru long hem, from ol rabis fasin blong ol man we oli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Oltaem hem i stap mekem ol hol long draeples i kam fulap long wota, mo i stap mekem ol ples we i no gat wota i kam fulap long ol springwota.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Hem i stap letem olgeta we oli hanggri oli stap long ol ples olsem, mo oli mekem taon blong olgeta blong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Oli stap wokem ol garen blong olgeta mo oli stap planem grep,* nao oli stap kasem plante kakae mo waen long ol garen ya.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Oltaem hem i stap blesem olgeta nao oli gat plante pikinini, mo i stap lukaot gud long ol buluk blong olgeta blong namba blong olgeta i no godaon.</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Ol man blong Hae God. Samtaem ol man oli winim yumi long faet. Olgeta oli smasem yumi, nao oli mekem yumi stap daon, yumi stap harem nogud aninit long han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Be oltaem, taem oli mekem olsem, hem i stap soemaot we hem i no laekem nating olgeta ya we oli stap spolem yumi, hem i stap mekem we olgeta oli stap wokbaot krangke long draeples we i no gat rod long hem.</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Yumi pua tumas, be hem i stap tekemaot yumi long ol trabol blong yumi, nao hem i stap mekem ol pikinini blong yumi oli kam plante we plante.</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Taem ol stret man oli luk ol samting ya, oli glad tumas, be taem ol man nogud oli luk, olgeta evriwan oli no save tok.</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I gud olgeta we oli waes oli stap tingbaot ol samting ya, i gud oli luksave fasin blong Hae God we oltaem hem i lavem man tumas.</w:t>
      </w:r>
      <w:r>
        <w:rPr>
          <w:lang w:val="bi_VU" w:bidi="bi_VU"/>
        </w:rPr>
      </w:r>
      <w:r>
        <w:rPr>
          <w:lang w:val="bi_VU" w:bidi="bi_VU"/>
        </w:rPr>
      </w:r>
    </w:p>
    <w:p>
      <w:pPr/>
      <w:r>
        <w:rPr>
          <w:lang w:val="bi_VU" w:bidi="bi_VU"/>
        </w:rPr>
      </w:r>
    </w:p>
    <w:p>
      <w:pPr>
        <w:pStyle w:val="Heading2"/>
      </w:pPr>
      <w:r>
        <w:rPr>
          <w:lang w:val="bi_VU" w:bidi="bi_VU"/>
        </w:rPr>
        <w:t>Psalms 108:1</w:t>
      </w:r>
      <w:r>
        <w:rPr>
          <w:lang w:val="bi_VU" w:bidi="bi_VU"/>
        </w:rPr>
      </w:r>
    </w:p>
    <w:p>
      <w:pPr/>
      <w:r>
        <w:rPr>
          <w:lang w:val="bi_VU" w:bidi="bi_VU"/>
        </w:rPr>
      </w:r>
      <w:r>
        <w:rPr>
          <w:vertAlign w:val="superscript"/>
          <w:lang w:val="bi_VU" w:bidi="bi_VU"/>
        </w:rPr>
        <w:t>1</w:t>
      </w:r>
      <w:r>
        <w:rPr>
          <w:lang w:val="bi_VU" w:bidi="bi_VU"/>
        </w:rPr>
        <w:t xml:space="preserve"> God. !Oltaem tingting blong mi i stap strong long yu! !Bambae mi sing, mi presem yu! !Naoia mi mi mas wekap!</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!Gita mo mandolin blong mi, tufala i mas wekap! !Bambae mi wekemap san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Bambae mi mi talem tangkiu long yu long fes blong olgeta man, bambae mi sing blong presem yu long fes blong ol man blong ol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Fasin blong yu we oltaem yu lavem man i hae we i hae, i go bitim skae antap. Fasin blong yu we oltaem yu stap holem ol promes blong yu, hem i hae we i hae, i go antap i kasem ol klaod.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God. Mi mi wantem tumas blong yu yu soemaot we yu hae we yu hae i bitim skae, mo we bigfala paoa blong yu i kasem olgeta ples long wol.</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 yu lavem mifala tumas. Plis yu sevem mifala long paoa blong yu, yu ansa long prea blong mi, blong mifala i save stap 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God i stap long tabu ples blong hem, i talem se, “Bambae mi mi win, nao mi seraot ples ya Sekem i go long ol man blong mi, mo bambae mi makemaot ol haf blong bigfala levelples ya Sukot i go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Ples ya Gilead i blong mi mo ples ya Manase* tu i blong mi. Ples ya Efrem* i olsem hat blong faet blong mi, mo ples ya Juda* i olsem wokingstik blong mi we mi mi King.</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bambae mi yusum kantri ya Moab olsem besin blong wasem fes blong mi, mo bambae mi sakem sus blong mi i go stap long kantri ya Edom olsem saen we ples ya i blong mi. Bambae mi mi winim ol man Filistia, nao bambae mi singsingaot from.”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God. ?Hu nao bambae i lidim mifala i go long kantri ya Edom? ?Hu nao bambae i tekem mifala i go insaed long taon ya blong olgeta we i strong tumas?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?Olsem wanem? ?I tru we yu yu lego mifala finis? ?Bambae yu no moa go wetem ol soldia blong mifala bakegen long faet?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Plis yu halpem mifala, yu agensem ol enemi blong mifala, from we ol samting we ol man nomo oli save mekem blong givhan long mifala i blong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God, sipos yu yu stap wetem mifala, bambae mifala i win, from we yu bambae yu winim ol enemi blong mifala.</w:t>
      </w:r>
      <w:r>
        <w:rPr>
          <w:lang w:val="bi_VU" w:bidi="bi_VU"/>
        </w:rPr>
      </w:r>
      <w:r>
        <w:rPr>
          <w:lang w:val="bi_VU" w:bidi="bi_VU"/>
        </w:rPr>
      </w:r>
    </w:p>
    <w:p>
      <w:pPr/>
      <w:r>
        <w:rPr>
          <w:lang w:val="bi_VU" w:bidi="bi_VU"/>
        </w:rPr>
      </w:r>
    </w:p>
    <w:p>
      <w:pPr>
        <w:pStyle w:val="Heading2"/>
      </w:pPr>
      <w:r>
        <w:rPr>
          <w:lang w:val="bi_VU" w:bidi="bi_VU"/>
        </w:rPr>
        <w:t>Psalms 109:1</w:t>
      </w:r>
      <w:r>
        <w:rPr>
          <w:lang w:val="bi_VU" w:bidi="bi_VU"/>
        </w:rPr>
      </w:r>
    </w:p>
    <w:p>
      <w:pPr/>
      <w:r>
        <w:rPr>
          <w:lang w:val="bi_VU" w:bidi="bi_VU"/>
        </w:rPr>
      </w:r>
      <w:r>
        <w:rPr>
          <w:vertAlign w:val="superscript"/>
          <w:lang w:val="bi_VU" w:bidi="bi_VU"/>
        </w:rPr>
        <w:t>1</w:t>
      </w:r>
      <w:r>
        <w:rPr>
          <w:lang w:val="bi_VU" w:bidi="bi_VU"/>
        </w:rPr>
        <w:t xml:space="preserve"> God. !Oltaem mi mi stap presem yu! !Plis yu no stap kwaet!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man nogud mo ol man blong giaman oli girap oli tok agens long mi. Oli stap mekem ol giaman toktok blong spolem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oli stap talem ol rabis tok blong spolem nem blong mi. Olgeta oli stap spolem mi, be blong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Nating we mi mi lavem olgeta mo mi stap prea from olgeta, be olgeta oli stap agens long mi tumas.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mi stap mekem i gud long olgeta, be olgeta oli stap mekem i nogud long mi. Mi mi lavem olgeta tumas, be olgeta oli no lavem mi nating, oli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Plis yu jusumaot wan rabis jaj blong i jajem enemi ya blong mi, yu letem wan enemi blong hem nomo i jajem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!I gud jaj ya i traem hem, i faenemaot we hem i mekem ol samting nogud! !Mo i gud i jajem prea blong hem tu, se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!I gud laef blong hem i finis kwiktaem! !I gud narafala man i kam, i tekem ples blong hem, i holem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!I gud ol pikinini blong hem oli stap we oli no gat papa! !Mo i gud woman blong hem tu i stap we i wido nomo!</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!I gud ol haos blong ol pikinini ya blong hem oli kam nogud olgeta, nao ol man oli ronemaot olgeta! !I gud ol pikinini ya blong hem oli no moa gat ples blong olgeta, nao oli stap asaskem kakae olbaot!</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!I gud ol man we hem i kaon long olgeta oli kam holem olting blong hem! !Mo i gud ol strenja oli kam karemaot evri samting we hem i bin wok from!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!I gud ol man oli no kaen long hem! !Mo sipos hem i ded, i gud ol man oli no givhan long ol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!I gud hem wetem olgeta we bambae oli kamaot biaen long hem oli lus evriwan! !I gud ol man we oli stap biaen long hem oli no moa save tingbaot nem blong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14-15</w:t>
      </w:r>
      <w:r>
        <w:rPr>
          <w:lang w:val="bi_VU" w:bidi="bi_VU"/>
        </w:rPr>
        <w:t xml:space="preserve"> Hae God. !Plis yu no fogetem ol fasin nogud blong ol bubu blong hem! !Plis yu no tekemaot ol sin blong mama blong hem samtaem! !Plis yu stap tingbaot ol sin blong olgeta oltaem, gogo i no save finis! !Be olgeta, yu mekem we ol man oli fogetemgud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Man ya, neva hem i tingbaot samtaem blong i kaen long man. Oltaem hem i stap ronem ol puaman, mo ol man we oli sot long ol samting, mo ol man we oli no gat paoa, i stap kilim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Hem i laekem tumas blong singaot trabol i kam long man. !Plis yu letem ol trabol ya oli kam kasem hem bakegen! Hem i no laekem nating blong blesem ol man. !Plis yu no letem man i blesem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Fasin ya blong singaot trabol i kam long man, hem i kam olsem klos blong hem finis. !Plis yu letem ol trabol ya oli kam kakae hem bakegen we oli spolemgud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Plis yu letem ol trabol ya oli stap oltaem long hem, olsem klos blong hem wetem strap blong hem we hem i stap putum evri dei.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Hae God. Hemia nao fasin ya we mi wantem blong yu mekem long ol man ya. Olgeta ya oli stap talem ol rabis samting agens long mi. !Plis yu panisim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!Hae God, yu yu Masta blong mi! Plis yu givhan long mi olsem we yu yu promes. Fasin blong yu blong lavem man i gud tumas, plis yu sevem 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Mi mi puaman, mi no gat samting, mo tingting blong mi i kam nogud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Mi mi olsem sado long sapa, we klosap i lus. Mi olsem nambembe, we win i blu long hem, i karem i go.</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Oltaem mi stap livim kakae blong mi blong mekem prea long yu, nao mi kam bunbun olgeta, mo leg blong mi i no moa strong.</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Taem ol man oli luk mi, oli stap jikim mi, oli stap saksakem hed blong olgeta, oli stap laf long mi.</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Hae God, yu yu God blong mi. Plis yu givhan long mi. Oltaem yu yu lavem mi tumas, plis yu sevem mi.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Plis yu mekem ol enemi blong mi oli save we yu nao yu stap sevem mi.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Olgeta ya oli save singaot trabol i kam long mi, be yu bambae yu blesem mi. Plis yu mekem olgeta ya we oli stap ronem mi oli sem. Mi mi man blong wok blong yu, plis yu mekem mi mi glad.</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Plis yu mekem ol enemi ya blong mi oli sem bigwan we ol man bambae oli stap tokbaot olgeta from, mo we sem ya bambae i no save lus long olgeta samtaem.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Olgeta. Bambae mi singaot bigwan, mi talem tangkiu tumas long Hae God. Bambae mi presem hem long fes blong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from we taem ol man oli stap jajem ol puaman se oli mas ded, be hem i stap lukaot gud long olgeta, i stap sevem olgeta.</w:t>
      </w:r>
      <w:r>
        <w:rPr>
          <w:lang w:val="bi_VU" w:bidi="bi_VU"/>
        </w:rPr>
      </w:r>
      <w:r>
        <w:rPr>
          <w:lang w:val="bi_VU" w:bidi="bi_VU"/>
        </w:rPr>
      </w:r>
    </w:p>
    <w:p>
      <w:pPr/>
      <w:r>
        <w:rPr>
          <w:lang w:val="bi_VU" w:bidi="bi_VU"/>
        </w:rPr>
      </w:r>
    </w:p>
    <w:p>
      <w:pPr>
        <w:pStyle w:val="Heading2"/>
      </w:pPr>
      <w:r>
        <w:rPr>
          <w:lang w:val="bi_VU" w:bidi="bi_VU"/>
        </w:rPr>
        <w:t>Psalms 110:1</w:t>
      </w:r>
      <w:r>
        <w:rPr>
          <w:lang w:val="bi_VU" w:bidi="bi_VU"/>
        </w:rPr>
      </w:r>
    </w:p>
    <w:p>
      <w:pPr/>
      <w:r>
        <w:rPr>
          <w:lang w:val="bi_VU" w:bidi="bi_VU"/>
        </w:rPr>
      </w:r>
      <w:r>
        <w:rPr>
          <w:vertAlign w:val="superscript"/>
          <w:lang w:val="bi_VU" w:bidi="bi_VU"/>
        </w:rPr>
        <w:t>1</w:t>
      </w:r>
      <w:r>
        <w:rPr>
          <w:lang w:val="bi_VU" w:bidi="bi_VU"/>
        </w:rPr>
        <w:t xml:space="preserve"> King. Yu yu Masta blong mi. Hae God i talem long yu se, “King. Yu sidaon long raet saed blong mi, yu wet. Bambae mi mekem ol enemi blong yu oli stap aninit long paoa blong yu, oli slef* blong yu.”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i stap long Saeon,* mo hem bambae i mekem paoa blong yu i kam bigwan moa. Hem i talem se, “Yu bambae yu rulum ol enemi blong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dei ya we bambae yu go faet long ol enemi blong yu, ol man blong yu bambae oli glad blong kam joen long yu. Olsem we wota blong naet i stap mekem gras i gru gud, long sem fasin, yu bambae yu kasem ol nambawan man blong faet oli kam joen long yu long ol hil ya we oli tabu.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i bin mekem wan strong promes* long yu, mo bambae hem i no save jenisim tingting blong hem. Hem i talem se, “Yu yu pris* olsem pris ya Melkisedek bifo, mo bambae yu holem wok blong pris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King. Masta* blong yumi i stap long raet saed blong yu, mo taem hem i kros, bambae hem i save daonem ol narafala king.</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bambae i jajem ol man blong ol narafala kantri, mo bambae i mekem ples blong faet i kam fulap long ol dedman. Hem bambae i daonem ol king long olgeta ples long wol.</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bambae yu dring long smol wota ya klosap long rod, nao bambae yu yu strong, gogo yu win.</w:t>
      </w:r>
      <w:r>
        <w:rPr>
          <w:lang w:val="bi_VU" w:bidi="bi_VU"/>
        </w:rPr>
      </w:r>
      <w:r>
        <w:rPr>
          <w:lang w:val="bi_VU" w:bidi="bi_VU"/>
        </w:rPr>
      </w:r>
    </w:p>
    <w:p>
      <w:pPr/>
      <w:r>
        <w:rPr>
          <w:lang w:val="bi_VU" w:bidi="bi_VU"/>
        </w:rPr>
      </w:r>
    </w:p>
    <w:p>
      <w:pPr>
        <w:pStyle w:val="Heading2"/>
      </w:pPr>
      <w:r>
        <w:rPr>
          <w:lang w:val="bi_VU" w:bidi="bi_VU"/>
        </w:rPr>
        <w:t>Psalms 111:1</w:t>
      </w:r>
      <w:r>
        <w:rPr>
          <w:lang w:val="bi_VU" w:bidi="bi_VU"/>
        </w:rPr>
      </w:r>
    </w:p>
    <w:p>
      <w:pPr/>
      <w:r>
        <w:rPr>
          <w:lang w:val="bi_VU" w:bidi="bi_VU"/>
        </w:rPr>
      </w:r>
      <w:r>
        <w:rPr>
          <w:vertAlign w:val="superscript"/>
          <w:lang w:val="bi_VU" w:bidi="bi_VU"/>
        </w:rPr>
        <w:t>1</w:t>
      </w:r>
      <w:r>
        <w:rPr>
          <w:lang w:val="bi_VU" w:bidi="bi_VU"/>
        </w:rPr>
        <w:t xml:space="preserve"> Olgeta. !Yumi presem Hae God! Bambae mi mi stanap long fes blong olgeta man blong hem, mi talem tangkiu long hem long olgeta tingting blong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Olgeta samting we hem i mekem oli gud tumas, mo olgeta man we oli glad long ol samting ya, oli wantem tumas blong savegud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Olgeta samting we hem i mekem oli stap leftemap hae nem blong hem, mo oli stap soemaot paoa blong hem we hem i King. Stret fasin blong hem bambae i stap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Oltaem hem i stap mekem we yumi stap tingbaot ol bigbigfala wok blong hem. Hem i kaen tumas, mo hem i gat sore long man.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Yumi ol man blong hem, mo neva bambae hem i fogetem promes* ya we hem i mekem wetem yumi. Oltaem hem i stap givim kakae long olgeta we oli stap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hem i soemaot paoa blong hem long yumi long fasin ya we hem i givim kantri ya long yumi we fastaem i ples blong ol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samting we hem i mekem i soemaot we hem i stap holem promes blong hem, mo i stap jajem man long stret fasin. Olgeta tok we hem i putum, yumi save trastem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putum olgeta long fasin we i tru mo i stret, mo bambae oli stap oltaem nomo,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Yumi ol man blong hem, mo hem i mekem yumi fri. Hem i mekem wan promes wetem yumi we bambae i no save finis. !Nem blong hem i tabu, mo hem i gat olgeta paoa!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Man we i wantem kam waes, nambawan samting blong hem i mekem, hem i mas tinghevi long Hae God, mo i mas ona gud long hem. Hae God i stap givim gudfala tingting long olgeta we oli stap obei long ol tok blong hem, blong oli save skelemgud evri samting long laef blong man. !Oltaem bambae yumi presem hem, gogo i no save finis!</w:t>
      </w:r>
      <w:r>
        <w:rPr>
          <w:lang w:val="bi_VU" w:bidi="bi_VU"/>
        </w:rPr>
      </w:r>
      <w:r>
        <w:rPr>
          <w:lang w:val="bi_VU" w:bidi="bi_VU"/>
        </w:rPr>
      </w:r>
    </w:p>
    <w:p>
      <w:pPr/>
      <w:r>
        <w:rPr>
          <w:lang w:val="bi_VU" w:bidi="bi_VU"/>
        </w:rPr>
      </w:r>
    </w:p>
    <w:p>
      <w:pPr>
        <w:pStyle w:val="Heading2"/>
      </w:pPr>
      <w:r>
        <w:rPr>
          <w:lang w:val="bi_VU" w:bidi="bi_VU"/>
        </w:rPr>
        <w:t>Psalms 112:1</w:t>
      </w:r>
      <w:r>
        <w:rPr>
          <w:lang w:val="bi_VU" w:bidi="bi_VU"/>
        </w:rPr>
      </w:r>
    </w:p>
    <w:p>
      <w:pPr/>
      <w:r>
        <w:rPr>
          <w:lang w:val="bi_VU" w:bidi="bi_VU"/>
        </w:rPr>
      </w:r>
      <w:r>
        <w:rPr>
          <w:vertAlign w:val="superscript"/>
          <w:lang w:val="bi_VU" w:bidi="bi_VU"/>
        </w:rPr>
        <w:t>1</w:t>
      </w:r>
      <w:r>
        <w:rPr>
          <w:lang w:val="bi_VU" w:bidi="bi_VU"/>
        </w:rPr>
        <w:t xml:space="preserve"> Olgeta. !Yumi presem Hae God! Man we i stap ona long hem, mo we i glad blong obei long ol tok blong hem, hem 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pikinini blong hem bambae oli gat paoa long kantri blong olgeta, mo olgeta we bambae oli kamaot biaen long hem, Hae God bambae i blesem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pikinini ya blong hem bambae oli rij, oli gat plante samting, mo gudfala fasin blong hem neva bambae i foldaon.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Man we i stap folem ol gudfala fasin, we i gat sore long man, mo i kaen long man, mo i stap mekem i stret, hem i olsem laet we i saen long tudak.</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Man we i stap wokem bisnes blong hem long rod we i stret, mo i stap givim lon long plante narafala man, hem 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Gudfala man olsem, neva bambae laef blong hem i foldaon. Oltaem ol man bambae oli stap tingbaot gudfala fasin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Man olsem, hem i no save fraet se badnius bambae i kasem hem, from we hem i stap trastem Hae God, mo oltaem bilif blong hem i stap strong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no save wari, mo i no save fraet. Hem i savegud we bambae hem i luk we Hae God bambae i winim ol enemi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Man olsem, hem i stap givhan gud long ol puaman, long gladhat blong hem, mo gudfala fasin blong hem neva bambae i foldaon. Hem bambae i gat paoa, mo ol man bambae oli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taem ol man nogud oli luk fasin ya oli kros tumas. Oli stap lukluk nogud long man olsem, nao oli go lus. Ol man nogud oli no save kasem ol samting we tingting blong olgeta i stap long hem.</w:t>
      </w:r>
      <w:r>
        <w:rPr>
          <w:lang w:val="bi_VU" w:bidi="bi_VU"/>
        </w:rPr>
      </w:r>
      <w:r>
        <w:rPr>
          <w:lang w:val="bi_VU" w:bidi="bi_VU"/>
        </w:rPr>
      </w:r>
    </w:p>
    <w:p>
      <w:pPr/>
      <w:r>
        <w:rPr>
          <w:lang w:val="bi_VU" w:bidi="bi_VU"/>
        </w:rPr>
      </w:r>
    </w:p>
    <w:p>
      <w:pPr>
        <w:pStyle w:val="Heading2"/>
      </w:pPr>
      <w:r>
        <w:rPr>
          <w:lang w:val="bi_VU" w:bidi="bi_VU"/>
        </w:rPr>
        <w:t>Psalms 113:1</w:t>
      </w:r>
      <w:r>
        <w:rPr>
          <w:lang w:val="bi_VU" w:bidi="bi_VU"/>
        </w:rPr>
      </w:r>
    </w:p>
    <w:p>
      <w:pPr/>
      <w:r>
        <w:rPr>
          <w:lang w:val="bi_VU" w:bidi="bi_VU"/>
        </w:rPr>
      </w:r>
      <w:r>
        <w:rPr>
          <w:vertAlign w:val="superscript"/>
          <w:lang w:val="bi_VU" w:bidi="bi_VU"/>
        </w:rPr>
        <w:t>1</w:t>
      </w:r>
      <w:r>
        <w:rPr>
          <w:lang w:val="bi_VU" w:bidi="bi_VU"/>
        </w:rPr>
        <w:t xml:space="preserve"> Olgeta. !Yumi presem Hae God! Yumi ol man blong wok blong hem, yumi mas presem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Bambae yumi presem nem blong hem oltaem, i stat naoia,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Yumi evriwan, i stat long is, i go kasem long wes, yumi presem nem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nomo i stap rulum olgeta man long evri ples. Nem blong hem i hae we i hae, i bitim skae antap.</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i God blong yumi, mo i no gat man we i olsem hem. Hem i King, i stap sidaon long bigfala jea blong hem long ples blong hem antap,</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hem i glad blong lukluk i kamdaon long skae mo graon.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stap leftemap ol puaman, i stap tekemaot olgeta long ol trabol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stap mekem olgeta oli joen wetem ol pikinini blong king, we oli haeman blong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stap mekem ol woman we oli no save karem pikinini oli stap long hom blong olgeta, oli glad. Hem i stap mekem olgeta oli karem pikinini, nao oli glad tumas from. !Oltaem yumi mas presem Hae God!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Yumi ya, we yumi ol man Juda,* yumi ol laen* blong Isrel,* we narafala nem blong hem Jekob.* Be taem yumi aot long Ijip, ples ya we i no ples blong yumi, God i mekem yumi kam tabu, yumi man blong hem nomo, we hem nomo i God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Red Si i lukluk, nao i ronwe, mo Jodan Reva tu, hem i no moa ron.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bigbigfala hil wetem ol smosmol hil oli fraet, oli stap seksek, oli olsem ol sipsip wetem ol pikinini blong olgeta we oli fraet, oli stap resis olbaot.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Red Si. ?Wanem nao i mekem yu yu ronwe? Jodan Reva. ?From wanem yu no moa ron?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bigbigfala hil wetem ol smosmol hil! ?From wanem yufala i fraet, yufala i seksek olsem? Yufala i olsem ol sipsip wetem ol pikinini blong olgeta we oli fraet, oli stap resis olbaot.</w:t>
      </w:r>
      <w:r>
        <w:rPr>
          <w:lang w:val="bi_VU" w:bidi="bi_VU"/>
        </w:rPr>
      </w:r>
      <w:r>
        <w:rPr>
          <w:lang w:val="bi_VU" w:bidi="bi_VU"/>
        </w:rPr>
      </w:r>
    </w:p>
    <w:p>
      <w:pPr/>
      <w:r>
        <w:rPr>
          <w:lang w:val="bi_VU" w:bidi="bi_VU"/>
        </w:rPr>
      </w:r>
    </w:p>
    <w:p>
      <w:pPr/>
      <w:r>
        <w:rPr>
          <w:lang w:val="bi_VU" w:bidi="bi_VU"/>
        </w:rPr>
      </w:r>
      <w:r>
        <w:rPr>
          <w:vertAlign w:val="superscript"/>
          <w:lang w:val="bi_VU" w:bidi="bi_VU"/>
        </w:rPr>
        <w:t>7-8</w:t>
      </w:r>
      <w:r>
        <w:rPr>
          <w:lang w:val="bi_VU" w:bidi="bi_VU"/>
        </w:rPr>
        <w:t xml:space="preserve"> Graon. !God blong Jekob, hem i Masta* blong yumi! Hem i save mekem ol ston oli kam hol blong wota, mo i save mekem ol klif oli kam springwota. Taem hem i kamtru, i gud yu ona long hem, yu seksek, yu foldaon long fes blong hem.</w:t>
      </w:r>
      <w:r>
        <w:rPr>
          <w:lang w:val="bi_VU" w:bidi="bi_VU"/>
        </w:rPr>
      </w:r>
      <w:r>
        <w:rPr>
          <w:lang w:val="bi_VU" w:bidi="bi_VU"/>
        </w:rPr>
      </w:r>
    </w:p>
    <w:p>
      <w:pPr/>
      <w:r>
        <w:rPr>
          <w:lang w:val="bi_VU" w:bidi="bi_VU"/>
        </w:rPr>
      </w:r>
    </w:p>
    <w:p>
      <w:pPr>
        <w:pStyle w:val="Heading2"/>
      </w:pPr>
      <w:r>
        <w:rPr>
          <w:lang w:val="bi_VU" w:bidi="bi_VU"/>
        </w:rPr>
        <w:t>Psalms 115:1</w:t>
      </w:r>
      <w:r>
        <w:rPr>
          <w:lang w:val="bi_VU" w:bidi="bi_VU"/>
        </w:rPr>
      </w:r>
    </w:p>
    <w:p>
      <w:pPr/>
      <w:r>
        <w:rPr>
          <w:lang w:val="bi_VU" w:bidi="bi_VU"/>
        </w:rPr>
      </w:r>
      <w:r>
        <w:rPr>
          <w:vertAlign w:val="superscript"/>
          <w:lang w:val="bi_VU" w:bidi="bi_VU"/>
        </w:rPr>
        <w:t>1</w:t>
      </w:r>
      <w:r>
        <w:rPr>
          <w:lang w:val="bi_VU" w:bidi="bi_VU"/>
        </w:rPr>
        <w:t xml:space="preserve"> Hae God. Oltaem yu yu lavem man tumas, mo oltaem yu stap holem ol promes blong yu. From samting ya, mifala i no save leftemap nem blong mifala, mifala i mas leftemap nem blong yu nomo.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Olgeta. I no stret blong ol hiten man oli stap jikim yumi se, “?Wehem God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God blong yumi, hem i stap long heven, mo hem i save mekem evri samting we hem i wantem mekem.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ol god blong ol hiten man ya, olgeta nomo oli wokem long silva mo long gol.</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god ya oli gat maot, be oli no save toktok. Oli gat ae, be oli no save lukluk.</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Oli gat sora, be oli no save harem samting. Oli gat nus, be oli no save harem smel blong samting.</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Oli gat han be oli no save holem samting. Oli gat leg, be oli no save wokbaot. Olgeta oli no save talem wan tok nating.</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I gud ol man we oli mekem ol aedol ya, wetem ol man we oli stap wosipim olgeta, olgeta evriwan oli kam olsem ol aedol ya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Yumi ol laen* blong Isrel,* yumi mas trastem Hae God. Oltaem hem i stap givhan long yumi, i stap lukaot gud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ol pris* blong hem, yufala i mas trastem hem. Oltaem hem i stap givhan long yumi, i stap lukaot gud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Yumi evriwan we i stap mekem wosip long hem, yumi mas trastem hem. Oltaem hem i stap givhan long yumi, i stap lukaot gud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Oltaem hem i stap tingbaot yumi, mo bambae hem i blesem yumi. Yumi wetem ol pris blong hem, hem bambae i blesem yumi.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bambae i blesem yumi evriwan we yumi stap ona long hem. Ol haeman wetem ol man we oli no gat nem, be hem bambae i mekem i sem mak nomo long yumi evriwan.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Prea blong mi, we Hae God bambae i mekem we yufala i gat plante pikinini, mo we yufala wetem olgeta we bambae oli kamaot biaen long yufala, bambae yufala i kam plante we plante.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Hem i mekem heven mo wol, mo prea blong mi, we hem bambae i blesem yufala.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Heven i ples blong Hae God nomo, be wol ya, hem i givim long man.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Olgeta we oli stap long Hom* blong ol Dedman oli no save presem hem, from we oli ded finis.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yumi ya we yumi stap laef, bambae yumi stap talem tangkiu long hem oltaem, i stat naoia gogo i no save finis. !Oltaem yumi mas presem Hae God!</w:t>
      </w:r>
      <w:r>
        <w:rPr>
          <w:lang w:val="bi_VU" w:bidi="bi_VU"/>
        </w:rPr>
      </w:r>
      <w:r>
        <w:rPr>
          <w:lang w:val="bi_VU" w:bidi="bi_VU"/>
        </w:rPr>
      </w:r>
    </w:p>
    <w:p>
      <w:pPr/>
      <w:r>
        <w:rPr>
          <w:lang w:val="bi_VU" w:bidi="bi_VU"/>
        </w:rPr>
      </w:r>
    </w:p>
    <w:p>
      <w:pPr>
        <w:pStyle w:val="Heading2"/>
      </w:pPr>
      <w:r>
        <w:rPr>
          <w:lang w:val="bi_VU" w:bidi="bi_VU"/>
        </w:rPr>
        <w:t>Psalms 116:1</w:t>
      </w:r>
      <w:r>
        <w:rPr>
          <w:lang w:val="bi_VU" w:bidi="bi_VU"/>
        </w:rPr>
      </w:r>
    </w:p>
    <w:p>
      <w:pPr/>
      <w:r>
        <w:rPr>
          <w:lang w:val="bi_VU" w:bidi="bi_VU"/>
        </w:rPr>
      </w:r>
      <w:r>
        <w:rPr>
          <w:vertAlign w:val="superscript"/>
          <w:lang w:val="bi_VU" w:bidi="bi_VU"/>
        </w:rPr>
        <w:t>1</w:t>
      </w:r>
      <w:r>
        <w:rPr>
          <w:lang w:val="bi_VU" w:bidi="bi_VU"/>
        </w:rPr>
        <w:t xml:space="preserve"> Olgeta. Mi mi lavem Hae God tumas, from we oltaem hem i stap lesin long mi, oltaem hem i stap harem prea blong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Oltaem hem i stap lesin long mi, mo from samting ya, bambae mi stap prea long hem oltaem long laef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Bifo, bigfala trabol i kasem mi we klosap mi ded from. Mi mi luk ded i olsem wan trap we klosap i kasem mi, nao mi harem nogud tumas, mi fraet we mi fraet.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mi krae long hem, mi talem se, “Hae God. Plis yu sevem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i God blong yumi, mo hem i gud tumas. Hem i kaen, mo i gat sore long man.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stap lukaot long olgeta we oli no gat paoa. Taem trabol i kasem mi, hem i sevem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naoia mi mi save harem gud bakegen, from we hem i stap mekem i gud tumas 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Klosap mi mi ded, be hem i sevem mi. Hem i leftemap tingting blong mi, nao mi no moa krae. Klosap mi mi foldaon, be hem i holem mi mi stap gud.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from samting ya, mi mi stap wokbaot wetem hem oltaem long laef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10-11</w:t>
      </w:r>
      <w:r>
        <w:rPr>
          <w:lang w:val="bi_VU" w:bidi="bi_VU"/>
        </w:rPr>
        <w:t xml:space="preserve"> Nating we mi harem se olgeta oli flatemgud mi, mo nating we mi fraet tumas, mi ting se i no gat wan man nating we mi save trastem hem, be tingting blong mi i no foldaon, mi mi stap bilif strong yet.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i stap mekem i gud tumas long mi. ?Bambae mi save givim wanem presen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mi tekem kap waen, mi givim long hem blong talem tangkiu long hem from we hem i sevem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Long fes blong olgeta man blong hem, bambae mi givim olgeta samting ya long hem we mi mi promes finis blong givim.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Hae God. Taem wan long ol man blong yu i ded, yu yu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Mi mi man blong wok blong yu olsem mama blong mi bifo, mo yu yu sevem mi mi no ded.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mi mi mekem sakrefaes long yu blong talem tangkiu long yu.</w:t>
      </w:r>
      <w:r>
        <w:rPr>
          <w:lang w:val="bi_VU" w:bidi="bi_VU"/>
        </w:rPr>
      </w:r>
      <w:r>
        <w:rPr>
          <w:lang w:val="bi_VU" w:bidi="bi_VU"/>
        </w:rPr>
      </w:r>
    </w:p>
    <w:p>
      <w:pPr/>
      <w:r>
        <w:rPr>
          <w:lang w:val="bi_VU" w:bidi="bi_VU"/>
        </w:rPr>
      </w:r>
    </w:p>
    <w:p>
      <w:pPr/>
      <w:r>
        <w:rPr>
          <w:lang w:val="bi_VU" w:bidi="bi_VU"/>
        </w:rPr>
      </w:r>
      <w:r>
        <w:rPr>
          <w:vertAlign w:val="superscript"/>
          <w:lang w:val="bi_VU" w:bidi="bi_VU"/>
        </w:rPr>
        <w:t>18-19</w:t>
      </w:r>
      <w:r>
        <w:rPr>
          <w:lang w:val="bi_VU" w:bidi="bi_VU"/>
        </w:rPr>
        <w:t xml:space="preserve"> Long Jerusalem,* long yad blong haos* ya blong yu, long fes blong olgeta man blong yu, bambae mi givim olgeta samting ya long yu we mi mi promes finis blong givim. !Oltaem yumi mas presem Hae God!</w:t>
      </w:r>
      <w:r>
        <w:rPr>
          <w:lang w:val="bi_VU" w:bidi="bi_VU"/>
        </w:rPr>
      </w:r>
      <w:r>
        <w:rPr>
          <w:lang w:val="bi_VU" w:bidi="bi_VU"/>
        </w:rPr>
      </w:r>
    </w:p>
    <w:p>
      <w:pPr/>
      <w:r>
        <w:rPr>
          <w:lang w:val="bi_VU" w:bidi="bi_VU"/>
        </w:rPr>
      </w:r>
    </w:p>
    <w:p>
      <w:pPr>
        <w:pStyle w:val="Heading2"/>
      </w:pPr>
      <w:r>
        <w:rPr>
          <w:lang w:val="bi_VU" w:bidi="bi_VU"/>
        </w:rPr>
        <w:t>Psalms 117:1</w:t>
      </w:r>
      <w:r>
        <w:rPr>
          <w:lang w:val="bi_VU" w:bidi="bi_VU"/>
        </w:rPr>
      </w:r>
    </w:p>
    <w:p>
      <w:pPr/>
      <w:r>
        <w:rPr>
          <w:lang w:val="bi_VU" w:bidi="bi_VU"/>
        </w:rPr>
      </w:r>
      <w:r>
        <w:rPr>
          <w:vertAlign w:val="superscript"/>
          <w:lang w:val="bi_VU" w:bidi="bi_VU"/>
        </w:rPr>
        <w:t>1</w:t>
      </w:r>
      <w:r>
        <w:rPr>
          <w:lang w:val="bi_VU" w:bidi="bi_VU"/>
        </w:rPr>
        <w:t xml:space="preserve"> !Olgeta man blong evri ples long wol! !Yumi presem Hae God! !Yumi leftemap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Oltaem hem i lavem yumi tumas, mo bambae hem i stap holem ol promes blong hem long yumi, gogo i no save finis. !Oltaem yumi mas presem Hae God!</w:t>
      </w:r>
      <w:r>
        <w:rPr>
          <w:lang w:val="bi_VU" w:bidi="bi_VU"/>
        </w:rPr>
      </w:r>
      <w:r>
        <w:rPr>
          <w:lang w:val="bi_VU" w:bidi="bi_VU"/>
        </w:rPr>
      </w:r>
    </w:p>
    <w:p>
      <w:pPr/>
      <w:r>
        <w:rPr>
          <w:lang w:val="bi_VU" w:bidi="bi_VU"/>
        </w:rPr>
      </w:r>
    </w:p>
    <w:p>
      <w:pPr>
        <w:pStyle w:val="Heading2"/>
      </w:pPr>
      <w:r>
        <w:rPr>
          <w:lang w:val="bi_VU" w:bidi="bi_VU"/>
        </w:rPr>
        <w:t>Psalms 118:1</w:t>
      </w:r>
      <w:r>
        <w:rPr>
          <w:lang w:val="bi_VU" w:bidi="bi_VU"/>
        </w:rPr>
      </w:r>
    </w:p>
    <w:p>
      <w:pPr/>
      <w:r>
        <w:rPr>
          <w:lang w:val="bi_VU" w:bidi="bi_VU"/>
        </w:rPr>
      </w:r>
      <w:r>
        <w:rPr>
          <w:vertAlign w:val="superscript"/>
          <w:lang w:val="bi_VU" w:bidi="bi_VU"/>
        </w:rPr>
        <w:t>1</w:t>
      </w:r>
      <w:r>
        <w:rPr>
          <w:lang w:val="bi_VU" w:bidi="bi_VU"/>
        </w:rPr>
        <w:t xml:space="preserve"> Olgeta. Yumi talem tangkiu long Hae God, from we hem i gud tumas.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Yumi ol laen* blong Isrel,* yumi talem se,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Yufala ol pris* blong hem, yufala i talem se,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Yumi evriwan we yumi stap mekem wosip long hem, yumi talem se,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Taem mi mi stap long trabol, mi krae i go long hem, mo hem i harem krae blong mi, i mekem mi mi fri.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Oltaem hem i stap wetem mi, nao bambae mi mi no save fraet. Man i no save mekem wan samting blong spolem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nomo i stap givhan long mi. Mi mi savegud we hem bambae i winim ol enemi blong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I nogud we man i putum tingting blong hem long man nomo, i moa gud hem i trastem Hae God.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I nogud we man i putum tingting blong hem long ol lida we oli man nomo, i moa gud hem i trastem Hae God.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man blong ol narafala kantri oli kam plante raonabaot long mi, be mi mi flatemgud olgeta long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Oli kam plante raonabaot long mi we oli plante we plante, be mi mi flatemgud olgeta long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Oli kam hivap raon long mi olsem ol sugabag,* be mi mi flatemgud olgeta long paoa blong hem. Olgeta oli finis kwiktaem nomo, olsem we faea i bonem waetgras.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Olgeta oli strong tumas, mo oli kam faet long mi we klosap oli winim mi, be hem i givhan 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Hem i stap givim paoa long mi, i stap mekem mi mi strong. Hem nao i stap sevem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Mifala ol man blong Hae God, mifala i stap long ol haos tapolen blong mifala. Mifala i win finis, mo mifala i glad tumas from, nao mifala i stap singsingaot se, “Hae God i gat bigfala paoa, mo hem i mekem mifala i win.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Hem i mekem samting ya long paoa blong hem. !Paoa blong hem i strong tumas long faet!”</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mi no save ded, bambae mi stap, mi talemaot ol samting we Hae God i mekem.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Hem i panisim mi we i meksave mi, be hem i no letem mi mi ded.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Plis yufala i openem ol doa blong yad blong haos* blong Hae God long mi, nao bambae mi go insaed, mi talem tangkiu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Hemia ol doa blong Hae God ya. Ol stret man nomo oli save kam insaed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Hae God. Oltaem mi mi presem yu, from we yu yu harem mi, yu mekem mi mi win.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Olgeta. Pos ya we ol man blong wokem haos oli sakem finis, naoia hem i kam nambawan pos blong haos.</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Samting ya, Hae God i mekem, mo yumi luk we i gud tumas.</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Dei ya, hem i dei we hem i win long hem, i gud yumi glad, yumi mekem lafet.</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Hae God. Plis yu sevem mifala. Plis yu mekem mifala i win.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Olgeta. Mifala i stap long haos blong Hae God, mo prea blong mifala we hem bambae i blesem man ya we i kam long nem blong hem, mo we bambae i blesem yufala.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Hae God, hem nao i God, mo hem i mekem laet blong hem i saenaot i kam long yumi. Yufala i kam mekem wosip, yufala i holem ol han blong tri, yufala i maj i goraon long olta.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Hae God. Yu yu God blong mi, oltaem bambae mi talem tangkiu long yu, oltaem bambae mi talemaot hae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Olgeta. Yumi talem tangkiu long Hae God from we hem i gud tumas. Oltaem bambae hem i lavem yumi, gogo i no save finis.</w:t>
      </w:r>
      <w:r>
        <w:rPr>
          <w:lang w:val="bi_VU" w:bidi="bi_VU"/>
        </w:rPr>
      </w:r>
      <w:r>
        <w:rPr>
          <w:lang w:val="bi_VU" w:bidi="bi_VU"/>
        </w:rPr>
      </w:r>
    </w:p>
    <w:p>
      <w:pPr/>
      <w:r>
        <w:rPr>
          <w:lang w:val="bi_VU" w:bidi="bi_VU"/>
        </w:rPr>
      </w:r>
    </w:p>
    <w:p>
      <w:pPr>
        <w:pStyle w:val="Heading2"/>
      </w:pPr>
      <w:r>
        <w:rPr>
          <w:lang w:val="bi_VU" w:bidi="bi_VU"/>
        </w:rPr>
        <w:t>Psalms 119:1</w:t>
      </w:r>
      <w:r>
        <w:rPr>
          <w:lang w:val="bi_VU" w:bidi="bi_VU"/>
        </w:rPr>
      </w:r>
    </w:p>
    <w:p>
      <w:pPr/>
      <w:r>
        <w:rPr>
          <w:lang w:val="bi_VU" w:bidi="bi_VU"/>
        </w:rPr>
      </w:r>
      <w:r>
        <w:rPr>
          <w:vertAlign w:val="superscript"/>
          <w:lang w:val="bi_VU" w:bidi="bi_VU"/>
        </w:rPr>
        <w:t>1</w:t>
      </w:r>
      <w:r>
        <w:rPr>
          <w:lang w:val="bi_VU" w:bidi="bi_VU"/>
        </w:rPr>
        <w:t xml:space="preserve"> Olgeta. Ol man we laef blong olgeta i stret, we oltaem oli stap folem Loa* blong Hae God, bambae oli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man we oli stap obei long hem long olgeta tingting blong olgeta, mo we oli stap folem ol rul we hem i mekem, bambae oli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Neva oli mekem samting we i rong, oltaem oli stap folem fasin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Yu yu givim ol loa blong yu long mi, blong mi mi holemstrong olgeta, mi obei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mi wantem tumas blong mi stap strong oltaem blong folem ol tijing blong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mi stap lesin gud long ol tok we yu yu putum, bambae ol man oli no save mekem mi mi sem.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tingting blong yu i stret, mo sipos mi stap lanem olgeta, bambae tingting blong mi i kam klin, nao bambae mi presemgud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Oltaem bambae mi obei long ol tijing blong yu. !Plis yu no lego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Hae God. Mi mi yangfala nomo. ?Bambae mi save mekem laef blong mi i klin olsem wanem? Mi mi mas obei long ol tok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Mi mi stap traehad long olgeta tingting blong mi, blong mekem wok blong yu. Plis yu halpem mi, blong mi no lego ol tok we yu yu putum.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Oltaem mi stap holem ol tok blong yu long tingting blong mi, blong bambae mi no save mekem sin agens long yu.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mi mi presem yu. Plis yu tijim mi long ol rod blong yu.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mi stap talemaot bakegen ol tingting blong yu we yu yu talem.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Mi mi glad blong folem ol rul we yu yu mekem, i winim we mi mi glad from we mi rijman.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Oltaem mi stap tingting long ol loa blong yu, mo mi stap tingbaot ol fasin blong yu.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Oltaem mi mi glad tumas long ol tijing blong yu, mi no save fogetem ol tok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Hae God. Mi mi man blong wok blong yu. Plis yu mekem i gud long mi, nao bambae mi save stap laef, mi save obei long ol tok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Plis yu openem ae blong mi blong mi save luk ol gudgudfala samting long Loa*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Bambae mi mi stap long wol ya blong smol taem nomo, plis yu no haedem ol tok ya long mi we yu yu putum.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Oltaem nomo, mi mi wantem we mi wantem tumas blong savegud ol tingting blong yu.</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praod man oli no save obei long ol tok we yu yu putum, nao yu tok long olgeta, yu talem long olgeta se oli mas lus.</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Olgeta ya oli stap sakem ol rabis tok long mi, mo oli stap laf nogud long mi. Plis yu sevem mi blong ol tok ya i no spolem mi, from we mi mi stap holem ol rul we yu yu mekem.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Nating we ol haeman oli sidaon, oli mekem plan agens long mi, be mi mi man blong wok blong yu, mo oltaem bambae mi stap tingting long ol loa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 rul we yu yu mekem, oltaem oli stap mekem mi mi harem gud. Oli olsem man blong givim waestok long mi.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Hae God. Mi harem se klosap mi mi ded. Plis yu mekem mi mi laef bakegen, olsem we tok blong yu i talem.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Mi mi talemaot olgeta samting nogud we mi bin mekem, mo yu yu harem prea blong mi. Plis yu tijim mi long ol rod blong yu.</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Plis yu givhan long mi blong mi savegud ol loa blong yu, nao bambae mi stap tingting long ol bigbigfala wok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Mi mi harem nogud we i nogud. Plis yu mekem mi mi strong, olsem we tok blong yu i talem.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Plis yu lukaot long mi blong mi no folem rod blong giaman, yu kaen long mi yu tijim mi long Loa*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Mi mi jusumaot finis, se bambae mi holem ol fasin we yu yu wantem, mo bambae mi stap lesin long ol tingting blong yu.</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Hae God, mi mi stap folem ol rul we yu yu mekem. Plis yu no letem ol man oli mekem mi mi sem.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Mi wantem tumas blong obei long ol tok we yu yu putum, from we yu bambae yu mekem mi mi save olgeta moa.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Hae God. Plis yu lanem mi long mining blong ol tok we yu tijim mi long hem, nao bambae mi obei long hem oltaem.</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Yu talemaot mining blong Loa* blong yu long mi, nao bambae mi obei long hem, mi holemgud long olgeta tingting blong mi.</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Plis yu givhan long mi blong oltaem mi stap obei long ol tok we yu yu putum, from we oli stap mekem mi mi glad.</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Plis yu mekem we oltaem bambae mi wantem moa blong obei long ol rul we yu yu mekem, i winim we mi wantem kam rijman.</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Plis yu blokem mi blong mi no save folem ol fasin ya we i nogat wan gudfala samting i save kamaot long hem. Plis yu mekem we mi mi gat gudfala laef, we i folemgud ol fasin blong yu.</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Mi mi man blong wok blong yu, plis yu holem promes blong yu we yu mekem long mi. Promes ya i stap long olgeta we oli stap obei long yu.</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Mi mi fraet tumas long ol tok nogud blong ol man we oli stap agens long mi. Plis yu sevem mi, from we ol tingting blong yu i gud tumas.</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Mi mi wantem tumas blong obei long ol loa blong yu. Plis yu mekem laef blong mi i kam niuwan, from we fasin blong yu i stret gud.</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Hae God. Plis yu soemaot long mi we oltaem nomo, yu yu lavem mi. Plis yu sevem mi olsem we yu yu promes.</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Nao from we mi mi trastem tok blong yu, bambae mi save ansa long olgeta we oli stap tok nogud long mi.</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Plis yu givhan long mi blong mi save talem trutok oltaem nomo, from we oltaem, mi mi trastem ol tingting blong yu.</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Mi bambae mi stap obei long Loa* blong yu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Bambae mi stap gud we mi fri olgeta, from we mi stap traem blong obei long ol loa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Bambae mi stanap long fes blong ol king, mi talemaot ol rul we yu yu mekem, we bambae mi no save sem from.</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Taem mi stap obei long ol tok we yu yu putum, mi luk we oltaem mi mi stap harem gud from we mi laekem ol tok blong yu tumas.</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Mi mi stap tinghevi long ol tok we yu yu putum, mo mi laekem olgeta tumas. Oltaem nomo, bambae mi stap tingting gud long ol tijing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Hae God. Mi mi man blong wok blong yu. Plis yu tingbaot ol tok blong yu we yu talem long mi, from we hem i mekem tingting blong mi i strong.</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Nating we mi mi harem nogud, be yu yu mekem mi mi harem gud bakegen, from we promes blong yu i mekem mi mi laef.</w:t>
      </w:r>
      <w:r>
        <w:rPr>
          <w:lang w:val="bi_VU" w:bidi="bi_VU"/>
        </w:rPr>
      </w:r>
      <w:r>
        <w:rPr>
          <w:lang w:val="bi_VU" w:bidi="bi_VU"/>
        </w:rPr>
      </w:r>
    </w:p>
    <w:p>
      <w:pPr/>
      <w:r>
        <w:rPr>
          <w:lang w:val="bi_VU" w:bidi="bi_VU"/>
        </w:rPr>
      </w:r>
    </w:p>
    <w:p>
      <w:pPr/>
      <w:r>
        <w:rPr>
          <w:lang w:val="bi_VU" w:bidi="bi_VU"/>
        </w:rPr>
      </w:r>
      <w:r>
        <w:rPr>
          <w:vertAlign w:val="superscript"/>
          <w:lang w:val="bi_VU" w:bidi="bi_VU"/>
        </w:rPr>
        <w:t>51</w:t>
      </w:r>
      <w:r>
        <w:rPr>
          <w:lang w:val="bi_VU" w:bidi="bi_VU"/>
        </w:rPr>
        <w:t xml:space="preserve"> Oltaem ol praod man oli stap laf nogud long mi, be mi mi no gowe long Loa*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52</w:t>
      </w:r>
      <w:r>
        <w:rPr>
          <w:lang w:val="bi_VU" w:bidi="bi_VU"/>
        </w:rPr>
        <w:t xml:space="preserve"> Hae God, taem mi tingbaot ol tingting blong yu we yu mekem bifo olgeta, be oli mekem tingting blong mi i kam strong bakegen.</w:t>
      </w:r>
      <w:r>
        <w:rPr>
          <w:lang w:val="bi_VU" w:bidi="bi_VU"/>
        </w:rPr>
      </w:r>
      <w:r>
        <w:rPr>
          <w:lang w:val="bi_VU" w:bidi="bi_VU"/>
        </w:rPr>
      </w:r>
    </w:p>
    <w:p>
      <w:pPr/>
      <w:r>
        <w:rPr>
          <w:lang w:val="bi_VU" w:bidi="bi_VU"/>
        </w:rPr>
      </w:r>
    </w:p>
    <w:p>
      <w:pPr/>
      <w:r>
        <w:rPr>
          <w:lang w:val="bi_VU" w:bidi="bi_VU"/>
        </w:rPr>
      </w:r>
      <w:r>
        <w:rPr>
          <w:vertAlign w:val="superscript"/>
          <w:lang w:val="bi_VU" w:bidi="bi_VU"/>
        </w:rPr>
        <w:t>53</w:t>
      </w:r>
      <w:r>
        <w:rPr>
          <w:lang w:val="bi_VU" w:bidi="bi_VU"/>
        </w:rPr>
        <w:t xml:space="preserve"> Taem mi luk we ol man nogud oli tanem baksaed long Loa blong yu, mi mi kros we mi kros.</w:t>
      </w:r>
      <w:r>
        <w:rPr>
          <w:lang w:val="bi_VU" w:bidi="bi_VU"/>
        </w:rPr>
      </w:r>
      <w:r>
        <w:rPr>
          <w:lang w:val="bi_VU" w:bidi="bi_VU"/>
        </w:rPr>
      </w:r>
    </w:p>
    <w:p>
      <w:pPr/>
      <w:r>
        <w:rPr>
          <w:lang w:val="bi_VU" w:bidi="bi_VU"/>
        </w:rPr>
      </w:r>
    </w:p>
    <w:p>
      <w:pPr/>
      <w:r>
        <w:rPr>
          <w:lang w:val="bi_VU" w:bidi="bi_VU"/>
        </w:rPr>
      </w:r>
      <w:r>
        <w:rPr>
          <w:vertAlign w:val="superscript"/>
          <w:lang w:val="bi_VU" w:bidi="bi_VU"/>
        </w:rPr>
        <w:t>54</w:t>
      </w:r>
      <w:r>
        <w:rPr>
          <w:lang w:val="bi_VU" w:bidi="bi_VU"/>
        </w:rPr>
        <w:t xml:space="preserve"> Long smoltaem ya we mi stap long wol ya, mi mi wokem plante singsing we oli tokbaot ol loa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55</w:t>
      </w:r>
      <w:r>
        <w:rPr>
          <w:lang w:val="bi_VU" w:bidi="bi_VU"/>
        </w:rPr>
        <w:t xml:space="preserve"> Hae God, long naet mi stap tingbaot yu, mo mi stap tingting long Loa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Taem mi stap obei long ol loa blong yu, mi mi harem we mi glad we mi glad.</w:t>
      </w:r>
      <w:r>
        <w:rPr>
          <w:lang w:val="bi_VU" w:bidi="bi_VU"/>
        </w:rPr>
      </w:r>
      <w:r>
        <w:rPr>
          <w:lang w:val="bi_VU" w:bidi="bi_VU"/>
        </w:rPr>
      </w:r>
    </w:p>
    <w:p>
      <w:pPr/>
      <w:r>
        <w:rPr>
          <w:lang w:val="bi_VU" w:bidi="bi_VU"/>
        </w:rPr>
      </w:r>
    </w:p>
    <w:p>
      <w:pPr/>
      <w:r>
        <w:rPr>
          <w:lang w:val="bi_VU" w:bidi="bi_VU"/>
        </w:rPr>
      </w:r>
      <w:r>
        <w:rPr>
          <w:vertAlign w:val="superscript"/>
          <w:lang w:val="bi_VU" w:bidi="bi_VU"/>
        </w:rPr>
        <w:t>57</w:t>
      </w:r>
      <w:r>
        <w:rPr>
          <w:lang w:val="bi_VU" w:bidi="bi_VU"/>
        </w:rPr>
        <w:t xml:space="preserve"> Hae God. Olgeta laef blong mi, yu nao. Mi mi promes blong obei long ol tok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58</w:t>
      </w:r>
      <w:r>
        <w:rPr>
          <w:lang w:val="bi_VU" w:bidi="bi_VU"/>
        </w:rPr>
        <w:t xml:space="preserve"> Long olgeta tingting blong mi, mi askem long yu blong yu sore long mi, olsem we yu yu promes.</w:t>
      </w:r>
      <w:r>
        <w:rPr>
          <w:lang w:val="bi_VU" w:bidi="bi_VU"/>
        </w:rPr>
      </w:r>
      <w:r>
        <w:rPr>
          <w:lang w:val="bi_VU" w:bidi="bi_VU"/>
        </w:rPr>
      </w:r>
    </w:p>
    <w:p>
      <w:pPr/>
      <w:r>
        <w:rPr>
          <w:lang w:val="bi_VU" w:bidi="bi_VU"/>
        </w:rPr>
      </w:r>
    </w:p>
    <w:p>
      <w:pPr/>
      <w:r>
        <w:rPr>
          <w:lang w:val="bi_VU" w:bidi="bi_VU"/>
        </w:rPr>
      </w:r>
      <w:r>
        <w:rPr>
          <w:vertAlign w:val="superscript"/>
          <w:lang w:val="bi_VU" w:bidi="bi_VU"/>
        </w:rPr>
        <w:t>59</w:t>
      </w:r>
      <w:r>
        <w:rPr>
          <w:lang w:val="bi_VU" w:bidi="bi_VU"/>
        </w:rPr>
        <w:t xml:space="preserve"> Mi mi tingting gud finis long ol fasin blong yu, nao mi tanem tingting blong mi blong folem ol rul we yu yu mekem.</w:t>
      </w:r>
      <w:r>
        <w:rPr>
          <w:lang w:val="bi_VU" w:bidi="bi_VU"/>
        </w:rPr>
      </w:r>
      <w:r>
        <w:rPr>
          <w:lang w:val="bi_VU" w:bidi="bi_VU"/>
        </w:rPr>
      </w:r>
    </w:p>
    <w:p>
      <w:pPr/>
      <w:r>
        <w:rPr>
          <w:lang w:val="bi_VU" w:bidi="bi_VU"/>
        </w:rPr>
      </w:r>
    </w:p>
    <w:p>
      <w:pPr/>
      <w:r>
        <w:rPr>
          <w:lang w:val="bi_VU" w:bidi="bi_VU"/>
        </w:rPr>
      </w:r>
      <w:r>
        <w:rPr>
          <w:vertAlign w:val="superscript"/>
          <w:lang w:val="bi_VU" w:bidi="bi_VU"/>
        </w:rPr>
        <w:t>60</w:t>
      </w:r>
      <w:r>
        <w:rPr>
          <w:lang w:val="bi_VU" w:bidi="bi_VU"/>
        </w:rPr>
        <w:t xml:space="preserve"> Mi mi no tektaem, mi girap mi obei long ol tok we yu yu putum.</w:t>
      </w:r>
      <w:r>
        <w:rPr>
          <w:lang w:val="bi_VU" w:bidi="bi_VU"/>
        </w:rPr>
      </w:r>
      <w:r>
        <w:rPr>
          <w:lang w:val="bi_VU" w:bidi="bi_VU"/>
        </w:rPr>
      </w:r>
    </w:p>
    <w:p>
      <w:pPr/>
      <w:r>
        <w:rPr>
          <w:lang w:val="bi_VU" w:bidi="bi_VU"/>
        </w:rPr>
      </w:r>
    </w:p>
    <w:p>
      <w:pPr/>
      <w:r>
        <w:rPr>
          <w:lang w:val="bi_VU" w:bidi="bi_VU"/>
        </w:rPr>
      </w:r>
      <w:r>
        <w:rPr>
          <w:vertAlign w:val="superscript"/>
          <w:lang w:val="bi_VU" w:bidi="bi_VU"/>
        </w:rPr>
        <w:t>61</w:t>
      </w:r>
      <w:r>
        <w:rPr>
          <w:lang w:val="bi_VU" w:bidi="bi_VU"/>
        </w:rPr>
        <w:t xml:space="preserve"> Ol man nogud oli putum wan trap finis blong kasem mi, be mi mi no fogetem Loa*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62</w:t>
      </w:r>
      <w:r>
        <w:rPr>
          <w:lang w:val="bi_VU" w:bidi="bi_VU"/>
        </w:rPr>
        <w:t xml:space="preserve"> Long medel naet, mi wekap mi presem yu, from we ol tingting blong yu oli stret gud.</w:t>
      </w:r>
      <w:r>
        <w:rPr>
          <w:lang w:val="bi_VU" w:bidi="bi_VU"/>
        </w:rPr>
      </w:r>
      <w:r>
        <w:rPr>
          <w:lang w:val="bi_VU" w:bidi="bi_VU"/>
        </w:rPr>
      </w:r>
    </w:p>
    <w:p>
      <w:pPr/>
      <w:r>
        <w:rPr>
          <w:lang w:val="bi_VU" w:bidi="bi_VU"/>
        </w:rPr>
      </w:r>
    </w:p>
    <w:p>
      <w:pPr/>
      <w:r>
        <w:rPr>
          <w:lang w:val="bi_VU" w:bidi="bi_VU"/>
        </w:rPr>
      </w:r>
      <w:r>
        <w:rPr>
          <w:vertAlign w:val="superscript"/>
          <w:lang w:val="bi_VU" w:bidi="bi_VU"/>
        </w:rPr>
        <w:t>63</w:t>
      </w:r>
      <w:r>
        <w:rPr>
          <w:lang w:val="bi_VU" w:bidi="bi_VU"/>
        </w:rPr>
        <w:t xml:space="preserve"> Mi mi stap fren long olgeta man we oli stap wok blong yu mo oli stap obei long ol loa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64</w:t>
      </w:r>
      <w:r>
        <w:rPr>
          <w:lang w:val="bi_VU" w:bidi="bi_VU"/>
        </w:rPr>
        <w:t xml:space="preserve"> Hae God, wol ya i fulap long fasin ya blong yu we yu yu lavem man tumas. Plis yu tijim mi long ol rod blong yu.</w:t>
      </w:r>
      <w:r>
        <w:rPr>
          <w:lang w:val="bi_VU" w:bidi="bi_VU"/>
        </w:rPr>
      </w:r>
      <w:r>
        <w:rPr>
          <w:lang w:val="bi_VU" w:bidi="bi_VU"/>
        </w:rPr>
      </w:r>
    </w:p>
    <w:p>
      <w:pPr/>
      <w:r>
        <w:rPr>
          <w:lang w:val="bi_VU" w:bidi="bi_VU"/>
        </w:rPr>
      </w:r>
    </w:p>
    <w:p>
      <w:pPr/>
      <w:r>
        <w:rPr>
          <w:lang w:val="bi_VU" w:bidi="bi_VU"/>
        </w:rPr>
      </w:r>
      <w:r>
        <w:rPr>
          <w:vertAlign w:val="superscript"/>
          <w:lang w:val="bi_VU" w:bidi="bi_VU"/>
        </w:rPr>
        <w:t>65</w:t>
      </w:r>
      <w:r>
        <w:rPr>
          <w:lang w:val="bi_VU" w:bidi="bi_VU"/>
        </w:rPr>
        <w:t xml:space="preserve"> Hae God. Yu yu stap holem tok blong yu. Mi mi man blong wok nomo blong yu, be yu yu kaen gud long mi.</w:t>
      </w:r>
      <w:r>
        <w:rPr>
          <w:lang w:val="bi_VU" w:bidi="bi_VU"/>
        </w:rPr>
      </w:r>
      <w:r>
        <w:rPr>
          <w:lang w:val="bi_VU" w:bidi="bi_VU"/>
        </w:rPr>
      </w:r>
    </w:p>
    <w:p>
      <w:pPr/>
      <w:r>
        <w:rPr>
          <w:lang w:val="bi_VU" w:bidi="bi_VU"/>
        </w:rPr>
      </w:r>
    </w:p>
    <w:p>
      <w:pPr/>
      <w:r>
        <w:rPr>
          <w:lang w:val="bi_VU" w:bidi="bi_VU"/>
        </w:rPr>
      </w:r>
      <w:r>
        <w:rPr>
          <w:vertAlign w:val="superscript"/>
          <w:lang w:val="bi_VU" w:bidi="bi_VU"/>
        </w:rPr>
        <w:t>66</w:t>
      </w:r>
      <w:r>
        <w:rPr>
          <w:lang w:val="bi_VU" w:bidi="bi_VU"/>
        </w:rPr>
        <w:t xml:space="preserve"> Plis yu givim waes mo save long mi from we mi mi trastem ol tok we yu yu putum.</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Bifo, taem yu no panisim mi yet, mi stap folem rod we i no stret, be naoia, mi stap obei long tok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68</w:t>
      </w:r>
      <w:r>
        <w:rPr>
          <w:lang w:val="bi_VU" w:bidi="bi_VU"/>
        </w:rPr>
        <w:t xml:space="preserve"> Yu yu gud tumas, yu kaen tumas. Plis yu tijim mi long ol rod blong yu.</w:t>
      </w:r>
      <w:r>
        <w:rPr>
          <w:lang w:val="bi_VU" w:bidi="bi_VU"/>
        </w:rPr>
      </w:r>
      <w:r>
        <w:rPr>
          <w:lang w:val="bi_VU" w:bidi="bi_VU"/>
        </w:rPr>
      </w:r>
    </w:p>
    <w:p>
      <w:pPr/>
      <w:r>
        <w:rPr>
          <w:lang w:val="bi_VU" w:bidi="bi_VU"/>
        </w:rPr>
      </w:r>
    </w:p>
    <w:p>
      <w:pPr/>
      <w:r>
        <w:rPr>
          <w:lang w:val="bi_VU" w:bidi="bi_VU"/>
        </w:rPr>
      </w:r>
      <w:r>
        <w:rPr>
          <w:vertAlign w:val="superscript"/>
          <w:lang w:val="bi_VU" w:bidi="bi_VU"/>
        </w:rPr>
        <w:t>69</w:t>
      </w:r>
      <w:r>
        <w:rPr>
          <w:lang w:val="bi_VU" w:bidi="bi_VU"/>
        </w:rPr>
        <w:t xml:space="preserve"> Ol praod man oli stap tokbaot mi long ol giaman toktok. Be mi mi stap holem ol loa blong yu, mi stap folem olgeta long olgeta tingting blong mi.</w:t>
      </w:r>
      <w:r>
        <w:rPr>
          <w:lang w:val="bi_VU" w:bidi="bi_VU"/>
        </w:rPr>
      </w:r>
      <w:r>
        <w:rPr>
          <w:lang w:val="bi_VU" w:bidi="bi_VU"/>
        </w:rPr>
      </w:r>
    </w:p>
    <w:p>
      <w:pPr/>
      <w:r>
        <w:rPr>
          <w:lang w:val="bi_VU" w:bidi="bi_VU"/>
        </w:rPr>
      </w:r>
    </w:p>
    <w:p>
      <w:pPr/>
      <w:r>
        <w:rPr>
          <w:lang w:val="bi_VU" w:bidi="bi_VU"/>
        </w:rPr>
      </w:r>
      <w:r>
        <w:rPr>
          <w:vertAlign w:val="superscript"/>
          <w:lang w:val="bi_VU" w:bidi="bi_VU"/>
        </w:rPr>
        <w:t>70</w:t>
      </w:r>
      <w:r>
        <w:rPr>
          <w:lang w:val="bi_VU" w:bidi="bi_VU"/>
        </w:rPr>
        <w:t xml:space="preserve"> Ol man ya oli no gat hed, be mi mi stap harem gud tumas long Loa*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71</w:t>
      </w:r>
      <w:r>
        <w:rPr>
          <w:lang w:val="bi_VU" w:bidi="bi_VU"/>
        </w:rPr>
        <w:t xml:space="preserve"> I gud tumas we yu yu panisim mi, from we panis ya i mekem we mi mi lanem ol tok ya we yu tijim mi long hem.</w:t>
      </w:r>
      <w:r>
        <w:rPr>
          <w:lang w:val="bi_VU" w:bidi="bi_VU"/>
        </w:rPr>
      </w:r>
      <w:r>
        <w:rPr>
          <w:lang w:val="bi_VU" w:bidi="bi_VU"/>
        </w:rPr>
      </w:r>
    </w:p>
    <w:p>
      <w:pPr/>
      <w:r>
        <w:rPr>
          <w:lang w:val="bi_VU" w:bidi="bi_VU"/>
        </w:rPr>
      </w:r>
    </w:p>
    <w:p>
      <w:pPr/>
      <w:r>
        <w:rPr>
          <w:lang w:val="bi_VU" w:bidi="bi_VU"/>
        </w:rPr>
      </w:r>
      <w:r>
        <w:rPr>
          <w:vertAlign w:val="superscript"/>
          <w:lang w:val="bi_VU" w:bidi="bi_VU"/>
        </w:rPr>
        <w:t>72</w:t>
      </w:r>
      <w:r>
        <w:rPr>
          <w:lang w:val="bi_VU" w:bidi="bi_VU"/>
        </w:rPr>
        <w:t xml:space="preserve"> Long mi, Loa blong yu i gud moa, i winim olgeta mane long wol ya.</w:t>
      </w:r>
      <w:r>
        <w:rPr>
          <w:lang w:val="bi_VU" w:bidi="bi_VU"/>
        </w:rPr>
      </w:r>
      <w:r>
        <w:rPr>
          <w:lang w:val="bi_VU" w:bidi="bi_VU"/>
        </w:rPr>
      </w:r>
    </w:p>
    <w:p>
      <w:pPr/>
      <w:r>
        <w:rPr>
          <w:lang w:val="bi_VU" w:bidi="bi_VU"/>
        </w:rPr>
      </w:r>
    </w:p>
    <w:p>
      <w:pPr/>
      <w:r>
        <w:rPr>
          <w:lang w:val="bi_VU" w:bidi="bi_VU"/>
        </w:rPr>
      </w:r>
      <w:r>
        <w:rPr>
          <w:vertAlign w:val="superscript"/>
          <w:lang w:val="bi_VU" w:bidi="bi_VU"/>
        </w:rPr>
        <w:t>73</w:t>
      </w:r>
      <w:r>
        <w:rPr>
          <w:lang w:val="bi_VU" w:bidi="bi_VU"/>
        </w:rPr>
        <w:t xml:space="preserve"> Hae God. Yu yu mekem mi, mo yu stap lukaot gud long mi blong mi mi sef. Plis yu givim save long mi blong mi save lanem ol tok we yu yu putum.</w:t>
      </w:r>
      <w:r>
        <w:rPr>
          <w:lang w:val="bi_VU" w:bidi="bi_VU"/>
        </w:rPr>
      </w:r>
      <w:r>
        <w:rPr>
          <w:lang w:val="bi_VU" w:bidi="bi_VU"/>
        </w:rPr>
      </w:r>
    </w:p>
    <w:p>
      <w:pPr/>
      <w:r>
        <w:rPr>
          <w:lang w:val="bi_VU" w:bidi="bi_VU"/>
        </w:rPr>
      </w:r>
    </w:p>
    <w:p>
      <w:pPr/>
      <w:r>
        <w:rPr>
          <w:lang w:val="bi_VU" w:bidi="bi_VU"/>
        </w:rPr>
      </w:r>
      <w:r>
        <w:rPr>
          <w:vertAlign w:val="superscript"/>
          <w:lang w:val="bi_VU" w:bidi="bi_VU"/>
        </w:rPr>
        <w:t>74</w:t>
      </w:r>
      <w:r>
        <w:rPr>
          <w:lang w:val="bi_VU" w:bidi="bi_VU"/>
        </w:rPr>
        <w:t xml:space="preserve"> Taem olgeta we oli stap ona long yu oli luk mi, bambae oli glad from we mi mi stap trastem ol tok blong yu oltaem.</w:t>
      </w:r>
      <w:r>
        <w:rPr>
          <w:lang w:val="bi_VU" w:bidi="bi_VU"/>
        </w:rPr>
      </w:r>
      <w:r>
        <w:rPr>
          <w:lang w:val="bi_VU" w:bidi="bi_VU"/>
        </w:rPr>
      </w:r>
    </w:p>
    <w:p>
      <w:pPr/>
      <w:r>
        <w:rPr>
          <w:lang w:val="bi_VU" w:bidi="bi_VU"/>
        </w:rPr>
      </w:r>
    </w:p>
    <w:p>
      <w:pPr/>
      <w:r>
        <w:rPr>
          <w:lang w:val="bi_VU" w:bidi="bi_VU"/>
        </w:rPr>
      </w:r>
      <w:r>
        <w:rPr>
          <w:vertAlign w:val="superscript"/>
          <w:lang w:val="bi_VU" w:bidi="bi_VU"/>
        </w:rPr>
        <w:t>75</w:t>
      </w:r>
      <w:r>
        <w:rPr>
          <w:lang w:val="bi_VU" w:bidi="bi_VU"/>
        </w:rPr>
        <w:t xml:space="preserve"> Hae God, mi mi save we yu stap jajem man long stret fasin, mo we yu yu panisim mi, from we yu stap holem tok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76</w:t>
      </w:r>
      <w:r>
        <w:rPr>
          <w:lang w:val="bi_VU" w:bidi="bi_VU"/>
        </w:rPr>
        <w:t xml:space="preserve"> Mi mi man blong wok blong yu, mo oltaem yu yu lavem mi tumas. Plis yu mekem tingting blong mi i strong bakegen, olsem we yu yu promes.</w:t>
      </w:r>
      <w:r>
        <w:rPr>
          <w:lang w:val="bi_VU" w:bidi="bi_VU"/>
        </w:rPr>
      </w:r>
      <w:r>
        <w:rPr>
          <w:lang w:val="bi_VU" w:bidi="bi_VU"/>
        </w:rPr>
      </w:r>
    </w:p>
    <w:p>
      <w:pPr/>
      <w:r>
        <w:rPr>
          <w:lang w:val="bi_VU" w:bidi="bi_VU"/>
        </w:rPr>
      </w:r>
    </w:p>
    <w:p>
      <w:pPr/>
      <w:r>
        <w:rPr>
          <w:lang w:val="bi_VU" w:bidi="bi_VU"/>
        </w:rPr>
      </w:r>
      <w:r>
        <w:rPr>
          <w:vertAlign w:val="superscript"/>
          <w:lang w:val="bi_VU" w:bidi="bi_VU"/>
        </w:rPr>
        <w:t>77</w:t>
      </w:r>
      <w:r>
        <w:rPr>
          <w:lang w:val="bi_VU" w:bidi="bi_VU"/>
        </w:rPr>
        <w:t xml:space="preserve"> Oltaem mi mi stap harem gud long Loa* blong yu. Plis yu sore long mi, yu givhan long mi, nao bambae mi save stap laef.</w:t>
      </w:r>
      <w:r>
        <w:rPr>
          <w:lang w:val="bi_VU" w:bidi="bi_VU"/>
        </w:rPr>
      </w:r>
      <w:r>
        <w:rPr>
          <w:lang w:val="bi_VU" w:bidi="bi_VU"/>
        </w:rPr>
      </w:r>
    </w:p>
    <w:p>
      <w:pPr/>
      <w:r>
        <w:rPr>
          <w:lang w:val="bi_VU" w:bidi="bi_VU"/>
        </w:rPr>
      </w:r>
    </w:p>
    <w:p>
      <w:pPr/>
      <w:r>
        <w:rPr>
          <w:lang w:val="bi_VU" w:bidi="bi_VU"/>
        </w:rPr>
      </w:r>
      <w:r>
        <w:rPr>
          <w:vertAlign w:val="superscript"/>
          <w:lang w:val="bi_VU" w:bidi="bi_VU"/>
        </w:rPr>
        <w:t>78</w:t>
      </w:r>
      <w:r>
        <w:rPr>
          <w:lang w:val="bi_VU" w:bidi="bi_VU"/>
        </w:rPr>
        <w:t xml:space="preserve"> Ol praod man ya oli stap spolem nem blong mi long ol giaman toktok blong olgeta. Plis yu mekem olgeta oli sem from. Be mi, oltaem bambae mi stap tingting gud long ol loa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79</w:t>
      </w:r>
      <w:r>
        <w:rPr>
          <w:lang w:val="bi_VU" w:bidi="bi_VU"/>
        </w:rPr>
        <w:t xml:space="preserve"> Mi mi wantem se olgeta we oli stap ona long yu, mo we oli save ol rul we yu yu mekem, bambae oli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80</w:t>
      </w:r>
      <w:r>
        <w:rPr>
          <w:lang w:val="bi_VU" w:bidi="bi_VU"/>
        </w:rPr>
        <w:t xml:space="preserve"> Plis, mi mi wantem blong obei long ol tijing blong yu, blong ol man oli no save mekem mi mi sem.</w:t>
      </w:r>
      <w:r>
        <w:rPr>
          <w:lang w:val="bi_VU" w:bidi="bi_VU"/>
        </w:rPr>
      </w:r>
      <w:r>
        <w:rPr>
          <w:lang w:val="bi_VU" w:bidi="bi_VU"/>
        </w:rPr>
      </w:r>
    </w:p>
    <w:p>
      <w:pPr/>
      <w:r>
        <w:rPr>
          <w:lang w:val="bi_VU" w:bidi="bi_VU"/>
        </w:rPr>
      </w:r>
    </w:p>
    <w:p>
      <w:pPr/>
      <w:r>
        <w:rPr>
          <w:lang w:val="bi_VU" w:bidi="bi_VU"/>
        </w:rPr>
      </w:r>
      <w:r>
        <w:rPr>
          <w:vertAlign w:val="superscript"/>
          <w:lang w:val="bi_VU" w:bidi="bi_VU"/>
        </w:rPr>
        <w:t>81</w:t>
      </w:r>
      <w:r>
        <w:rPr>
          <w:lang w:val="bi_VU" w:bidi="bi_VU"/>
        </w:rPr>
        <w:t xml:space="preserve"> Hae God. Mi mi slak tumas, from we mi stap wet long yu blong yu sevem mi. Be mi mi putum tingting blong mi i stap long tok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82</w:t>
      </w:r>
      <w:r>
        <w:rPr>
          <w:lang w:val="bi_VU" w:bidi="bi_VU"/>
        </w:rPr>
        <w:t xml:space="preserve"> Oltaem mi stap waj blong luk we promes blong yu i kamtru, gogo ae blong mi i soa from. Mi stap askem se, “?Wetaem bambae yu yu halpem mi?”</w:t>
      </w:r>
      <w:r>
        <w:rPr>
          <w:lang w:val="bi_VU" w:bidi="bi_VU"/>
        </w:rPr>
      </w:r>
      <w:r>
        <w:rPr>
          <w:lang w:val="bi_VU" w:bidi="bi_VU"/>
        </w:rPr>
      </w:r>
    </w:p>
    <w:p>
      <w:pPr/>
      <w:r>
        <w:rPr>
          <w:lang w:val="bi_VU" w:bidi="bi_VU"/>
        </w:rPr>
      </w:r>
    </w:p>
    <w:p>
      <w:pPr/>
      <w:r>
        <w:rPr>
          <w:lang w:val="bi_VU" w:bidi="bi_VU"/>
        </w:rPr>
      </w:r>
      <w:r>
        <w:rPr>
          <w:vertAlign w:val="superscript"/>
          <w:lang w:val="bi_VU" w:bidi="bi_VU"/>
        </w:rPr>
        <w:t>83</w:t>
      </w:r>
      <w:r>
        <w:rPr>
          <w:lang w:val="bi_VU" w:bidi="bi_VU"/>
        </w:rPr>
        <w:t xml:space="preserve"> Mi mi kam nogud finis, olsem olfala skin* blong nani, we i no moa gud blong putum waen long hem bakegen, be mi stap tingbaot ol tijing blong yu yet.</w:t>
      </w:r>
      <w:r>
        <w:rPr>
          <w:lang w:val="bi_VU" w:bidi="bi_VU"/>
        </w:rPr>
      </w:r>
      <w:r>
        <w:rPr>
          <w:lang w:val="bi_VU" w:bidi="bi_VU"/>
        </w:rPr>
      </w:r>
    </w:p>
    <w:p>
      <w:pPr/>
      <w:r>
        <w:rPr>
          <w:lang w:val="bi_VU" w:bidi="bi_VU"/>
        </w:rPr>
      </w:r>
    </w:p>
    <w:p>
      <w:pPr/>
      <w:r>
        <w:rPr>
          <w:lang w:val="bi_VU" w:bidi="bi_VU"/>
        </w:rPr>
      </w:r>
      <w:r>
        <w:rPr>
          <w:vertAlign w:val="superscript"/>
          <w:lang w:val="bi_VU" w:bidi="bi_VU"/>
        </w:rPr>
        <w:t>84</w:t>
      </w:r>
      <w:r>
        <w:rPr>
          <w:lang w:val="bi_VU" w:bidi="bi_VU"/>
        </w:rPr>
        <w:t xml:space="preserve"> ?Bambae mi wet gogo kasem wetaem? ?Wetaem bambae yu panisim olgeta we oli stap mekem i nogud tumas long mi?</w:t>
      </w:r>
      <w:r>
        <w:rPr>
          <w:lang w:val="bi_VU" w:bidi="bi_VU"/>
        </w:rPr>
      </w:r>
      <w:r>
        <w:rPr>
          <w:lang w:val="bi_VU" w:bidi="bi_VU"/>
        </w:rPr>
      </w:r>
    </w:p>
    <w:p>
      <w:pPr/>
      <w:r>
        <w:rPr>
          <w:lang w:val="bi_VU" w:bidi="bi_VU"/>
        </w:rPr>
      </w:r>
    </w:p>
    <w:p>
      <w:pPr/>
      <w:r>
        <w:rPr>
          <w:lang w:val="bi_VU" w:bidi="bi_VU"/>
        </w:rPr>
      </w:r>
      <w:r>
        <w:rPr>
          <w:vertAlign w:val="superscript"/>
          <w:lang w:val="bi_VU" w:bidi="bi_VU"/>
        </w:rPr>
        <w:t>85</w:t>
      </w:r>
      <w:r>
        <w:rPr>
          <w:lang w:val="bi_VU" w:bidi="bi_VU"/>
        </w:rPr>
        <w:t xml:space="preserve"> Ol praod man ya we oli no save ona long Loa* blong yu, oli putum ol trap finis blong kasem mi.</w:t>
      </w:r>
      <w:r>
        <w:rPr>
          <w:lang w:val="bi_VU" w:bidi="bi_VU"/>
        </w:rPr>
      </w:r>
      <w:r>
        <w:rPr>
          <w:lang w:val="bi_VU" w:bidi="bi_VU"/>
        </w:rPr>
      </w:r>
    </w:p>
    <w:p>
      <w:pPr/>
      <w:r>
        <w:rPr>
          <w:lang w:val="bi_VU" w:bidi="bi_VU"/>
        </w:rPr>
      </w:r>
    </w:p>
    <w:p>
      <w:pPr/>
      <w:r>
        <w:rPr>
          <w:lang w:val="bi_VU" w:bidi="bi_VU"/>
        </w:rPr>
      </w:r>
      <w:r>
        <w:rPr>
          <w:vertAlign w:val="superscript"/>
          <w:lang w:val="bi_VU" w:bidi="bi_VU"/>
        </w:rPr>
        <w:t>86</w:t>
      </w:r>
      <w:r>
        <w:rPr>
          <w:lang w:val="bi_VU" w:bidi="bi_VU"/>
        </w:rPr>
        <w:t xml:space="preserve"> Olgeta tok we yu yu putum oli stret, man i save trastem olgeta, be ol man ya oli stap mekem ol giaman toktok agens long mi. Plis yu givhan long mi.</w:t>
      </w:r>
      <w:r>
        <w:rPr>
          <w:lang w:val="bi_VU" w:bidi="bi_VU"/>
        </w:rPr>
      </w:r>
      <w:r>
        <w:rPr>
          <w:lang w:val="bi_VU" w:bidi="bi_VU"/>
        </w:rPr>
      </w:r>
    </w:p>
    <w:p>
      <w:pPr/>
      <w:r>
        <w:rPr>
          <w:lang w:val="bi_VU" w:bidi="bi_VU"/>
        </w:rPr>
      </w:r>
    </w:p>
    <w:p>
      <w:pPr/>
      <w:r>
        <w:rPr>
          <w:lang w:val="bi_VU" w:bidi="bi_VU"/>
        </w:rPr>
      </w:r>
      <w:r>
        <w:rPr>
          <w:vertAlign w:val="superscript"/>
          <w:lang w:val="bi_VU" w:bidi="bi_VU"/>
        </w:rPr>
        <w:t>87</w:t>
      </w:r>
      <w:r>
        <w:rPr>
          <w:lang w:val="bi_VU" w:bidi="bi_VU"/>
        </w:rPr>
        <w:t xml:space="preserve"> Klosap nomo olgeta oli win, oli kilim mi mi ded, be mi no tanem baksaed nating long ol loa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88</w:t>
      </w:r>
      <w:r>
        <w:rPr>
          <w:lang w:val="bi_VU" w:bidi="bi_VU"/>
        </w:rPr>
        <w:t xml:space="preserve"> Oltaem yu yu lavem mi tumas. Plis yu no letem mi mi ded, yu holem mi mi stap laef, blong mi save obei long ol rul we yu yu mekem.</w:t>
      </w:r>
      <w:r>
        <w:rPr>
          <w:lang w:val="bi_VU" w:bidi="bi_VU"/>
        </w:rPr>
      </w:r>
      <w:r>
        <w:rPr>
          <w:lang w:val="bi_VU" w:bidi="bi_VU"/>
        </w:rPr>
      </w:r>
    </w:p>
    <w:p>
      <w:pPr/>
      <w:r>
        <w:rPr>
          <w:lang w:val="bi_VU" w:bidi="bi_VU"/>
        </w:rPr>
      </w:r>
    </w:p>
    <w:p>
      <w:pPr/>
      <w:r>
        <w:rPr>
          <w:lang w:val="bi_VU" w:bidi="bi_VU"/>
        </w:rPr>
      </w:r>
      <w:r>
        <w:rPr>
          <w:vertAlign w:val="superscript"/>
          <w:lang w:val="bi_VU" w:bidi="bi_VU"/>
        </w:rPr>
        <w:t>89</w:t>
      </w:r>
      <w:r>
        <w:rPr>
          <w:lang w:val="bi_VU" w:bidi="bi_VU"/>
        </w:rPr>
        <w:t xml:space="preserve"> Hae God. Tok blong yu bambae i stap gogo i no save finis. Tok ya i stap long heven, mo hem i no gat stat blong hem, mo i no gat 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90</w:t>
      </w:r>
      <w:r>
        <w:rPr>
          <w:lang w:val="bi_VU" w:bidi="bi_VU"/>
        </w:rPr>
        <w:t xml:space="preserve"> Fasin blong yu we oltaem yu stap holem ol promes blong yu, hem i stap oltaem, mo bambae i no save finis. Yu yu stanemap wol ya long ples blong hem, mo hem i stap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91</w:t>
      </w:r>
      <w:r>
        <w:rPr>
          <w:lang w:val="bi_VU" w:bidi="bi_VU"/>
        </w:rPr>
        <w:t xml:space="preserve"> Mo from we tingting blong yu i olsem, oltaem olgeta samting oli stap mekem wok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92</w:t>
      </w:r>
      <w:r>
        <w:rPr>
          <w:lang w:val="bi_VU" w:bidi="bi_VU"/>
        </w:rPr>
        <w:t xml:space="preserve"> Bifo, mi mi stap harem nogud tumas long bodi blong mi, mo sipos Loa* blong yu i no stap mekem mi mi glad, mi mi ded finis.</w:t>
      </w:r>
      <w:r>
        <w:rPr>
          <w:lang w:val="bi_VU" w:bidi="bi_VU"/>
        </w:rPr>
      </w:r>
      <w:r>
        <w:rPr>
          <w:lang w:val="bi_VU" w:bidi="bi_VU"/>
        </w:rPr>
      </w:r>
    </w:p>
    <w:p>
      <w:pPr/>
      <w:r>
        <w:rPr>
          <w:lang w:val="bi_VU" w:bidi="bi_VU"/>
        </w:rPr>
      </w:r>
    </w:p>
    <w:p>
      <w:pPr/>
      <w:r>
        <w:rPr>
          <w:lang w:val="bi_VU" w:bidi="bi_VU"/>
        </w:rPr>
      </w:r>
      <w:r>
        <w:rPr>
          <w:vertAlign w:val="superscript"/>
          <w:lang w:val="bi_VU" w:bidi="bi_VU"/>
        </w:rPr>
        <w:t>93</w:t>
      </w:r>
      <w:r>
        <w:rPr>
          <w:lang w:val="bi_VU" w:bidi="bi_VU"/>
        </w:rPr>
        <w:t xml:space="preserve"> Neva bambae mi tanem baksaed long ol loa blong yu, from we yu yu stap yusum olgeta blong holem mi mi stap laef.</w:t>
      </w:r>
      <w:r>
        <w:rPr>
          <w:lang w:val="bi_VU" w:bidi="bi_VU"/>
        </w:rPr>
      </w:r>
      <w:r>
        <w:rPr>
          <w:lang w:val="bi_VU" w:bidi="bi_VU"/>
        </w:rPr>
      </w:r>
    </w:p>
    <w:p>
      <w:pPr/>
      <w:r>
        <w:rPr>
          <w:lang w:val="bi_VU" w:bidi="bi_VU"/>
        </w:rPr>
      </w:r>
    </w:p>
    <w:p>
      <w:pPr/>
      <w:r>
        <w:rPr>
          <w:lang w:val="bi_VU" w:bidi="bi_VU"/>
        </w:rPr>
      </w:r>
      <w:r>
        <w:rPr>
          <w:vertAlign w:val="superscript"/>
          <w:lang w:val="bi_VU" w:bidi="bi_VU"/>
        </w:rPr>
        <w:t>94</w:t>
      </w:r>
      <w:r>
        <w:rPr>
          <w:lang w:val="bi_VU" w:bidi="bi_VU"/>
        </w:rPr>
        <w:t xml:space="preserve"> Mi mi man blong yu, plis yu sevem mi. Oltaem mi stap traehad blong obei long ol loa ya.</w:t>
      </w:r>
      <w:r>
        <w:rPr>
          <w:lang w:val="bi_VU" w:bidi="bi_VU"/>
        </w:rPr>
      </w:r>
      <w:r>
        <w:rPr>
          <w:lang w:val="bi_VU" w:bidi="bi_VU"/>
        </w:rPr>
      </w:r>
    </w:p>
    <w:p>
      <w:pPr/>
      <w:r>
        <w:rPr>
          <w:lang w:val="bi_VU" w:bidi="bi_VU"/>
        </w:rPr>
      </w:r>
    </w:p>
    <w:p>
      <w:pPr/>
      <w:r>
        <w:rPr>
          <w:lang w:val="bi_VU" w:bidi="bi_VU"/>
        </w:rPr>
      </w:r>
      <w:r>
        <w:rPr>
          <w:vertAlign w:val="superscript"/>
          <w:lang w:val="bi_VU" w:bidi="bi_VU"/>
        </w:rPr>
        <w:t>95</w:t>
      </w:r>
      <w:r>
        <w:rPr>
          <w:lang w:val="bi_VU" w:bidi="bi_VU"/>
        </w:rPr>
        <w:t xml:space="preserve"> Ol man nogud oli stap wet blong kilim mi, be mi bambae mi stap tingting long ol rul we yu yu mekem.</w:t>
      </w:r>
      <w:r>
        <w:rPr>
          <w:lang w:val="bi_VU" w:bidi="bi_VU"/>
        </w:rPr>
      </w:r>
      <w:r>
        <w:rPr>
          <w:lang w:val="bi_VU" w:bidi="bi_VU"/>
        </w:rPr>
      </w:r>
    </w:p>
    <w:p>
      <w:pPr/>
      <w:r>
        <w:rPr>
          <w:lang w:val="bi_VU" w:bidi="bi_VU"/>
        </w:rPr>
      </w:r>
    </w:p>
    <w:p>
      <w:pPr/>
      <w:r>
        <w:rPr>
          <w:lang w:val="bi_VU" w:bidi="bi_VU"/>
        </w:rPr>
      </w:r>
      <w:r>
        <w:rPr>
          <w:vertAlign w:val="superscript"/>
          <w:lang w:val="bi_VU" w:bidi="bi_VU"/>
        </w:rPr>
        <w:t>96</w:t>
      </w:r>
      <w:r>
        <w:rPr>
          <w:lang w:val="bi_VU" w:bidi="bi_VU"/>
        </w:rPr>
        <w:t xml:space="preserve"> Mi mi luk finis we ol gudgudfala samting oli gat en blong hem, be tok we yu yu putum i no gat en blong hem, mo bambae i no save finis samtaem.</w:t>
      </w:r>
      <w:r>
        <w:rPr>
          <w:lang w:val="bi_VU" w:bidi="bi_VU"/>
        </w:rPr>
      </w:r>
      <w:r>
        <w:rPr>
          <w:lang w:val="bi_VU" w:bidi="bi_VU"/>
        </w:rPr>
      </w:r>
    </w:p>
    <w:p>
      <w:pPr/>
      <w:r>
        <w:rPr>
          <w:lang w:val="bi_VU" w:bidi="bi_VU"/>
        </w:rPr>
      </w:r>
    </w:p>
    <w:p>
      <w:pPr/>
      <w:r>
        <w:rPr>
          <w:lang w:val="bi_VU" w:bidi="bi_VU"/>
        </w:rPr>
      </w:r>
      <w:r>
        <w:rPr>
          <w:vertAlign w:val="superscript"/>
          <w:lang w:val="bi_VU" w:bidi="bi_VU"/>
        </w:rPr>
        <w:t>97</w:t>
      </w:r>
      <w:r>
        <w:rPr>
          <w:lang w:val="bi_VU" w:bidi="bi_VU"/>
        </w:rPr>
        <w:t xml:space="preserve"> Hae God. Mi mi laekem Loa* blong yu tumas, mi stap tingting long hem i stat long moning, gogo kasem sapa.</w:t>
      </w:r>
      <w:r>
        <w:rPr>
          <w:lang w:val="bi_VU" w:bidi="bi_VU"/>
        </w:rPr>
      </w:r>
      <w:r>
        <w:rPr>
          <w:lang w:val="bi_VU" w:bidi="bi_VU"/>
        </w:rPr>
      </w:r>
    </w:p>
    <w:p>
      <w:pPr/>
      <w:r>
        <w:rPr>
          <w:lang w:val="bi_VU" w:bidi="bi_VU"/>
        </w:rPr>
      </w:r>
    </w:p>
    <w:p>
      <w:pPr/>
      <w:r>
        <w:rPr>
          <w:lang w:val="bi_VU" w:bidi="bi_VU"/>
        </w:rPr>
      </w:r>
      <w:r>
        <w:rPr>
          <w:vertAlign w:val="superscript"/>
          <w:lang w:val="bi_VU" w:bidi="bi_VU"/>
        </w:rPr>
        <w:t>98</w:t>
      </w:r>
      <w:r>
        <w:rPr>
          <w:lang w:val="bi_VU" w:bidi="bi_VU"/>
        </w:rPr>
        <w:t xml:space="preserve"> Tok ya we yu yu putum i stap oltaem long tingting blong mi, i stap mekem mi mi waes moa, i winim ol enemi blong mi.</w:t>
      </w:r>
      <w:r>
        <w:rPr>
          <w:lang w:val="bi_VU" w:bidi="bi_VU"/>
        </w:rPr>
      </w:r>
      <w:r>
        <w:rPr>
          <w:lang w:val="bi_VU" w:bidi="bi_VU"/>
        </w:rPr>
      </w:r>
    </w:p>
    <w:p>
      <w:pPr/>
      <w:r>
        <w:rPr>
          <w:lang w:val="bi_VU" w:bidi="bi_VU"/>
        </w:rPr>
      </w:r>
    </w:p>
    <w:p>
      <w:pPr/>
      <w:r>
        <w:rPr>
          <w:lang w:val="bi_VU" w:bidi="bi_VU"/>
        </w:rPr>
      </w:r>
      <w:r>
        <w:rPr>
          <w:vertAlign w:val="superscript"/>
          <w:lang w:val="bi_VU" w:bidi="bi_VU"/>
        </w:rPr>
        <w:t>99</w:t>
      </w:r>
      <w:r>
        <w:rPr>
          <w:lang w:val="bi_VU" w:bidi="bi_VU"/>
        </w:rPr>
        <w:t xml:space="preserve"> From we oltaem mi mi stap tingting long ol rul we yu yu mekem, mi mi save plante samting moa, i winim ol tija blong mi. Psalms</w:t>
      </w:r>
      <w:r>
        <w:rPr>
          <w:lang w:val="bi_VU" w:bidi="bi_VU"/>
        </w:rPr>
      </w:r>
      <w:r>
        <w:rPr>
          <w:lang w:val="bi_VU" w:bidi="bi_VU"/>
        </w:rPr>
      </w:r>
    </w:p>
    <w:p>
      <w:pPr/>
      <w:r>
        <w:rPr>
          <w:lang w:val="bi_VU" w:bidi="bi_VU"/>
        </w:rPr>
      </w:r>
    </w:p>
    <w:p>
      <w:pPr/>
      <w:r>
        <w:rPr>
          <w:lang w:val="bi_VU" w:bidi="bi_VU"/>
        </w:rPr>
      </w:r>
      <w:r>
        <w:rPr>
          <w:vertAlign w:val="superscript"/>
          <w:lang w:val="bi_VU" w:bidi="bi_VU"/>
        </w:rPr>
        <w:t>100</w:t>
      </w:r>
      <w:r>
        <w:rPr>
          <w:lang w:val="bi_VU" w:bidi="bi_VU"/>
        </w:rPr>
        <w:t xml:space="preserve"> Oltaem, mi mi stap obei long ol loa blong yu nao mi mi waes moa, i winim ol ololfala. Psalms</w:t>
      </w:r>
      <w:r>
        <w:rPr>
          <w:lang w:val="bi_VU" w:bidi="bi_VU"/>
        </w:rPr>
      </w:r>
      <w:r>
        <w:rPr>
          <w:lang w:val="bi_VU" w:bidi="bi_VU"/>
        </w:rPr>
      </w:r>
    </w:p>
    <w:p>
      <w:pPr/>
      <w:r>
        <w:rPr>
          <w:lang w:val="bi_VU" w:bidi="bi_VU"/>
        </w:rPr>
      </w:r>
    </w:p>
    <w:p>
      <w:pPr/>
      <w:r>
        <w:rPr>
          <w:lang w:val="bi_VU" w:bidi="bi_VU"/>
        </w:rPr>
      </w:r>
      <w:r>
        <w:rPr>
          <w:vertAlign w:val="superscript"/>
          <w:lang w:val="bi_VU" w:bidi="bi_VU"/>
        </w:rPr>
        <w:t>101</w:t>
      </w:r>
      <w:r>
        <w:rPr>
          <w:lang w:val="bi_VU" w:bidi="bi_VU"/>
        </w:rPr>
        <w:t xml:space="preserve"> Mi mi no save folem ol fasin nogud, from we mi wantem obei long ol tok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102</w:t>
      </w:r>
      <w:r>
        <w:rPr>
          <w:lang w:val="bi_VU" w:bidi="bi_VU"/>
        </w:rPr>
        <w:t xml:space="preserve"> Mi no save tanem baksaed long ol tingting blong yu, from we yu yu tija blong mi. Psalms</w:t>
      </w:r>
      <w:r>
        <w:rPr>
          <w:lang w:val="bi_VU" w:bidi="bi_VU"/>
        </w:rPr>
      </w:r>
      <w:r>
        <w:rPr>
          <w:lang w:val="bi_VU" w:bidi="bi_VU"/>
        </w:rPr>
      </w:r>
    </w:p>
    <w:p>
      <w:pPr/>
      <w:r>
        <w:rPr>
          <w:lang w:val="bi_VU" w:bidi="bi_VU"/>
        </w:rPr>
      </w:r>
    </w:p>
    <w:p>
      <w:pPr/>
      <w:r>
        <w:rPr>
          <w:lang w:val="bi_VU" w:bidi="bi_VU"/>
        </w:rPr>
      </w:r>
      <w:r>
        <w:rPr>
          <w:vertAlign w:val="superscript"/>
          <w:lang w:val="bi_VU" w:bidi="bi_VU"/>
        </w:rPr>
        <w:t>103</w:t>
      </w:r>
      <w:r>
        <w:rPr>
          <w:lang w:val="bi_VU" w:bidi="bi_VU"/>
        </w:rPr>
        <w:t xml:space="preserve"> Mi traem ol tok blong yu, mi harem i swit gud. Hem i swit we i swit, i winim hani.* Psalms</w:t>
      </w:r>
      <w:r>
        <w:rPr>
          <w:lang w:val="bi_VU" w:bidi="bi_VU"/>
        </w:rPr>
      </w:r>
      <w:r>
        <w:rPr>
          <w:lang w:val="bi_VU" w:bidi="bi_VU"/>
        </w:rPr>
      </w:r>
    </w:p>
    <w:p>
      <w:pPr/>
      <w:r>
        <w:rPr>
          <w:lang w:val="bi_VU" w:bidi="bi_VU"/>
        </w:rPr>
      </w:r>
    </w:p>
    <w:p>
      <w:pPr/>
      <w:r>
        <w:rPr>
          <w:lang w:val="bi_VU" w:bidi="bi_VU"/>
        </w:rPr>
      </w:r>
      <w:r>
        <w:rPr>
          <w:vertAlign w:val="superscript"/>
          <w:lang w:val="bi_VU" w:bidi="bi_VU"/>
        </w:rPr>
        <w:t>104</w:t>
      </w:r>
      <w:r>
        <w:rPr>
          <w:lang w:val="bi_VU" w:bidi="bi_VU"/>
        </w:rPr>
        <w:t xml:space="preserve"> Mi mi kasem waes long ol loa blong yu, nao mi no laekem nating ol rabis fasin, mi agens long olgeta. Psalms</w:t>
      </w:r>
      <w:r>
        <w:rPr>
          <w:lang w:val="bi_VU" w:bidi="bi_VU"/>
        </w:rPr>
      </w:r>
      <w:r>
        <w:rPr>
          <w:lang w:val="bi_VU" w:bidi="bi_VU"/>
        </w:rPr>
      </w:r>
    </w:p>
    <w:p>
      <w:pPr/>
      <w:r>
        <w:rPr>
          <w:lang w:val="bi_VU" w:bidi="bi_VU"/>
        </w:rPr>
      </w:r>
    </w:p>
    <w:p>
      <w:pPr/>
      <w:r>
        <w:rPr>
          <w:lang w:val="bi_VU" w:bidi="bi_VU"/>
        </w:rPr>
      </w:r>
      <w:r>
        <w:rPr>
          <w:vertAlign w:val="superscript"/>
          <w:lang w:val="bi_VU" w:bidi="bi_VU"/>
        </w:rPr>
        <w:t>105</w:t>
      </w:r>
      <w:r>
        <w:rPr>
          <w:lang w:val="bi_VU" w:bidi="bi_VU"/>
        </w:rPr>
        <w:t xml:space="preserve"> Hae God. Tok blong yu i olsem laet. Oltaem hem i stap soemaot rod blong mi, mo i stap lidim mi. Psalms</w:t>
      </w:r>
      <w:r>
        <w:rPr>
          <w:lang w:val="bi_VU" w:bidi="bi_VU"/>
        </w:rPr>
      </w:r>
      <w:r>
        <w:rPr>
          <w:lang w:val="bi_VU" w:bidi="bi_VU"/>
        </w:rPr>
      </w:r>
    </w:p>
    <w:p>
      <w:pPr/>
      <w:r>
        <w:rPr>
          <w:lang w:val="bi_VU" w:bidi="bi_VU"/>
        </w:rPr>
      </w:r>
    </w:p>
    <w:p>
      <w:pPr/>
      <w:r>
        <w:rPr>
          <w:lang w:val="bi_VU" w:bidi="bi_VU"/>
        </w:rPr>
      </w:r>
      <w:r>
        <w:rPr>
          <w:vertAlign w:val="superscript"/>
          <w:lang w:val="bi_VU" w:bidi="bi_VU"/>
        </w:rPr>
        <w:t>106</w:t>
      </w:r>
      <w:r>
        <w:rPr>
          <w:lang w:val="bi_VU" w:bidi="bi_VU"/>
        </w:rPr>
        <w:t xml:space="preserve"> Ol tingting blong yu i stret olgeta. Mi mi mekem wan strong promes finis blong folem olgeta, mo oltaem bambae mi stap holemgud promes ya. Psalms</w:t>
      </w:r>
      <w:r>
        <w:rPr>
          <w:lang w:val="bi_VU" w:bidi="bi_VU"/>
        </w:rPr>
      </w:r>
      <w:r>
        <w:rPr>
          <w:lang w:val="bi_VU" w:bidi="bi_VU"/>
        </w:rPr>
      </w:r>
    </w:p>
    <w:p>
      <w:pPr/>
      <w:r>
        <w:rPr>
          <w:lang w:val="bi_VU" w:bidi="bi_VU"/>
        </w:rPr>
      </w:r>
    </w:p>
    <w:p>
      <w:pPr/>
      <w:r>
        <w:rPr>
          <w:lang w:val="bi_VU" w:bidi="bi_VU"/>
        </w:rPr>
      </w:r>
      <w:r>
        <w:rPr>
          <w:vertAlign w:val="superscript"/>
          <w:lang w:val="bi_VU" w:bidi="bi_VU"/>
        </w:rPr>
        <w:t>107</w:t>
      </w:r>
      <w:r>
        <w:rPr>
          <w:lang w:val="bi_VU" w:bidi="bi_VU"/>
        </w:rPr>
        <w:t xml:space="preserve"> Hae God, mi mi stap harem nogud tumas long bodi blong mi. Plis yu holem mi mi stap laef, olsem we tok blong yu i talem. Psalms</w:t>
      </w:r>
      <w:r>
        <w:rPr>
          <w:lang w:val="bi_VU" w:bidi="bi_VU"/>
        </w:rPr>
      </w:r>
      <w:r>
        <w:rPr>
          <w:lang w:val="bi_VU" w:bidi="bi_VU"/>
        </w:rPr>
      </w:r>
    </w:p>
    <w:p>
      <w:pPr/>
      <w:r>
        <w:rPr>
          <w:lang w:val="bi_VU" w:bidi="bi_VU"/>
        </w:rPr>
      </w:r>
    </w:p>
    <w:p>
      <w:pPr/>
      <w:r>
        <w:rPr>
          <w:lang w:val="bi_VU" w:bidi="bi_VU"/>
        </w:rPr>
      </w:r>
      <w:r>
        <w:rPr>
          <w:vertAlign w:val="superscript"/>
          <w:lang w:val="bi_VU" w:bidi="bi_VU"/>
        </w:rPr>
        <w:t>108</w:t>
      </w:r>
      <w:r>
        <w:rPr>
          <w:lang w:val="bi_VU" w:bidi="bi_VU"/>
        </w:rPr>
        <w:t xml:space="preserve"> Hae God, mi mi presem nem blong yu. Plis yu harem prea blong mi, mo yu tijim mi, blong mi savegud ol tingting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109</w:t>
      </w:r>
      <w:r>
        <w:rPr>
          <w:lang w:val="bi_VU" w:bidi="bi_VU"/>
        </w:rPr>
        <w:t xml:space="preserve"> Oltaem mi mi stap pas klosap nomo long ded, be mi no save fogetem Loa*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110</w:t>
      </w:r>
      <w:r>
        <w:rPr>
          <w:lang w:val="bi_VU" w:bidi="bi_VU"/>
        </w:rPr>
        <w:t xml:space="preserve"> Ol man nogud oli putum wan trap blong kasem mi, be mi mi no tanem baksaed long ol loa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111</w:t>
      </w:r>
      <w:r>
        <w:rPr>
          <w:lang w:val="bi_VU" w:bidi="bi_VU"/>
        </w:rPr>
        <w:t xml:space="preserve"> Ol rul we yu yu mekem, bambae oli rul blong mi oltaem nomo. Oltaem oli stap mekem tingting blong mi i glad tumas. Psalms</w:t>
      </w:r>
      <w:r>
        <w:rPr>
          <w:lang w:val="bi_VU" w:bidi="bi_VU"/>
        </w:rPr>
      </w:r>
      <w:r>
        <w:rPr>
          <w:lang w:val="bi_VU" w:bidi="bi_VU"/>
        </w:rPr>
      </w:r>
    </w:p>
    <w:p>
      <w:pPr/>
      <w:r>
        <w:rPr>
          <w:lang w:val="bi_VU" w:bidi="bi_VU"/>
        </w:rPr>
      </w:r>
    </w:p>
    <w:p>
      <w:pPr/>
      <w:r>
        <w:rPr>
          <w:lang w:val="bi_VU" w:bidi="bi_VU"/>
        </w:rPr>
      </w:r>
      <w:r>
        <w:rPr>
          <w:vertAlign w:val="superscript"/>
          <w:lang w:val="bi_VU" w:bidi="bi_VU"/>
        </w:rPr>
        <w:t>112</w:t>
      </w:r>
      <w:r>
        <w:rPr>
          <w:lang w:val="bi_VU" w:bidi="bi_VU"/>
        </w:rPr>
        <w:t xml:space="preserve"> Mi talem finis, se oltaem, bambae mi mi stap obei long ol tijing blong yu, gogo kasem we mi mi ded. Psalms</w:t>
      </w:r>
      <w:r>
        <w:rPr>
          <w:lang w:val="bi_VU" w:bidi="bi_VU"/>
        </w:rPr>
      </w:r>
      <w:r>
        <w:rPr>
          <w:lang w:val="bi_VU" w:bidi="bi_VU"/>
        </w:rPr>
      </w:r>
    </w:p>
    <w:p>
      <w:pPr/>
      <w:r>
        <w:rPr>
          <w:lang w:val="bi_VU" w:bidi="bi_VU"/>
        </w:rPr>
      </w:r>
    </w:p>
    <w:p>
      <w:pPr/>
      <w:r>
        <w:rPr>
          <w:lang w:val="bi_VU" w:bidi="bi_VU"/>
        </w:rPr>
      </w:r>
      <w:r>
        <w:rPr>
          <w:vertAlign w:val="superscript"/>
          <w:lang w:val="bi_VU" w:bidi="bi_VU"/>
        </w:rPr>
        <w:t>113</w:t>
      </w:r>
      <w:r>
        <w:rPr>
          <w:lang w:val="bi_VU" w:bidi="bi_VU"/>
        </w:rPr>
        <w:t xml:space="preserve"> Hae God. Mi mi laekem Loa* blong yu tumas, be olgeta we oli gat tu tingting, mi mi no laekem olgeta nating. Psalms</w:t>
      </w:r>
      <w:r>
        <w:rPr>
          <w:lang w:val="bi_VU" w:bidi="bi_VU"/>
        </w:rPr>
      </w:r>
      <w:r>
        <w:rPr>
          <w:lang w:val="bi_VU" w:bidi="bi_VU"/>
        </w:rPr>
      </w:r>
    </w:p>
    <w:p>
      <w:pPr/>
      <w:r>
        <w:rPr>
          <w:lang w:val="bi_VU" w:bidi="bi_VU"/>
        </w:rPr>
      </w:r>
    </w:p>
    <w:p>
      <w:pPr/>
      <w:r>
        <w:rPr>
          <w:lang w:val="bi_VU" w:bidi="bi_VU"/>
        </w:rPr>
      </w:r>
      <w:r>
        <w:rPr>
          <w:vertAlign w:val="superscript"/>
          <w:lang w:val="bi_VU" w:bidi="bi_VU"/>
        </w:rPr>
        <w:t>114</w:t>
      </w:r>
      <w:r>
        <w:rPr>
          <w:lang w:val="bi_VU" w:bidi="bi_VU"/>
        </w:rPr>
        <w:t xml:space="preserve"> Yu yu stap lukaot gud long mi, mo yu stap blokemgud mi. Oltaem mi mi putum tingting blong mi i stap long tok blong yu nomo. Psalms</w:t>
      </w:r>
      <w:r>
        <w:rPr>
          <w:lang w:val="bi_VU" w:bidi="bi_VU"/>
        </w:rPr>
      </w:r>
      <w:r>
        <w:rPr>
          <w:lang w:val="bi_VU" w:bidi="bi_VU"/>
        </w:rPr>
      </w:r>
    </w:p>
    <w:p>
      <w:pPr/>
      <w:r>
        <w:rPr>
          <w:lang w:val="bi_VU" w:bidi="bi_VU"/>
        </w:rPr>
      </w:r>
    </w:p>
    <w:p>
      <w:pPr/>
      <w:r>
        <w:rPr>
          <w:lang w:val="bi_VU" w:bidi="bi_VU"/>
        </w:rPr>
      </w:r>
      <w:r>
        <w:rPr>
          <w:vertAlign w:val="superscript"/>
          <w:lang w:val="bi_VU" w:bidi="bi_VU"/>
        </w:rPr>
        <w:t>115</w:t>
      </w:r>
      <w:r>
        <w:rPr>
          <w:lang w:val="bi_VU" w:bidi="bi_VU"/>
        </w:rPr>
        <w:t xml:space="preserve"> !Ol man nogud! Yufala i gowe long mi, blong mi save obei long ol tok we God blong mi i putum.</w:t>
      </w:r>
      <w:r>
        <w:rPr>
          <w:lang w:val="bi_VU" w:bidi="bi_VU"/>
        </w:rPr>
      </w:r>
      <w:r>
        <w:rPr>
          <w:lang w:val="bi_VU" w:bidi="bi_VU"/>
        </w:rPr>
      </w:r>
    </w:p>
    <w:p>
      <w:pPr/>
      <w:r>
        <w:rPr>
          <w:lang w:val="bi_VU" w:bidi="bi_VU"/>
        </w:rPr>
      </w:r>
    </w:p>
    <w:p>
      <w:pPr/>
      <w:r>
        <w:rPr>
          <w:lang w:val="bi_VU" w:bidi="bi_VU"/>
        </w:rPr>
      </w:r>
      <w:r>
        <w:rPr>
          <w:vertAlign w:val="superscript"/>
          <w:lang w:val="bi_VU" w:bidi="bi_VU"/>
        </w:rPr>
        <w:t>116</w:t>
      </w:r>
      <w:r>
        <w:rPr>
          <w:lang w:val="bi_VU" w:bidi="bi_VU"/>
        </w:rPr>
        <w:t xml:space="preserve"> Hae God. Plis yu mekem mi mi strong olsem we yu yu promes, nao bambae mi stap laef. Mi mi putum tingting blong mi i stap long yu. Plis yu no letem tingting blong mi i foldaon bakegen.</w:t>
      </w:r>
      <w:r>
        <w:rPr>
          <w:lang w:val="bi_VU" w:bidi="bi_VU"/>
        </w:rPr>
      </w:r>
      <w:r>
        <w:rPr>
          <w:lang w:val="bi_VU" w:bidi="bi_VU"/>
        </w:rPr>
      </w:r>
    </w:p>
    <w:p>
      <w:pPr/>
      <w:r>
        <w:rPr>
          <w:lang w:val="bi_VU" w:bidi="bi_VU"/>
        </w:rPr>
      </w:r>
    </w:p>
    <w:p>
      <w:pPr/>
      <w:r>
        <w:rPr>
          <w:lang w:val="bi_VU" w:bidi="bi_VU"/>
        </w:rPr>
      </w:r>
      <w:r>
        <w:rPr>
          <w:vertAlign w:val="superscript"/>
          <w:lang w:val="bi_VU" w:bidi="bi_VU"/>
        </w:rPr>
        <w:t>117</w:t>
      </w:r>
      <w:r>
        <w:rPr>
          <w:lang w:val="bi_VU" w:bidi="bi_VU"/>
        </w:rPr>
        <w:t xml:space="preserve"> Plis yu holem han blong mi blong mi save sef, nao oltaem bambae mi stap tingbaot ol tijing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118</w:t>
      </w:r>
      <w:r>
        <w:rPr>
          <w:lang w:val="bi_VU" w:bidi="bi_VU"/>
        </w:rPr>
        <w:t xml:space="preserve"> Yu yu stap tanem baksaed long olgeta we oli no save obei long ol tijing blong yu, nao ol rabis trik blong olgeta oli blong nating nomo. Psalms</w:t>
      </w:r>
      <w:r>
        <w:rPr>
          <w:lang w:val="bi_VU" w:bidi="bi_VU"/>
        </w:rPr>
      </w:r>
      <w:r>
        <w:rPr>
          <w:lang w:val="bi_VU" w:bidi="bi_VU"/>
        </w:rPr>
      </w:r>
    </w:p>
    <w:p>
      <w:pPr/>
      <w:r>
        <w:rPr>
          <w:lang w:val="bi_VU" w:bidi="bi_VU"/>
        </w:rPr>
      </w:r>
    </w:p>
    <w:p>
      <w:pPr/>
      <w:r>
        <w:rPr>
          <w:lang w:val="bi_VU" w:bidi="bi_VU"/>
        </w:rPr>
      </w:r>
      <w:r>
        <w:rPr>
          <w:vertAlign w:val="superscript"/>
          <w:lang w:val="bi_VU" w:bidi="bi_VU"/>
        </w:rPr>
        <w:t>119</w:t>
      </w:r>
      <w:r>
        <w:rPr>
          <w:lang w:val="bi_VU" w:bidi="bi_VU"/>
        </w:rPr>
        <w:t xml:space="preserve"> Olgeta man nogud long wol ya, yu yu stap luk olgeta olsem rabis nomo, taswe mi mi laekem ol rul we yu yu mekem. Psalms</w:t>
      </w:r>
      <w:r>
        <w:rPr>
          <w:lang w:val="bi_VU" w:bidi="bi_VU"/>
        </w:rPr>
      </w:r>
      <w:r>
        <w:rPr>
          <w:lang w:val="bi_VU" w:bidi="bi_VU"/>
        </w:rPr>
      </w:r>
    </w:p>
    <w:p>
      <w:pPr/>
      <w:r>
        <w:rPr>
          <w:lang w:val="bi_VU" w:bidi="bi_VU"/>
        </w:rPr>
      </w:r>
    </w:p>
    <w:p>
      <w:pPr/>
      <w:r>
        <w:rPr>
          <w:lang w:val="bi_VU" w:bidi="bi_VU"/>
        </w:rPr>
      </w:r>
      <w:r>
        <w:rPr>
          <w:vertAlign w:val="superscript"/>
          <w:lang w:val="bi_VU" w:bidi="bi_VU"/>
        </w:rPr>
        <w:t>120</w:t>
      </w:r>
      <w:r>
        <w:rPr>
          <w:lang w:val="bi_VU" w:bidi="bi_VU"/>
        </w:rPr>
        <w:t xml:space="preserve"> Taem mi tingbaot fasin blong yu blong jajem man, mi mi fraet we mi fraet, nao mi seksek from. Psalms</w:t>
      </w:r>
      <w:r>
        <w:rPr>
          <w:lang w:val="bi_VU" w:bidi="bi_VU"/>
        </w:rPr>
      </w:r>
      <w:r>
        <w:rPr>
          <w:lang w:val="bi_VU" w:bidi="bi_VU"/>
        </w:rPr>
      </w:r>
    </w:p>
    <w:p>
      <w:pPr/>
      <w:r>
        <w:rPr>
          <w:lang w:val="bi_VU" w:bidi="bi_VU"/>
        </w:rPr>
      </w:r>
    </w:p>
    <w:p>
      <w:pPr/>
      <w:r>
        <w:rPr>
          <w:lang w:val="bi_VU" w:bidi="bi_VU"/>
        </w:rPr>
      </w:r>
      <w:r>
        <w:rPr>
          <w:vertAlign w:val="superscript"/>
          <w:lang w:val="bi_VU" w:bidi="bi_VU"/>
        </w:rPr>
        <w:t>121</w:t>
      </w:r>
      <w:r>
        <w:rPr>
          <w:lang w:val="bi_VU" w:bidi="bi_VU"/>
        </w:rPr>
        <w:t xml:space="preserve"> Hae God. Oltaem mi mi stap mekem ol samting we i gud mo i stret. Plis yu no letem mi mi go long han blong olgeta we oli wantem spolem mi. Psalms</w:t>
      </w:r>
      <w:r>
        <w:rPr>
          <w:lang w:val="bi_VU" w:bidi="bi_VU"/>
        </w:rPr>
      </w:r>
      <w:r>
        <w:rPr>
          <w:lang w:val="bi_VU" w:bidi="bi_VU"/>
        </w:rPr>
      </w:r>
    </w:p>
    <w:p>
      <w:pPr/>
      <w:r>
        <w:rPr>
          <w:lang w:val="bi_VU" w:bidi="bi_VU"/>
        </w:rPr>
      </w:r>
    </w:p>
    <w:p>
      <w:pPr/>
      <w:r>
        <w:rPr>
          <w:lang w:val="bi_VU" w:bidi="bi_VU"/>
        </w:rPr>
      </w:r>
      <w:r>
        <w:rPr>
          <w:vertAlign w:val="superscript"/>
          <w:lang w:val="bi_VU" w:bidi="bi_VU"/>
        </w:rPr>
        <w:t>122</w:t>
      </w:r>
      <w:r>
        <w:rPr>
          <w:lang w:val="bi_VU" w:bidi="bi_VU"/>
        </w:rPr>
        <w:t xml:space="preserve"> Mi mi man blong wok blong yu. Mi wantem blong yu yu promes se bambae yu givhan long mi. Plis yu no letem ol praod man oli daonem mi, oli spolem mi. Psalms</w:t>
      </w:r>
      <w:r>
        <w:rPr>
          <w:lang w:val="bi_VU" w:bidi="bi_VU"/>
        </w:rPr>
      </w:r>
      <w:r>
        <w:rPr>
          <w:lang w:val="bi_VU" w:bidi="bi_VU"/>
        </w:rPr>
      </w:r>
    </w:p>
    <w:p>
      <w:pPr/>
      <w:r>
        <w:rPr>
          <w:lang w:val="bi_VU" w:bidi="bi_VU"/>
        </w:rPr>
      </w:r>
    </w:p>
    <w:p>
      <w:pPr/>
      <w:r>
        <w:rPr>
          <w:lang w:val="bi_VU" w:bidi="bi_VU"/>
        </w:rPr>
      </w:r>
      <w:r>
        <w:rPr>
          <w:vertAlign w:val="superscript"/>
          <w:lang w:val="bi_VU" w:bidi="bi_VU"/>
        </w:rPr>
        <w:t>123</w:t>
      </w:r>
      <w:r>
        <w:rPr>
          <w:lang w:val="bi_VU" w:bidi="bi_VU"/>
        </w:rPr>
        <w:t xml:space="preserve"> Yu yu promes finis blong sevem mi, mo oltaem mi stap waj blong luk gudfala promes ya blong yu i kamtru, gogo ae blong mi i soa from. Psalms</w:t>
      </w:r>
      <w:r>
        <w:rPr>
          <w:lang w:val="bi_VU" w:bidi="bi_VU"/>
        </w:rPr>
      </w:r>
      <w:r>
        <w:rPr>
          <w:lang w:val="bi_VU" w:bidi="bi_VU"/>
        </w:rPr>
      </w:r>
    </w:p>
    <w:p>
      <w:pPr/>
      <w:r>
        <w:rPr>
          <w:lang w:val="bi_VU" w:bidi="bi_VU"/>
        </w:rPr>
      </w:r>
    </w:p>
    <w:p>
      <w:pPr/>
      <w:r>
        <w:rPr>
          <w:lang w:val="bi_VU" w:bidi="bi_VU"/>
        </w:rPr>
      </w:r>
      <w:r>
        <w:rPr>
          <w:vertAlign w:val="superscript"/>
          <w:lang w:val="bi_VU" w:bidi="bi_VU"/>
        </w:rPr>
        <w:t>124</w:t>
      </w:r>
      <w:r>
        <w:rPr>
          <w:lang w:val="bi_VU" w:bidi="bi_VU"/>
        </w:rPr>
        <w:t xml:space="preserve"> Oltaem yu yu lavem man tumas. Plis yu mekem olsem long mi, mo yu tijim mi long ol rod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125</w:t>
      </w:r>
      <w:r>
        <w:rPr>
          <w:lang w:val="bi_VU" w:bidi="bi_VU"/>
        </w:rPr>
        <w:t xml:space="preserve"> Mi mi man blong wok blong yu. Plis yu givhan long mi blong mi savegud ol tok blong yu, blong mi save kasem ol rul we yu yu mekem. Psalms</w:t>
      </w:r>
      <w:r>
        <w:rPr>
          <w:lang w:val="bi_VU" w:bidi="bi_VU"/>
        </w:rPr>
      </w:r>
      <w:r>
        <w:rPr>
          <w:lang w:val="bi_VU" w:bidi="bi_VU"/>
        </w:rPr>
      </w:r>
    </w:p>
    <w:p>
      <w:pPr/>
      <w:r>
        <w:rPr>
          <w:lang w:val="bi_VU" w:bidi="bi_VU"/>
        </w:rPr>
      </w:r>
    </w:p>
    <w:p>
      <w:pPr/>
      <w:r>
        <w:rPr>
          <w:lang w:val="bi_VU" w:bidi="bi_VU"/>
        </w:rPr>
      </w:r>
      <w:r>
        <w:rPr>
          <w:vertAlign w:val="superscript"/>
          <w:lang w:val="bi_VU" w:bidi="bi_VU"/>
        </w:rPr>
        <w:t>126</w:t>
      </w:r>
      <w:r>
        <w:rPr>
          <w:lang w:val="bi_VU" w:bidi="bi_VU"/>
        </w:rPr>
        <w:t xml:space="preserve"> Hae God, naoia i taem blong yu yu mekem wan samting long ol man ya, from we oli no save obei long Loa*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127</w:t>
      </w:r>
      <w:r>
        <w:rPr>
          <w:lang w:val="bi_VU" w:bidi="bi_VU"/>
        </w:rPr>
        <w:t xml:space="preserve"> Ol tok we yu yu putum, mi mi laekem olgeta i winim we mi laekem gol, i winim we mi laekem gudfala gol ya we i klin gud, i beswan, Psalms</w:t>
      </w:r>
      <w:r>
        <w:rPr>
          <w:lang w:val="bi_VU" w:bidi="bi_VU"/>
        </w:rPr>
      </w:r>
      <w:r>
        <w:rPr>
          <w:lang w:val="bi_VU" w:bidi="bi_VU"/>
        </w:rPr>
      </w:r>
    </w:p>
    <w:p>
      <w:pPr/>
      <w:r>
        <w:rPr>
          <w:lang w:val="bi_VU" w:bidi="bi_VU"/>
        </w:rPr>
      </w:r>
    </w:p>
    <w:p>
      <w:pPr/>
      <w:r>
        <w:rPr>
          <w:lang w:val="bi_VU" w:bidi="bi_VU"/>
        </w:rPr>
      </w:r>
      <w:r>
        <w:rPr>
          <w:vertAlign w:val="superscript"/>
          <w:lang w:val="bi_VU" w:bidi="bi_VU"/>
        </w:rPr>
        <w:t>128</w:t>
      </w:r>
      <w:r>
        <w:rPr>
          <w:lang w:val="bi_VU" w:bidi="bi_VU"/>
        </w:rPr>
        <w:t xml:space="preserve"> taswe mi stap folem ol loa blong yu. Be olgeta fasin we i no stret, mi mi no laekem olgeta nating, mi agens long olgeta. Psalms</w:t>
      </w:r>
      <w:r>
        <w:rPr>
          <w:lang w:val="bi_VU" w:bidi="bi_VU"/>
        </w:rPr>
      </w:r>
      <w:r>
        <w:rPr>
          <w:lang w:val="bi_VU" w:bidi="bi_VU"/>
        </w:rPr>
      </w:r>
    </w:p>
    <w:p>
      <w:pPr/>
      <w:r>
        <w:rPr>
          <w:lang w:val="bi_VU" w:bidi="bi_VU"/>
        </w:rPr>
      </w:r>
    </w:p>
    <w:p>
      <w:pPr/>
      <w:r>
        <w:rPr>
          <w:lang w:val="bi_VU" w:bidi="bi_VU"/>
        </w:rPr>
      </w:r>
      <w:r>
        <w:rPr>
          <w:vertAlign w:val="superscript"/>
          <w:lang w:val="bi_VU" w:bidi="bi_VU"/>
        </w:rPr>
        <w:t>129</w:t>
      </w:r>
      <w:r>
        <w:rPr>
          <w:lang w:val="bi_VU" w:bidi="bi_VU"/>
        </w:rPr>
        <w:t xml:space="preserve"> Hae God. Ol rul we yu yu mekem oli gud we i gud, taswe mi mi glad tumas blong obei long olgeta. Psalms</w:t>
      </w:r>
      <w:r>
        <w:rPr>
          <w:lang w:val="bi_VU" w:bidi="bi_VU"/>
        </w:rPr>
      </w:r>
      <w:r>
        <w:rPr>
          <w:lang w:val="bi_VU" w:bidi="bi_VU"/>
        </w:rPr>
      </w:r>
    </w:p>
    <w:p>
      <w:pPr/>
      <w:r>
        <w:rPr>
          <w:lang w:val="bi_VU" w:bidi="bi_VU"/>
        </w:rPr>
      </w:r>
    </w:p>
    <w:p>
      <w:pPr/>
      <w:r>
        <w:rPr>
          <w:lang w:val="bi_VU" w:bidi="bi_VU"/>
        </w:rPr>
      </w:r>
      <w:r>
        <w:rPr>
          <w:vertAlign w:val="superscript"/>
          <w:lang w:val="bi_VU" w:bidi="bi_VU"/>
        </w:rPr>
        <w:t>130</w:t>
      </w:r>
      <w:r>
        <w:rPr>
          <w:lang w:val="bi_VU" w:bidi="bi_VU"/>
        </w:rPr>
        <w:t xml:space="preserve"> Taem mining blong ol tok blong yu i klia, hem i givim laet long man, mo i mekem man we i no gat save i kam waes. Psalms</w:t>
      </w:r>
      <w:r>
        <w:rPr>
          <w:lang w:val="bi_VU" w:bidi="bi_VU"/>
        </w:rPr>
      </w:r>
      <w:r>
        <w:rPr>
          <w:lang w:val="bi_VU" w:bidi="bi_VU"/>
        </w:rPr>
      </w:r>
    </w:p>
    <w:p>
      <w:pPr/>
      <w:r>
        <w:rPr>
          <w:lang w:val="bi_VU" w:bidi="bi_VU"/>
        </w:rPr>
      </w:r>
    </w:p>
    <w:p>
      <w:pPr/>
      <w:r>
        <w:rPr>
          <w:lang w:val="bi_VU" w:bidi="bi_VU"/>
        </w:rPr>
      </w:r>
      <w:r>
        <w:rPr>
          <w:vertAlign w:val="superscript"/>
          <w:lang w:val="bi_VU" w:bidi="bi_VU"/>
        </w:rPr>
        <w:t>131</w:t>
      </w:r>
      <w:r>
        <w:rPr>
          <w:lang w:val="bi_VU" w:bidi="bi_VU"/>
        </w:rPr>
        <w:t xml:space="preserve"> Mi mi wantem tumas blong kasem ol tok we yu yu putum, olsem anamol we i tosta tumas i wantem dring. Psalms</w:t>
      </w:r>
      <w:r>
        <w:rPr>
          <w:lang w:val="bi_VU" w:bidi="bi_VU"/>
        </w:rPr>
      </w:r>
      <w:r>
        <w:rPr>
          <w:lang w:val="bi_VU" w:bidi="bi_VU"/>
        </w:rPr>
      </w:r>
    </w:p>
    <w:p>
      <w:pPr/>
      <w:r>
        <w:rPr>
          <w:lang w:val="bi_VU" w:bidi="bi_VU"/>
        </w:rPr>
      </w:r>
    </w:p>
    <w:p>
      <w:pPr/>
      <w:r>
        <w:rPr>
          <w:lang w:val="bi_VU" w:bidi="bi_VU"/>
        </w:rPr>
      </w:r>
      <w:r>
        <w:rPr>
          <w:vertAlign w:val="superscript"/>
          <w:lang w:val="bi_VU" w:bidi="bi_VU"/>
        </w:rPr>
        <w:t>132</w:t>
      </w:r>
      <w:r>
        <w:rPr>
          <w:lang w:val="bi_VU" w:bidi="bi_VU"/>
        </w:rPr>
        <w:t xml:space="preserve"> Plis yu lukluk i kam long mi, yu givhan long mi long gladhat blong yu, olsem we yu stap mekem oltaem long olgeta we oli lavem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133</w:t>
      </w:r>
      <w:r>
        <w:rPr>
          <w:lang w:val="bi_VU" w:bidi="bi_VU"/>
        </w:rPr>
        <w:t xml:space="preserve"> Plis yu lukaot gud long mi blong mi no foldaon long sin. Plis yu holem promes blong yu, yu no letem rabis fasin i winim mi. Psalms</w:t>
      </w:r>
      <w:r>
        <w:rPr>
          <w:lang w:val="bi_VU" w:bidi="bi_VU"/>
        </w:rPr>
      </w:r>
      <w:r>
        <w:rPr>
          <w:lang w:val="bi_VU" w:bidi="bi_VU"/>
        </w:rPr>
      </w:r>
    </w:p>
    <w:p>
      <w:pPr/>
      <w:r>
        <w:rPr>
          <w:lang w:val="bi_VU" w:bidi="bi_VU"/>
        </w:rPr>
      </w:r>
    </w:p>
    <w:p>
      <w:pPr/>
      <w:r>
        <w:rPr>
          <w:lang w:val="bi_VU" w:bidi="bi_VU"/>
        </w:rPr>
      </w:r>
      <w:r>
        <w:rPr>
          <w:vertAlign w:val="superscript"/>
          <w:lang w:val="bi_VU" w:bidi="bi_VU"/>
        </w:rPr>
        <w:t>134</w:t>
      </w:r>
      <w:r>
        <w:rPr>
          <w:lang w:val="bi_VU" w:bidi="bi_VU"/>
        </w:rPr>
        <w:t xml:space="preserve"> Plis yu tekemaot mi long han blong olgeta we oli stap spolem mi, blong mi save obei long ol loa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135</w:t>
      </w:r>
      <w:r>
        <w:rPr>
          <w:lang w:val="bi_VU" w:bidi="bi_VU"/>
        </w:rPr>
        <w:t xml:space="preserve"> Yu yu stap wetem mi. Plis yu tijim mi long ol rod blong yu, mo yu mekem mi mi harem gud. Psalms</w:t>
      </w:r>
      <w:r>
        <w:rPr>
          <w:lang w:val="bi_VU" w:bidi="bi_VU"/>
        </w:rPr>
      </w:r>
      <w:r>
        <w:rPr>
          <w:lang w:val="bi_VU" w:bidi="bi_VU"/>
        </w:rPr>
      </w:r>
    </w:p>
    <w:p>
      <w:pPr/>
      <w:r>
        <w:rPr>
          <w:lang w:val="bi_VU" w:bidi="bi_VU"/>
        </w:rPr>
      </w:r>
    </w:p>
    <w:p>
      <w:pPr/>
      <w:r>
        <w:rPr>
          <w:lang w:val="bi_VU" w:bidi="bi_VU"/>
        </w:rPr>
      </w:r>
      <w:r>
        <w:rPr>
          <w:vertAlign w:val="superscript"/>
          <w:lang w:val="bi_VU" w:bidi="bi_VU"/>
        </w:rPr>
        <w:t>136</w:t>
      </w:r>
      <w:r>
        <w:rPr>
          <w:lang w:val="bi_VU" w:bidi="bi_VU"/>
        </w:rPr>
        <w:t xml:space="preserve"> Oltaem mi mi stap krae tumas, from we ol man oli no save obei long Loa*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137</w:t>
      </w:r>
      <w:r>
        <w:rPr>
          <w:lang w:val="bi_VU" w:bidi="bi_VU"/>
        </w:rPr>
        <w:t xml:space="preserve"> Hae God. Yu yu stret olgeta, mo yu stap jajem man long stret fasin. Psalms</w:t>
      </w:r>
      <w:r>
        <w:rPr>
          <w:lang w:val="bi_VU" w:bidi="bi_VU"/>
        </w:rPr>
      </w:r>
      <w:r>
        <w:rPr>
          <w:lang w:val="bi_VU" w:bidi="bi_VU"/>
        </w:rPr>
      </w:r>
    </w:p>
    <w:p>
      <w:pPr/>
      <w:r>
        <w:rPr>
          <w:lang w:val="bi_VU" w:bidi="bi_VU"/>
        </w:rPr>
      </w:r>
    </w:p>
    <w:p>
      <w:pPr/>
      <w:r>
        <w:rPr>
          <w:lang w:val="bi_VU" w:bidi="bi_VU"/>
        </w:rPr>
      </w:r>
      <w:r>
        <w:rPr>
          <w:vertAlign w:val="superscript"/>
          <w:lang w:val="bi_VU" w:bidi="bi_VU"/>
        </w:rPr>
        <w:t>138</w:t>
      </w:r>
      <w:r>
        <w:rPr>
          <w:lang w:val="bi_VU" w:bidi="bi_VU"/>
        </w:rPr>
        <w:t xml:space="preserve"> Ol rul we yu yu mekem oli stret gud, mo oli wok sem mak nomo long olgeta man. Psalms</w:t>
      </w:r>
      <w:r>
        <w:rPr>
          <w:lang w:val="bi_VU" w:bidi="bi_VU"/>
        </w:rPr>
      </w:r>
      <w:r>
        <w:rPr>
          <w:lang w:val="bi_VU" w:bidi="bi_VU"/>
        </w:rPr>
      </w:r>
    </w:p>
    <w:p>
      <w:pPr/>
      <w:r>
        <w:rPr>
          <w:lang w:val="bi_VU" w:bidi="bi_VU"/>
        </w:rPr>
      </w:r>
    </w:p>
    <w:p>
      <w:pPr/>
      <w:r>
        <w:rPr>
          <w:lang w:val="bi_VU" w:bidi="bi_VU"/>
        </w:rPr>
      </w:r>
      <w:r>
        <w:rPr>
          <w:vertAlign w:val="superscript"/>
          <w:lang w:val="bi_VU" w:bidi="bi_VU"/>
        </w:rPr>
        <w:t>139</w:t>
      </w:r>
      <w:r>
        <w:rPr>
          <w:lang w:val="bi_VU" w:bidi="bi_VU"/>
        </w:rPr>
        <w:t xml:space="preserve"> Mi mi kros we tingting blong mi i hot we i hot, from we ol enemi blong mi oli fogetem ol tok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140</w:t>
      </w:r>
      <w:r>
        <w:rPr>
          <w:lang w:val="bi_VU" w:bidi="bi_VU"/>
        </w:rPr>
        <w:t xml:space="preserve"> !Promes blong yu i tru we i tru! !Mi mi laekem tumas! Psalms</w:t>
      </w:r>
      <w:r>
        <w:rPr>
          <w:lang w:val="bi_VU" w:bidi="bi_VU"/>
        </w:rPr>
      </w:r>
      <w:r>
        <w:rPr>
          <w:lang w:val="bi_VU" w:bidi="bi_VU"/>
        </w:rPr>
      </w:r>
    </w:p>
    <w:p>
      <w:pPr/>
      <w:r>
        <w:rPr>
          <w:lang w:val="bi_VU" w:bidi="bi_VU"/>
        </w:rPr>
      </w:r>
    </w:p>
    <w:p>
      <w:pPr/>
      <w:r>
        <w:rPr>
          <w:lang w:val="bi_VU" w:bidi="bi_VU"/>
        </w:rPr>
      </w:r>
      <w:r>
        <w:rPr>
          <w:vertAlign w:val="superscript"/>
          <w:lang w:val="bi_VU" w:bidi="bi_VU"/>
        </w:rPr>
        <w:t>141</w:t>
      </w:r>
      <w:r>
        <w:rPr>
          <w:lang w:val="bi_VU" w:bidi="bi_VU"/>
        </w:rPr>
        <w:t xml:space="preserve"> Mi mi man nating nomo, mo ol man oli stap lukluk nogud long mi, be mi mi no save lego ol loa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142</w:t>
      </w:r>
      <w:r>
        <w:rPr>
          <w:lang w:val="bi_VU" w:bidi="bi_VU"/>
        </w:rPr>
        <w:t xml:space="preserve"> Stret fasin blong yu bambae i stap olwe gogo i no save finis, mo Loa* blong yu i tru olgeta. Psalms</w:t>
      </w:r>
      <w:r>
        <w:rPr>
          <w:lang w:val="bi_VU" w:bidi="bi_VU"/>
        </w:rPr>
      </w:r>
      <w:r>
        <w:rPr>
          <w:lang w:val="bi_VU" w:bidi="bi_VU"/>
        </w:rPr>
      </w:r>
    </w:p>
    <w:p>
      <w:pPr/>
      <w:r>
        <w:rPr>
          <w:lang w:val="bi_VU" w:bidi="bi_VU"/>
        </w:rPr>
      </w:r>
    </w:p>
    <w:p>
      <w:pPr/>
      <w:r>
        <w:rPr>
          <w:lang w:val="bi_VU" w:bidi="bi_VU"/>
        </w:rPr>
      </w:r>
      <w:r>
        <w:rPr>
          <w:vertAlign w:val="superscript"/>
          <w:lang w:val="bi_VU" w:bidi="bi_VU"/>
        </w:rPr>
        <w:t>143</w:t>
      </w:r>
      <w:r>
        <w:rPr>
          <w:lang w:val="bi_VU" w:bidi="bi_VU"/>
        </w:rPr>
        <w:t xml:space="preserve"> Oltaem mi mi trabol mo mi wari tumas, be ol tok we yu yu putum oli stap mekem mi mi glad. Psalms</w:t>
      </w:r>
      <w:r>
        <w:rPr>
          <w:lang w:val="bi_VU" w:bidi="bi_VU"/>
        </w:rPr>
      </w:r>
      <w:r>
        <w:rPr>
          <w:lang w:val="bi_VU" w:bidi="bi_VU"/>
        </w:rPr>
      </w:r>
    </w:p>
    <w:p>
      <w:pPr/>
      <w:r>
        <w:rPr>
          <w:lang w:val="bi_VU" w:bidi="bi_VU"/>
        </w:rPr>
      </w:r>
    </w:p>
    <w:p>
      <w:pPr/>
      <w:r>
        <w:rPr>
          <w:lang w:val="bi_VU" w:bidi="bi_VU"/>
        </w:rPr>
      </w:r>
      <w:r>
        <w:rPr>
          <w:vertAlign w:val="superscript"/>
          <w:lang w:val="bi_VU" w:bidi="bi_VU"/>
        </w:rPr>
        <w:t>144</w:t>
      </w:r>
      <w:r>
        <w:rPr>
          <w:lang w:val="bi_VU" w:bidi="bi_VU"/>
        </w:rPr>
        <w:t xml:space="preserve"> Oltaem ol rul we yu yu mekem oli stret nomo. Plis yu givhan long mi blong mi savegud olgeta, nao bambae mi save stap gud long laef blong mi. Psalms</w:t>
      </w:r>
      <w:r>
        <w:rPr>
          <w:lang w:val="bi_VU" w:bidi="bi_VU"/>
        </w:rPr>
      </w:r>
      <w:r>
        <w:rPr>
          <w:lang w:val="bi_VU" w:bidi="bi_VU"/>
        </w:rPr>
      </w:r>
    </w:p>
    <w:p>
      <w:pPr/>
      <w:r>
        <w:rPr>
          <w:lang w:val="bi_VU" w:bidi="bi_VU"/>
        </w:rPr>
      </w:r>
    </w:p>
    <w:p>
      <w:pPr/>
      <w:r>
        <w:rPr>
          <w:lang w:val="bi_VU" w:bidi="bi_VU"/>
        </w:rPr>
      </w:r>
      <w:r>
        <w:rPr>
          <w:vertAlign w:val="superscript"/>
          <w:lang w:val="bi_VU" w:bidi="bi_VU"/>
        </w:rPr>
        <w:t>145</w:t>
      </w:r>
      <w:r>
        <w:rPr>
          <w:lang w:val="bi_VU" w:bidi="bi_VU"/>
        </w:rPr>
        <w:t xml:space="preserve"> Hae God. Mi mi stap krae long yu long olgeta tingting blong mi. Plis yu harem krae blong mi. Mi mi promes blong obei long ol tijing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146</w:t>
      </w:r>
      <w:r>
        <w:rPr>
          <w:lang w:val="bi_VU" w:bidi="bi_VU"/>
        </w:rPr>
        <w:t xml:space="preserve"> Mi mi stap krae long yu. Plis yu sevem mi, blong mi save holem ol rul we yu yu mekem. Psalms</w:t>
      </w:r>
      <w:r>
        <w:rPr>
          <w:lang w:val="bi_VU" w:bidi="bi_VU"/>
        </w:rPr>
      </w:r>
      <w:r>
        <w:rPr>
          <w:lang w:val="bi_VU" w:bidi="bi_VU"/>
        </w:rPr>
      </w:r>
    </w:p>
    <w:p>
      <w:pPr/>
      <w:r>
        <w:rPr>
          <w:lang w:val="bi_VU" w:bidi="bi_VU"/>
        </w:rPr>
      </w:r>
    </w:p>
    <w:p>
      <w:pPr/>
      <w:r>
        <w:rPr>
          <w:lang w:val="bi_VU" w:bidi="bi_VU"/>
        </w:rPr>
      </w:r>
      <w:r>
        <w:rPr>
          <w:vertAlign w:val="superscript"/>
          <w:lang w:val="bi_VU" w:bidi="bi_VU"/>
        </w:rPr>
        <w:t>147</w:t>
      </w:r>
      <w:r>
        <w:rPr>
          <w:lang w:val="bi_VU" w:bidi="bi_VU"/>
        </w:rPr>
        <w:t xml:space="preserve"> Oltaem, taem san i no girap yet, mi stap krae long yu blong yu givhan long mi. Mi putum tingting blong mi i stap long ol tok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148</w:t>
      </w:r>
      <w:r>
        <w:rPr>
          <w:lang w:val="bi_VU" w:bidi="bi_VU"/>
        </w:rPr>
        <w:t xml:space="preserve"> Oltaem, long naet, mi no save slip, mi stap tingting long ol promes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149</w:t>
      </w:r>
      <w:r>
        <w:rPr>
          <w:lang w:val="bi_VU" w:bidi="bi_VU"/>
        </w:rPr>
        <w:t xml:space="preserve"> Hae God, oltaem yu yu lavem man tumas, plis yu harem mi. Yu yu stap jajem man long stret fasin. Plis yu lukaot gud long laef blong mi. Psalms</w:t>
      </w:r>
      <w:r>
        <w:rPr>
          <w:lang w:val="bi_VU" w:bidi="bi_VU"/>
        </w:rPr>
      </w:r>
      <w:r>
        <w:rPr>
          <w:lang w:val="bi_VU" w:bidi="bi_VU"/>
        </w:rPr>
      </w:r>
    </w:p>
    <w:p>
      <w:pPr/>
      <w:r>
        <w:rPr>
          <w:lang w:val="bi_VU" w:bidi="bi_VU"/>
        </w:rPr>
      </w:r>
    </w:p>
    <w:p>
      <w:pPr/>
      <w:r>
        <w:rPr>
          <w:lang w:val="bi_VU" w:bidi="bi_VU"/>
        </w:rPr>
      </w:r>
      <w:r>
        <w:rPr>
          <w:vertAlign w:val="superscript"/>
          <w:lang w:val="bi_VU" w:bidi="bi_VU"/>
        </w:rPr>
        <w:t>150</w:t>
      </w:r>
      <w:r>
        <w:rPr>
          <w:lang w:val="bi_VU" w:bidi="bi_VU"/>
        </w:rPr>
        <w:t xml:space="preserve"> Ol man nogud ya we oli stap spolem mi, naoia oli kam klosap long mi. Be olgeta ya, neva oli holem Loa*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151</w:t>
      </w:r>
      <w:r>
        <w:rPr>
          <w:lang w:val="bi_VU" w:bidi="bi_VU"/>
        </w:rPr>
        <w:t xml:space="preserve"> Be yu, Hae God, oltaem yu stap klosap moa long mi, mo ol tok we yu yu putum oli tru olgeta. Psalms</w:t>
      </w:r>
      <w:r>
        <w:rPr>
          <w:lang w:val="bi_VU" w:bidi="bi_VU"/>
        </w:rPr>
      </w:r>
      <w:r>
        <w:rPr>
          <w:lang w:val="bi_VU" w:bidi="bi_VU"/>
        </w:rPr>
      </w:r>
    </w:p>
    <w:p>
      <w:pPr/>
      <w:r>
        <w:rPr>
          <w:lang w:val="bi_VU" w:bidi="bi_VU"/>
        </w:rPr>
      </w:r>
    </w:p>
    <w:p>
      <w:pPr/>
      <w:r>
        <w:rPr>
          <w:lang w:val="bi_VU" w:bidi="bi_VU"/>
        </w:rPr>
      </w:r>
      <w:r>
        <w:rPr>
          <w:vertAlign w:val="superscript"/>
          <w:lang w:val="bi_VU" w:bidi="bi_VU"/>
        </w:rPr>
        <w:t>152</w:t>
      </w:r>
      <w:r>
        <w:rPr>
          <w:lang w:val="bi_VU" w:bidi="bi_VU"/>
        </w:rPr>
        <w:t xml:space="preserve"> Ol rul ya we yu yu mekem, mi mi save olgeta longtaem finis. Yu yu putum olgeta blong oli stap oltaem, gogo i no save finis. Psalms</w:t>
      </w:r>
      <w:r>
        <w:rPr>
          <w:lang w:val="bi_VU" w:bidi="bi_VU"/>
        </w:rPr>
      </w:r>
      <w:r>
        <w:rPr>
          <w:lang w:val="bi_VU" w:bidi="bi_VU"/>
        </w:rPr>
      </w:r>
    </w:p>
    <w:p>
      <w:pPr/>
      <w:r>
        <w:rPr>
          <w:lang w:val="bi_VU" w:bidi="bi_VU"/>
        </w:rPr>
      </w:r>
    </w:p>
    <w:p>
      <w:pPr/>
      <w:r>
        <w:rPr>
          <w:lang w:val="bi_VU" w:bidi="bi_VU"/>
        </w:rPr>
      </w:r>
      <w:r>
        <w:rPr>
          <w:vertAlign w:val="superscript"/>
          <w:lang w:val="bi_VU" w:bidi="bi_VU"/>
        </w:rPr>
        <w:t>153</w:t>
      </w:r>
      <w:r>
        <w:rPr>
          <w:lang w:val="bi_VU" w:bidi="bi_VU"/>
        </w:rPr>
        <w:t xml:space="preserve"> Hae God. Mi mi stap harem nogud tumas long bodi blong mi. Plis yu luk long mi, yu tekemaot mi long trabol ya, from we mi no save lego Loa*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154</w:t>
      </w:r>
      <w:r>
        <w:rPr>
          <w:lang w:val="bi_VU" w:bidi="bi_VU"/>
        </w:rPr>
        <w:t xml:space="preserve"> Plis yu givhan long mi, yu mekem mi mi fri, yu sevem mi olsem we yu yu promes. Psalms</w:t>
      </w:r>
      <w:r>
        <w:rPr>
          <w:lang w:val="bi_VU" w:bidi="bi_VU"/>
        </w:rPr>
      </w:r>
      <w:r>
        <w:rPr>
          <w:lang w:val="bi_VU" w:bidi="bi_VU"/>
        </w:rPr>
      </w:r>
    </w:p>
    <w:p>
      <w:pPr/>
      <w:r>
        <w:rPr>
          <w:lang w:val="bi_VU" w:bidi="bi_VU"/>
        </w:rPr>
      </w:r>
    </w:p>
    <w:p>
      <w:pPr/>
      <w:r>
        <w:rPr>
          <w:lang w:val="bi_VU" w:bidi="bi_VU"/>
        </w:rPr>
      </w:r>
      <w:r>
        <w:rPr>
          <w:vertAlign w:val="superscript"/>
          <w:lang w:val="bi_VU" w:bidi="bi_VU"/>
        </w:rPr>
        <w:t>155</w:t>
      </w:r>
      <w:r>
        <w:rPr>
          <w:lang w:val="bi_VU" w:bidi="bi_VU"/>
        </w:rPr>
        <w:t xml:space="preserve"> Ol man nogud, yu no save sevem olgeta, from we oli no save obei long ol tijing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156</w:t>
      </w:r>
      <w:r>
        <w:rPr>
          <w:lang w:val="bi_VU" w:bidi="bi_VU"/>
        </w:rPr>
        <w:t xml:space="preserve"> Hae God, fasin blong yu we yu gat sore long man, hem i bigfala tumas. Plis yu jajem mi long stret fasin, yu sevem mi. Psalms</w:t>
      </w:r>
      <w:r>
        <w:rPr>
          <w:lang w:val="bi_VU" w:bidi="bi_VU"/>
        </w:rPr>
      </w:r>
      <w:r>
        <w:rPr>
          <w:lang w:val="bi_VU" w:bidi="bi_VU"/>
        </w:rPr>
      </w:r>
    </w:p>
    <w:p>
      <w:pPr/>
      <w:r>
        <w:rPr>
          <w:lang w:val="bi_VU" w:bidi="bi_VU"/>
        </w:rPr>
      </w:r>
    </w:p>
    <w:p>
      <w:pPr/>
      <w:r>
        <w:rPr>
          <w:lang w:val="bi_VU" w:bidi="bi_VU"/>
        </w:rPr>
      </w:r>
      <w:r>
        <w:rPr>
          <w:vertAlign w:val="superscript"/>
          <w:lang w:val="bi_VU" w:bidi="bi_VU"/>
        </w:rPr>
        <w:t>157</w:t>
      </w:r>
      <w:r>
        <w:rPr>
          <w:lang w:val="bi_VU" w:bidi="bi_VU"/>
        </w:rPr>
        <w:t xml:space="preserve"> Mi mi gat plante enemi blong mi we oli stap traem blong spolem mi, be mi mi no foldaon nating, oltaem mi stap obei long ol rul we yu yu mekem. Psalms</w:t>
      </w:r>
      <w:r>
        <w:rPr>
          <w:lang w:val="bi_VU" w:bidi="bi_VU"/>
        </w:rPr>
      </w:r>
      <w:r>
        <w:rPr>
          <w:lang w:val="bi_VU" w:bidi="bi_VU"/>
        </w:rPr>
      </w:r>
    </w:p>
    <w:p>
      <w:pPr/>
      <w:r>
        <w:rPr>
          <w:lang w:val="bi_VU" w:bidi="bi_VU"/>
        </w:rPr>
      </w:r>
    </w:p>
    <w:p>
      <w:pPr/>
      <w:r>
        <w:rPr>
          <w:lang w:val="bi_VU" w:bidi="bi_VU"/>
        </w:rPr>
      </w:r>
      <w:r>
        <w:rPr>
          <w:vertAlign w:val="superscript"/>
          <w:lang w:val="bi_VU" w:bidi="bi_VU"/>
        </w:rPr>
        <w:t>158</w:t>
      </w:r>
      <w:r>
        <w:rPr>
          <w:lang w:val="bi_VU" w:bidi="bi_VU"/>
        </w:rPr>
        <w:t xml:space="preserve"> Taem mi luk ol man blong yu we oli stap joen wetem ol enemi blong yu, mi no wantem olgeta nating, from we oli no moa holem ol tok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159</w:t>
      </w:r>
      <w:r>
        <w:rPr>
          <w:lang w:val="bi_VU" w:bidi="bi_VU"/>
        </w:rPr>
        <w:t xml:space="preserve"> Hae God, oltaem yu yu lavem man tumas. Plis yu lukluk gud long mi. Mi mi laekem ol loa blong yu tumas, plis yu sevem mi. Psalms</w:t>
      </w:r>
      <w:r>
        <w:rPr>
          <w:lang w:val="bi_VU" w:bidi="bi_VU"/>
        </w:rPr>
      </w:r>
      <w:r>
        <w:rPr>
          <w:lang w:val="bi_VU" w:bidi="bi_VU"/>
        </w:rPr>
      </w:r>
    </w:p>
    <w:p>
      <w:pPr/>
      <w:r>
        <w:rPr>
          <w:lang w:val="bi_VU" w:bidi="bi_VU"/>
        </w:rPr>
      </w:r>
    </w:p>
    <w:p>
      <w:pPr/>
      <w:r>
        <w:rPr>
          <w:lang w:val="bi_VU" w:bidi="bi_VU"/>
        </w:rPr>
      </w:r>
      <w:r>
        <w:rPr>
          <w:vertAlign w:val="superscript"/>
          <w:lang w:val="bi_VU" w:bidi="bi_VU"/>
        </w:rPr>
        <w:t>160</w:t>
      </w:r>
      <w:r>
        <w:rPr>
          <w:lang w:val="bi_VU" w:bidi="bi_VU"/>
        </w:rPr>
        <w:t xml:space="preserve"> Stamba blong ol tok blong yu, hem i trutok. Ol tingting blong yu oli stret nomo, mo bambae oli stap oltaem, gogo i no save finis. Psalms</w:t>
      </w:r>
      <w:r>
        <w:rPr>
          <w:lang w:val="bi_VU" w:bidi="bi_VU"/>
        </w:rPr>
      </w:r>
      <w:r>
        <w:rPr>
          <w:lang w:val="bi_VU" w:bidi="bi_VU"/>
        </w:rPr>
      </w:r>
    </w:p>
    <w:p>
      <w:pPr/>
      <w:r>
        <w:rPr>
          <w:lang w:val="bi_VU" w:bidi="bi_VU"/>
        </w:rPr>
      </w:r>
    </w:p>
    <w:p>
      <w:pPr/>
      <w:r>
        <w:rPr>
          <w:lang w:val="bi_VU" w:bidi="bi_VU"/>
        </w:rPr>
      </w:r>
      <w:r>
        <w:rPr>
          <w:vertAlign w:val="superscript"/>
          <w:lang w:val="bi_VU" w:bidi="bi_VU"/>
        </w:rPr>
        <w:t>161</w:t>
      </w:r>
      <w:r>
        <w:rPr>
          <w:lang w:val="bi_VU" w:bidi="bi_VU"/>
        </w:rPr>
        <w:t xml:space="preserve"> Hae God. Ol haeman oli stap spolem mi tumas, be from nating nomo. Oltaem mi stap tinghevi long ol tok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162</w:t>
      </w:r>
      <w:r>
        <w:rPr>
          <w:lang w:val="bi_VU" w:bidi="bi_VU"/>
        </w:rPr>
        <w:t xml:space="preserve"> Mi mi glad tumas long ol tok blong yu. Mi glad we mi glad, olsem man we i win long faet, i karem plante gudgudfala samting i kamhom. Psalms</w:t>
      </w:r>
      <w:r>
        <w:rPr>
          <w:lang w:val="bi_VU" w:bidi="bi_VU"/>
        </w:rPr>
      </w:r>
      <w:r>
        <w:rPr>
          <w:lang w:val="bi_VU" w:bidi="bi_VU"/>
        </w:rPr>
      </w:r>
    </w:p>
    <w:p>
      <w:pPr/>
      <w:r>
        <w:rPr>
          <w:lang w:val="bi_VU" w:bidi="bi_VU"/>
        </w:rPr>
      </w:r>
    </w:p>
    <w:p>
      <w:pPr/>
      <w:r>
        <w:rPr>
          <w:lang w:val="bi_VU" w:bidi="bi_VU"/>
        </w:rPr>
      </w:r>
      <w:r>
        <w:rPr>
          <w:vertAlign w:val="superscript"/>
          <w:lang w:val="bi_VU" w:bidi="bi_VU"/>
        </w:rPr>
        <w:t>163</w:t>
      </w:r>
      <w:r>
        <w:rPr>
          <w:lang w:val="bi_VU" w:bidi="bi_VU"/>
        </w:rPr>
        <w:t xml:space="preserve"> Mi mi no laekem nating ol fasin blong giaman, mi agens long olgeta, be mi laekem Loa* blong yu tumas. Psalms</w:t>
      </w:r>
      <w:r>
        <w:rPr>
          <w:lang w:val="bi_VU" w:bidi="bi_VU"/>
        </w:rPr>
      </w:r>
      <w:r>
        <w:rPr>
          <w:lang w:val="bi_VU" w:bidi="bi_VU"/>
        </w:rPr>
      </w:r>
    </w:p>
    <w:p>
      <w:pPr/>
      <w:r>
        <w:rPr>
          <w:lang w:val="bi_VU" w:bidi="bi_VU"/>
        </w:rPr>
      </w:r>
    </w:p>
    <w:p>
      <w:pPr/>
      <w:r>
        <w:rPr>
          <w:lang w:val="bi_VU" w:bidi="bi_VU"/>
        </w:rPr>
      </w:r>
      <w:r>
        <w:rPr>
          <w:vertAlign w:val="superscript"/>
          <w:lang w:val="bi_VU" w:bidi="bi_VU"/>
        </w:rPr>
        <w:t>164</w:t>
      </w:r>
      <w:r>
        <w:rPr>
          <w:lang w:val="bi_VU" w:bidi="bi_VU"/>
        </w:rPr>
        <w:t xml:space="preserve"> Ol tingting blong yu i stret gud, mo from samting ya, mi mi stap leftemap nem blong yu seven taem long wan dei.</w:t>
      </w:r>
      <w:r>
        <w:rPr>
          <w:lang w:val="bi_VU" w:bidi="bi_VU"/>
        </w:rPr>
      </w:r>
      <w:r>
        <w:rPr>
          <w:lang w:val="bi_VU" w:bidi="bi_VU"/>
        </w:rPr>
      </w:r>
    </w:p>
    <w:p>
      <w:pPr/>
      <w:r>
        <w:rPr>
          <w:lang w:val="bi_VU" w:bidi="bi_VU"/>
        </w:rPr>
      </w:r>
    </w:p>
    <w:p>
      <w:pPr/>
      <w:r>
        <w:rPr>
          <w:lang w:val="bi_VU" w:bidi="bi_VU"/>
        </w:rPr>
      </w:r>
      <w:r>
        <w:rPr>
          <w:vertAlign w:val="superscript"/>
          <w:lang w:val="bi_VU" w:bidi="bi_VU"/>
        </w:rPr>
        <w:t>165</w:t>
      </w:r>
      <w:r>
        <w:rPr>
          <w:lang w:val="bi_VU" w:bidi="bi_VU"/>
        </w:rPr>
        <w:t xml:space="preserve"> Olgeta we oli laekem Loa blong yu oli stap gud oltaem nomo, i no gat wan samting we i save mekem olgeta oli foldaon. Psalms</w:t>
      </w:r>
      <w:r>
        <w:rPr>
          <w:lang w:val="bi_VU" w:bidi="bi_VU"/>
        </w:rPr>
      </w:r>
      <w:r>
        <w:rPr>
          <w:lang w:val="bi_VU" w:bidi="bi_VU"/>
        </w:rPr>
      </w:r>
    </w:p>
    <w:p>
      <w:pPr/>
      <w:r>
        <w:rPr>
          <w:lang w:val="bi_VU" w:bidi="bi_VU"/>
        </w:rPr>
      </w:r>
    </w:p>
    <w:p>
      <w:pPr/>
      <w:r>
        <w:rPr>
          <w:lang w:val="bi_VU" w:bidi="bi_VU"/>
        </w:rPr>
      </w:r>
      <w:r>
        <w:rPr>
          <w:vertAlign w:val="superscript"/>
          <w:lang w:val="bi_VU" w:bidi="bi_VU"/>
        </w:rPr>
        <w:t>166</w:t>
      </w:r>
      <w:r>
        <w:rPr>
          <w:lang w:val="bi_VU" w:bidi="bi_VU"/>
        </w:rPr>
        <w:t xml:space="preserve"> Hae God, mi mi stap wet long yu blong yu sevem mi, mo oltaem mi stap folem ol tok we yu yu putum. Psalms</w:t>
      </w:r>
      <w:r>
        <w:rPr>
          <w:lang w:val="bi_VU" w:bidi="bi_VU"/>
        </w:rPr>
      </w:r>
      <w:r>
        <w:rPr>
          <w:lang w:val="bi_VU" w:bidi="bi_VU"/>
        </w:rPr>
      </w:r>
    </w:p>
    <w:p>
      <w:pPr/>
      <w:r>
        <w:rPr>
          <w:lang w:val="bi_VU" w:bidi="bi_VU"/>
        </w:rPr>
      </w:r>
    </w:p>
    <w:p>
      <w:pPr/>
      <w:r>
        <w:rPr>
          <w:lang w:val="bi_VU" w:bidi="bi_VU"/>
        </w:rPr>
      </w:r>
      <w:r>
        <w:rPr>
          <w:vertAlign w:val="superscript"/>
          <w:lang w:val="bi_VU" w:bidi="bi_VU"/>
        </w:rPr>
        <w:t>167</w:t>
      </w:r>
      <w:r>
        <w:rPr>
          <w:lang w:val="bi_VU" w:bidi="bi_VU"/>
        </w:rPr>
        <w:t xml:space="preserve"> Mi stap obei long ol rul we yu yu mekem, mo mi laekem olgeta tumas. Psalms</w:t>
      </w:r>
      <w:r>
        <w:rPr>
          <w:lang w:val="bi_VU" w:bidi="bi_VU"/>
        </w:rPr>
      </w:r>
      <w:r>
        <w:rPr>
          <w:lang w:val="bi_VU" w:bidi="bi_VU"/>
        </w:rPr>
      </w:r>
    </w:p>
    <w:p>
      <w:pPr/>
      <w:r>
        <w:rPr>
          <w:lang w:val="bi_VU" w:bidi="bi_VU"/>
        </w:rPr>
      </w:r>
    </w:p>
    <w:p>
      <w:pPr/>
      <w:r>
        <w:rPr>
          <w:lang w:val="bi_VU" w:bidi="bi_VU"/>
        </w:rPr>
      </w:r>
      <w:r>
        <w:rPr>
          <w:vertAlign w:val="superscript"/>
          <w:lang w:val="bi_VU" w:bidi="bi_VU"/>
        </w:rPr>
        <w:t>168</w:t>
      </w:r>
      <w:r>
        <w:rPr>
          <w:lang w:val="bi_VU" w:bidi="bi_VU"/>
        </w:rPr>
        <w:t xml:space="preserve"> Mi stap obei long ol rul mo ol loa blong yu. Yu yu stap luk evri samting we mi mi mekem. Psalms</w:t>
      </w:r>
      <w:r>
        <w:rPr>
          <w:lang w:val="bi_VU" w:bidi="bi_VU"/>
        </w:rPr>
      </w:r>
      <w:r>
        <w:rPr>
          <w:lang w:val="bi_VU" w:bidi="bi_VU"/>
        </w:rPr>
      </w:r>
    </w:p>
    <w:p>
      <w:pPr/>
      <w:r>
        <w:rPr>
          <w:lang w:val="bi_VU" w:bidi="bi_VU"/>
        </w:rPr>
      </w:r>
    </w:p>
    <w:p>
      <w:pPr/>
      <w:r>
        <w:rPr>
          <w:lang w:val="bi_VU" w:bidi="bi_VU"/>
        </w:rPr>
      </w:r>
      <w:r>
        <w:rPr>
          <w:vertAlign w:val="superscript"/>
          <w:lang w:val="bi_VU" w:bidi="bi_VU"/>
        </w:rPr>
        <w:t>169</w:t>
      </w:r>
      <w:r>
        <w:rPr>
          <w:lang w:val="bi_VU" w:bidi="bi_VU"/>
        </w:rPr>
        <w:t xml:space="preserve"> Hae God. Plis yu harem krae blong mi, yu givhan long mi. Plis yu mekem mi mi savegud ol tok blong yu, olsem we yu yu promes. Psalms</w:t>
      </w:r>
      <w:r>
        <w:rPr>
          <w:lang w:val="bi_VU" w:bidi="bi_VU"/>
        </w:rPr>
      </w:r>
      <w:r>
        <w:rPr>
          <w:lang w:val="bi_VU" w:bidi="bi_VU"/>
        </w:rPr>
      </w:r>
    </w:p>
    <w:p>
      <w:pPr/>
      <w:r>
        <w:rPr>
          <w:lang w:val="bi_VU" w:bidi="bi_VU"/>
        </w:rPr>
      </w:r>
    </w:p>
    <w:p>
      <w:pPr/>
      <w:r>
        <w:rPr>
          <w:lang w:val="bi_VU" w:bidi="bi_VU"/>
        </w:rPr>
      </w:r>
      <w:r>
        <w:rPr>
          <w:vertAlign w:val="superscript"/>
          <w:lang w:val="bi_VU" w:bidi="bi_VU"/>
        </w:rPr>
        <w:t>170</w:t>
      </w:r>
      <w:r>
        <w:rPr>
          <w:lang w:val="bi_VU" w:bidi="bi_VU"/>
        </w:rPr>
        <w:t xml:space="preserve"> Plis yu lesin long prea blong mi, mo yu sevem mi, olsem we tok blong yu i talem. Psalms</w:t>
      </w:r>
      <w:r>
        <w:rPr>
          <w:lang w:val="bi_VU" w:bidi="bi_VU"/>
        </w:rPr>
      </w:r>
      <w:r>
        <w:rPr>
          <w:lang w:val="bi_VU" w:bidi="bi_VU"/>
        </w:rPr>
      </w:r>
    </w:p>
    <w:p>
      <w:pPr/>
      <w:r>
        <w:rPr>
          <w:lang w:val="bi_VU" w:bidi="bi_VU"/>
        </w:rPr>
      </w:r>
    </w:p>
    <w:p>
      <w:pPr/>
      <w:r>
        <w:rPr>
          <w:lang w:val="bi_VU" w:bidi="bi_VU"/>
        </w:rPr>
      </w:r>
      <w:r>
        <w:rPr>
          <w:vertAlign w:val="superscript"/>
          <w:lang w:val="bi_VU" w:bidi="bi_VU"/>
        </w:rPr>
        <w:t>171</w:t>
      </w:r>
      <w:r>
        <w:rPr>
          <w:lang w:val="bi_VU" w:bidi="bi_VU"/>
        </w:rPr>
        <w:t xml:space="preserve"> Oltaem bambae mi stap presem yu, from we yu stap tijim mi long ol rod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172</w:t>
      </w:r>
      <w:r>
        <w:rPr>
          <w:lang w:val="bi_VU" w:bidi="bi_VU"/>
        </w:rPr>
        <w:t xml:space="preserve"> Bambae mi singsing blong tokbaot ol tok blong yu, from we olgeta tok we yu yu putum oli stret nomo. Psalms</w:t>
      </w:r>
      <w:r>
        <w:rPr>
          <w:lang w:val="bi_VU" w:bidi="bi_VU"/>
        </w:rPr>
      </w:r>
      <w:r>
        <w:rPr>
          <w:lang w:val="bi_VU" w:bidi="bi_VU"/>
        </w:rPr>
      </w:r>
    </w:p>
    <w:p>
      <w:pPr/>
      <w:r>
        <w:rPr>
          <w:lang w:val="bi_VU" w:bidi="bi_VU"/>
        </w:rPr>
      </w:r>
    </w:p>
    <w:p>
      <w:pPr/>
      <w:r>
        <w:rPr>
          <w:lang w:val="bi_VU" w:bidi="bi_VU"/>
        </w:rPr>
      </w:r>
      <w:r>
        <w:rPr>
          <w:vertAlign w:val="superscript"/>
          <w:lang w:val="bi_VU" w:bidi="bi_VU"/>
        </w:rPr>
        <w:t>173</w:t>
      </w:r>
      <w:r>
        <w:rPr>
          <w:lang w:val="bi_VU" w:bidi="bi_VU"/>
        </w:rPr>
        <w:t xml:space="preserve"> Plis yu mas rere oltaem blong givhan long mi, from we mi stap folem ol loa blong yu. Psalms</w:t>
      </w:r>
      <w:r>
        <w:rPr>
          <w:lang w:val="bi_VU" w:bidi="bi_VU"/>
        </w:rPr>
      </w:r>
      <w:r>
        <w:rPr>
          <w:lang w:val="bi_VU" w:bidi="bi_VU"/>
        </w:rPr>
      </w:r>
    </w:p>
    <w:p>
      <w:pPr/>
      <w:r>
        <w:rPr>
          <w:lang w:val="bi_VU" w:bidi="bi_VU"/>
        </w:rPr>
      </w:r>
    </w:p>
    <w:p>
      <w:pPr/>
      <w:r>
        <w:rPr>
          <w:lang w:val="bi_VU" w:bidi="bi_VU"/>
        </w:rPr>
      </w:r>
      <w:r>
        <w:rPr>
          <w:vertAlign w:val="superscript"/>
          <w:lang w:val="bi_VU" w:bidi="bi_VU"/>
        </w:rPr>
        <w:t>174</w:t>
      </w:r>
      <w:r>
        <w:rPr>
          <w:lang w:val="bi_VU" w:bidi="bi_VU"/>
        </w:rPr>
        <w:t xml:space="preserve"> Hae God, mi mi wantem tumas blong yu sevem mi, from we oltaem, Loa* blong yu i stap mekem mi mi glad tumas. Psalms</w:t>
      </w:r>
      <w:r>
        <w:rPr>
          <w:lang w:val="bi_VU" w:bidi="bi_VU"/>
        </w:rPr>
      </w:r>
      <w:r>
        <w:rPr>
          <w:lang w:val="bi_VU" w:bidi="bi_VU"/>
        </w:rPr>
      </w:r>
    </w:p>
    <w:p>
      <w:pPr/>
      <w:r>
        <w:rPr>
          <w:lang w:val="bi_VU" w:bidi="bi_VU"/>
        </w:rPr>
      </w:r>
    </w:p>
    <w:p>
      <w:pPr/>
      <w:r>
        <w:rPr>
          <w:lang w:val="bi_VU" w:bidi="bi_VU"/>
        </w:rPr>
      </w:r>
      <w:r>
        <w:rPr>
          <w:vertAlign w:val="superscript"/>
          <w:lang w:val="bi_VU" w:bidi="bi_VU"/>
        </w:rPr>
        <w:t>175</w:t>
      </w:r>
      <w:r>
        <w:rPr>
          <w:lang w:val="bi_VU" w:bidi="bi_VU"/>
        </w:rPr>
        <w:t xml:space="preserve"> Plis yu holem mi mi stap laef blong mi save presem yu, mo yu letem ol tingting blong yu i lidim mi. Psalms</w:t>
      </w:r>
      <w:r>
        <w:rPr>
          <w:lang w:val="bi_VU" w:bidi="bi_VU"/>
        </w:rPr>
      </w:r>
      <w:r>
        <w:rPr>
          <w:lang w:val="bi_VU" w:bidi="bi_VU"/>
        </w:rPr>
      </w:r>
    </w:p>
    <w:p>
      <w:pPr/>
      <w:r>
        <w:rPr>
          <w:lang w:val="bi_VU" w:bidi="bi_VU"/>
        </w:rPr>
      </w:r>
    </w:p>
    <w:p>
      <w:pPr/>
      <w:r>
        <w:rPr>
          <w:lang w:val="bi_VU" w:bidi="bi_VU"/>
        </w:rPr>
      </w:r>
      <w:r>
        <w:rPr>
          <w:vertAlign w:val="superscript"/>
          <w:lang w:val="bi_VU" w:bidi="bi_VU"/>
        </w:rPr>
        <w:t>176</w:t>
      </w:r>
      <w:r>
        <w:rPr>
          <w:lang w:val="bi_VU" w:bidi="bi_VU"/>
        </w:rPr>
        <w:t xml:space="preserve"> Mi mi man blong wok blong yu, be mi lusum rod olsem wan sipsip we i lus. Plis yu kam lukaot mi, from we mi mi no tanem baksaed long ol tok we yu yu putum.</w:t>
      </w:r>
      <w:r>
        <w:rPr>
          <w:lang w:val="bi_VU" w:bidi="bi_VU"/>
        </w:rPr>
      </w:r>
      <w:r>
        <w:rPr>
          <w:lang w:val="bi_VU" w:bidi="bi_VU"/>
        </w:rPr>
      </w:r>
    </w:p>
    <w:p>
      <w:pPr/>
      <w:r>
        <w:rPr>
          <w:lang w:val="bi_VU" w:bidi="bi_VU"/>
        </w:rPr>
      </w:r>
    </w:p>
    <w:p>
      <w:pPr>
        <w:pStyle w:val="Heading2"/>
      </w:pPr>
      <w:r>
        <w:rPr>
          <w:lang w:val="bi_VU" w:bidi="bi_VU"/>
        </w:rPr>
        <w:t>Psalms 120:1</w:t>
      </w:r>
      <w:r>
        <w:rPr>
          <w:lang w:val="bi_VU" w:bidi="bi_VU"/>
        </w:rPr>
      </w:r>
    </w:p>
    <w:p>
      <w:pPr/>
      <w:r>
        <w:rPr>
          <w:lang w:val="bi_VU" w:bidi="bi_VU"/>
        </w:rPr>
      </w:r>
      <w:r>
        <w:rPr>
          <w:vertAlign w:val="superscript"/>
          <w:lang w:val="bi_VU" w:bidi="bi_VU"/>
        </w:rPr>
        <w:t>1</w:t>
      </w:r>
      <w:r>
        <w:rPr>
          <w:lang w:val="bi_VU" w:bidi="bi_VU"/>
        </w:rPr>
        <w:t xml:space="preserve"> Olgeta. Taem mi mi stap long trabol, mi krae long Hae God, mo hem i harem krae blong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talem se, “Hae God, plis yu blokemgud mi blong ol man blong giaman mo ol man blong mekem trik oli no save spolem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?Yufala ol man blong giaman, yufala i save ol samting ya we God bambae i mekem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Panis blong yufala bambae i olsem we sap ara blong soldia i stikim yufala. Bambae yufala i harem olsem we faea i bonem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Taem mi stap wetem yufala, mi harem nogud tumas, olsem we mi stap long kantri ya Mesek, no mi go stap wetem ol man Kedara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mi stap longtaem tumas wetem yufala we i no laekem pis nating.</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mi mi tokbaot pis, be yufala i wantem mekem faet nomo.</w:t>
      </w:r>
      <w:r>
        <w:rPr>
          <w:lang w:val="bi_VU" w:bidi="bi_VU"/>
        </w:rPr>
      </w:r>
      <w:r>
        <w:rPr>
          <w:lang w:val="bi_VU" w:bidi="bi_VU"/>
        </w:rPr>
      </w:r>
    </w:p>
    <w:p>
      <w:pPr/>
      <w:r>
        <w:rPr>
          <w:lang w:val="bi_VU" w:bidi="bi_VU"/>
        </w:rPr>
      </w:r>
    </w:p>
    <w:p>
      <w:pPr>
        <w:pStyle w:val="Heading2"/>
      </w:pPr>
      <w:r>
        <w:rPr>
          <w:lang w:val="bi_VU" w:bidi="bi_VU"/>
        </w:rPr>
        <w:t>Psalms 121:1</w:t>
      </w:r>
      <w:r>
        <w:rPr>
          <w:lang w:val="bi_VU" w:bidi="bi_VU"/>
        </w:rPr>
      </w:r>
    </w:p>
    <w:p>
      <w:pPr/>
      <w:r>
        <w:rPr>
          <w:lang w:val="bi_VU" w:bidi="bi_VU"/>
        </w:rPr>
      </w:r>
      <w:r>
        <w:rPr>
          <w:vertAlign w:val="superscript"/>
          <w:lang w:val="bi_VU" w:bidi="bi_VU"/>
        </w:rPr>
        <w:t>1</w:t>
      </w:r>
      <w:r>
        <w:rPr>
          <w:lang w:val="bi_VU" w:bidi="bi_VU"/>
        </w:rPr>
        <w:t xml:space="preserve"> Olgeta. ?Man blong givhan long mi bambae i kamaot long weples? Mi mi lukluk i go antap long ol hil, be no, i nogat.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ya we i mekem skae mo graon, hem nomo i stap givhan 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bambae i no save letem yumi foldaon. Hem i no save slip, mo oltaem hem i stap lukaot gud long yumi.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Yumi ol laen* blong Isrel,* mo oltaem hem i stap lukaot gud long yumi. Neva ae blong hem i kam hevi, mo neva hem i slip.</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 bambae i glad long yumi, hem bambae i stap long raet saed blong yumi blong lukaot long yumi.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Long dei, san bambae i no save spolem yumi, mo long naet, mun tu bambae i no save mekem i nogud long yumi.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bambae i blokemgud yumi blong trabol i no save kasem yumi. Hem bambae i lukaot gud long yumi, i sevem yumi.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Taem yumi goaot long haos blong yumi, gogo yumi kambak bakegen, be hem i stap lukaot gud long yumi. Hem bambae i save lukaot gud long yumi oltaem nomo, i stat naoia,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!Jerusalem! Taem ol man oli talem long mi se, “Yumi go long haos* blong Hae God,” mi mi glad tumas. Mo naoia mifala i kamtru long yu finis, mifala i stap stanap insaed long ol doa* blong stonwol blong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Olgeta. Taon ya Jerusalem, oli wokem i gud tumas. Ol man blong hem oli stap joen gud blong mekem wan gudfala taon.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Yumi ol man blong Hae God, mo hemia ples we yumi stap kam blong talem tangkiu long hem, olsem we hem i talem.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ples ya nao, oltaem, ol king blong yumi oli stap mekem kot blong jajem yumi long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Naoia yumi mas prea blong taon ya bambae i gat pis. Yumi mas talem se, “Hae God. Plis yu mekem olgeta we oli laekem taon ya tumas, bambae oli save stap 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Plis yu mekem we ol man blong taon ya bambae oli stap long gudfala laef, mo we ol king long ples ya bambae oli stap gud long ol haos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Jerusalem, mi mi stap tingbaot ol famle mo ol fren blong mi we oli stap long yu, mo mi prea blong oli gat gudfala laef.</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Hae God i God blong mifala, mo haos blong hem i stap long yu. Mo from samting ya, mi bambae mi prea blong yu yu save stap gud oltaem.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Oltaem mi mi stap lukluk i kam long yu. Mi stap lukluk i kam antap long heven, long ples ya we yu yu stap rul long hem. Yu yu God blong mifala, mo olsem we boe blong wok i stap luk long masta blong hem blong i givhan long hem, mo haosgel i stap luk long misis blong hem, nao long sem fasin, bambae mifala i stap lukluk long yu, gogo yu yu sore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Plis yu sore long mifala, plis yu sore long mifala. Mifala i taedgud long ol man ya we oltaem oli stap lukluk rabis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Longtaem tumas, ol rijman oli stap mekemplei long mifala, oli stap laf nogud long mifala.</w:t>
      </w:r>
      <w:r>
        <w:rPr>
          <w:lang w:val="bi_VU" w:bidi="bi_VU"/>
        </w:rPr>
      </w:r>
      <w:r>
        <w:rPr>
          <w:lang w:val="bi_VU" w:bidi="bi_VU"/>
        </w:rPr>
      </w:r>
    </w:p>
    <w:p>
      <w:pPr/>
      <w:r>
        <w:rPr>
          <w:lang w:val="bi_VU" w:bidi="bi_VU"/>
        </w:rPr>
      </w:r>
    </w:p>
    <w:p>
      <w:pPr>
        <w:pStyle w:val="Heading2"/>
      </w:pPr>
      <w:r>
        <w:rPr>
          <w:lang w:val="bi_VU" w:bidi="bi_VU"/>
        </w:rPr>
        <w:t>Psalms 124:1</w:t>
      </w:r>
      <w:r>
        <w:rPr>
          <w:lang w:val="bi_VU" w:bidi="bi_VU"/>
        </w:rPr>
      </w:r>
    </w:p>
    <w:p>
      <w:pPr/>
      <w:r>
        <w:rPr>
          <w:lang w:val="bi_VU" w:bidi="bi_VU"/>
        </w:rPr>
      </w:r>
      <w:r>
        <w:rPr>
          <w:vertAlign w:val="superscript"/>
          <w:lang w:val="bi_VU" w:bidi="bi_VU"/>
        </w:rPr>
        <w:t>1</w:t>
      </w:r>
      <w:r>
        <w:rPr>
          <w:lang w:val="bi_VU" w:bidi="bi_VU"/>
        </w:rPr>
        <w:t xml:space="preserve"> Olgeta. ?Sipos Hae God i no bin givhan long yumi long faet, bambae i olsem wanem long yumi? !Yumi ol laen* blong Isrel,* yumi mas gat ansa long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 enemi ya blong yumi oli kros tumas long yumi, mo long taem ya we olgeta ya oli kam faet long yumi, sipos Hae God i no givhan long yumi bambae oli flatemgud yumi, we yumi no save mekem wan samting nating.</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oli kam spolem yumi olsem we wota i ron bigwan, i karemaot yumi, i kavremap yumi,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i kam strong tumas, i draonem yumi.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Yumi mas talem tangkiu long Hae God, from we hem i no letem ol enemi blong yumi oli spolem yumi.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Yumi bin ronwe olsem wan pijin we i kamaot long trap, i ronwe. Trap ya i brok, nao yumi go fri.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i mekem skae mo graon, mo hem nao i stap givhan long yumi.</w:t>
      </w:r>
      <w:r>
        <w:rPr>
          <w:lang w:val="bi_VU" w:bidi="bi_VU"/>
        </w:rPr>
      </w:r>
      <w:r>
        <w:rPr>
          <w:lang w:val="bi_VU" w:bidi="bi_VU"/>
        </w:rPr>
      </w:r>
    </w:p>
    <w:p>
      <w:pPr/>
      <w:r>
        <w:rPr>
          <w:lang w:val="bi_VU" w:bidi="bi_VU"/>
        </w:rPr>
      </w:r>
    </w:p>
    <w:p>
      <w:pPr>
        <w:pStyle w:val="Heading2"/>
      </w:pPr>
      <w:r>
        <w:rPr>
          <w:lang w:val="bi_VU" w:bidi="bi_VU"/>
        </w:rPr>
        <w:t>Psalms 125:1</w:t>
      </w:r>
      <w:r>
        <w:rPr>
          <w:lang w:val="bi_VU" w:bidi="bi_VU"/>
        </w:rPr>
      </w:r>
    </w:p>
    <w:p>
      <w:pPr/>
      <w:r>
        <w:rPr>
          <w:lang w:val="bi_VU" w:bidi="bi_VU"/>
        </w:rPr>
      </w:r>
      <w:r>
        <w:rPr>
          <w:vertAlign w:val="superscript"/>
          <w:lang w:val="bi_VU" w:bidi="bi_VU"/>
        </w:rPr>
        <w:t>1</w:t>
      </w:r>
      <w:r>
        <w:rPr>
          <w:lang w:val="bi_VU" w:bidi="bi_VU"/>
        </w:rPr>
        <w:t xml:space="preserve"> Olgeta. Ol man we oli stap trastem Hae God oli olsem hil ya Saeon,* we i no save seksek samtaem, i no save kamaot long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hil ya raon long Jerusalem oli stap blokemgud hem, mo long sem fasin, Hae God tu bambae i stap blokemgud ol man blong hem, i stat naoia,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Yumi ol stret man, mo ol man nogud oli no save rul longtaem long ples blong yumi. Sipos oli stap mekem olsem, maet yumi tu i mekem samting nogud.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Plis yu mekem i gud long ol gudfala man, we oli stap obei long ol tok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taem yu panisim ol man nogud, plis yu panisim olgeta tu we oli lego ol fasin blong yu. Prea blong mi, we yumi ol laen* blong Isrel,* bambae yumi gat gudfala laef.</w:t>
      </w:r>
      <w:r>
        <w:rPr>
          <w:lang w:val="bi_VU" w:bidi="bi_VU"/>
        </w:rPr>
      </w:r>
      <w:r>
        <w:rPr>
          <w:lang w:val="bi_VU" w:bidi="bi_VU"/>
        </w:rPr>
      </w:r>
    </w:p>
    <w:p>
      <w:pPr/>
      <w:r>
        <w:rPr>
          <w:lang w:val="bi_VU" w:bidi="bi_VU"/>
        </w:rPr>
      </w:r>
    </w:p>
    <w:p>
      <w:pPr>
        <w:pStyle w:val="Heading2"/>
      </w:pPr>
      <w:r>
        <w:rPr>
          <w:lang w:val="bi_VU" w:bidi="bi_VU"/>
        </w:rPr>
        <w:t>Psalms 126:1</w:t>
      </w:r>
      <w:r>
        <w:rPr>
          <w:lang w:val="bi_VU" w:bidi="bi_VU"/>
        </w:rPr>
      </w:r>
    </w:p>
    <w:p>
      <w:pPr/>
      <w:r>
        <w:rPr>
          <w:lang w:val="bi_VU" w:bidi="bi_VU"/>
        </w:rPr>
      </w:r>
      <w:r>
        <w:rPr>
          <w:vertAlign w:val="superscript"/>
          <w:lang w:val="bi_VU" w:bidi="bi_VU"/>
        </w:rPr>
        <w:t>1</w:t>
      </w:r>
      <w:r>
        <w:rPr>
          <w:lang w:val="bi_VU" w:bidi="bi_VU"/>
        </w:rPr>
        <w:t xml:space="preserve"> Olgeta. Bifo, taem Hae God i tekem yumi i kambak long Jerusalem, samting ya i olsem wan drim nomo.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Long taem ya, yumi stap laf, yumi stap singsing, from we yumi glad tumas. Nao ol man blong ol narafala kantri oli talem se, “Hae God i mekem ol bigbigfala wok blong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i tru, hem i mekem ol bigbigfala wok blong givhan long yumi. !Long taem ya, yumi glad we yumi glad!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Plis yu mekem laef blong mifala i gud bakegen, olsem we ren i mekem wota i kambak long krik we i drae.</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I gat ol man blong mifala we taem oli stap planem kakae long garen blong olgeta, oli stap harem nogud, oli stap krae. Be taem oli tekemaot kakae long garen ya, plis yu mekem olgeta oli glad.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Olgeta. Ol man ya, taem oli go planem kakae long garen, oli stap harem nogud, oli stap krae. Be biaen, taem oli go tekemaot kakae long garen ya oli karem i kam, bambae oli singsing from we oli glad we i glad long kakae ya.</w:t>
      </w:r>
      <w:r>
        <w:rPr>
          <w:lang w:val="bi_VU" w:bidi="bi_VU"/>
        </w:rPr>
      </w:r>
      <w:r>
        <w:rPr>
          <w:lang w:val="bi_VU" w:bidi="bi_VU"/>
        </w:rPr>
      </w:r>
    </w:p>
    <w:p>
      <w:pPr/>
      <w:r>
        <w:rPr>
          <w:lang w:val="bi_VU" w:bidi="bi_VU"/>
        </w:rPr>
      </w:r>
    </w:p>
    <w:p>
      <w:pPr>
        <w:pStyle w:val="Heading2"/>
      </w:pPr>
      <w:r>
        <w:rPr>
          <w:lang w:val="bi_VU" w:bidi="bi_VU"/>
        </w:rPr>
        <w:t>Psalms 127:1</w:t>
      </w:r>
      <w:r>
        <w:rPr>
          <w:lang w:val="bi_VU" w:bidi="bi_VU"/>
        </w:rPr>
      </w:r>
    </w:p>
    <w:p>
      <w:pPr/>
      <w:r>
        <w:rPr>
          <w:lang w:val="bi_VU" w:bidi="bi_VU"/>
        </w:rPr>
      </w:r>
      <w:r>
        <w:rPr>
          <w:vertAlign w:val="superscript"/>
          <w:lang w:val="bi_VU" w:bidi="bi_VU"/>
        </w:rPr>
        <w:t>1</w:t>
      </w:r>
      <w:r>
        <w:rPr>
          <w:lang w:val="bi_VU" w:bidi="bi_VU"/>
        </w:rPr>
        <w:t xml:space="preserve"> Olgeta. Sipos Hae God i no givhan long man blong wokem haos, wok blong man ya i blong nating nomo. Mo sipos Hae God i no givhan long wajman we i stap lukaot long taon, wok blong man ya i blong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Oltaem yumi stap hadwok tumas, yumi wari from laef blong yumi. Yumi stap girap long eli moning, mo yumi stap go slip we i let olgeta. Be ol samting ya i blong nating nomo, from we taem ol man we Hae God i lavem olgeta oli stap slip, be hem i stap givim ol samting long olgeta we oli sot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pikinini ya blong yumi, hemia wan presen we Hae God i givim long yumi, wan gudfala samting we hem i givim blong leftemap yumi.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pikinini we man i bonem taem i yang yet, be taem hem i kam olfala, olgeta oli olsem ol ara long han blong soldia.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Man we i gat plante pikinini olsem, bambae i save harem gud. Sipos ol enemi blong hem oli tekem hem i go long kot, be neva bambae oli save winim hem.</w:t>
      </w:r>
      <w:r>
        <w:rPr>
          <w:lang w:val="bi_VU" w:bidi="bi_VU"/>
        </w:rPr>
      </w:r>
      <w:r>
        <w:rPr>
          <w:lang w:val="bi_VU" w:bidi="bi_VU"/>
        </w:rPr>
      </w:r>
    </w:p>
    <w:p>
      <w:pPr/>
      <w:r>
        <w:rPr>
          <w:lang w:val="bi_VU" w:bidi="bi_VU"/>
        </w:rPr>
      </w:r>
    </w:p>
    <w:p>
      <w:pPr>
        <w:pStyle w:val="Heading2"/>
      </w:pPr>
      <w:r>
        <w:rPr>
          <w:lang w:val="bi_VU" w:bidi="bi_VU"/>
        </w:rPr>
        <w:t>Psalms 128:1</w:t>
      </w:r>
      <w:r>
        <w:rPr>
          <w:lang w:val="bi_VU" w:bidi="bi_VU"/>
        </w:rPr>
      </w:r>
    </w:p>
    <w:p>
      <w:pPr/>
      <w:r>
        <w:rPr>
          <w:lang w:val="bi_VU" w:bidi="bi_VU"/>
        </w:rPr>
      </w:r>
      <w:r>
        <w:rPr>
          <w:vertAlign w:val="superscript"/>
          <w:lang w:val="bi_VU" w:bidi="bi_VU"/>
        </w:rPr>
        <w:t>1</w:t>
      </w:r>
      <w:r>
        <w:rPr>
          <w:lang w:val="bi_VU" w:bidi="bi_VU"/>
        </w:rPr>
        <w:t xml:space="preserve"> Olgeta. Ol man we oli stap ona long Hae God, mo we oli stap folem ol tok we hem i putum, bambae oli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yu yu stap mekem olsem, bambae wok blong yu i gat frut blong hem, mo oltaem, long olgeta laef blong yu, bambae yu yu harem gud, yu glad.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hom blong yu, woman blong yu bambae i olsem rop ya grep* we i gat plante frut blong hem, mo ol pikinini blong yu bambae oli stap raon long tebol blong yu olsem ol yang olif tri raonabaot long stamba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Man we i stap obei long Hae God oltaem, hemia nao fasin we Hae God bambae i folem blong blesem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i stap long Saeon,* mo prea blong mi, we hem bambae i blesem yufala. Mi wantem we oltaem long laef blong yufala, bambae yufala i save luk we olgeta samting long Jerusalem i stap gohed gud.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wantem we bambae yufala i stap gogo, yufala i luk ol pikinini blong ol pikinini blong yufala. Prea blong mi, we yumi ol laen* blong Isrel,* bambae yumi gat gudfala laef.</w:t>
      </w:r>
      <w:r>
        <w:rPr>
          <w:lang w:val="bi_VU" w:bidi="bi_VU"/>
        </w:rPr>
      </w:r>
      <w:r>
        <w:rPr>
          <w:lang w:val="bi_VU" w:bidi="bi_VU"/>
        </w:rPr>
      </w:r>
    </w:p>
    <w:p>
      <w:pPr/>
      <w:r>
        <w:rPr>
          <w:lang w:val="bi_VU" w:bidi="bi_VU"/>
        </w:rPr>
      </w:r>
    </w:p>
    <w:p>
      <w:pPr>
        <w:pStyle w:val="Heading2"/>
      </w:pPr>
      <w:r>
        <w:rPr>
          <w:lang w:val="bi_VU" w:bidi="bi_VU"/>
        </w:rPr>
        <w:t>Psalms 129:1</w:t>
      </w:r>
      <w:r>
        <w:rPr>
          <w:lang w:val="bi_VU" w:bidi="bi_VU"/>
        </w:rPr>
      </w:r>
    </w:p>
    <w:p>
      <w:pPr/>
      <w:r>
        <w:rPr>
          <w:lang w:val="bi_VU" w:bidi="bi_VU"/>
        </w:rPr>
      </w:r>
      <w:r>
        <w:rPr>
          <w:vertAlign w:val="superscript"/>
          <w:lang w:val="bi_VU" w:bidi="bi_VU"/>
        </w:rPr>
        <w:t>1</w:t>
      </w:r>
      <w:r>
        <w:rPr>
          <w:lang w:val="bi_VU" w:bidi="bi_VU"/>
        </w:rPr>
        <w:t xml:space="preserve"> Olgeta. ?Yumi ol laen blong Isrel ya, ol enemi blong yumi oli stap spolem yumi olsem wanem? Yufala i traem talem stori blong hem, i stat long taem we ol bubu blong yumi oli slef* long Ijip, i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stat long taem ya kam kasem tede, ol enemi blong yumi oli stap ronem yumi we oli stap spolemgud yumi, be oli no save winim yumi.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Oli wipim yumi plante taem long baksaed blong yumi, we oli spolemgud yumi, oli mekem baksaed blong yumi i kam olsem garen we man i brebrekem graon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Hae God, fasin blong hem i stret gud, mo hem i mekem yumi fri finis long fasin blong slef.</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Olgeta evriwan we oli agens long Saeon,* plis yu faet long olgeta, yu flatemgud olgeta, yu ronem olgeta oli gobak.</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 letem olgeta i kam olsem gras we i stap gru antap long haos, we i wantem gru bigwan be smoltaem nomo i drae bakegen.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Gras olsem, i no gat man i save pikimap olgeta, no i putum olgeta wanples, nao i karem i go.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Mi mi wantem we bambae i no gat man i pas klosap long olgeta, i talem long olgeta se, “Prea blong mifala we Hae God bambae i blesem yufala. Mifala i blesem yufala long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Hae God. Yu yu Masta* blong mi. Tingting blong mi i foldaon we i foldaon olgeta, be mi mi stap krae i kam long yu. Plis yu harem krae blong mi, yu lesin long mi we mi stap krae i kam long yu blong yu sore long mi. ?Sipos yu yu stap raetemdaon ol sin blong mifala, hu bambae i save stanap long fes blong yu, we yu yu no save jajem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yu yu stap fogivim mifala, yu stap tekemaot ol sin blong mifala, nao mifala i stap bodaon long yu, mifala i stap ona long yu.</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Hae God i Masta blong mi, mo mi mi stap wet long hem. Mi wantem tumas blong hem i givhan long mi, mo mi putum tingting blong mi i stap long tok blong hem. Mi mi wantem tumas blong luk hem, i winim we wajman long naet i wantem luk delaet i kamtru. I tru, mi wantem moa, i winim we wajman long naet, i wantem luk delaet i kamtru.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Yumi ol laen* blong Isrel,* yumi mas trastem Hae God, from we oltaem hem i lavem man tumas, mo oltaem hem i glad blong sevem man.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Yumi ol man blong hem, mo hem bambae i sevem yumi i tekemaot yumi long olgeta sin blong yumi.</w:t>
      </w:r>
      <w:r>
        <w:rPr>
          <w:lang w:val="bi_VU" w:bidi="bi_VU"/>
        </w:rPr>
      </w:r>
      <w:r>
        <w:rPr>
          <w:lang w:val="bi_VU" w:bidi="bi_VU"/>
        </w:rPr>
      </w:r>
    </w:p>
    <w:p>
      <w:pPr/>
      <w:r>
        <w:rPr>
          <w:lang w:val="bi_VU" w:bidi="bi_VU"/>
        </w:rPr>
      </w:r>
    </w:p>
    <w:p>
      <w:pPr>
        <w:pStyle w:val="Heading2"/>
      </w:pPr>
      <w:r>
        <w:rPr>
          <w:lang w:val="bi_VU" w:bidi="bi_VU"/>
        </w:rPr>
        <w:t>Psalms 131:1</w:t>
      </w:r>
      <w:r>
        <w:rPr>
          <w:lang w:val="bi_VU" w:bidi="bi_VU"/>
        </w:rPr>
      </w:r>
    </w:p>
    <w:p>
      <w:pPr/>
      <w:r>
        <w:rPr>
          <w:lang w:val="bi_VU" w:bidi="bi_VU"/>
        </w:rPr>
      </w:r>
      <w:r>
        <w:rPr>
          <w:vertAlign w:val="superscript"/>
          <w:lang w:val="bi_VU" w:bidi="bi_VU"/>
        </w:rPr>
        <w:t>1</w:t>
      </w:r>
      <w:r>
        <w:rPr>
          <w:lang w:val="bi_VU" w:bidi="bi_VU"/>
        </w:rPr>
        <w:t xml:space="preserve"> Hae God. Fastaem mi mi praod tumas, be mi lego fasin ya olgeta, mo mi livim finis ol tok flas blong mi. Mi no moa save tingbaot ol bigbigfala wok mo ol samting we i strong tumas blong mi mekem.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naoia, mi mi harem gud, tingting blong mi i stap kwaet. Tingting blong mi i kwaet we i kwaet, olsem pikinini we i ledaon kwaet long han blong mama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Yumi ol laen* blong Isrel,* yumi mas trastem Hae God, i stat naoia, gogo i no save finis.</w:t>
      </w:r>
      <w:r>
        <w:rPr>
          <w:lang w:val="bi_VU" w:bidi="bi_VU"/>
        </w:rPr>
      </w:r>
      <w:r>
        <w:rPr>
          <w:lang w:val="bi_VU" w:bidi="bi_VU"/>
        </w:rPr>
      </w:r>
    </w:p>
    <w:p>
      <w:pPr/>
      <w:r>
        <w:rPr>
          <w:lang w:val="bi_VU" w:bidi="bi_VU"/>
        </w:rPr>
      </w:r>
    </w:p>
    <w:p>
      <w:pPr>
        <w:pStyle w:val="Heading2"/>
      </w:pPr>
      <w:r>
        <w:rPr>
          <w:lang w:val="bi_VU" w:bidi="bi_VU"/>
        </w:rPr>
        <w:t>Psalms 132:1</w:t>
      </w:r>
      <w:r>
        <w:rPr>
          <w:lang w:val="bi_VU" w:bidi="bi_VU"/>
        </w:rPr>
      </w:r>
    </w:p>
    <w:p>
      <w:pPr/>
      <w:r>
        <w:rPr>
          <w:lang w:val="bi_VU" w:bidi="bi_VU"/>
        </w:rPr>
      </w:r>
      <w:r>
        <w:rPr>
          <w:vertAlign w:val="superscript"/>
          <w:lang w:val="bi_VU" w:bidi="bi_VU"/>
        </w:rPr>
        <w:t>1</w:t>
      </w:r>
      <w:r>
        <w:rPr>
          <w:lang w:val="bi_VU" w:bidi="bi_VU"/>
        </w:rPr>
        <w:t xml:space="preserve"> Hae God. Plis yu no fogetem King Deved mo ol hadlaef we hem i kasem.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yu yu God blong Jekob,* mo yu yu gat paoa. Plis yu tingbaot promes ya blong hem we hem i mekem long yu.</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Hem i talem se, “Hae God, yu yu God blong Jekob mo yu yu gat paoa. Bambae mi no save gohom, mi no save ledaon, mo mi no save slip. Bambae mi no save spel, gogo kasem we mi faenem wan ples blong yu we yu save stap long hem oltaem.”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Bifo, taem mifala i stap long Betlehem, mifala i harem nius blong Bokis ya we i Saen blong Promes* blong yu, mo taem mifala i kam long Jearim, mifala i faenem Bokis ya long garen blong wan man, nao mifala i karem.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mifala i talem se, “Yumi go long haos* tapolen blong Hae God. Yumi mekem wosip long fes blong hem, we hem i stap sidaon long ples ya, i stap rul.”</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Ples ya nao i ples blong yu. Plis yu kam stap olwe long ples ya, wetem Bokis ya we i saen blong paoa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Plis yu mekem we oltaem ol pris* blong yu oli stap holem ol stret fasin, mo we ol man blong yu oli glad tumas, oli stap singsingaot from.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Bifo, yu yu mekem wan promes long King Deved, man blong wok blong yu. From samting ya, plis yu no tanem baksaed long king blong mifala, we yu yu jusumaot hem, yu putumap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yu mekem wan tabu promes long hem, mo yu no save brekem promes ya. Yu yu talem se, “Bambae mi mekem wan pikinini blong yu i kam king, mo bambae hem i rul biaen long yu.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sipos hem wetem olgeta we oli stap kamaot biaen long yu oli stap holem promes blong mi, mo oli stap folem ol rul we mi mi mekem, bambae oli kam king, mo bambae oli stap rul biaen long yu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Olgeta. Hae God i jusumaot Saeon* finis blong mekem i kam hom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Hem i talem se, “Ples ya Saeon, bambae mi mi stap olwe long hem. Hem bambae i hom blong mi, from we mi mi wantem ples ya tumas.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Olgeta samting we ples ya i sot long hem, mi bambae mi givim long hem we bambae i plante we plante. Ol puaman blong ples ya, bambae mi givim plante kakae long olgeta, we bambae oli harem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pris blong ples ya bambae mi stap blesem olgeta oltaem, long olgeta samting we oli mekem. Mo ol man blong mi long ples ya bambae oli glad tumas, oli stap singsingaot bigwan from.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Long ples ya Saeon, bambae mi mi putumap wan long olgeta we i kamaot biaen long King Deved, mo hem bambae i wan hae king. Long ples ya nao, bambae mi mi stap lukaot gud long hem blong bambae hem i stap rul oltaem.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Oltaem bambae mi stap mekem ol enemi blong king ya oli sem, be ol man blong hem bambae mi mekem olgeta oli stap long gudfala laef.”</w:t>
      </w:r>
      <w:r>
        <w:rPr>
          <w:lang w:val="bi_VU" w:bidi="bi_VU"/>
        </w:rPr>
      </w:r>
      <w:r>
        <w:rPr>
          <w:lang w:val="bi_VU" w:bidi="bi_VU"/>
        </w:rPr>
      </w:r>
    </w:p>
    <w:p>
      <w:pPr/>
      <w:r>
        <w:rPr>
          <w:lang w:val="bi_VU" w:bidi="bi_VU"/>
        </w:rPr>
      </w:r>
    </w:p>
    <w:p>
      <w:pPr>
        <w:pStyle w:val="Heading2"/>
      </w:pPr>
      <w:r>
        <w:rPr>
          <w:lang w:val="bi_VU" w:bidi="bi_VU"/>
        </w:rPr>
        <w:t>Psalms 133:1</w:t>
      </w:r>
      <w:r>
        <w:rPr>
          <w:lang w:val="bi_VU" w:bidi="bi_VU"/>
        </w:rPr>
      </w:r>
    </w:p>
    <w:p>
      <w:pPr/>
      <w:r>
        <w:rPr>
          <w:lang w:val="bi_VU" w:bidi="bi_VU"/>
        </w:rPr>
      </w:r>
      <w:r>
        <w:rPr>
          <w:vertAlign w:val="superscript"/>
          <w:lang w:val="bi_VU" w:bidi="bi_VU"/>
        </w:rPr>
        <w:t>1</w:t>
      </w:r>
      <w:r>
        <w:rPr>
          <w:lang w:val="bi_VU" w:bidi="bi_VU"/>
        </w:rPr>
        <w:t xml:space="preserve"> !Olgeta! I gud tumas taem ol man blong God oli stap wanples, we oli gat wan tingting nomo. Fasin ya i gud tumas.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olsem gudfala oel ya we oli kafsaedem i go long hed blong Eron blong makemaot hem i kam hae pris* blong God. Oel ya i ron, i godaon long mustas blong hem, i go kasem klos blong hem, i mekem evri samting i tabu.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Fasin ya i olsem we wota blong naet we i stap folfoldaon bigwan long bigfala hil ya Hemon, i kam folfoldaon sem mak long ol hil ya long Saeon.* Long ples ya Saeon, Hae God i promes finis blong givim wan gudfala samting blong hem long ol man blong hem, we hemia laef ya we i no save finis.</w:t>
      </w:r>
      <w:r>
        <w:rPr>
          <w:lang w:val="bi_VU" w:bidi="bi_VU"/>
        </w:rPr>
      </w:r>
      <w:r>
        <w:rPr>
          <w:lang w:val="bi_VU" w:bidi="bi_VU"/>
        </w:rPr>
      </w:r>
    </w:p>
    <w:p>
      <w:pPr/>
      <w:r>
        <w:rPr>
          <w:lang w:val="bi_VU" w:bidi="bi_VU"/>
        </w:rPr>
      </w:r>
    </w:p>
    <w:p>
      <w:pPr>
        <w:pStyle w:val="Heading2"/>
      </w:pPr>
      <w:r>
        <w:rPr>
          <w:lang w:val="bi_VU" w:bidi="bi_VU"/>
        </w:rPr>
        <w:t>Psalms 134:1</w:t>
      </w:r>
      <w:r>
        <w:rPr>
          <w:lang w:val="bi_VU" w:bidi="bi_VU"/>
        </w:rPr>
      </w:r>
    </w:p>
    <w:p>
      <w:pPr/>
      <w:r>
        <w:rPr>
          <w:lang w:val="bi_VU" w:bidi="bi_VU"/>
        </w:rPr>
      </w:r>
      <w:r>
        <w:rPr>
          <w:vertAlign w:val="superscript"/>
          <w:lang w:val="bi_VU" w:bidi="bi_VU"/>
        </w:rPr>
        <w:t>1</w:t>
      </w:r>
      <w:r>
        <w:rPr>
          <w:lang w:val="bi_VU" w:bidi="bi_VU"/>
        </w:rPr>
        <w:t xml:space="preserve"> Olgeta. Yufala ol man blong wok blong Hae God, we yufala i stap wok long haos* blong hem long naet, yufala i kam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Yufala i kam insaed long haos blong hem, yufala i leftemap han blong yufala, yufala i prea mo yufala i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i mekem heven mo wol, mo hem i stap long Saeon.* Prea blong mi, we hem bambae i blesem yufala.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Olgeta. !Yumi presem Hae God! !Hem i God blong yumi! Yufala ol man blong wok blong hem we yufala i stap mekem wosip long hem long yad blong haos* blong hem, yufala i mas presem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Yufala i mas presem hem, from we fasin blong hem i gud tumas, yufala i mas sing blong presem nem blong hem from we hem i kaen tumas.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i jusumaot Jekob* we narafala nem blong hem Isrel,* blong i kam man blong hem, nao yumi ol laen* blong Isrel ya, yumi ol man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i God blong yumi, mo mi mi save we hem i hae we i hae. Hem i hae moa i winim olgeta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stap mekem olgeta samting we hem i wantem, long skae mo long graon, mo long solwota mo long dipsi daon.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stap mekem ol klaod oli aot long narasaed wol oli kam, mo i stap mekem laetning i kam long hariken, mo i stap tekemaot win long ples blong hem, i mekem i blu i kam long yumi.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Bifo, long Ijip hem nao i kilim ol fasbon pikinini blong ol man blong kantri ya, wetem ol fasbon pikinini blong ol anamol blong olgeta tu oli ded.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Long ples ya, hem i mekem ol merikel mo ol bigbigfala wok tu, blong panisim king blong olgeta wetem olgeta haeman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spolemgud ol man blong plante narafala kantri, mo i kilim ol king we oli strong tumas, oli ded.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i kilim King Sihon we i king blong ol laen blong Amoro,* mo King Og we i king blong Basan, mo i kilim olgeta king blong Kenan* tu.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Hem i tekemaot graon blong ol king ya, i givim i kam long yumi ol man blong hem, blong yumi holem i blong yumi. Keep this one (Tok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Hae God. Oltaem ol man bambae oli stap talemaot we yu yu God. Oltaem nomo, bambae ol man oli stap tingbaot yu,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from we yu bambae yu blokemgud ol man blong yu, yu stap lukaot gud long olgeta. Mo yu bambae yu gat sore long ol man blong wok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Olgeta. Ol god blong ol hiten man ya, ol man nomo oli wokem olgeta long silva mo long gol.</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god ya oli gat maot be oli no save toktok, mo oli gat ae be oli no save lukluk.</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Oli gat sora be oli no save harem samting, mo oli no save pulum win tu.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I gud ol man we oli wokem ol aedol ya, wetem ol man we oli stap wosipim olgeta, olgeta evriwan oli kam olsem ol aedol ya nomo.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Yumi ol laen blong Isrel, yumi mas presem Hae God. Yufala ol pris* blong hem, yufala i mas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Yufala ol Livaet,* yufala i mas presem hem. Yumi evriwan we yumi stap mekem wosip long hem, yumi mas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Yumi mas presem hem long Jerusalem,* long Saeon,* we i hom blong hem. !Oltaem yumi mas presem Hae God!</w:t>
      </w:r>
      <w:r>
        <w:rPr>
          <w:lang w:val="bi_VU" w:bidi="bi_VU"/>
        </w:rPr>
      </w:r>
      <w:r>
        <w:rPr>
          <w:lang w:val="bi_VU" w:bidi="bi_VU"/>
        </w:rPr>
      </w:r>
    </w:p>
    <w:p>
      <w:pPr/>
      <w:r>
        <w:rPr>
          <w:lang w:val="bi_VU" w:bidi="bi_VU"/>
        </w:rPr>
      </w:r>
    </w:p>
    <w:p>
      <w:pPr>
        <w:pStyle w:val="Heading2"/>
      </w:pPr>
      <w:r>
        <w:rPr>
          <w:lang w:val="bi_VU" w:bidi="bi_VU"/>
        </w:rPr>
        <w:t>Psalms 136:1</w:t>
      </w:r>
      <w:r>
        <w:rPr>
          <w:lang w:val="bi_VU" w:bidi="bi_VU"/>
        </w:rPr>
      </w:r>
    </w:p>
    <w:p>
      <w:pPr/>
      <w:r>
        <w:rPr>
          <w:lang w:val="bi_VU" w:bidi="bi_VU"/>
        </w:rPr>
      </w:r>
      <w:r>
        <w:rPr>
          <w:vertAlign w:val="superscript"/>
          <w:lang w:val="bi_VU" w:bidi="bi_VU"/>
        </w:rPr>
        <w:t>1</w:t>
      </w:r>
      <w:r>
        <w:rPr>
          <w:lang w:val="bi_VU" w:bidi="bi_VU"/>
        </w:rPr>
        <w:t xml:space="preserve"> Olgeta. Yumi talem tangkiu long Hae God, from we hem i gud tumas.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Yumi talem tangkiu long hem, from we hem i hae moa, i winim ol narafala god.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Yumi talem tangkiu long hem, from we hem i gat paoa moa, i winim olgeta masta.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nomo i stap mekem ol bigbigfala merikel.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Olgeta samting long skae, hem i mekem long waes blong hem.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stanemap graon ya, antap long dipsi.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mekem san mo mun.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mekem san blong i rul long dei.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i mekem mun wetem ol sta blong oli rul long naet.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kilim ol fasbon pikinini boe blong ol man Ijip oli ded.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i lidim yumi ol laen* blong Isrel,* yumi kamaot long Ijip.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Hem i mekem long han blong hem we i gat paoa.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i mekem Red Si i seraot, mo drae graon i kamaot.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hem i lidim ol bubu blong yumi oli wokbaot long drae graon nomo, oli gokros.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king blong Ijip wetem ol soldia blong hem hem i draonem olgeta long ples ya.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Hem i lidim ol bubu ya blong yumi oli wokbaot long draeples, gogo oli kamtru long Kenan.*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king we oli gat paoa, hem i kilim olgeta oli ded.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king we oli gat hae nem, hem i kilim olgeta evriwan oli ded.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Hem i kilim King Sihon, we i king blong ol laen blong Amoro.*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i kilim King Og, we i king blong Basan.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Hem i givim ol graon blong olgeta i kam long yumi ol laen blong Isrel.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Hem i givim ol graon ya long yumi, we yumi ol man blong wok blong hem.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Taem ol enemi blong yumi oli winim yumi, be hem i no fogetem yumi.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Hem i tekemaot yumi long han blong olgeta, i mekem yumi fri.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Hem i stap givim kakae long olgeta samting long wol ya we oli gat laef.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God ya blong yumi, hem i stap long heven, mo yumi mas talem tangkiu long hem.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Taem mifala i stap long Babilon, mifala i tingbaot Saeon,* nao mifala i hangem ol gita blong mifala long ol tri long ples ya, nao mifala i sidaon klosap long wota, mifala i stap krae.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Olgeta we oli tekem mifala i go wok slef* long ples ya oli talem long mifala blong mifala i singsing. Be oli stap jikim mifala nomo, oli wantem blong mifala i singsing blong mekem olgeta i harem gud. Oli talem se, “Yufala i singsing long wan sing blong Saeon blong mifala i harem.”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mifala i talem se, “?Olsem wanem bambae mifala i save singsing long Hae God long narafala kantri olsem?”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Jerusalem. Sipos mi mi fogetem yu, i gud raethan blong mi i kam nogud, blong mi no moa save kilim gita blong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mi no moa tingbaot yu, no mi mekem we yu yu no moa nambawan samting blong mekem mi mi glad, i gud voes blong mi i kam nogud we mi no moa save singsing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Plis yu tingbaot ol samting ya we ol man Edom oli mekem long dei ya we ol man Babilon oli kam faet agens long Jerusalem, oli holem ples ya. Ol man Edom ya oli stap talem se, “!Brekemdaon taon ya! !Flatemgud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Babilon, God bambae i spolem yu. Man we bambae i givimbak long yu ol samting ya we yu yu mekem long mifala, hem bambae 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Man we bambae i tekem ol smol pikinini blong yu, i stap smasem olgeta long bigfala ston, hem bambae i harem gud.</w:t>
      </w:r>
      <w:r>
        <w:rPr>
          <w:lang w:val="bi_VU" w:bidi="bi_VU"/>
        </w:rPr>
      </w:r>
      <w:r>
        <w:rPr>
          <w:lang w:val="bi_VU" w:bidi="bi_VU"/>
        </w:rPr>
      </w:r>
    </w:p>
    <w:p>
      <w:pPr/>
      <w:r>
        <w:rPr>
          <w:lang w:val="bi_VU" w:bidi="bi_VU"/>
        </w:rPr>
      </w:r>
    </w:p>
    <w:p>
      <w:pPr>
        <w:pStyle w:val="Heading2"/>
      </w:pPr>
      <w:r>
        <w:rPr>
          <w:lang w:val="bi_VU" w:bidi="bi_VU"/>
        </w:rPr>
        <w:t>Psalms 138:1</w:t>
      </w:r>
      <w:r>
        <w:rPr>
          <w:lang w:val="bi_VU" w:bidi="bi_VU"/>
        </w:rPr>
      </w:r>
    </w:p>
    <w:p>
      <w:pPr/>
      <w:r>
        <w:rPr>
          <w:lang w:val="bi_VU" w:bidi="bi_VU"/>
        </w:rPr>
      </w:r>
      <w:r>
        <w:rPr>
          <w:vertAlign w:val="superscript"/>
          <w:lang w:val="bi_VU" w:bidi="bi_VU"/>
        </w:rPr>
        <w:t>1</w:t>
      </w:r>
      <w:r>
        <w:rPr>
          <w:lang w:val="bi_VU" w:bidi="bi_VU"/>
        </w:rPr>
        <w:t xml:space="preserve"> Hae God. Mi mi talem tangkiu long yu long olgeta tingting blong mi. Mi stap sing blong presem yu long fes blong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Oltaem yu yu lavem man tumas, mo yu stap holem ol promes* blong yu. Yu yu bin soemaot we nem blong yu mo ol tok we yu yu putum, tufala i hae we i hae, i winim ol narafala samting. From ol samting ya, oltaem mi stap lukluk i go long haos* blong yu we i tabu, mi stap bodaon, mi stap presem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Taem mi mi krae i go long yu, yu yu harem krae blong mi, yu mekem mi mi strong moa long paoa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Olgeta king long wol oli harem ol promes blong yu, mo bambae oli presem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oli singsing blong talemaot ol fasin blong yu, from we yu yu King, mo yu hae we yu hae.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nating we yu yu hae olsem, oltaem yu stap lukaot gud long ol man we tingting blong olgeta i stap daon. Be ol praod man oli no save haed long fes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ol trabol i stap kam long mi yu yu stap holem mi mi stap gud. Yu stap agens long ol enemi blong mi we oli stap kros tumas long mi, mo yu stap sevem mi long paoa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Oltaem bambae yu yu lavem man gogo i no save finis. Bambae yu yu mekem evri samting we yu bin promes blong mekem long mi. Yu yu statem wok ya finis, plis yu gohed long hem gogo i finis.</w:t>
      </w:r>
      <w:r>
        <w:rPr>
          <w:lang w:val="bi_VU" w:bidi="bi_VU"/>
        </w:rPr>
      </w:r>
      <w:r>
        <w:rPr>
          <w:lang w:val="bi_VU" w:bidi="bi_VU"/>
        </w:rPr>
      </w:r>
    </w:p>
    <w:p>
      <w:pPr/>
      <w:r>
        <w:rPr>
          <w:lang w:val="bi_VU" w:bidi="bi_VU"/>
        </w:rPr>
      </w:r>
    </w:p>
    <w:p>
      <w:pPr>
        <w:pStyle w:val="Heading2"/>
      </w:pPr>
      <w:r>
        <w:rPr>
          <w:lang w:val="bi_VU" w:bidi="bi_VU"/>
        </w:rPr>
        <w:t>Psalms 139:1</w:t>
      </w:r>
      <w:r>
        <w:rPr>
          <w:lang w:val="bi_VU" w:bidi="bi_VU"/>
        </w:rPr>
      </w:r>
    </w:p>
    <w:p>
      <w:pPr/>
      <w:r>
        <w:rPr>
          <w:lang w:val="bi_VU" w:bidi="bi_VU"/>
        </w:rPr>
      </w:r>
      <w:r>
        <w:rPr>
          <w:vertAlign w:val="superscript"/>
          <w:lang w:val="bi_VU" w:bidi="bi_VU"/>
        </w:rPr>
        <w:t>1</w:t>
      </w:r>
      <w:r>
        <w:rPr>
          <w:lang w:val="bi_VU" w:bidi="bi_VU"/>
        </w:rPr>
        <w:t xml:space="preserve"> Hae God. Yu yu lukluk gud long mi finis, mo yu savegud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yu save evri samting we mi stap mekem. Yu stap longwe, be yu save olgeta tingting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Nating we mi stap wok no mi stap spel, be yu yu stap luk mi, mo yu save olgeta samting we mi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Nating we mi no tok yet, be yu yu save finis ol samting ya we bambae mi talem.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yu stap blokemgud mi long evri saed, yu stap lukaot gud long mi long paoa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 yu save mi we yu savegud mi, fasin blong yu blong save mi i dip we i dip, mi mi no naf blong save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?Weples bambae mi save go haed long hem blong yu no luk mi? ?Weples bambae mi save go long hem blong ronwe long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mi go long heven, be yu yu stap long ples ya, bambae yu luk mi, mo sipos mi go ledaon long Hom* blong ol Dedman, be yu yu stap long ples ya tu, bambae yu faenem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mi ronwe, mi go long is, we mi go bitim ples ya we san i stap kam antap long hem, no mi go longwe long wes, mi go bitim ples ya we san i stap godaon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bambae yu yu stap long ples ya blong lidim mi, mo blong givhan 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mi save askem tudak i kam blong mi haed long hem, mo mi save askem delaet we i stap raon long mi i kam naet,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tudak, hem i no dak nating long yu, mo naet, long yu hem i olsem dei nomo. Tudak mo delaet, long yu, tufala i sem mak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Taem mi stap yet long bel blong mama blong mi, yu yu mekem evri haf blong bodi blong mi, mo yu mekem olgeta oli joen gud.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 yu mekem mi long fasin we i narafala, mo i nambawan olgeta. Mi mi ona long yu, mo mi presem nem blong yu from. Olgeta samting we yu yu mekem oli gud we i gud tumas. Samting ya, mi mi save we mi savegud.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mi mi stap long bel blong mama blong mi, long ples ya we i haed we i haed, nao ol bun blong mi oli stap joen gud, mi stap gru, be yu yu luk mi we mi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Taem mi mi no bon yet, be yu yu luk mi finis, mo olgeta dei we yu yu makemaot se oli blong mi, nating we oli no kamtru yet, be yu yu raetemdaon olgeta finis long buk blong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God, i strong tumas blong mi kasem ol tingting blong yu. Olgeta oli plante we plante.</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Sipos mi kaontem olgeta, bambae mi faenemaot se oli plante moa, i winim sanbij long solwota. Sipos mi mi slip, nao mi wekap bakegen, be bambae mi stap wetem yu yet.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God. !Mi wantem tumas blong yu kilim ol man nogud ya oli ded! !Mi wantem tumas se ol man blong faet ya oli mas livim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Oli stap talem ol rabis tok agens long yu, oli stap tok nogud blong spolem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Hae God. Mi mi no laekem nating olgeta ya we oli no laekem yu, mi mi agens long olgeta from we oli stap agens long yu. Oltaem mi stap harem nogud from we olgeta ya oli stap mekem i nogud long yu.</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Mi mi no laekem olgeta we mi no laekem olgeta nating, oltaem mi stap makem olgeta, se oli enemi blong mi nomo.</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God, plis yu lukluk gud long mi, blong yu savegud ol tingting blong mi. Plis yu skelem laef blong mi, blong yu faenemaot ol samting we mi stap tingting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sipos i gat sam samting nogud long laef blong mi, plis i gud yu traem faenemaot, nao yu lidim mi long rod ya we i no save lus.</w:t>
      </w:r>
      <w:r>
        <w:rPr>
          <w:lang w:val="bi_VU" w:bidi="bi_VU"/>
        </w:rPr>
      </w:r>
      <w:r>
        <w:rPr>
          <w:lang w:val="bi_VU" w:bidi="bi_VU"/>
        </w:rPr>
      </w:r>
    </w:p>
    <w:p>
      <w:pPr/>
      <w:r>
        <w:rPr>
          <w:lang w:val="bi_VU" w:bidi="bi_VU"/>
        </w:rPr>
      </w:r>
    </w:p>
    <w:p>
      <w:pPr>
        <w:pStyle w:val="Heading2"/>
      </w:pPr>
      <w:r>
        <w:rPr>
          <w:lang w:val="bi_VU" w:bidi="bi_VU"/>
        </w:rPr>
        <w:t>Psalms 140:1</w:t>
      </w:r>
      <w:r>
        <w:rPr>
          <w:lang w:val="bi_VU" w:bidi="bi_VU"/>
        </w:rPr>
      </w:r>
    </w:p>
    <w:p>
      <w:pPr/>
      <w:r>
        <w:rPr>
          <w:lang w:val="bi_VU" w:bidi="bi_VU"/>
        </w:rPr>
      </w:r>
      <w:r>
        <w:rPr>
          <w:vertAlign w:val="superscript"/>
          <w:lang w:val="bi_VU" w:bidi="bi_VU"/>
        </w:rPr>
        <w:t>1</w:t>
      </w:r>
      <w:r>
        <w:rPr>
          <w:lang w:val="bi_VU" w:bidi="bi_VU"/>
        </w:rPr>
        <w:t xml:space="preserve"> Hae God. Plis yu tekemaot mi long han blong ol man nogud. Plis yu blokem ol man blong faet oli no kam long mi, mo yu lukaot gud 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Oltaem olgeta ya oli stap mekem plan blong mekem ol rabis fasin, mo oltaem oli stap traem blong statem rao.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Maot blong olgeta i sap tumas, olsem tut blong rabis snek, mo ol tok blong olgeta i olsem posen blong snek.</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Ol man nogud ya oli man blong faet, mo oli stap mekem plan blong mekem mi mi foldaon. Plis yu tekemaot mi long paoa blong olgeta, mo yu blokemgud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praod man oli putum trap finis blong kasem mi, oli pulum ol net blong olgeta oli stap rere, mo oli taetem ol sling long rod blong mi, blong holem mi.</w:t>
      </w:r>
      <w:r>
        <w:rPr>
          <w:lang w:val="bi_VU" w:bidi="bi_VU"/>
        </w:rPr>
      </w:r>
      <w:r>
        <w:rPr>
          <w:lang w:val="bi_VU" w:bidi="bi_VU"/>
        </w:rPr>
      </w:r>
    </w:p>
    <w:p>
      <w:pPr/>
      <w:r>
        <w:rPr>
          <w:lang w:val="bi_VU" w:bidi="bi_VU"/>
        </w:rPr>
      </w:r>
    </w:p>
    <w:p>
      <w:pPr/>
      <w:r>
        <w:rPr>
          <w:lang w:val="bi_VU" w:bidi="bi_VU"/>
        </w:rPr>
      </w:r>
      <w:r>
        <w:rPr>
          <w:vertAlign w:val="superscript"/>
          <w:lang w:val="bi_VU" w:bidi="bi_VU"/>
        </w:rPr>
        <w:t>6-8</w:t>
      </w:r>
      <w:r>
        <w:rPr>
          <w:lang w:val="bi_VU" w:bidi="bi_VU"/>
        </w:rPr>
        <w:t xml:space="preserve"> Hae God, yu yu Masta* blong mi. Oltaem mi stap talem se, “Yu yu God blong mi.” Plis yu harem prea blong mi. Yu nao yu stap blokemgud mi long paoa blong yu, mo yu stap lukaot gud long mi long taem blong faet. Ol samting ya we ol man nogud oli wantem, plis yu no givim long olgeta. Plis yu no letem plan blong olgeta i kamtru olsem we oli wantem.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Plis yu no letem ol enemi blong mi oli winim mi, yu mekem we ol strong tok blong olgeta i kasem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Mi wantem we faea i foldaon long olgeta, i bonem olgeta. Plis yu sakem olgeta i go insaed long wan hol we neva oli save kamaot bakegen.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wantem se ol man we oli stap mekem giaman toktok blong spolem nem blong narafala man, bambae oli no save win. Plis yu letem ol samting nogud i kasem ol man blong faet, i spolemgud olgeta wantaem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Mi save we yu yu stap givhan long ol puaman long ol trabol blong olgeta, mo yu stap mekem we olgeta oli kasem ol samting we oli gat raet blong kasem.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I tru, ol stret man bambae oli stap wetem yu, mo oltaem bambae oli stap presem yu.</w:t>
      </w:r>
      <w:r>
        <w:rPr>
          <w:lang w:val="bi_VU" w:bidi="bi_VU"/>
        </w:rPr>
      </w:r>
      <w:r>
        <w:rPr>
          <w:lang w:val="bi_VU" w:bidi="bi_VU"/>
        </w:rPr>
      </w:r>
    </w:p>
    <w:p>
      <w:pPr/>
      <w:r>
        <w:rPr>
          <w:lang w:val="bi_VU" w:bidi="bi_VU"/>
        </w:rPr>
      </w:r>
    </w:p>
    <w:p>
      <w:pPr>
        <w:pStyle w:val="Heading2"/>
      </w:pPr>
      <w:r>
        <w:rPr>
          <w:lang w:val="bi_VU" w:bidi="bi_VU"/>
        </w:rPr>
        <w:t>Psalms 141:1</w:t>
      </w:r>
      <w:r>
        <w:rPr>
          <w:lang w:val="bi_VU" w:bidi="bi_VU"/>
        </w:rPr>
      </w:r>
    </w:p>
    <w:p>
      <w:pPr/>
      <w:r>
        <w:rPr>
          <w:lang w:val="bi_VU" w:bidi="bi_VU"/>
        </w:rPr>
      </w:r>
      <w:r>
        <w:rPr>
          <w:vertAlign w:val="superscript"/>
          <w:lang w:val="bi_VU" w:bidi="bi_VU"/>
        </w:rPr>
        <w:t>1</w:t>
      </w:r>
      <w:r>
        <w:rPr>
          <w:lang w:val="bi_VU" w:bidi="bi_VU"/>
        </w:rPr>
        <w:t xml:space="preserve"> Hae God. Mi mi stap krae i kam long yu. Plis yu kwik, yu givhan long mi. Mi stap krae i kam long yu, plis yu lesin 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Plis yu letem prea blong mi i kam long yu olsem smok blong insens* we man i bonem i kam long yu. Taem mi leftemap han blong mi blong prea long yu, plis yu glad long mi olsem we yu glad long ol sakrefaes ya we pris* i stap bonem long sapa.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plis yu blokem mi blong mi no stap talem ol rabis tok, Plis yu givhan long mi blong mi no save tok nogud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Plis yu lukaot long mi blong mi no mekem ol samting we i rong, mo blong mi no go joen wetem ol man nogud long ol rabis fasin blong olgeta. Mi wantem se neva bambae mi go joen long ol lafet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mi save letem gudfala man i kilim mi no i tok strong long mi, blong stretem mi. Be ol man nogud, oltaem mi stap prea blong yu blokem ol rabis fasin blong olgeta, mo from samting ya, mi no save letem olgeta oli leftemap nem blong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taem yu sakem ol haeman blong olgeta oli godaon long klif, bambae ol man oli luksave se ol tok blong mi i tru.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Bambae yu sakem ol bun blong olgeta olbaot long beregraon, olsem wud we man i splitim, i katkatem long ol smosmol pis.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yu yu God blong mi, mo mi mi stap trastem yu oltaem. Mi wantem tumas blong yu yu stap lukaot gud long mi. Plis yu no letem mi mi ded.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Plis yu blokem mi blong mi no foldaon long ol hol we ol man nogud oli digim blong kasem mi, mo blong mi no fas long ol sling we olgeta oli putum.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Plis yu letem olgeta oli foldaon bakegen long ol trap blong olgeta, be yu letem mi mi wokbaot i go, we i no gat wan samting i spolem mi.</w:t>
      </w:r>
      <w:r>
        <w:rPr>
          <w:lang w:val="bi_VU" w:bidi="bi_VU"/>
        </w:rPr>
      </w:r>
      <w:r>
        <w:rPr>
          <w:lang w:val="bi_VU" w:bidi="bi_VU"/>
        </w:rPr>
      </w:r>
    </w:p>
    <w:p>
      <w:pPr/>
      <w:r>
        <w:rPr>
          <w:lang w:val="bi_VU" w:bidi="bi_VU"/>
        </w:rPr>
      </w:r>
    </w:p>
    <w:p>
      <w:pPr>
        <w:pStyle w:val="Heading2"/>
      </w:pPr>
      <w:r>
        <w:rPr>
          <w:lang w:val="bi_VU" w:bidi="bi_VU"/>
        </w:rPr>
        <w:t>Psalms 142:1</w:t>
      </w:r>
      <w:r>
        <w:rPr>
          <w:lang w:val="bi_VU" w:bidi="bi_VU"/>
        </w:rPr>
      </w:r>
    </w:p>
    <w:p>
      <w:pPr/>
      <w:r>
        <w:rPr>
          <w:lang w:val="bi_VU" w:bidi="bi_VU"/>
        </w:rPr>
      </w:r>
      <w:r>
        <w:rPr>
          <w:vertAlign w:val="superscript"/>
          <w:lang w:val="bi_VU" w:bidi="bi_VU"/>
        </w:rPr>
        <w:t>1</w:t>
      </w:r>
      <w:r>
        <w:rPr>
          <w:lang w:val="bi_VU" w:bidi="bi_VU"/>
        </w:rPr>
        <w:t xml:space="preserve"> Olgeta. Mi mi krae i go long Hae God blong hem i givhan long mi. Mi stap askem long hem blong hem i sore 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talemaot olgeta samting long hem we i mekem mi mi harem nogud, mi talemaot olgeta trabol blong mi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Taem mi mi harem nogud tumas, we tingting blong mi i foldaon from, be hem i save wanem samting we bambae mi mas mekem. Long rod ya we mi stap wokbaot long hem, ol enemi blong mi oli putum wan trap finis blong kasem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taem mi luk biaen long mi, mi no luk wan man we i save givhan long mi, i no gat man we i save blokemgud mi, i no gat wan man nating we i save lukaot gud 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mi stap krae long yu blong yu givhan long mi. Mi talem se, “Yu nomo yu stap lukaot long mi. Olgeta laef blong mi long wol ya, yu nao.”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Tingting blong mi i foldaon olgeta. Plis yu lesin long mi we mi stap krae long yu blong yu givhan long mi. Ol enemi ya blong mi oli strong tumas winim mi, plis yu tekemaot mi long han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mi stap long trabol ya olsem we mi stap long kalabus. Plis yu mekem mi mi fri, nao bambae mi presem yu long fes blong ol man blong yu, from we yu yu mekem i gud tumas long mi.</w:t>
      </w:r>
      <w:r>
        <w:rPr>
          <w:lang w:val="bi_VU" w:bidi="bi_VU"/>
        </w:rPr>
      </w:r>
      <w:r>
        <w:rPr>
          <w:lang w:val="bi_VU" w:bidi="bi_VU"/>
        </w:rPr>
      </w:r>
    </w:p>
    <w:p>
      <w:pPr/>
      <w:r>
        <w:rPr>
          <w:lang w:val="bi_VU" w:bidi="bi_VU"/>
        </w:rPr>
      </w:r>
    </w:p>
    <w:p>
      <w:pPr>
        <w:pStyle w:val="Heading2"/>
      </w:pPr>
      <w:r>
        <w:rPr>
          <w:lang w:val="bi_VU" w:bidi="bi_VU"/>
        </w:rPr>
        <w:t>Psalms 143:1</w:t>
      </w:r>
      <w:r>
        <w:rPr>
          <w:lang w:val="bi_VU" w:bidi="bi_VU"/>
        </w:rPr>
      </w:r>
    </w:p>
    <w:p>
      <w:pPr/>
      <w:r>
        <w:rPr>
          <w:lang w:val="bi_VU" w:bidi="bi_VU"/>
        </w:rPr>
      </w:r>
      <w:r>
        <w:rPr>
          <w:vertAlign w:val="superscript"/>
          <w:lang w:val="bi_VU" w:bidi="bi_VU"/>
        </w:rPr>
        <w:t>1</w:t>
      </w:r>
      <w:r>
        <w:rPr>
          <w:lang w:val="bi_VU" w:bidi="bi_VU"/>
        </w:rPr>
        <w:t xml:space="preserve"> Hae God. Plis yu harem prea blong mi. Fasin blong yu i stret, mo oltaem yu stap holem promes blong yu we yu mekem wetem man. Plis yu lesin long tok blong mi, yu harem krae blong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mi man blong wok blong yu, be yu yu save, long wol ya, i no gat wan man we i stret, mifala evriwan i stap mekem i nogud. Plis yu no jajem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Enemi ya blong mi i stap ronem mi gogo i kasem mi, nao hem i flatem mi, i winimgud mi. Hem i putum mi long kalabus ya we i tudak olgeta, nao mi mi stap olsem man we i ded longtaem finis.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mi mi harem nogud, mi wantem livim evri samting, from we tingting blong mi i foldaon we i foldaon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taem mi stap tingtingbak long ol dei ya we i pas finis, mi stap tingbaot olgeta wok ya we yu yu mekem, mo mi stap tingting long olgeta samting ya we yu yu mekem 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Naoia laef blong mi i olsem graon we i drae we i drae. Mi mi wantem yu tumas, olsem man we i tosta i wantem tumas blong dring wota, nao mi stap leftemap han blong mi blong prea long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plis yu kwik! !Plis yu harem krae blong mi! Tingting blong mi i foldaon olgeta. !Plis yu no haedem fes blong yu long mi! I nogud mi go wetem olgeta we oli godaon long Hom* blong ol Dedman.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Mi mi putum tingting blong mi i stap strong long yu. Evri moning, plis yu soemaot long mi bakegen we oltaem yu yu lavem man tumas. Oltaem prea blong mi i stap go antap long yu. Plis yu soemaot rod long mi, blong mi mi folem.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Hae God, mi mi kam long yu blong yu blokemgud mi, yu lukaot gud long mi. Plis yu tekemaot mi long han blong ol enemi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 yu God blong mi, plis yu tijim mi blong mi mekem ol samting we yu yu wantem. Yu yu gud tumas long mi, plis yu lidim mi long rod we i sef.</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fasin blong yu i gud tumas. Plis yu sevem mi olsem we yu bin promes, yu tekemaot mi long ol trabol ya we mi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 mi man blong wok blong yu, we oltaem yu lavem mi tumas. Plis yu kilim olgeta enemi ya blong mi, yu spolem olgeta ya we oli stap spolem mi.</w:t>
      </w:r>
      <w:r>
        <w:rPr>
          <w:lang w:val="bi_VU" w:bidi="bi_VU"/>
        </w:rPr>
      </w:r>
      <w:r>
        <w:rPr>
          <w:lang w:val="bi_VU" w:bidi="bi_VU"/>
        </w:rPr>
      </w:r>
    </w:p>
    <w:p>
      <w:pPr/>
      <w:r>
        <w:rPr>
          <w:lang w:val="bi_VU" w:bidi="bi_VU"/>
        </w:rPr>
      </w:r>
    </w:p>
    <w:p>
      <w:pPr>
        <w:pStyle w:val="Heading2"/>
      </w:pPr>
      <w:r>
        <w:rPr>
          <w:lang w:val="bi_VU" w:bidi="bi_VU"/>
        </w:rPr>
        <w:t>Psalms 144:1</w:t>
      </w:r>
      <w:r>
        <w:rPr>
          <w:lang w:val="bi_VU" w:bidi="bi_VU"/>
        </w:rPr>
      </w:r>
    </w:p>
    <w:p>
      <w:pPr/>
      <w:r>
        <w:rPr>
          <w:lang w:val="bi_VU" w:bidi="bi_VU"/>
        </w:rPr>
      </w:r>
      <w:r>
        <w:rPr>
          <w:vertAlign w:val="superscript"/>
          <w:lang w:val="bi_VU" w:bidi="bi_VU"/>
        </w:rPr>
        <w:t>1</w:t>
      </w:r>
      <w:r>
        <w:rPr>
          <w:lang w:val="bi_VU" w:bidi="bi_VU"/>
        </w:rPr>
        <w:t xml:space="preserve"> Olgeta. Mi mi presem Hae God we i stap lukaot long mi. Hem i stap tijim mi blong mekem mi mi rere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stap blokemgud mi, mo i stap lukaot gud long mi. Hem i sefples blong mi mo i Sevia blong mi. Mi mi stap trastem hem nomo blong i sevem mi. Hem nao i stap mekem ol man blong ol narafala kantri oli stap aninit long paoa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Mi mi luk man se hem i samting nating nomo. I no stret blong yu yu lukluk long hem. I no stret nating blong yu yu tingbaot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i olsem win we i blu smoltaem nomo nao i finis. Ol dei blong hem i olsem wan sado we i pas finis.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Plis yu openem skae yu kamdaon, yu tajem ol hil long han blong yu, nao bambae smok i kamaot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 sanem laetning i kam, i mekem ol enemi blong yu oli ron wanwan yu sutum olgeta long ol ara blong yu, blong mekem olgeta oli ronwe.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Plis yu pusum han blong yu i kam, yu pulumaot mi long dip wota ya, yu sevem mi. Yu tekemaot mi long paoa blong ol man ya blong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we neva oli talem trutok. Olgeta ya, nating we oli stap talem nem blong yu blong mekem tok blong olgeta i strong, be oli stap giaman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God, bambae mi singsing long yu long wan niufala sing, bambae mi kilim gita blong mi, mi sing 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Oltaem yu stap mekem ol king oli win long faet. Mi mi man blong wok blong yu, mo yu yu stap sevem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enemi blong mi, fasin blong olgeta i strong tumas. Plis yu blokem olgeta oli no kam spolem mi yu sevem mi. Yu tekemaot mi long paoa blong ol man ya blong narafala kantri, we neva oli talem trutok. Olgeta ya, nating we oli stap talem nem blong yu blong mekem tok blong olgeta i strong, be oli stap giaman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Mifala i wantem se ol yang boe blong mifala bambae oli kam strong olsem ol yang tri we oli stap gru gud, mo ol dota blong mifala bambae oli naes olsem ol pos blong kona blong haos blong king we oli katem blong flasem haos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Mifala i wantem se ol garen blong mifala oli karem plante kakae, nao ol haos blong kakae blong mifala bambae oli fulap gud, mo ol sipsip long ol fenis blong mifala bambae oli karem pikinini we i plante we plante.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Mifala i wantem se ol buluk blong mifala bambae oli no save lusum ol pikinini blong olgeta blong oli save kam plante we plante. Mifala i wantem se ol enemi blong mifala bambae oli no moa stap klosap long mifala, nao ol man blong mifala bambae oli no moa save krae olbaot long ples blong mifala, bambae oli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Hae God i God blong yumi, mo from samting ya, yumi save harem gud. Mo sipos hem i mekem ol samting ya i kamtru long kantri ya blong yumi, bambae yumi glad we yumi glad.</w:t>
      </w:r>
      <w:r>
        <w:rPr>
          <w:lang w:val="bi_VU" w:bidi="bi_VU"/>
        </w:rPr>
      </w:r>
      <w:r>
        <w:rPr>
          <w:lang w:val="bi_VU" w:bidi="bi_VU"/>
        </w:rPr>
      </w:r>
    </w:p>
    <w:p>
      <w:pPr/>
      <w:r>
        <w:rPr>
          <w:lang w:val="bi_VU" w:bidi="bi_VU"/>
        </w:rPr>
      </w:r>
    </w:p>
    <w:p>
      <w:pPr>
        <w:pStyle w:val="Heading2"/>
      </w:pPr>
      <w:r>
        <w:rPr>
          <w:lang w:val="bi_VU" w:bidi="bi_VU"/>
        </w:rPr>
        <w:t>Psalms 145:1</w:t>
      </w:r>
      <w:r>
        <w:rPr>
          <w:lang w:val="bi_VU" w:bidi="bi_VU"/>
        </w:rPr>
      </w:r>
    </w:p>
    <w:p>
      <w:pPr/>
      <w:r>
        <w:rPr>
          <w:lang w:val="bi_VU" w:bidi="bi_VU"/>
        </w:rPr>
      </w:r>
      <w:r>
        <w:rPr>
          <w:vertAlign w:val="superscript"/>
          <w:lang w:val="bi_VU" w:bidi="bi_VU"/>
        </w:rPr>
        <w:t>1</w:t>
      </w:r>
      <w:r>
        <w:rPr>
          <w:lang w:val="bi_VU" w:bidi="bi_VU"/>
        </w:rPr>
        <w:t xml:space="preserve"> Hae God. Yu yu God blong mi, mo yu yu King blong mi. Oltaem bambae mi stap talemaot hae nem blong yu, bambae mi stap talem tangkiu long yu,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Evri dei, bambae mi stap talem tangkiu long yu, bambae mi stap presem yu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hem i hae we i hae, mo i stret blong ol man oli stap leftemap nem blong hem i go antap. Hem i hae we i hae, man i no naf blong save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Oltaem ol man bambae oli stap tokbaot ol wok blong yu long fes blong ol pikinini we bambae oli bon biaen long olgeta. Oltaem bambae oli stap talemaot ol bigbigfala wok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yu King, mo oltaem bambae oli stap tokbaot paoa blong yu mo hae nem blong yu, mo oltaem bambae mi stap tingting gud long ol gudgudfala wok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man bambae oli stap tokbaot ol bigbigfala wok ya blong yu, mo mi bambae mi stap talemaot we yu yu hae we yu hae.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Bambae oli stap tokbaot olgeta gudgudfala fasin blong yu, mo bambae oli stap singsing blong talemaot we yu yu kaen tumas.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hem i God we i lavem yumi, mo i gat sore long yumi. Hem i no save kros kwik, oltaem hem i stap lavem yumi.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mekem olgeta samting we i gat laef, mo oltaem hem i gat sore long olgeta. Oltaem hem i stap mekem i gud tumas long yumi evriwan.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Hae God. Olgeta samting ya we yu yu mekem, bambae oli presem yu, mo olgeta man blong yu bambae oli talem tangkiu 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yu King, mo bambae oli stap tokbaot ol gudgudfala samting we yu yu mekem long paoa blong yu, mo bambae oli stap talemaot bigfala paoa we yu yu gat,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blong olgeta man bambae oli save ol bigbigfala wok blong yu, mo ol gudgudfala samting blong hae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 nomo yu King mo bambae yu yu stap rul oltaem, gogo i no save finis. Oltaem Hae God i stap holem ol promes blong hem, mo evri samting we hem i stap mekem oli gud tumas.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Hem i stap givhan long olgeta we oli stap long trabol, mo i stap leftemap olgeta we oli foldaon.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Hae God. Olgeta samting we yu yu mekem, oli stap lukluk long yu, mo taem olgeta oli hanggri, yu yu stap givim kakae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 stap givim plante kakae long olgeta, mo yu stap mekem olgeta evriwan oli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Fasin blong Hae God i stret gud, mo olgeta samting we hem i mekem i stap soemaot samting ya. Hem i God we i gat sore long man, mo olgeta wok blong hem i stap soemaot fasin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Oltaem hem i stap klosap long olgeta we oli stap krae i go long hem, we hemia olgeta ya we oli wantem tru blong hem i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Olgeta we oli stap ona long hem, oltaem hem i stap givim ol samting long olgeta we oli sot long hem, oltaem hem i stap harem krae blong olgeta, mo i stap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Oltaem hem i stap lukaot gud long olgeta we oli lavem hem, be bambae hem i spolem olgeta we oli stap mekem ol fasin nogud.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Oltaem bambae mi mi presem Hae God. Nem blong hem i tabu, mo i gud olgeta samting we hem i mekem oli stap presem hem oltaem, gogo i no save finis.</w:t>
      </w:r>
      <w:r>
        <w:rPr>
          <w:lang w:val="bi_VU" w:bidi="bi_VU"/>
        </w:rPr>
      </w:r>
      <w:r>
        <w:rPr>
          <w:lang w:val="bi_VU" w:bidi="bi_VU"/>
        </w:rPr>
      </w:r>
    </w:p>
    <w:p>
      <w:pPr/>
      <w:r>
        <w:rPr>
          <w:lang w:val="bi_VU" w:bidi="bi_VU"/>
        </w:rPr>
      </w:r>
    </w:p>
    <w:p>
      <w:pPr>
        <w:pStyle w:val="Heading2"/>
      </w:pPr>
      <w:r>
        <w:rPr>
          <w:lang w:val="bi_VU" w:bidi="bi_VU"/>
        </w:rPr>
        <w:t>Psalms 146:1</w:t>
      </w:r>
      <w:r>
        <w:rPr>
          <w:lang w:val="bi_VU" w:bidi="bi_VU"/>
        </w:rPr>
      </w:r>
    </w:p>
    <w:p>
      <w:pPr/>
      <w:r>
        <w:rPr>
          <w:lang w:val="bi_VU" w:bidi="bi_VU"/>
        </w:rPr>
      </w:r>
      <w:r>
        <w:rPr>
          <w:vertAlign w:val="superscript"/>
          <w:lang w:val="bi_VU" w:bidi="bi_VU"/>
        </w:rPr>
        <w:t>1</w:t>
      </w:r>
      <w:r>
        <w:rPr>
          <w:lang w:val="bi_VU" w:bidi="bi_VU"/>
        </w:rPr>
        <w:t xml:space="preserve"> Olgeta. !Yumi mas presem Hae God! !Mi mi mas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Oltaem long laef blong mi, bambae mi stap presem hem. Hem i God blong mi, mo bambae mi stap sing blong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Yufala i no mas trastem ol lida blong wol ya. Olgeta oli no save sevem yufala.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Taem oli ded, oli stap gobak long graon nomo, nao ol plan blong olgeta oli no save kamtru.</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Hae God i God blong Jekob.* Hem i mekem skae, mo graon, mo solwota, wetem olgeta samting we i stap long trifala, mo man we i putum tingting blong hem i stap long hem, hem bambae i harem gud. Oltaem Hae God i stap holem ol promes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oltaem hem i stap givhan long olgeta we ol narafala man oli stap mekem i no stret long olgeta, oli stap spolem olgeta, mo oltaem hem i stap givim kakae long olgeta we oli hanggri. Hem i stap mekem ol man we oli stap long kalabus oli go fri,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i stap openem ae blong ol blaenman. Oltaem hem i stap leftemap olgeta we oli foldaon. Ol man we fasin blong olgeta i stret, hem i stap lavem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stap lukaot gud long ol strenja we oli stap long ples blong yumi, mo i stap givhan long ol wido, mo ol pikinini we papa blong olgeta i ded, be ol man nogud, hem i stap spolem ol plan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Hae God, hem bambae i King oltaem, gogo i no save finis. Yumi ol laen* blong Isrel,* God ya blong yumi bambae i rul oltaem nomo, gogo i no save finis. !Oltaem yumi mas presem Hae God!</w:t>
      </w:r>
      <w:r>
        <w:rPr>
          <w:lang w:val="bi_VU" w:bidi="bi_VU"/>
        </w:rPr>
      </w:r>
      <w:r>
        <w:rPr>
          <w:lang w:val="bi_VU" w:bidi="bi_VU"/>
        </w:rPr>
      </w:r>
    </w:p>
    <w:p>
      <w:pPr/>
      <w:r>
        <w:rPr>
          <w:lang w:val="bi_VU" w:bidi="bi_VU"/>
        </w:rPr>
      </w:r>
    </w:p>
    <w:p>
      <w:pPr>
        <w:pStyle w:val="Heading2"/>
      </w:pPr>
      <w:r>
        <w:rPr>
          <w:lang w:val="bi_VU" w:bidi="bi_VU"/>
        </w:rPr>
        <w:t>Psalms 147:1</w:t>
      </w:r>
      <w:r>
        <w:rPr>
          <w:lang w:val="bi_VU" w:bidi="bi_VU"/>
        </w:rPr>
      </w:r>
    </w:p>
    <w:p>
      <w:pPr/>
      <w:r>
        <w:rPr>
          <w:lang w:val="bi_VU" w:bidi="bi_VU"/>
        </w:rPr>
      </w:r>
      <w:r>
        <w:rPr>
          <w:vertAlign w:val="superscript"/>
          <w:lang w:val="bi_VU" w:bidi="bi_VU"/>
        </w:rPr>
        <w:t>1</w:t>
      </w:r>
      <w:r>
        <w:rPr>
          <w:lang w:val="bi_VU" w:bidi="bi_VU"/>
        </w:rPr>
        <w:t xml:space="preserve"> Olgeta. !Yumi mas presem Hae God! Hem i God blong yumi, mo i gud yumi singsing blong presem hem, from we fasin ya i gud tumas, mo i stret tu.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i stap stanemap Jerusalem* bakegen, mo i stap tekem ol man blong yumi we oli stap wok slef* long ol narafala kantri, oli kambak long ples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stap mekem olgeta we oli harem nogud, oli harem gud bakegen, mo i stap fasem ol soa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Hae God i Masta blong yumi, mo hem i hae we i hae. Hem i makem namba blong ol sta, mo i putum nem blong olgeta wanwan. Hem i gat olgeta paoa, mo man i no save makem waes blong hem. Hem i stap leftemap olgeta we tingting blong olgeta i stap daon, be i stap flatemgud ol man nogud i godaon long graon.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Yumi mas sing long ol singsing blong presem hem, yumi mas sing wetem ol gita blong yumi blong talem tangkiu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stap putum ol klaod long skae, mo i stap sanem ren i kam long graon, mo i stap mekem gras i gru long ol hil.</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stap givim kakae long ol anamol, mo taem ol pikinini blong pijin oli krae, hem i stap fidim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Nating we ol hos oli strong blong mekem wok, mo ol soldia oli no save fraet nating, be Hae God i no glad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i glad moa long ol man we oli stap ona long hem, mo long olgeta we oli stap trastem hem, se oltaem hem i lavem man tumas.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i God blong yumi. !Yumi ol man Saeon,* yumi mas leftemap nem blong hem! !Yumi mas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i stap mekem ol doa* blong stonwol blong yumi i strong we i strong, mo i stap blesem yumi evriwan.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Hem i stap mekem kantri blong yumi i stap kwaet, mo i stap givim ol gudgudfala kakae long yumi blong i mekem yumi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hem i givim tok, wantaem nomo wol ya i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Long koltaem, hem i stap mekem wota blong naet i kam aes, mo i stap mekem sno i kam kavremap olgeta ples olsem blangket.</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Hem i stap sanem ston blong aes* i kam plante olsem korel, nao i no gat man i save stap gud long koltaem ya we hem i stap sanem i kam.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taem hem i tok, win i blu, nao ol aes ya i ronaot, i kam wota, mo ol reva oli stap ron bakegen.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Yumi ol laen* blong Isrel,* mo oltaem Hae God i stap givim tok blong hem long yumi, i stap tijim yumi long ol rod blong hem, mo long ol tingting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Hem i no mekem samting ya long ol man blong ol narafala kantri. Olgeta ya oli no save nating ol tingting blong hem. !Oltaem yumi mas presem Hae God!</w:t>
      </w:r>
      <w:r>
        <w:rPr>
          <w:lang w:val="bi_VU" w:bidi="bi_VU"/>
        </w:rPr>
      </w:r>
      <w:r>
        <w:rPr>
          <w:lang w:val="bi_VU" w:bidi="bi_VU"/>
        </w:rPr>
      </w:r>
    </w:p>
    <w:p>
      <w:pPr/>
      <w:r>
        <w:rPr>
          <w:lang w:val="bi_VU" w:bidi="bi_VU"/>
        </w:rPr>
      </w:r>
    </w:p>
    <w:p>
      <w:pPr>
        <w:pStyle w:val="Heading2"/>
      </w:pPr>
      <w:r>
        <w:rPr>
          <w:lang w:val="bi_VU" w:bidi="bi_VU"/>
        </w:rPr>
        <w:t>Psalms 148:1</w:t>
      </w:r>
      <w:r>
        <w:rPr>
          <w:lang w:val="bi_VU" w:bidi="bi_VU"/>
        </w:rPr>
      </w:r>
    </w:p>
    <w:p>
      <w:pPr/>
      <w:r>
        <w:rPr>
          <w:lang w:val="bi_VU" w:bidi="bi_VU"/>
        </w:rPr>
      </w:r>
      <w:r>
        <w:rPr>
          <w:vertAlign w:val="superscript"/>
          <w:lang w:val="bi_VU" w:bidi="bi_VU"/>
        </w:rPr>
        <w:t>1</w:t>
      </w:r>
      <w:r>
        <w:rPr>
          <w:lang w:val="bi_VU" w:bidi="bi_VU"/>
        </w:rPr>
        <w:t xml:space="preserve"> Olgeta. !Yumi mas presem Hae God! Yufala evriwan we i stap long heven yufala i mas presem Hae God.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Yufala ol enjel blong hem long heven, yufala i soldia blong hem, yufala i mas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San mo mun, yutufala i mas presem hem. Yufala ol sta, yufala i mas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Skae, yu we yu stap antap olgeta, yu mas presem hem, mo wota, yu we yu stap antap biaen long skae ya, yu mas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I gud olgeta ya evriwan oli presem nem blong Hae God, from we hem i mekem olgeta long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putum loa long ol samting ya, se oli mas stap olwe long ples blong olgeta, mo loa ya bambae i no save lus.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Yufala ol samting we i stap long wol ya, yufala i mas presem Hae God. Yufala ol bigbigfala fis, mo dipsi, yufala i mas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Laetning, wetem ol ston blong aes,* sno, wetem ol klaod, yufala i mas presem hem. Hariken, yu yu stap obei long hem, yu mas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Yufala ol bigbigfala hil wetem ol smosmol hil, yufala ol tri blong kakae wetem ol narafala tri, yufala i mas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ol anamol blong vilej wetem ol anamol blong bus, yufala ol snek wetem ol pijin, yufala i mas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Yufala ol king wetem ol man blong evri ples, yufala ol haeman wetem ol lida, yufala i mas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Yufala ol gel wetem ol boe, yufala ol ololfala wetem ol pikinini tu, yufala i mas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Yumi evriwan i mas presem nem blong Hae God. Nem blong hem i hae moa, i winim ol narafala nem, mo paoa blong hem i kasem evri ples long heven mo long wol.</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Yumi ol laen* blong Isrel,* yumi ol man blong hem, mo yumi stap klosap moa long hem. Hem nao i mekem yumi kam strong blong yumi stap presem hem oltaem. !Oltaem yumi mas presem Hae God!</w:t>
      </w:r>
      <w:r>
        <w:rPr>
          <w:lang w:val="bi_VU" w:bidi="bi_VU"/>
        </w:rPr>
      </w:r>
      <w:r>
        <w:rPr>
          <w:lang w:val="bi_VU" w:bidi="bi_VU"/>
        </w:rPr>
      </w:r>
    </w:p>
    <w:p>
      <w:pPr/>
      <w:r>
        <w:rPr>
          <w:lang w:val="bi_VU" w:bidi="bi_VU"/>
        </w:rPr>
      </w:r>
    </w:p>
    <w:p>
      <w:pPr>
        <w:pStyle w:val="Heading2"/>
      </w:pPr>
      <w:r>
        <w:rPr>
          <w:lang w:val="bi_VU" w:bidi="bi_VU"/>
        </w:rPr>
        <w:t>Psalms 149:1</w:t>
      </w:r>
      <w:r>
        <w:rPr>
          <w:lang w:val="bi_VU" w:bidi="bi_VU"/>
        </w:rPr>
      </w:r>
    </w:p>
    <w:p>
      <w:pPr/>
      <w:r>
        <w:rPr>
          <w:lang w:val="bi_VU" w:bidi="bi_VU"/>
        </w:rPr>
      </w:r>
      <w:r>
        <w:rPr>
          <w:vertAlign w:val="superscript"/>
          <w:lang w:val="bi_VU" w:bidi="bi_VU"/>
        </w:rPr>
        <w:t>1</w:t>
      </w:r>
      <w:r>
        <w:rPr>
          <w:lang w:val="bi_VU" w:bidi="bi_VU"/>
        </w:rPr>
        <w:t xml:space="preserve"> Olgeta. !Yumi presem Hae God! Yumi ya, yumi ol man blong hem. I gud yumi wokem wan niufala singsing, yumi kam wanples long fes blong ol narafala man blong hem, yumi sing long hem blong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Yumi ol laen* blong Isrel,* hem i mekem yumi. I gud yumi joen long hem, yumi glad. Yumi ol man Saeon,* hem i King blong yumi. I gud yumi joen long hem, yumi glad.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I gud yumi danis blong presem nem blong hem, yumi kilim ol dram mo ol gita blong yumi blong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Oltaem Hae God i stap glad long yumi. Oltaem tingting blong yumi i stap daon, nao hem i mekem yumi win.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Yumi ol man blong hem, i gud yumi glad from we yumi win, i gud yumi singsing delaet from we yumi glad.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I gud yumi holem ol naef blong faet blong yumi we oli sap tu saed, nao yumi presem hem we yumi stap singsingaot bigwan.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Bambae yumi go faet long ol narafala kantri we bambae yumi winim olgeta, yumi panisim ol man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yumi putum hankaf long ol king blong olgeta, mo bambae yumi fasem ol lida blong olgeta long ol bigbigfala jen.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Long fasin ya, bambae yumi panisim ol man ya olsem we Hae God i talem. Hemia fasin we hem i stap folem blong leftemap nem blong yumi. !Oltaem yumi mas presem Hae God!</w:t>
      </w:r>
      <w:r>
        <w:rPr>
          <w:lang w:val="bi_VU" w:bidi="bi_VU"/>
        </w:rPr>
      </w:r>
      <w:r>
        <w:rPr>
          <w:lang w:val="bi_VU" w:bidi="bi_VU"/>
        </w:rPr>
      </w:r>
    </w:p>
    <w:p>
      <w:pPr/>
      <w:r>
        <w:rPr>
          <w:lang w:val="bi_VU" w:bidi="bi_VU"/>
        </w:rPr>
      </w:r>
    </w:p>
    <w:p>
      <w:pPr>
        <w:pStyle w:val="Heading2"/>
      </w:pPr>
      <w:r>
        <w:rPr>
          <w:lang w:val="bi_VU" w:bidi="bi_VU"/>
        </w:rPr>
        <w:t>Psalms 150:1</w:t>
      </w:r>
      <w:r>
        <w:rPr>
          <w:lang w:val="bi_VU" w:bidi="bi_VU"/>
        </w:rPr>
      </w:r>
    </w:p>
    <w:p>
      <w:pPr/>
      <w:r>
        <w:rPr>
          <w:lang w:val="bi_VU" w:bidi="bi_VU"/>
        </w:rPr>
      </w:r>
      <w:r>
        <w:rPr>
          <w:vertAlign w:val="superscript"/>
          <w:lang w:val="bi_VU" w:bidi="bi_VU"/>
        </w:rPr>
        <w:t>1</w:t>
      </w:r>
      <w:r>
        <w:rPr>
          <w:lang w:val="bi_VU" w:bidi="bi_VU"/>
        </w:rPr>
        <w:t xml:space="preserve"> Olgeta. !Yumi mas presem Hae God! Yumi mas presem hem long haos* blong hem. Yufala long heven, yufala i mas presem hem from bigfala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Yumi mas presem hem from ol bigbigfala wok we hem i mekem. Nem blong hem i hae we i hae, mo yumi mas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Yumi mas presem hem long pupu. Yumi mas presem hem long gita, mo long mandolin.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Yumi mas presem hem long dram, mo long danis. Yumi mas presem hem long yukalele, mo long bambu paep.</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Yumi mas presem hem long simbol.* Yumi mas presem hem long simbol ya we i singaot bigwan.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Yumi olgeta samting we yumi gat laef, yumi evriwan i mas presem hem. !Oltaem yumi mas presem Hae God!</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