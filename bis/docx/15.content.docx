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Ezra 1:1</w:t>
      </w:r>
      <w:r>
        <w:rPr>
          <w:lang w:val="bi_VU" w:bidi="bi_VU"/>
        </w:rPr>
      </w:r>
    </w:p>
    <w:p>
      <w:pPr/>
      <w:r>
        <w:rPr>
          <w:lang w:val="bi_VU" w:bidi="bi_VU"/>
        </w:rPr>
      </w:r>
      <w:r>
        <w:rPr>
          <w:vertAlign w:val="superscript"/>
          <w:lang w:val="bi_VU" w:bidi="bi_VU"/>
        </w:rPr>
        <w:t>1</w:t>
      </w:r>
      <w:r>
        <w:rPr>
          <w:lang w:val="bi_VU" w:bidi="bi_VU"/>
        </w:rPr>
        <w:t xml:space="preserve"> Bifo, Hae God i bin givim tok blong hem long Profet Jeremaea blong i talemaot, mo long taem we King Sirus, man Pesia i rul long Babilonia, long fas yia blong hem, Hae God i mekem tok ya blong hem i kamtru. Hem i mekem we king ya i mekem wan tok, mo i raetemdaon, nao i givim long ol man blong hem blong oli go ridimaot long olgeta man long evri ples we hem i stap rul long hem. 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se, “Mi King Sirus blong Pesia, mo tok blong mi i olsem. Hae God, hem i God blong heven, mo hem i putumap mi mi king long olgeta ples long wol ya. Bifo, haos* blong hem i stap long Juda,* long taon ya Jerusalem,* mo naoia wok blong wokem haos ya bakegen, hem i putum long han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God blong yufala ol laen* blong Isrel,* mo yufala i man blong hem. Prea blong mi we hem bambae i stap wetem yufala evriwan. Jerusalem i ples blong mekem wosip long hem, mo naoia yufala i mas gobak long taon ya, yufala i mas stanemap haos ya blong hem bakegen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yufala ol narafala man we i stap raonabaot long ol laen bong Isrel ya we oli stap wok slef* long ples ya, sipos sam long olgeta oli trabol blong gobak long ples blong olgeta, bambae yufala i mas givhan long olgeta. Bambae yufala i mas givim silva mo gol long olgeta, mo ol samting we oli nidim long rod, mo ol anamol blong karem ol samting ya. Mo bambae yufala i mas givim ol presen long olgeta tu blong oli givim i go long Hae God long haos blong hem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taem ya, Hae God i wok long tingting blong plante man blong oli kambak. Long olgeta ya, i gat ol lida blong laen blong Juda, mo ol lida blong laen blong Benjamin,* mo ol pris* mo ol Livaet* mo sam narafala man tu. Nao olgeta ya evriwan oli stap mekemrere blong kam wokem haos blong hem bakegen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ol man we oli stap raonabaot long olgeta oli givhan long olgeta, oli givim plante samting long olgeta. Oli givim ol samting we oli wokem long silva mo long gol, mo ol samting we bambae oli nidim long rod, mo ol narafala gudgudfala samting, mo ol presen we bambae oli kam givim long Hae God, long haos blong hem. Mo oli givim ol anamol tu long olgeta, blong karem ol samting ya i kam.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 besin mo ol kap we King Nebukadnesa i bin tekemaot long haos blong Hae God long Jerusalem, i karem i go long Babilon, i putum long haos blong ol god blong hem, King Sirus i tekemaot ol samting ya bakegen blong givim i gobak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putum ol samting ya long han blong Mitredat, man blong lukaot long mane blong hem, mo Mitredat i kaontem ol samting ya long fes blong Sesbajara, nao i givim olgeta i go long hem. Sesbajara ya, hem i wan lida blong ol man Juda, we biaen i kam distrikejen* blong distrik ya Juda.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samting ya, i gat toti gol besin, mo wan taosen silva besin, mo twanti naen narafala besin,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toti smol gol besin, mo fo handred ten smol silva besin, mo wan taosen narafala samting blong yusum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Namba blong ol samting ya, olgeta evriwan i kasem faef taosen fo handred. Nao taem Sesbajara wetem ol narafala laen blong Isrel ya oli aot long Babilon, oli kambak long Jerusalem, hem i karem ol samting ya i kam.</w:t>
      </w:r>
      <w:r>
        <w:rPr>
          <w:lang w:val="bi_VU" w:bidi="bi_VU"/>
        </w:rPr>
      </w:r>
      <w:r>
        <w:rPr>
          <w:lang w:val="bi_VU" w:bidi="bi_VU"/>
        </w:rPr>
      </w:r>
    </w:p>
    <w:p>
      <w:pPr/>
      <w:r>
        <w:rPr>
          <w:lang w:val="bi_VU" w:bidi="bi_VU"/>
        </w:rPr>
      </w:r>
    </w:p>
    <w:p>
      <w:pPr>
        <w:pStyle w:val="Heading2"/>
      </w:pPr>
      <w:r>
        <w:rPr>
          <w:lang w:val="bi_VU" w:bidi="bi_VU"/>
        </w:rPr>
        <w:t>Ezra 2:1</w:t>
      </w:r>
      <w:r>
        <w:rPr>
          <w:lang w:val="bi_VU" w:bidi="bi_VU"/>
        </w:rPr>
      </w:r>
    </w:p>
    <w:p>
      <w:pPr/>
      <w:r>
        <w:rPr>
          <w:lang w:val="bi_VU" w:bidi="bi_VU"/>
        </w:rPr>
      </w:r>
      <w:r>
        <w:rPr>
          <w:vertAlign w:val="superscript"/>
          <w:lang w:val="bi_VU" w:bidi="bi_VU"/>
        </w:rPr>
        <w:t>1</w:t>
      </w:r>
      <w:r>
        <w:rPr>
          <w:lang w:val="bi_VU" w:bidi="bi_VU"/>
        </w:rPr>
        <w:t xml:space="preserve"> Nao long taem ya, i gat plante man we oli stap wok slef* long Babilonia oli aot, oli kambak long Juda,* nao oli kam stap long Jerusalem,* mo long ol narafala ples long Juda. Olgeta ya oli kambak, oli go stap long ol stret vilej blong olgeta bakegen. Olgeta oli bin go stap long Babilonia, i stat long taem ya we King Nebukadnesa bifo i holem ol olfala blong olgeta, i tekem olgeta oli go stap wok slef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we oli lidim olgeta ya oli kambak, nem blong olgeta i olsem. I gat Serubabel, mo Josua we i hae pris,* mo Nehemaea, mo Seraea, mo Rehelaea, mo Modekae, mo Bilsan, mo Mispara, mo Bigvae, mo Rehum, mo Bahanaha. Mo ol laen* blong Isrel,* we oli aot long Babilonia oli kambak, lis blong olgeta wetem namba blong olgeta i olsem.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laen blong Paros, i gat tu taosen wan handred seventi tu.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ol laen blong Sefatia, i gat tri handred seventi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 laen blong Araha, i gat seven handred seventi faef.</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ol laen blong Jesua wetem ol laen blong Joab, we tufala ya i kamaot biaen long Pahatmoab, i gat tu taosen eit handred twelef.</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 laen blong Elam, i gat wan taosen tu handred fifti fo.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 laen blong Satu, i gat naen handred foti faef.</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 laen blong Sakae, i gat seven handred sikisti.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 laen blong Bani, i gat sikis handred foti tu.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laen blong Bebae, i gat sikis handred twanti tri.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 laen blong Asgad, i gat wan taosen tu handred twanti tu.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 laen blong Adonikam, i gat sikis handred sikisti sikis.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ol laen blong Bigvae, i gat tu taosen fifti sikis.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 laen blong Adin, i gat fo handred fifti fo.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 laen blong Atere, we narafala nem blong hem Hesekia, i gat naenti eit.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 laen blong Bejae, i gat tri handred twanti tri.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ol laen blong Jora, i gat wan handred twelef.</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 laen blong Hasum, i gat tu handred twanti tri.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 laen blong Gibara, i gat naenti faef.</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i gat ol narafala tu oli kambak, we oli stap makem olgeta long vilej we ol olfala blong olgeta bifo oli stap long hem. Namba blong olgeta ya i olsem. Ol man Betlehem, i gat wan handred twanti tri.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ol man Netofa, i gat fifti sikis.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ol man Anatot, i gat wan handred twanti eit.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ol man Asmavet, i gat foti tu.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ol man Kiriatsearim, mo ol man Kefira, mo ol man Beherot, i gat seven handred foti tri.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ol man Rama mo ol man Geba, i gat sikis handred twanti wan.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ol man Mikmas, i gat wan handred twanti tu.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ol man Betel mo ol man Eae, i gat tu handred twanti tri.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ol man Neboho, i gat fifti tu.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ol man Magbis, i gat wan handred fifti sikis.</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ol man blong narafala Elam, i gat wan taosen tu handred fifti fo.</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ol man Harim, i gat tri handred twanti.</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ol man Lod, mo ol man Hadid, mo ol man Ono, i gat seven handred twanti faef.</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ol man Jeriko, i gat tri handred foti faef.</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ol man Senaha, i gat tri taosen sikis handred toti.</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ol pris* we oli aot long Babilonia oli kambak, lis blong olgeta wetem namba blong olgeta i olsem. Ol laen blong Jedaea we i kamaot biaen long Jesua, i gat naen handred seventi tri.</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ol laen blong Hime, i gat wan taosen fifti tu.</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ol laen blong Pasuru, i gat wan taosen tu handred foti seven.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ol laen blong Harim, i gat wan taosen seventin.</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ol Livaet* we oli aot long Babilonia oli kambak, lis blong olgeta wetem namba blong olgeta i olsem. Ol laen blong Jesua, mo ol laen blong Kadmiel, we tufala ya i kamaot biaen long Hodavia, i gat seventi fo.</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i gat ol man blong mekem kwaea long haos* blong Hae God. Olgeta ya oli laen blong Asaf, mo namba blong olgeta, i gat wan handred twanti eit.</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i gat ol man blong gad long haos blong Hae God. Olgeta ya oli laen blong Salum, mo laen blong Atere, mo laen blong Talmon, mo laen blong Akub, mo laen blong Hatita, mo laen blong Sobae, mo olgeta evriwan, i gat wan handred toti naen.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Mo olgeta we oli kamaot biaen long ol man blong wok long haos blong Hae God bifo, we oli aot long Babilonia oli kambak, lis blong olgeta i olsem. I gat ol laen blong Jiha, mo ol laen blong Hasufa, mo ol laen blong Tabaot,</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mo ol laen blong Keros, mo ol laen blong Siaha, mo ol laen blong Padon,</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mo ol laen blong Lebana, mo ol laen blong Hagaba, mo ol laen blong Akub,</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mo ol laen blong Hagab, mo ol laen blong Samlae, mo ol laen blong Hanan,</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mo ol laen blong Gidel, mo ol laen blong Gaha, mo ol laen blong Rehaea,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mo ol laen blong Resin, mo ol laen blong Nekoda, mo ol laen blong Gasam,</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mo ol laen blong Usaha, mo ol laen blong Pasea, mo ol laen blong Besae,</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mo ol laen blong Asna, mo ol laen blong Mehunim, mo ol laen blong Nefisim,</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mo ol laen blong Bakbuk, mo ol laen blong Hakufa, mo ol laen blong Hahuru,</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mo ol laen blong Baslut, mo ol laen blong Mehida, mo ol laen blong Hasa,</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mo ol laen blong Bakos, mo ol laen blong Siseraha, mo ol laen blong Tema,</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mo ol laen blong Nejia, mo ol laen blong Hatifa.</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Mo ol laen blong ol man blong wok blong King Solomon bifo, we oli aot long Babilonia oli kambak, lis blong olgeta i olsem. I gat ol laen blong Sotae, mo ol laen blong Hasoferet, mo ol laen blong Peruda</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mo ol laen blong Jahala, mo ol laen blong Dakon, mo ol laen blong Gidel,</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mo ol laen blong Sefatia, mo ol laen blong Hatil, mo ol laen blong Pokeret Hajebaem, mo ol laen blong Ami.</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Olgeta laen blong ol man blong wok long haos blong Hae God bifo wetem ol laen blong ol man blong wok blong King Solomon bifo, namba blong olgeta ya evriwan i kasem tri handred naenti tu.</w:t>
      </w:r>
      <w:r>
        <w:rPr>
          <w:lang w:val="bi_VU" w:bidi="bi_VU"/>
        </w:rPr>
      </w:r>
      <w:r>
        <w:rPr>
          <w:lang w:val="bi_VU" w:bidi="bi_VU"/>
        </w:rPr>
      </w:r>
    </w:p>
    <w:p>
      <w:pPr/>
      <w:r>
        <w:rPr>
          <w:lang w:val="bi_VU" w:bidi="bi_VU"/>
        </w:rPr>
      </w:r>
    </w:p>
    <w:p>
      <w:pPr/>
      <w:r>
        <w:rPr>
          <w:lang w:val="bi_VU" w:bidi="bi_VU"/>
        </w:rPr>
      </w:r>
      <w:r>
        <w:rPr>
          <w:vertAlign w:val="superscript"/>
          <w:lang w:val="bi_VU" w:bidi="bi_VU"/>
        </w:rPr>
        <w:t>59-60</w:t>
      </w:r>
      <w:r>
        <w:rPr>
          <w:lang w:val="bi_VU" w:bidi="bi_VU"/>
        </w:rPr>
        <w:t xml:space="preserve"> Mo i gat ol narafala laen blong Isrel oli aot long Babilonia oli kambak, we oli no savegud stret stamba blong laen blong olgeta. Sam long olgeta ya oli laen blong Delaea, mo sam oli laen blong Tobia, mo sam oli laen blong Nekoda. Mo taem oli stap long Babilonia, oli stap long ol vilej we nem blong olgeta, Telmela, mo Telasaha, mo Kerub, mo Adan, mo Hime. Namba blong olgeta ya evriwan, i gat sikis handred fifti tu. Mo i gat ol pris* tu we oli aot long Babilonia oli kambak, we oli no savegud stret stamba blong laen blong olgeta. Sam long olgeta ya oli laen blong Habaea, mo sam oli laen blong Hakoj, mo sam oli laen blong Basilae.</w:t>
      </w:r>
      <w:r>
        <w:rPr>
          <w:lang w:val="bi_VU" w:bidi="bi_VU"/>
        </w:rPr>
      </w:r>
      <w:r>
        <w:rPr>
          <w:lang w:val="bi_VU" w:bidi="bi_VU"/>
        </w:rPr>
      </w:r>
    </w:p>
    <w:p>
      <w:pPr/>
      <w:r>
        <w:rPr>
          <w:lang w:val="bi_VU" w:bidi="bi_VU"/>
        </w:rPr>
      </w:r>
    </w:p>
    <w:p>
      <w:pPr/>
      <w:r>
        <w:rPr>
          <w:lang w:val="bi_VU" w:bidi="bi_VU"/>
        </w:rPr>
      </w:r>
      <w:r>
        <w:rPr>
          <w:vertAlign w:val="superscript"/>
          <w:lang w:val="bi_VU" w:bidi="bi_VU"/>
        </w:rPr>
        <w:t>61-63</w:t>
      </w:r>
      <w:r>
        <w:rPr>
          <w:lang w:val="bi_VU" w:bidi="bi_VU"/>
        </w:rPr>
        <w:t xml:space="preserve"> Nao taem ol pris ya oli traem lukaot nem blong trifala bubu ya blong olgeta long lis blong ol pris, long buk ya we nem blong ol pris bifo i stap long hem, be oli no save faenem nem blong trifala. Nao long taem ya, distrikejen ya blong king we i stap lukaot long ol man Juda, hem i wan laen blong yumi, mo hem i putumaot olgeta olsem we oli no klin long fes blong Hae God, nao oli no moa save mekem wok blong pris. Mo hem i talem long olgeta, se bambae oli no moa save kakae ol kakae ya we ol man oli stap givim i go long Hae God blong mekem wosip long hem. Bambae oli mas stap olsem gogo kasem we i gat wan pris we i save yusum tufala samting ya Yurim* mo Tumim* blong faenemaot tingting blong Hae God long olgeta. Man ya Basilae, hem i wan man Gilead we dota blong hem i mared long wan pris, nao olgeta we oli kamaot biaen blong pris ya, oli stap makem olgeta se laen blong Basilae.</w:t>
      </w:r>
      <w:r>
        <w:rPr>
          <w:lang w:val="bi_VU" w:bidi="bi_VU"/>
        </w:rPr>
      </w:r>
      <w:r>
        <w:rPr>
          <w:lang w:val="bi_VU" w:bidi="bi_VU"/>
        </w:rPr>
      </w:r>
    </w:p>
    <w:p>
      <w:pPr/>
      <w:r>
        <w:rPr>
          <w:lang w:val="bi_VU" w:bidi="bi_VU"/>
        </w:rPr>
      </w:r>
    </w:p>
    <w:p>
      <w:pPr/>
      <w:r>
        <w:rPr>
          <w:lang w:val="bi_VU" w:bidi="bi_VU"/>
        </w:rPr>
      </w:r>
      <w:r>
        <w:rPr>
          <w:vertAlign w:val="superscript"/>
          <w:lang w:val="bi_VU" w:bidi="bi_VU"/>
        </w:rPr>
        <w:t>64</w:t>
      </w:r>
      <w:r>
        <w:rPr>
          <w:lang w:val="bi_VU" w:bidi="bi_VU"/>
        </w:rPr>
        <w:t xml:space="preserve"> Olgeta we oli aot long Babilonia, oli kambak long ples blong olgeta, namba blong olgeta evriwan i kasem foti tu taosen tri handred sikisti.</w:t>
      </w:r>
      <w:r>
        <w:rPr>
          <w:lang w:val="bi_VU" w:bidi="bi_VU"/>
        </w:rPr>
      </w:r>
      <w:r>
        <w:rPr>
          <w:lang w:val="bi_VU" w:bidi="bi_VU"/>
        </w:rPr>
      </w:r>
    </w:p>
    <w:p>
      <w:pPr/>
      <w:r>
        <w:rPr>
          <w:lang w:val="bi_VU" w:bidi="bi_VU"/>
        </w:rPr>
      </w:r>
    </w:p>
    <w:p>
      <w:pPr/>
      <w:r>
        <w:rPr>
          <w:lang w:val="bi_VU" w:bidi="bi_VU"/>
        </w:rPr>
      </w:r>
      <w:r>
        <w:rPr>
          <w:vertAlign w:val="superscript"/>
          <w:lang w:val="bi_VU" w:bidi="bi_VU"/>
        </w:rPr>
        <w:t>65</w:t>
      </w:r>
      <w:r>
        <w:rPr>
          <w:lang w:val="bi_VU" w:bidi="bi_VU"/>
        </w:rPr>
        <w:t xml:space="preserve"> Be oli no kaontem ol man blong wok blong olgeta, mo ol man blong mekem kwaea. Ol man blong wok blong olgeta, ol man wetem ol woman, namba blong olgeta evriwan i kasem seven taosen tri handred toti seven. Mo ol man blong mekem kwaea, ol man wetem ol woman, namba blong olgeta evriwan i kasem tu handred.</w:t>
      </w:r>
      <w:r>
        <w:rPr>
          <w:lang w:val="bi_VU" w:bidi="bi_VU"/>
        </w:rPr>
      </w:r>
      <w:r>
        <w:rPr>
          <w:lang w:val="bi_VU" w:bidi="bi_VU"/>
        </w:rPr>
      </w:r>
    </w:p>
    <w:p>
      <w:pPr/>
      <w:r>
        <w:rPr>
          <w:lang w:val="bi_VU" w:bidi="bi_VU"/>
        </w:rPr>
      </w:r>
    </w:p>
    <w:p>
      <w:pPr/>
      <w:r>
        <w:rPr>
          <w:lang w:val="bi_VU" w:bidi="bi_VU"/>
        </w:rPr>
      </w:r>
      <w:r>
        <w:rPr>
          <w:vertAlign w:val="superscript"/>
          <w:lang w:val="bi_VU" w:bidi="bi_VU"/>
        </w:rPr>
        <w:t>66</w:t>
      </w:r>
      <w:r>
        <w:rPr>
          <w:lang w:val="bi_VU" w:bidi="bi_VU"/>
        </w:rPr>
        <w:t xml:space="preserve"> Mo ol anamol blong olgeta, namba blong olgeta i olsem. I gat seven handred toti sikis hos, mo tu handred foti faef hafkas* dongki,</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mo fo handred toti faef kamel, mo sikis taosen seven handred twanti dongki.</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Nao taem olgeta ya oli kamtru long Jerusalem, oli kam kasem ples ya we haos blong Hae God i stap long hem bifo, nao sam long ol hed blong ol laen blong olgeta oli tekem ol presen blong olgeta, oli givim nomo long gladhat blong olgeta, blong givhan long wok blong wokem haos ya bakegen, stret long ples ya we olfala haos ya i stap long hem bifo.</w:t>
      </w:r>
      <w:r>
        <w:rPr>
          <w:lang w:val="bi_VU" w:bidi="bi_VU"/>
        </w:rPr>
      </w:r>
      <w:r>
        <w:rPr>
          <w:lang w:val="bi_VU" w:bidi="bi_VU"/>
        </w:rPr>
      </w:r>
    </w:p>
    <w:p>
      <w:pPr/>
      <w:r>
        <w:rPr>
          <w:lang w:val="bi_VU" w:bidi="bi_VU"/>
        </w:rPr>
      </w:r>
    </w:p>
    <w:p>
      <w:pPr/>
      <w:r>
        <w:rPr>
          <w:lang w:val="bi_VU" w:bidi="bi_VU"/>
        </w:rPr>
      </w:r>
      <w:r>
        <w:rPr>
          <w:vertAlign w:val="superscript"/>
          <w:lang w:val="bi_VU" w:bidi="bi_VU"/>
        </w:rPr>
        <w:t>69</w:t>
      </w:r>
      <w:r>
        <w:rPr>
          <w:lang w:val="bi_VU" w:bidi="bi_VU"/>
        </w:rPr>
        <w:t xml:space="preserve"> Olgeta oli givim plante samting olsem we oli save givim, nao namba blong olgeta samting ya we oli givim i olsem. I gat faef handred kilo gol, mo tu tan eit handred kilo silva, mo wan handred klos blong ol pris.</w:t>
      </w:r>
      <w:r>
        <w:rPr>
          <w:lang w:val="bi_VU" w:bidi="bi_VU"/>
        </w:rPr>
      </w:r>
      <w:r>
        <w:rPr>
          <w:lang w:val="bi_VU" w:bidi="bi_VU"/>
        </w:rPr>
      </w:r>
    </w:p>
    <w:p>
      <w:pPr/>
      <w:r>
        <w:rPr>
          <w:lang w:val="bi_VU" w:bidi="bi_VU"/>
        </w:rPr>
      </w:r>
    </w:p>
    <w:p>
      <w:pPr/>
      <w:r>
        <w:rPr>
          <w:lang w:val="bi_VU" w:bidi="bi_VU"/>
        </w:rPr>
      </w:r>
      <w:r>
        <w:rPr>
          <w:vertAlign w:val="superscript"/>
          <w:lang w:val="bi_VU" w:bidi="bi_VU"/>
        </w:rPr>
        <w:t>70</w:t>
      </w:r>
      <w:r>
        <w:rPr>
          <w:lang w:val="bi_VU" w:bidi="bi_VU"/>
        </w:rPr>
        <w:t xml:space="preserve"> Nao ol pris wetem ol Livaet, mo sam long ol narafala man ya we oli kambak, oli mekem ples blong olgeta long Jerusalem, mo long ol vilej raonabaot long taon ya. Mo ol man blong mekem kwaea wetem ol man blong wok long haos blong Hae God, mo ol gad blong haos ya oli go stap long ol taon klosap long Jerusalem. Mo ol narafala man ya we oli kambak oli go stap long ol vilej blong ol bubu blong olgeta bifo.</w:t>
      </w:r>
      <w:r>
        <w:rPr>
          <w:lang w:val="bi_VU" w:bidi="bi_VU"/>
        </w:rPr>
      </w:r>
      <w:r>
        <w:rPr>
          <w:lang w:val="bi_VU" w:bidi="bi_VU"/>
        </w:rPr>
      </w:r>
    </w:p>
    <w:p>
      <w:pPr/>
      <w:r>
        <w:rPr>
          <w:lang w:val="bi_VU" w:bidi="bi_VU"/>
        </w:rPr>
      </w:r>
    </w:p>
    <w:p>
      <w:pPr>
        <w:pStyle w:val="Heading2"/>
      </w:pPr>
      <w:r>
        <w:rPr>
          <w:lang w:val="bi_VU" w:bidi="bi_VU"/>
        </w:rPr>
        <w:t>Ezra 3:1</w:t>
      </w:r>
      <w:r>
        <w:rPr>
          <w:lang w:val="bi_VU" w:bidi="bi_VU"/>
        </w:rPr>
      </w:r>
    </w:p>
    <w:p>
      <w:pPr/>
      <w:r>
        <w:rPr>
          <w:lang w:val="bi_VU" w:bidi="bi_VU"/>
        </w:rPr>
      </w:r>
      <w:r>
        <w:rPr>
          <w:vertAlign w:val="superscript"/>
          <w:lang w:val="bi_VU" w:bidi="bi_VU"/>
        </w:rPr>
        <w:t>1</w:t>
      </w:r>
      <w:r>
        <w:rPr>
          <w:lang w:val="bi_VU" w:bidi="bi_VU"/>
        </w:rPr>
        <w:t xml:space="preserve"> Nao ol laen* blong Isrel* oli kam stap gud long ol ples blong olgeta, mo long namba seven manis blong yia ya, olgeta evriwan oli kam wanples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ya Josua we papa blong hem Jehosadak, wetem ol narafala pris, mo Serubabel we papa blong hem Sealtiel, wetem ol narafala famle blong hem, olgeta oli wokem Olta ya blong God blong yumi i gud bakegen. Oli wokem Olta ya blong oli save bonem ol sakrefaes long hem, stret olsem we oli raetem i stap long buk blong Loa* blong Moses, man ya blong God. Hae Pris*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Nating we olgeta oli fraet long ol man we oli stap long ples ya, be oli girap, oli wokem Olta ya stret long ples we olfala Olta i bin stap long hem bifo. Mo evri dei, long moning mo long sapa, oli gohed, oli stap bonem ol sakrefaes long hem, olsem we Loa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olgeta oli mekem Lafet* blong Wokem ol Wansaed* Haos, mo evri dei, oli stap mekem ol sakrefaes stret olsem we Loa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biaen, evri dei, oli stap mekem ol sakrefaes long moning mo long sapa blong mekem wosip long Hae God. Mo oli stap mekem sakrefaes long ol Lafet blong Niumun,* mo long ol narafala dei we oli stap kam wanples blong mekem wosip long Hae God. Mo bakegen, olgeta oli stap givim ol presen i go long Hae God long gladhat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Nating we olgeta oli no stat yet blong wokem haos* ya blong Hae God, be long namba seven manis ya, long fas dei blong hem, olgeta oli stat blong bonem ol sakrefaes ya i go long Hae God, blong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nekis yia, ol man oli givim mane blong pem ol kapenta wetem ol man blong katem ston, blong oli wokem haos* blong Hae God bakegen. Mo oli tekem ol kakae, mo ol samting blong dring, mo ol olifoel,* oli sanem i go long tufala taon ya, Taea mo Saedon, blong pem ol sida* long Lebanon blong wokem haos ya long hem, olsem we King Sirus blong Pesia i talem. Olgeta oli askem long ol man blong tufala taon ya blong oli katem ol sida ya, oli putum long solwota, oli karem i kamdaon long bigfala pasis ya long Jopa.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namba tu manis blong yia ya, olgeta oli stat blong wokem haos ya blong Hae God bakegen long ples ya we olfala haos i stap long hem bifo. Olgeta we oli joen wanples blong mekem wok ya, i gat Serubabel, mo Hae Pris* ya Josua, wetem ol narafala pris, mo ol Livaet* mo ol narafala man, gogo i finisim olgeta evriwan we oli aot long Babilonia oli kambak long Jerusalem.* Ol Livaet we yia blong olgeta i kasem twanti i go antap, ol lida oli putumap olgeta blong oli bos long wok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olgeta ya, Jesua wetem ol pikinini blong hem mo ol brata blong hem, mo Kadmiel wetem ol pikinini blong hem oli joen wanples blong lukaot long ol wok ya, mo ol laen blong Henadad tu oli stap givhan long olgeta. Kadmiel olgeta oli laen blong Hodavia, mo olgeta ya evriwan oli laen* blong Livae.*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ol man ya oli stat blong putum fandesen blong haos ya, ol pris oli putum ol spesel klos blong olgeta, nao oli holem ol trampet, oli go stanap long ples blong olgeta. Mo ol Livaet we oli laen blong Asaf oli holem ol simbol,* oli go stanap long ples blong olgeta. Nao olgeta oli stap presem Hae God, folem fasin we King Deved i bin talem long ol man long taem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ya oli stap singsing, oli stap presem Hae God, mo ol narafala man oli stap joen blong talem se, “Hae God i God blong yumi, mo hem i gud tumas. Oltaem bambae hem i lavem yumi gogo i no save finis.” Olgeta evriwan oli stap singsingaot bigwan, oli stap presem Hae God, from we oli statem wok ya blong putum fandesen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taem ya, i gat ol olfala oli stap yet we oli bin luk haos blong Hae God we i stap long ples ya bifo. Sam long olgeta oli pris, mo sam oli Livaet, mo sam oli hed blong ol famle blong olgeta. Mo taem oli luk we ol man oli stap putum fandesen blong haos ya bakegen, oli stap krae we oli krae bigwan from olfala haos ya bifo we ol enemi oli bin spolem. Be plante man oli stap singsingaot bigwan from we oli glad tumas.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man i no save haremsave se oli stap krae from we oli harem nogud, no oli stap singsingaot from we oli glad, from we olgeta oli stap mekem bigfala noes, we man we i stap longwe i save harem.</w:t>
      </w:r>
      <w:r>
        <w:rPr>
          <w:lang w:val="bi_VU" w:bidi="bi_VU"/>
        </w:rPr>
      </w:r>
      <w:r>
        <w:rPr>
          <w:lang w:val="bi_VU" w:bidi="bi_VU"/>
        </w:rPr>
      </w:r>
    </w:p>
    <w:p>
      <w:pPr/>
      <w:r>
        <w:rPr>
          <w:lang w:val="bi_VU" w:bidi="bi_VU"/>
        </w:rPr>
      </w:r>
    </w:p>
    <w:p>
      <w:pPr>
        <w:pStyle w:val="Heading2"/>
      </w:pPr>
      <w:r>
        <w:rPr>
          <w:lang w:val="bi_VU" w:bidi="bi_VU"/>
        </w:rPr>
        <w:t>Ezra 4:1</w:t>
      </w:r>
      <w:r>
        <w:rPr>
          <w:lang w:val="bi_VU" w:bidi="bi_VU"/>
        </w:rPr>
      </w:r>
    </w:p>
    <w:p>
      <w:pPr/>
      <w:r>
        <w:rPr>
          <w:lang w:val="bi_VU" w:bidi="bi_VU"/>
        </w:rPr>
      </w:r>
      <w:r>
        <w:rPr>
          <w:vertAlign w:val="superscript"/>
          <w:lang w:val="bi_VU" w:bidi="bi_VU"/>
        </w:rPr>
        <w:t>1</w:t>
      </w:r>
      <w:r>
        <w:rPr>
          <w:lang w:val="bi_VU" w:bidi="bi_VU"/>
        </w:rPr>
        <w:t xml:space="preserve"> Nao taem ol enemi blong ol laen* blong Juda* wetem ol laen blong Benjamin* oli harem we olgeta oli aot long Babilonia oli kambak, mo oli stap wokem bakegen haos* ya blong Hae God we i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oli girap, oli kam luk Serubabel wetem ol hed blong ol famle blong olgeta, oli talem long olgeta se, “Bambae mifala i kam joen long yufala, blong yumi wokem haos ya blong Hae God we i God blong yufala, from we mifala tu i stap mekem wosip long hem. Mifala i stap mekem sakrefaes long hem, i stat long taem ya bifo we King Esaradon blong Asiria, i putum ol olfala blong mifala oli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Serubabel mo Hae Pris* ya Josua mo ol hed blong ol famle ya oli talem long olgeta se, “Mifala i laen blong Isrel,* mo Hae God i God blong mifala. Yufala i no gat bisnes nating long wok ya blong wokem haos blong hem. Bambae mifala nomo i wokem haos ya, olsem we King Sirus blong Pesia i talem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enemi ya blong olgeta oli stap traem blong mekem tingting blong olgeta i foldaon, mo blong mekem olgeta oli fraet, blong oli no moa wokem haos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oli stap pem ol haeman blong King Sirus blong Pesia we oli stap wok long ples ya, blong oli agensem olgeta ya from wok ya. Oltaem olgeta oli gohed, oli stap mekem fasin ya, i stat long taem blong king ya, gogo kasem taem we Darias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Biaen we plante yia i pas, long taem ya we King Sekses i rul long Pesia, ol enemi blong ol man Jerusalem* wetem ol narafala man Juda,* oli raetem wan leta blong agens long olgeta, nao oli sanem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bakegen, long taem we King Ataksekses i rul long Pesia, Bislam, mo Mitredat, mo Tabehel, wetem ol fren blong trifala oli raetem wan leta i go long king ya. Oli raetem leta ya long lanwis ya Arameik,* mo oli wantem se taem man blong king ya i ridim leta ya i go long hem, bambae i mas tanem i go long lanwis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Rehum we i haeman blong king long provins ya Narasaed Yufretes Reva long Wes, wetem Simsae we i sekretari blong provins ya, tufala tu i raetem wan leta i go long King Ataksekses, we long leta ya tufala i tok agens long ol man Jerusalem. Long leta ya, tufala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9-11</w:t>
      </w:r>
      <w:r>
        <w:rPr>
          <w:lang w:val="bi_VU" w:bidi="bi_VU"/>
        </w:rPr>
        <w:t xml:space="preserve"> “King Ataksekses, mi Rehum, mi haeman blong yu long provins ya Narasaed Yufretes Reva long Wes. Mi wetem Simsae we i sekretari blong provins ya, mo ol fren blong mitufala, mifala i raetem leta ya i kam long yu. Ol fren ya blong mitufala, i gat ol jaj, mo ol haeman we fastaem, sam oli man Erek, mo sam oli man Babilonia, mo sam oli man Susa long kantri ya Elam. Mo i gat ol narafala man tu, we King Asubanipal bifo i bin tekem olgeta i kam. King ya i wan hae king we i gat paoa, mo hem i bin tekemaot olgeta long ol ples blong olgeta, nao i kam putum olgeta oli stap long taon ya Sameria,* mo long ol ples olbaot long provins ya. “Mifala ol man blong wok blong yu long provins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Mifala i wantem blong yu yu save we ol man Juda ya we oli aot long ol narafala provins blong yu, naoia oli kam stap long Jerusalem, mo oli stap wokem taon ya bakegen we oltaem, ol man blong hem oli stap mekem ol rabis fasin, mo oli stap agensem ol king. Oli stap wokemgud ol fandesen blong bigfala stonwol blong taon ya, mo oli stap wokem stonwol ya blong hem bakegen, mo bambae i no longtaem oli finisim.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“King, sipos oli wokem taon ya bakegen, mo oli finisim bigfala stonwol blong hem, bambae oli no moa save pem ol takis blong olgeta. Nao mane we i stap kam long yu, bambae i godaon.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from we mifala i stap wok blong yu, mifala i no wantem luk samting olsem i kamtru. Taswe mifala i talemaot 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blong yu save talem long ol man blong yu, blong oli traem lukaot ol ripot blong taon ya long ol ololfala buk we ol bubu blong yu bifo oli bin raetemdaon. Sipos yu mekem olsem, bambae yu faenem we ol man blong taon ya, oltaem oli stap agens long ol king, mo we i stat bifo olgeta i kam kasem tede, oli stap mekem ol king mo ol lida blong provins ya oli trabol. Oltaem i strong tumas blong rulum olgeta. From ol samting ya nao, ol man bifo oli spolem taon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Taswe mifala i bilif strong se sipos oli wokem taon ya bakegen, mo oli finisim bigfala stonwol blong hem, bambae yu lusum olgeta ples long provins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i raetem ansa blong leta ya, i sanem i go long Rehum olgeta, i talem se, “Mi, King Ataksekses, mi talem halo long yu, Rehum, we yu haeman blong mi, mo long yu Simsae, we yu sekretari blong provins ya Narasaed Yufretes Reva long Wes, mo long ol fren blong yutufala we oli stap long Sameria, mo long ol narafala ples long provins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“Leta ya we yufala i sanem i kam, oli bin tanem i kam long lanwis blong mi, nao oli ridim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mi mi talem long ol man blong mi blong oli go faenemaot bisnes ya, mo olgeta oli faenem we ol tok we yufala i talem i tru nomo. I stat bifo olgeta, i kam kasem tede, oltaem ol man Jerusalem oli stap girap, oli stap agens long ol king blong ol narafala kantri. Mo long ples ya, oltaem i gat fulap man we oli stap agens long ol loa, mo oltaem oli stap mekem trabol.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Bifo, ol king blong ples ya oli gat paoa mo oli stap rul long olgeta ples long provins ya we yufala i stap long hem naoia, mo oli stap tekem takis long olgeta man blong provins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from samting ya, yufala i mas putum wan tok blong blokem olgeta, blong oli no moa gohed blong wokem taon ya bakegen, gogo kasem we mi mi givim wan tok 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Plis yufala i mekem samting ya kwiktaem, blong oli no moa spolem ol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taem man we i tekem leta ya i kam, i ridim i go long Rehum mo Simsae, mo ol fren blong tufala, kwiktaem nomo oli go long Jerusalem, oli fosem ol man Juda ya blong oli finis, oli no moa wokem taon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from ol samting ya, ol laen* blong Juda* oli no moa wokem haos* blong Hae God bakegen, oli livim i stap, gogo kasem namba tu yia we King Darias i rul long Pesia.</w:t>
      </w:r>
      <w:r>
        <w:rPr>
          <w:lang w:val="bi_VU" w:bidi="bi_VU"/>
        </w:rPr>
      </w:r>
      <w:r>
        <w:rPr>
          <w:lang w:val="bi_VU" w:bidi="bi_VU"/>
        </w:rPr>
      </w:r>
    </w:p>
    <w:p>
      <w:pPr/>
      <w:r>
        <w:rPr>
          <w:lang w:val="bi_VU" w:bidi="bi_VU"/>
        </w:rPr>
      </w:r>
    </w:p>
    <w:p>
      <w:pPr>
        <w:pStyle w:val="Heading2"/>
      </w:pPr>
      <w:r>
        <w:rPr>
          <w:lang w:val="bi_VU" w:bidi="bi_VU"/>
        </w:rPr>
        <w:t>Ezra 5:1</w:t>
      </w:r>
      <w:r>
        <w:rPr>
          <w:lang w:val="bi_VU" w:bidi="bi_VU"/>
        </w:rPr>
      </w:r>
    </w:p>
    <w:p>
      <w:pPr/>
      <w:r>
        <w:rPr>
          <w:lang w:val="bi_VU" w:bidi="bi_VU"/>
        </w:rPr>
      </w:r>
      <w:r>
        <w:rPr>
          <w:vertAlign w:val="superscript"/>
          <w:lang w:val="bi_VU" w:bidi="bi_VU"/>
        </w:rPr>
        <w:t>1</w:t>
      </w:r>
      <w:r>
        <w:rPr>
          <w:lang w:val="bi_VU" w:bidi="bi_VU"/>
        </w:rPr>
        <w:t xml:space="preserve"> Nao long taem ya, Profet Hagae, mo Profet Sekaraea we olfala bubu blong hem Ido, tufala i stap talemaot tok we God blong yumi i givim long tufala, blong tufala i talemaot long ol laen blong Isrel* we oli stap long Jerusalem* mo long ol narafala ples long distrik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taem Serubabel we papa blong hem Sealtiel, mo Hae Pris* ya Josua we papa blong hem Jehosadak, tufala i harem ol tok ya, tufala i girap, tufala i stat wokem haos ya blong Hae God bakegen, mo tufala profet ya i givhan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taem ya, Tatenae we i resedenkomisina blong provins ya Narasaed Yufretes Reva long Wes, mo Setara Bosenae wetem ol narafala haeman blong provins ya, olgeta oli kam long Jerusalem, oli askem long olgeta se, “?Yufala i stap wokem haos ya blong God bakegen, mo yufala i wantem blong putum evri samting blong mekem wosip i go insaed long hem bakegen, be hu i givim raet long yufala blong mekem wok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?Hu olgeta oli stap wokem haos ya? Mifala i wantem save nem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God i stap lukaot gud long ol lida ya blong ol laen blong Isrel, nao ol haeman ya blong Pesia oli no blokem olgeta. Be oli raetem leta i go long King Darias fastaem, nao oli stap wet long ansa blong leta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Leta ya we oli raetem i go long king,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“King Darias, mifala i wantem we oltaem bambae yu stap rul long pis.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“Mifala i wantem talemaot long yu, se mifala i bin go visitim distrik ya Juda, mo mifala i luk we ol man oli stap wokem wan niufala haos bakegen blong God ya we i gat olgeta paoa. Oli stap yusum ol bigbigfala ston blong wokem haos ya, mo oli stap putum ol bigbigfala timba insaed long ol wol blong hem. Olgeta oli stap hadwok tumas blong mekem olgeta samting blong haos ya i stret gud, mo wok blong hem i stap gohed gud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“Mifala i askem long ol lida blong olgeta se, ‘?Yufala i stap wokem haos ya blong God bakegen, mo yufala i wantem blong putum evri samting blong mekem wosip i go insaed long hem bakegen, be hu i givim raet long yufala blong mekem wok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mifala i askem nem blong olgeta, blong mifala i save talemaot long yu ol man ya we oli stap lidim olgeta long wok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oli talem se, ‘God blong mifala, hem i God blong heven mo wol, mo mifala i man blong wok blong hem. Mifala i stap wokem haos ya blong hem bakegen we bifo olgeta, wan king blong Isrel i bin wokem. King ya i gat paoa, mo hem i bin wokem haos ya bifo, mo i bin putum evri samting blong mekem wosip i go insaed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from we ol bubu blong mifala bifo oli mekem God ya i kros, hem i letem olgeta oli go long han blong King Nebukadnesa blong Babilonia, we hem i man Koldia. Hem i brekemdaon haos ya, mo i tekem ol olfala ya blong mifala oli go stap wok slef*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long fas yia we King Sirus i rul long Babilonia, hem i talem se mifala i mas kam wokem haos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samting we oli stap yusum blong mekem wosip insaed long haos ya bifo, we oli wokem olgeta long gol mo long silva, King Nebukadnesa i bin tekemaot olgeta, i go putum olgeta long haos blong god blong hem long Babilon. Be King Sirus i givimbak ol samting ya finis long mifala. Hem i tekemaot ol samting ya long haos blong god blong ol man Babilon, i givim olgeta i go long Sesbajara, we i distrikejen* long distrik ya Juda.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king i talem long hem blong i karem ol samting ya i kambak long Jerusalem, mo i wokem haos blong Hae God bakegen long sem ples we haos ya i stap long hem bifo, mo i putum ol samting ya i stap insaed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Sesbajara i kam, i putum fandesen blong haos ya, mo i stat long taem ya, wok blong wokem haos ya i stap gohed kam kasem tede, be haos ya i no finis yet.’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“King, hemia nao tok blong olgeta. Mo sipos yu ting se i gud, bambae yu talem long ol man blong yu blong oli traem luklukgud long ol buk ya long Babilon, we ol king oli stap raetemdaon ol ripot blong olgeta long hem, blong faenemaot se King Sirus i talem long olgeta ya blong oli wokem haos ya bakegen long Jerusalem, no nogat. Nao bambae yu talemaot tingting blong yu long mifala from bisnes ya.”</w:t>
      </w:r>
      <w:r>
        <w:rPr>
          <w:lang w:val="bi_VU" w:bidi="bi_VU"/>
        </w:rPr>
      </w:r>
      <w:r>
        <w:rPr>
          <w:lang w:val="bi_VU" w:bidi="bi_VU"/>
        </w:rPr>
      </w:r>
    </w:p>
    <w:p>
      <w:pPr/>
      <w:r>
        <w:rPr>
          <w:lang w:val="bi_VU" w:bidi="bi_VU"/>
        </w:rPr>
      </w:r>
    </w:p>
    <w:p>
      <w:pPr>
        <w:pStyle w:val="Heading2"/>
      </w:pPr>
      <w:r>
        <w:rPr>
          <w:lang w:val="bi_VU" w:bidi="bi_VU"/>
        </w:rPr>
        <w:t>Ezra 6:1</w:t>
      </w:r>
      <w:r>
        <w:rPr>
          <w:lang w:val="bi_VU" w:bidi="bi_VU"/>
        </w:rPr>
      </w:r>
    </w:p>
    <w:p>
      <w:pPr/>
      <w:r>
        <w:rPr>
          <w:lang w:val="bi_VU" w:bidi="bi_VU"/>
        </w:rPr>
      </w:r>
      <w:r>
        <w:rPr>
          <w:vertAlign w:val="superscript"/>
          <w:lang w:val="bi_VU" w:bidi="bi_VU"/>
        </w:rPr>
        <w:t>1</w:t>
      </w:r>
      <w:r>
        <w:rPr>
          <w:lang w:val="bi_VU" w:bidi="bi_VU"/>
        </w:rPr>
        <w:t xml:space="preserve"> Nao King Darias i talem long ol man blong hem blong oli go lukaot tok ya blong King Sirus long ol buk ya long haos ya long Babilon, we ol king oli stap putumgud ol ripot blong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oli no faenem tok ya blong hem long Babilon, oli faenem long buk blong ol ripot we i stap long taon ya Ekbatana, we i kaptel blong provins ya Media. Tok ya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taem we King Sirus i stap rul, long fas yia blong hem, hem i talemaot se haos* blong God long Jerusalem,* ol man Juda* oli mas wokem bakegen, blong oli gat ples blong bonem ol sakrefaes, mo blong givim ol presen i go long God blong olgeta. Haos ya, hae blong hem bambae i kasem twanti seven meta, mo bigfala blong hem bambae i kasem twanti seven meta.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Wol blong hem bambae oli mekem i go antap we bambae oli putum tri laen blong ston, wan laen blong timba, tri laen blong ston, wan laen blong timba, mo bambae oli mekem olsem, gogo oli finisim wol blong hem. Mo ol mane blong mekem wok ya bambae i kamaot long mane blong gavman.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olgeta samting blong haos ya we oli wokem olgeta long gol mo long silva, we oli stap yusum bifo blong mekem wosip, we King Nebukadnesa i bin tekemaot olgeta long haos ya, i karem i kam long Babilon, be bambae oli mas gobak long prapa ples blong olgeta long niufala haos ya blong God we bambae oli wokem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Darias i sanem ansa blong hem i go long olgeta, i talem se, “Tatenae. Yu yu resedenkomisina blong mi long provins ya Narasaed Yufretes Reva long Wes, mo mi mi raet i kam long yu mo long yu Setara Bosenae, mo long ol narafala haeman we oli stap wetem yutufala long provins ya. “Mi mi talem long yufala, se yufala i no go klosap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no pusum nus blong yufala long wok ya blong haos* blong God. Yufala i letem distrikejen* ya blong mi long Juda* wetem ol lida blong olgeta oli gohed blong wokem haos ya bakegen long sem ples we haos ya i stap long hem bifo.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mi mi talem long yufala se, yufala tu i mas givhan long olgeta blong oli wokem haos ya bakegen. Olgeta mane we oli nidim long wok ya, yufala i mas tekemaot long ol mane blong takis, we yufala i stap tekem long nem blong mi long provins ya blong yufala, mo sipos oli askem, bambae yufala i mas givim kwiktaem long olgeta, blong wok i save gohed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evri dei, sipos ol pris* blong olgeta oli wantem ol yang bul, no ol man sipsip, no ol smol man sipsip, blong oli bonem blong mekem sakrefaes long God ya blong heven, no sipos oli wantem wit,* no sol, no waen, no olifoel,* bambae yufala i mas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mas mekem ol samting ya, blong olgeta oli save mekem ol sakrefaes we God ya blong heven i glad long hem, mo blong oli save prea long hem blong hem i blesem mi wetem ol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bakegen, mi mi talem long yufala, se sipos wan man i no obei long tok ya blong mi, ol man blong mi bambae oli mas go pulumaot wan wud blong haos blong hem, oli sapenem, oli planem i gotru long bodi blong hem, mo haos blong hem, oli mas mekem i kam ples blong sakem doti.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ya i jusumaot ples ya Jerusalem* mo i talem se, ‘Ol man oli mas kam long ples ya blong mekem wosip long mi.’ Mo prea blong mi, we hem bambae i flatemgud king no neson we i no obei long tok ya blong mi, i traem kam spolem haos ya blong hem. “Mi mi King Darias, mo hemia tok blong mi. Olgeta man oli mas ona gud long tok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Tatenae we i resedenkomisina, mo Setara Bosenae wetem ol narafala haeman blong provins ya Narasaed Yufretes Reva long Wes oli mekem evri samting stret olsem we king i talem.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lida blong ol laen* blong Isrel* oli gohed gud long wok ya, mo Profet Hagae wetem Profet Sekaraea, tufala i stap leftemap tingting blong olgeta blong oli mekem wok ya. Nao oli finisimgud haos* ya, olsem we God blong yumi ol laen blong Isrel i bin talem, mo olsem we King Sirus, mo King Darias, mo King Ataksekses i bin talem long taem ya we trifala ya wanwan i king blong Pesia.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Haos ya blong God, oli finisimgud long namba sikis yia blong King Darias, long manis ya Adara* we i namba twelef manis, long namba tri dei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pris* wetem ol Livaet* mo ol narafala laen* blong Isrel* we oli aot long Babilonia oli kambak, olgeta oli glad tumas, mo oli mekem prea blong mekem haos* ya i tabu, 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dei ya we olgeta oli mekem haos ya i tabu, oli kilim wan handred bul, mo tu handred man sipsip, mo fo handred smol man sipsip blong mekem sakrefaes, mo oli kilim twelef man nani blong mekem sakrefaes blong tekemaot sin, we ol nani ya wanwan i blong makem ol twelef laen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long taem ya, oli putum ol pris wetem ol Livaet long ol grup blong olgeta, blong bambae oli stap mekem ol wok blong olgeta evri dei long haos blong Hae God long Jerusalem,* olsem we tok long buk blong Moses i talem.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nekis yia blong hem, long fas manis,* long namba fotin dei blong hem, olgeta oli mekem Lafet* blong Pasova.*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fastaem, ol pris wetem ol Livaet oli mekem olgeta oli klin long fes blong Hae God. Nao ol Livaet oli kilim ol anamol blong mekem ol sakrefaes blong Pasova. Ol sakrefaes ya oli blong olgeta, mo blong ol pris, mo blong ol narafala man ya we oli kambak.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Olgeta we oli kam long lafet ya, i gat ol laen blong Isrel we oli aot long Babilonia oli kambak, wetem ol laen blong olgeta we oli stap nomo long Isrel mo long Juda,* be oli lego ol rabis fasin blong ol hiten man we oli stap long ples ya, oli kambak oli mekem wosip bakegen long Hae God, mo olgeta evriwan oli kakae ol mit blong sakrefaes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long ol seven dei blong Lafet ya we oli Kakae Bred* we i No Gat Is long hem, olgeta oli glad tumas. Oli glad from we Hae God i mekem we king blong Pesia we narafala nem blong hem king blong Asiria, hem i glad long olgeta, i givhan long olgeta blong oli wokem haos ya blong God ya we i God blong yumi i gud bakegen.</w:t>
      </w:r>
      <w:r>
        <w:rPr>
          <w:lang w:val="bi_VU" w:bidi="bi_VU"/>
        </w:rPr>
      </w:r>
      <w:r>
        <w:rPr>
          <w:lang w:val="bi_VU" w:bidi="bi_VU"/>
        </w:rPr>
      </w:r>
    </w:p>
    <w:p>
      <w:pPr/>
      <w:r>
        <w:rPr>
          <w:lang w:val="bi_VU" w:bidi="bi_VU"/>
        </w:rPr>
      </w:r>
    </w:p>
    <w:p>
      <w:pPr>
        <w:pStyle w:val="Heading2"/>
      </w:pPr>
      <w:r>
        <w:rPr>
          <w:lang w:val="bi_VU" w:bidi="bi_VU"/>
        </w:rPr>
        <w:t>Ezra 7:1</w:t>
      </w:r>
      <w:r>
        <w:rPr>
          <w:lang w:val="bi_VU" w:bidi="bi_VU"/>
        </w:rPr>
      </w:r>
    </w:p>
    <w:p>
      <w:pPr/>
      <w:r>
        <w:rPr>
          <w:lang w:val="bi_VU" w:bidi="bi_VU"/>
        </w:rPr>
      </w:r>
      <w:r>
        <w:rPr>
          <w:vertAlign w:val="superscript"/>
          <w:lang w:val="bi_VU" w:bidi="bi_VU"/>
        </w:rPr>
        <w:t>1</w:t>
      </w:r>
      <w:r>
        <w:rPr>
          <w:lang w:val="bi_VU" w:bidi="bi_VU"/>
        </w:rPr>
        <w:t xml:space="preserve"> Nao plante yia i pas, mo long taem ya we King Ataksekses i rul long Pesia, i gat wan pris i stap we nem blong hem Esra. Hem i savegud ol olfala bubu blong hem, gogo kasem hae pris* ya Eron, we hem i fas hae pris, mo laen blong hem i olsem. Esra, papa blong hem Seraea, mo Seraea, papa blong hem Asaria, mo Asaria papa blong hem Hilkia,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Hilkia, papa blong hem Salum, mo Salum, papa blong hem Jadok, mo Jadok, papa blong hem Ahitub,</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Ahitub, papa blong hem Amaria, mo Amaria, papa blong hem Asaria, mo Asaria, papa blong hem Meraeot,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Meraeot, papa blong hem Serahia, mo Serahia, papa blong hem Usi, mo Usi, papa blong hem Buki,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Buki, papa blong hem Abisua, mo Abisua, papa blong hem Finehas, mo Finehas, papa blong hem Eleasara, mo Eleasara, papa blong hem Eron ya we i fas hae pris, bifo olgeta.</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Pris ya Esra, hem i wan man we i skul gud, mo i savegud Loa* blong Hae God. Hae God ya, hem i God blong yumi ol laen* blong Isrel,* mo hem i bin givim Loa ya long Moses bifo. Nao long namba seven yia blong King Ataksekses, pris ya i mekemrere wan bigfala grup blong ol laen blong Isrel long Babilonia, blong i lidim olgeta oli kambak long Jerusalem.* Mo from we Hae God i stap blesem hem, olgeta samting we hem i askem long king, be king i givim long hem. Long grup ya, i gat ol pris, wetem ol Livaet* we sam oli man blong mekem kwaea long haos* blong Hae God, mo sam oli man blong gad long haos ya, mo sam oli man blong wok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Olgeta ya oli aot long Babilonia long fas manis, long fas dei blong hem, mo Hae God i stap givhan gud long olgeta long rod, nao oli kamtru long Jerusalem long namba faef manis, long fas dei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Pris ya Esra i laekem tumas ol tok blong Buk blong Loa blong Hae God, nao oltaem hem i stap stadi long hem, mo i stap mekem ol samting we buk ya i talem. Mo hem i stap tijim ol laen blong Isrel long ol loa mo ol rul we i stap long buk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Pris* ya Esra, oltaem hem i stap stadi gud long ol loa mo long ol tok we Hae God i bin givim long ol laen* blong Isrel,* mo taem hem i stap yet long Babilonia, King Ataksekses i givim wan leta long hem. Leta ya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King Ataksekses we mi hae king blong Pesia, mi givim tok ya blong mi i go long yu Esra, we yu yu pris, mo oltaem yu stap stadi gud long Buk blong Loa* blong God blong heven.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mi mi talemaot se sipos eni man we i laen blong Isrel i wantem aot long eni ples long kingdom blong mi blong go wetem yu, hem i save go. Sipos hem i pris, no i Livaet,* no i wan man olbaot nomo, be bambae hem i fri blong gobak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God blong yu i putum Buk blong Loa blong hem long han blong yu, mo mi wetem ol seven advaesa blong mi, mifala i sanem yu blong yu go long Jerusalem, mo long ol narafala ples long Juda,* blong yu faenemaot se ol man oli stap obei gud long Loa, no nogat.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yu tekem ol presen blong mi mo blong ol advaesa ya blong mi, yu karem olgeta i go. Ol presen ya, i gat gol mo silva, we mifala i wantem givim long God blong yufala, we haos* blong hem i stap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olgeta mane we yufala i kasem long olgeta ples long provins ya Babilon, bambae yufala i putum wetem ol presen we yufala wetem ol pris blong yufala, yufala i givim se i blong haos ya blong God blong yufala, mo yufala i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“Mane ya, yu mas yusumgud blong pem ol bul, mo ol man sipsip, mo ol smol man sipsip, mo ol kakae mo waen we i blong go wetem ol anamol ya, blong yufala i mekem ol sakrefaes long Olta blong haos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sipos i gat ol silva mo gol we i stap yet, bambae yu wetem ol man ples blong yu, yufala i save yusum blong pem ol samting we yufala i luk se i gud mo i stret long tingting blong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samting ya blong mekem wosip we ol man oli bin givim long yu blong yu yusum long haos ya, bambae yu tekem olgeta, yu givim i go long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sipos yu yu nidim sam samting bakegen blong haos ya, bambae yu save go tekem sam mane long mane blong gavman blong pem ol samting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bakegen, mi mi talem long yufala olgeta haeman blong mi we yufala i stap lukaot long ol mane long provins ya Narasaed Yufretes Reva long Wes, se sipos pris ya Esra we i stap stadi gud long Buk blong Loa blong God blong heven, hem i kam askem sam samting long yufala, bambae yufala i mas givim long hem kwiktaem nomo.</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Mak blong ol samting we yufala i save givim long hem i olsem. Sipos hem i askem silva, yufala i save givim, go kasem tri tan fo handred kilo, mo sipos hem i askem wit,* yufala i save givim, go kasem ten tan. Sipos hem i askem waen, yufala i save givim, go kasem tu taosen lita, mo sipos hem i wantem olifoel,* yufala i save givim, go kasem tu taosen lita. Mo sol, yufala i save givim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Yufala i mas lukaot gud blong givim evri samting we God blong heven i wantem blong ol man blong hem oli yusum long haos blong hem. Yufala i mas mekem olsem, blong bambae hem i no kros long mi, no long ol pikinini blong mi we bambae oli rul biaen 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ol pris ya wetem ol Livaet, we sam oli man blong mekem kwaea, mo sam oli man blong gad long haos ya, mo sam oli man blong wok long haos ya, mo ol narafala man ya tu we oli stap givhan long wok blong haos ya, mi mi blokem yufala se bambae yufala i no mas tekem takis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yu, Esra, yu yu gat waes we God ya blong yu i givim long yu. Long waes ya blong yu, bambae yu mas putumap ol jif mo ol jaj, blong oli lukaot long olgeta man we oli stap long provins ya Narasaed Yufretes Reva long Wes, we oli stap folem Loa blong God blong yu. Mo ol man we oli no save Loa ya, yu yu mas tijim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sipos man i no obei long ol loa blong God blong yu, mo long ol loa blong kingdom ya blong mi, bambae hem i mas kasem panis kwiktaem nomo. Bambae ol man blong mi oli mas kilim hem i ded, no oli mas sanem hem i go wok slef* long narafala kantri, no oli mas tekemaot olting blong hem, no oli mas putum hem long kalabus.”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pris ya i talem se, “Olgeta. Hae God i God blong ol bubu blong yumi bifo. I gud yumi presem hem from we hem i givim gudfala tingting ya long king, nao king i ona long haos ya blong hem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Hae God i givhan long mi long gladhat blong hem, nao king ya wetem ol advaesa blong hem, mo ol haeman blong hem we oli gat paoa, olgeta oli stap glad long mi. Hae God i God blong mi, mo hem i stap leftemap tingting blong mi, nao mi mi save tekem plante man we oli hed blong ol naranarafala laen blong yumi, oli kambak wetem mi.”</w:t>
      </w:r>
      <w:r>
        <w:rPr>
          <w:lang w:val="bi_VU" w:bidi="bi_VU"/>
        </w:rPr>
      </w:r>
      <w:r>
        <w:rPr>
          <w:lang w:val="bi_VU" w:bidi="bi_VU"/>
        </w:rPr>
      </w:r>
    </w:p>
    <w:p>
      <w:pPr/>
      <w:r>
        <w:rPr>
          <w:lang w:val="bi_VU" w:bidi="bi_VU"/>
        </w:rPr>
      </w:r>
    </w:p>
    <w:p>
      <w:pPr>
        <w:pStyle w:val="Heading2"/>
      </w:pPr>
      <w:r>
        <w:rPr>
          <w:lang w:val="bi_VU" w:bidi="bi_VU"/>
        </w:rPr>
        <w:t>Ezra 8:1</w:t>
      </w:r>
      <w:r>
        <w:rPr>
          <w:lang w:val="bi_VU" w:bidi="bi_VU"/>
        </w:rPr>
      </w:r>
    </w:p>
    <w:p>
      <w:pPr/>
      <w:r>
        <w:rPr>
          <w:lang w:val="bi_VU" w:bidi="bi_VU"/>
        </w:rPr>
      </w:r>
      <w:r>
        <w:rPr>
          <w:vertAlign w:val="superscript"/>
          <w:lang w:val="bi_VU" w:bidi="bi_VU"/>
        </w:rPr>
        <w:t>1</w:t>
      </w:r>
      <w:r>
        <w:rPr>
          <w:lang w:val="bi_VU" w:bidi="bi_VU"/>
        </w:rPr>
        <w:t xml:space="preserve"> Nao long taem we King Ataksekses i stap rul, ol man we oli hed blong ol naranarafala laen we oli aot long Babilonia wetem pris* ya Esra, oli kambak long Jerusalem,* mo nem blong olgeta i olsem.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gat Gesom, we i hed blong ol laen blong Finehas, mo Daniel, we i hed blong ol laen blong Itamara, mo Hatus, we papa blong hem Sekania. Hem i hed blong ol laen blong Deved. Mo i gat Sekaraea, we i hed blong ol laen blong Paros, mo olgeta we oli kam wetem hem, i gat wan handred fifti man. Olgeta ya, i gat nem blong ol bubu blong olgeta i stap long buk.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i gat Eliehoenae, we papa blong hem Serahia. Hem i hed blong ol laen blong Pahatmoab, mo olgeta we oli kam wetem hem, i gat tu handred man.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i gat Sekania, we papa blong hem Jahasiel. Hem i hed blong ol laen blong Satu, mo olgeta we oli kam wetem hem, i gat tri handred 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i gat Ebed, we papa blong hem Jonatan. Hem i hed blong ol laen blong Adin, mo olgeta we oli kam wetem hem, i gat fifti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i gat Jesaea, we papa blong hem Atalia. Hem i hed blong ol laen blong Elam, mo olgeta we oli kam wetem hem, i gat seventi 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i gat Sebadia, we papa blong hem Mikael. Hem i hed blong ol laen blong Sefatia, mo olgeta we oli kam wetem hem, i gat eiti 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i gat Obadaea, we papa blong hem Jehiel. Hem i hed blong ol laen blong Joab, mo olgeta we oli kam wetem hem, i gat tu handred eitin man.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i gat Selomit, we papa blong hem Josifia. Hem i hed blong ol laen blong Bani, mo olgeta we oli kam wetem hem, i gat wan handred sikisti 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i gat Sekaraea, we papa blong hem Bebae. Hem i hed blong ol laen blong Bebae, mo olgeta we oli kam wetem hem, i gat twanti eit man.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i gat Johanan, we papa blong hem Hakatan. Hem i hed blong ol laen blong Asgad, mo olgeta we oli kam wetem hem, i gat wan handred ten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gat Elifelet mo Jehuel mo Semaea we trifala i hed blong ol laen blong Adonikam, mo olgeta we oli kam wetem trifala ya i gat sikisti man. Olgeta ya oli no kam wetem olgeta ya, oli jes kam biaen.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i gat Utae mo Sakuru, we tufala i hed blong ol laen blong Bigvae, mo olgeta we oli kam wetem tufala, i gat seventi 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taem pris* ya Esra i kamtru long Jerusalem,* hem i talemaot stori blong hem, i talem se, “Taem mifala i stap longwe yet, mi mi singaot olgeta man ya we oli wantem kam wetem mi oli kam wanples long Ahava Reva we i ron i go long taon ya Ahava, mo mifala i stap long ples ya tri dei. Nao mi luk we i gat ol pris oli stap wetem mifala, be ol Livaet,* i no gat.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mi singaot naen lida oli kam luk mi. Olgeta ya, i gat Eliesa, mo Ariel, mo Semaea, mo Elnatan, mo Jarib, mo narafala Elnatan, mo Natan, mo Sekaraea, mo Mesulam. Mo mi singaot tufala tija ya, Joearib, mo Elnatan, blong tufala tu i kam luk mi. Mo olgeta evriwan oli kam.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Ale, mi sanem olgeta oli go luk man ya Ido, we hem i hed blong ol man blong yumi we oli stap long Kasifia, blong oli askem long hem wetem ol fren blong hem we oli man blong wok long haos* blong God blong yumi, blong oli sanem sam long olgeta oli kam wetem mifala.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from we God blong yumi i stap givhan long mifala long gladhat blong hem, olgeta oli sanem Serebia wetem eitin man, we sam oli pikinini blong hem mo sam oli brata blong hem, blong oli kam wetem mifala. Serebia ya, hem i wan man we i gat hed, mo hem i wan laen blong Mali, we bubu blong hem Livae.</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oli sanem Hasabia mo Jesaea wetem twanti man long famle blong tufala, blong olgeta ya tu oli kam wetem mifala. Olgeta ya oli laen blong Merari, we papa blong hem Livae.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bakegen, oli sanem tu handred twanti narafala man i kam. Olgeta ya, King Deved bifo wetem ol haeman blong hem oli bin makemaot ol bubu blong olgeta, blong oli wok wetem ol Livaet. Olgeta ya evriwan, nem blong ol bubu blong olgeta i stap long wan olfala lis.”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bakegen, pris* ya Esra i talem se, “Nao taem mifala i stap long ples ya, long saed blong reva ya Ahava, mi mi talem long olgeta man we oli kam wetem mi, se mifala evriwan i mas livim kakae blong kam long fes blong God we tingting blong mifala i stap daon. Mifala i askem long hem blong hem i lidim mifala long rod blong mifala, mo blong i lukaot gud long mifala, mo long ol pikinini blong mifala, mo long olting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mekem olsem, from we mi sem blong askem long king, blong i givim ol soldia blong hem we sam oli wokbaot, mo sam oli ron long hos, blong oli gad long mifala long rod. Mi mi sem from we mi talem long hem finis se, ‘God blong mifala i stap blesem olgeta man we oli stap trastem hem, be i stap panisim olgeta we oli stap tanem baksaed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mifala i livim kakae, mifala i prea blong God i lukaot long mifala. Mo hem i ansa long prea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bakegen, pris* ya Esra i talem se, “Nao long ples ya, mi jusumaot twelef man long ol lida blong ol pris, mo mi jusumaot Serebia mo Hasabia wetem ten man we olgeta ya evriwan oli Livaet.*</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mi skelem ol silva mo ol gol mo ol samting blong yusum long wosip, we king wetem ol advaesa blong hem, mo ol haeman blong hem, mo ol laen* blong Isrel* we oli stap longwe oli bin givim blong yusum long haos* blong God blong yumi. Nao mi givim ol samting ya i go long ol man ya, blong oli lukaot gud long olgeta long rod.</w:t>
      </w:r>
      <w:r>
        <w:rPr>
          <w:lang w:val="bi_VU" w:bidi="bi_VU"/>
        </w:rPr>
      </w:r>
      <w:r>
        <w:rPr>
          <w:lang w:val="bi_VU" w:bidi="bi_VU"/>
        </w:rPr>
      </w:r>
    </w:p>
    <w:p>
      <w:pPr/>
      <w:r>
        <w:rPr>
          <w:lang w:val="bi_VU" w:bidi="bi_VU"/>
        </w:rPr>
      </w:r>
    </w:p>
    <w:p>
      <w:pPr/>
      <w:r>
        <w:rPr>
          <w:lang w:val="bi_VU" w:bidi="bi_VU"/>
        </w:rPr>
      </w:r>
      <w:r>
        <w:rPr>
          <w:vertAlign w:val="superscript"/>
          <w:lang w:val="bi_VU" w:bidi="bi_VU"/>
        </w:rPr>
        <w:t>26-27</w:t>
      </w:r>
      <w:r>
        <w:rPr>
          <w:lang w:val="bi_VU" w:bidi="bi_VU"/>
        </w:rPr>
        <w:t xml:space="preserve"> Ol samting we mi givim long olgeta i olsem. I gat silva, we hevi blong hem i kasem twanti tu tan, mo wan handred samting we oli wokem long silva blong yusum long wosip, we hevi blong olgeta i kasem seventi kilo, mo gol, we hevi blong hem i kasem tri tan fo handred kilo, mo twanti besin we oli wokem long gol, we hevi blong olgeta i kasem eit kilo, mo tu besin we oli wokem long bras we i beswan, we praes blong tufala wanwan i sem mak long praes blong besin we oli wokem long gol.</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mi talem long olgeta se, ‘Olgeta. Hae God, hem i God blong ol bubu blong yumi bifo, mo yufala i tabu, yufala i man blong hem. Mo ol samting ya blong yusum long wosip, we oli wokem long silva mo long gol, we ol man oli givim long gladhat blong olgeta, ol samting ya tu oli tabu, oli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Yufala i mas lukaot gud long olgeta, gogo yufala i kasem haos blong hem long Jerusalem.* Mo long ples ya, long rum blong ol pris, long fes blong ol lida blong ol pris ya, wetem ol lida blong ol Livaet, wetem ol narafala lida blong yumi longwe, bambae yufala i mas skelem olgeta bakegen, nao yufala i mas givim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olgeta oli tekem ol samting ya, oli lukaot long olgeta, mo oli karem olgeta i kam long haos ya blong God blong yumi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bakegen, pris* ya Esra i talem se, “Nao long fas manis,* long namba twelef dei blong hem, mifala i aot long reva ya blong kam long Jerusalem.* Mo taem mifala i stap wokbaot, God blong yumi i stap wetem mifala, i stap lukaot gud long mifala, nao ol enemi blong mifala mo ol man we oli stap haed blong kilim man oli no kam mekem faet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mifala i wokbaot gogo, mifala i kamtru long Jerusalem, mo mifala i spel tri dei.</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long namba fo dei blong hem, mifala i go long haos* blong God, mifala i skelem ol silva, mo ol gol, mo ol narafala samting ya, nao mifala i putum olgeta samting ya long han blong pris ya Meremot, we papa blong hem Uria, mo tri narafala man blong haos ya. Trifala ya, i gat pris ya Eleasara, we papa blong hem Finehas, mo tu Livaet,* we nem blong tufala, Josabad, we papa blong hem Jesua, mo Noadia, we papa blong hem Binui.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olgeta samting ya evriwan we mifala i kaontem, mo mifala i skelem, olgeta oli raetemdaon nem blong olgeta wetem wet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mifala evriwan we i kambak, mifala i tekem ol anamol blong mifala i kam blong mekem sakrefaes long God blong yumi. Mifala i tekem twelef bul blong makem ol twelef laen* blong yumi, mo naenti sikis man sipsip, mo seventi seven smol man sipsip, mo twelef man nani blong mekem sakrefaes blong tekemaot ol sin blong mifala, nao mifala i bonem olgeta blong mekem sakrefaes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mifala i tekem leta ya we king i givim long mifala, mifala i go givim long resedenkomisina mo ol distrikejen* mo ol haeman blong king long provins ya Narasaed Yufretes Reva long Wes, mo ol bigman ya oli stap mekem i gud long yumi, mo long haos ya blong God.”</w:t>
      </w:r>
      <w:r>
        <w:rPr>
          <w:lang w:val="bi_VU" w:bidi="bi_VU"/>
        </w:rPr>
      </w:r>
      <w:r>
        <w:rPr>
          <w:lang w:val="bi_VU" w:bidi="bi_VU"/>
        </w:rPr>
      </w:r>
    </w:p>
    <w:p>
      <w:pPr/>
      <w:r>
        <w:rPr>
          <w:lang w:val="bi_VU" w:bidi="bi_VU"/>
        </w:rPr>
      </w:r>
    </w:p>
    <w:p>
      <w:pPr>
        <w:pStyle w:val="Heading2"/>
      </w:pPr>
      <w:r>
        <w:rPr>
          <w:lang w:val="bi_VU" w:bidi="bi_VU"/>
        </w:rPr>
        <w:t>Ezra 9:1</w:t>
      </w:r>
      <w:r>
        <w:rPr>
          <w:lang w:val="bi_VU" w:bidi="bi_VU"/>
        </w:rPr>
      </w:r>
    </w:p>
    <w:p>
      <w:pPr/>
      <w:r>
        <w:rPr>
          <w:lang w:val="bi_VU" w:bidi="bi_VU"/>
        </w:rPr>
      </w:r>
      <w:r>
        <w:rPr>
          <w:vertAlign w:val="superscript"/>
          <w:lang w:val="bi_VU" w:bidi="bi_VU"/>
        </w:rPr>
        <w:t>1</w:t>
      </w:r>
      <w:r>
        <w:rPr>
          <w:lang w:val="bi_VU" w:bidi="bi_VU"/>
        </w:rPr>
        <w:t xml:space="preserve"> Nao pris* ya Esra i gohed bakegen long stori blong hem, i talem se, “Nao biaen, taem mifala i mekem ol samting ya finis, ol lida blong yumi oli kam luk mi, mo oli talemaot long mi se, ‘Esra. Ol pris, mo ol Livaet,* mo ol narafala laen* ya blong Isrel* oli stap miks wetem ol man blong ol kantri ya raonabaot long yumi. Hemia ol man Amon, mo ol man Moab, mo ol man Ijip, mo long saed blong ol man Kenan,* hemia ol laen blong Het, mo ol laen blong Perij, mo ol laen blong Jebus, mo ol laen blong Amoro.* Ol man ya blong yumi oli stap joen wetem olgeta ya, mo oli stap mekem ol fasin we i nogud we i nogud we olgeta ya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blong yumi oli stap tekem ol dota blong ol narafala man ya i kam, blong oli mared long ol pikinini blong olgeta. Yumi ol man blong God, be sin ya i mekem we yumi no moa tabu, yumi kam doti long fes blong hem. Mo ol lida blong yumi wetem ol narafala haeman ya, olgeta ya nao oli stamba blong fasin nogud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mi harem samting ya, tingting blong mi i foldaon olgeta, nao mi terem* klos blong mi, mi pulpulumaot hea blong mi, mo mustas blong mi, mo mi go sidaon we mi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sidaon, mi stap harem nogud gogo kasem taem blong mekem sakrefaes long sapa, mo ol man blong yumi we oli fraet from ol strong tok ya we God blong yumi i talem finis from ol sin ya we ol man ya oli mekem, oli kam hivap raon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taem ya, mi mi stap harem nogud yet, mo mi stap werem klos ya we mi terem, be mi girap long ples ya we mi stap sidaon long hem, mi nildaon, mi leftemap han blong mi blong mi prea long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mi talem se, ‘Hae God. Yu yu God blong mi. Mi mi sem tumas, mi no save kam leftemap hed blong mi long fes blong yu. Ol sin blong mifala oli plante we plante, nao mifala i harem nogud tumas from. I olsem we oli hivimap i go antap we i bitim hed blong mifala, i go kasem skae.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Mifala i man blong yu, be oltaem, i stat long taem blong ol bubu blong mifala bifo, kam kasem tede, mifala i stap mekem sin tumas. Mo from ol sin blong ol bubu blong mifala bifo, yu bin letem ol bubu blong mifala wetem ol king blong olgeta, mo ol pris blong olgeta i go long han blong ol king blong ol narafala kantri. Nao olgeta ya oli kam kilim sam long olgeta oli ded, oli stilim olting blong olgeta, mo oli tekemaot olgeta i go stap wok slef* long ples blong olgeta. Yu yu mekem we ol man oli no moa ona long olgeta, oltaem oli stap lukluk nogud tumas long olgeta, mo oli stap mekem sem fasin yet long mifala,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 ‘Hae God. Yu yu God blong mifala, mo naoia long smol taem ya, yu yu glad long mifala, yu letem sam long mifala i aot long laef ya we mifala i stap wok slef long hem, mifala i kam stap gud bakegen long ples ya we i tabu, i blong yu. Nating we mifala i stap wok slef yet, be yu yu givim niu laef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Mifala i stap wok slef, be yu yu no lego mifala. Mo from we yu yu lavem mifala, yu mekem we ol king blong Pesia oli givhan long mifala, oli letem mifala i stap laef, blong mifala i save wokem haos* blong yu bakegen, we ol enemi blong mifala oli bin spolem. Mo yu letem mifala i stap gud long ples blong mifala long Jerusalem,* mo long ol narafala ples long Juda.*</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 ‘God blong mi. Yu yu mekem i gud tumas long mifala. ?Be naoia, bambae mifala i save talem wanem? Ol profet blong yu bifo, oli man blong wok blong yu, be ol tok blong yu we yu givim long olgeta blong oli talemaot long ol bubu blong mifala, mifala i no obei long hem, mifala i brekem finis. Olgeta oli talem long ol bubu blong mifala bifo se, “Kantri ya we bambae yufala i go stap long hem, hem i no klin long fes blong God. I stat long wan en blong kantri ya, i go kasem narafala en blong hem, ol man blong hem oli mekem i fulap gud long ol rabis fasin blong olgeta we oli nogud we i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 profet ya oli talem se, “From samting ya, bambae yufala i no mas letem ol dota blong yufala oli go mared long ol pikinini blong olgeta, mo yufala i no mas tekem ol dota blong olgeta oli kam mared long ol pikinini blong yufala. Mo bambae yufala i no mas traem givhan long olgeta blong oli kam strong, we laef blong olgeta i gohed gud. Nao sipos yufala i obei long ol tok ya, bambae yufala i save kam strong, mo yufala i save harem gud long ol gudgudfala kakae blong kantri ya, mo yufala i save givim kantri ya long olgeta we bambae oli kamaot biaen long yufala, blong oli holem i blong olgeta olwe.”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 ‘God blong mifala, yu yu panisim ol bubu blong mifala from ol sin blong olgeta, mo from ol fasin nogud blong olgeta, mo mifala i luksave se panis ya i smol nomo, i no kasem mak blong ol sin blong olgeta, mo yu letem olgeta oli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From samting ya, bambae mifala i no save tanem baksaed long ol tok blong yu bakegen, blong go mared long ol man ya we oli stap mekem ol fasin we i nogud we i nogud. Sipos mifala i mekem olsem, bambae yu kros tumas long mifala, nao bambae yu kilim mifala evriwan i ded we bambae i no gat wan 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yu yu God blong mifala ol laen blong Isrel, mo mifala i man blong yu. Mifala i talemaot ol sin blong mifala long yu, mo from ol sin ya, i no stret nating blong mifala i kam stanap long fes blong yu, from we fasin blong yu i stret olgeta, be plis yu letem mifala i stap laef.’ ”</w:t>
      </w:r>
      <w:r>
        <w:rPr>
          <w:lang w:val="bi_VU" w:bidi="bi_VU"/>
        </w:rPr>
      </w:r>
      <w:r>
        <w:rPr>
          <w:lang w:val="bi_VU" w:bidi="bi_VU"/>
        </w:rPr>
      </w:r>
    </w:p>
    <w:p>
      <w:pPr/>
      <w:r>
        <w:rPr>
          <w:lang w:val="bi_VU" w:bidi="bi_VU"/>
        </w:rPr>
      </w:r>
    </w:p>
    <w:p>
      <w:pPr>
        <w:pStyle w:val="Heading2"/>
      </w:pPr>
      <w:r>
        <w:rPr>
          <w:lang w:val="bi_VU" w:bidi="bi_VU"/>
        </w:rPr>
        <w:t>Ezra 10:1</w:t>
      </w:r>
      <w:r>
        <w:rPr>
          <w:lang w:val="bi_VU" w:bidi="bi_VU"/>
        </w:rPr>
      </w:r>
    </w:p>
    <w:p>
      <w:pPr/>
      <w:r>
        <w:rPr>
          <w:lang w:val="bi_VU" w:bidi="bi_VU"/>
        </w:rPr>
      </w:r>
      <w:r>
        <w:rPr>
          <w:vertAlign w:val="superscript"/>
          <w:lang w:val="bi_VU" w:bidi="bi_VU"/>
        </w:rPr>
        <w:t>1</w:t>
      </w:r>
      <w:r>
        <w:rPr>
          <w:lang w:val="bi_VU" w:bidi="bi_VU"/>
        </w:rPr>
        <w:t xml:space="preserve"> Nao pris* ya Esra i stap bodaon afsaed long doa blong haos* blong God, i stap prea, mo i stap krae, mo i stap talemaot ol sin blong ol laen* blong Isrel,* mo long taem ya, ol man, mo ol woman, mo ol pikinini oli kam hivap plante raon long hem, mo oli harem nogud, oli stap krae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Sekania we papa blong hem Jehiel, we i laen blong Elam, hem i talem long pris ya se, “Ol man ya blong yumi oli mekem i nogud long God blong yumi. Long fasin ya we oli tekem ol woman blong ol narafala kantri, oli tanem baksaed long hem. Be yumi ol laen blong Isrel, mo yumi bilif yet se hem bambae i save fogivim yumi, i tekemaot ol sin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Naoia yumi mas mekem wan strong promes wetem hem, se ol man we oli tekem ol woman ya oli mas lego olgeta, wetem ol pikinini blong olgeta, oli mas sanem olgeta oli gobak long ples blong olgeta. Bambae mifala i mekem ol samting we yu wetem ol narafala man we i stap tinghevi long ol tok blong God, yufala i talem long mifala. Bambae yumi mas mekem ol samting we Loa* blong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Wok blong stretem trabol ya i stap long han blong yu. Yu gohed, yu stretem. Bambae mifala i sapotem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pris ya Esra i girap, i mekem we ol lida blong ol pris, mo ol lida blong ol Livaet,* mo ol narafala lida blong olgeta oli mekem promes blong mekem olsem we man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pris ya i aot long ples ya afsaed long doa blong haos blong God, i go long rum blong Jehohanan, we papa blong hem Eliasib. Nao long naet ya, hem i stap long ples ya, i stap harem nogud from we God i tekem ol man ya oli kambak, be olgeta oli tanem baksaed long hem. Nao long naet ya, hem i no kakae mo i no dring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 lida ya oli sanem tok i go long olgeta ples long Jerusalem* mo long ol narafala ples long Juda,* se olgeta man we oli aot long Babilonia oli kambak, oli mas kam long wan miting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oli putum tri dei blong ol man oli save wokbaot blong kam long miting ya, mo oli talem se sipos man i no kam long taem ya, bambae ol lida oli tekemaot olting we hem i gat, mo bambae oli no moa save kaontem hem se i wan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tri dei ya, olgeta man we oli stap long tufala distrik ya Juda mo Benjamin* oli stap kamkamtru long Jerusalem. Mo long namba tri dei blong hem, we hemia namba naen manis, long namba twanti dei blong hem, oli kam wanples blong holem miting long bigfala open ples long yad blong haos blong God. Long taem ya i gat bigfala ren, mo ol man oli stap seksek from ren ya, mo from bigfala miting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pris ya Esra i stanap, i tok long olgeta, i talem se, “!Olgeta! Yufala we i tekem ol woman blong ol narafala kantri, yufala i brekem tok blong Hae God ya. Fasin ya i mekem we laef blong yumi i no stret nating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samting ya, yufala i mas talemaot ol sin blong yufala long hem. Hem i God blong ol bubu blong yumi bifo, mo yufala i mas mekem ol samting we hem i wantem. Bambae yufala i no moa go joen wetem ol man blong ol narafala kantri we oli stap long ples blong yumi, yufala i mas lego olgeta. Mo yufala we i mared long ol hiten woman ya, yufala i mas lego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olgeta man ya oli singsingaot bigwan, oli talem se, “!I gud nomo! !Ol samting ya we yu yu talem, bambae mifala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oli gohed, oli talem se, “Be naoia bigfala ren ya, mo i gat plante man tumas long ples ya. Mifala i no save gohed blong stanap long open ples ya long bigfala ren olsem. Mo trabol ya, yumi no save stretem long wan dei no tu dei nomo, from we mifala plante i mekem sin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gud ol haeman blong yumi nomo oli stap long Jerusalem, oli lukluk long trabol ya. Mo man we i tekem woman blong narafala kantri, bambae i tekem ol lida mo ol jaj blong taon blong hem oli kam long taem we yufala i putum, nao bambae oli fiksimap trabol blong hem. Long fasin ya, bambae God i no moa save kros long yumi from trabol ya, nao bambae i no panisim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olgeta oli agri long tok ya. Be Jonatan we papa blong hem Asahel, mo Jasea we papa blong hem Tikvaha, tufala nomo i no agri long hem. Mo Mesulam wetem Sabetae we i wan Livaet, tufala ya tu i sapotem tufala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olgeta man ya oli agri blong mekem olsem we ol lida ya oli talem, mo pris ya Esra i jusumaot ol hed blong ol famle blong olgeta, mo i raetemdaon nem blong olgeta. Nao long namba ten manis, long fas dei blong hem, oli mekem miting, mo oli stat blong lukluk long problem blong ol mared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long tri manis nomo, long niuyia, long fas manis, long fas dei blong hem, oli finisim wok ya. Olgeta oli luklukgud long ol problem blong ol mared blong ol man ya we oli tekem woman blong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 man we oli tekem ol woman blong narafala kantri, nem blong olgeta i olsem. Long ol pris, i gat Mahasea, mo Eliesa, mo Jarib, mo Gedalia. Olgeta ya oli laen* blong Hae Pris* ya Josua we papa blong hem Jehosadak.</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oli promes blong lego ol woman ya blong olgeta, mo from ol sin ya blong olgeta, oli tekem wan man sipsip, oli mekem sakrefaes long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i gat Hanani mo Sebadia we tufala i laen blong Hime.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i gat Mahasea, mo Elaeja, mo Semaea, mo Jehiel, mo Usia, we oli laen blong Harim.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i gat Elioenae, mo Mahasea, mo Ismael, mo Netanel, mo Josabad, mo Elasa, we oli laen blong Pasuru.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Long ol Livaet,* i gat Josabad, mo Simei, mo Petahia, mo Juda, mo Eliesa, mo Kelaea we narafala nem blong hem Kelita.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i gat Eliasib we i man blong mekem kwaea long haos* blong God. Mo i gat Salum, mo Telem, mo Uri, we oli man blong gad long haos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long ol narafala laen blong Isrel,* i gat Ramia, mo Jisia, mo Malkia, mo Miamin, mo Eleasara, mo Malkia, mo Benaea, we oli laen blong Paros.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i gat Matania, mo Sekaraea, mo Jehiel, mo Abdi, mo Jeremot, mo Elaeja, we oli laen blong Elam.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i gat Elioenae, mo Eliasib, mo Matania, mo Jeremot, mo Sabad, mo Asisa, we oli laen blong Satu.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i gat Jehohanan, mo Hanania, mo Sabae, mo Atlae, we oli laen blong Bebae.</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i gat Mesulam, mo Maluk, mo Adaea, mo Jasub, mo Seal, mo Jeremot, we oli laen blong Bani.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i gat Adnaha, mo Kelal, mo Benaea, mo Mahasea, mo Matania, mo Bejalehel, mo Binui, mo Manase, we oli laen blong Pahatmoab.</w:t>
      </w:r>
      <w:r>
        <w:rPr>
          <w:lang w:val="bi_VU" w:bidi="bi_VU"/>
        </w:rPr>
      </w:r>
      <w:r>
        <w:rPr>
          <w:lang w:val="bi_VU" w:bidi="bi_VU"/>
        </w:rPr>
      </w:r>
    </w:p>
    <w:p>
      <w:pPr/>
      <w:r>
        <w:rPr>
          <w:lang w:val="bi_VU" w:bidi="bi_VU"/>
        </w:rPr>
      </w:r>
    </w:p>
    <w:p>
      <w:pPr/>
      <w:r>
        <w:rPr>
          <w:lang w:val="bi_VU" w:bidi="bi_VU"/>
        </w:rPr>
      </w:r>
      <w:r>
        <w:rPr>
          <w:vertAlign w:val="superscript"/>
          <w:lang w:val="bi_VU" w:bidi="bi_VU"/>
        </w:rPr>
        <w:t>31-32</w:t>
      </w:r>
      <w:r>
        <w:rPr>
          <w:lang w:val="bi_VU" w:bidi="bi_VU"/>
        </w:rPr>
        <w:t xml:space="preserve"> Mo i gat Eliesa, mo Jisia, mo Malkia, mo Semaea, mo Simeon, mo Benjamin, mo Maluk, mo Semaria, we oli laen blong Harim.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i gat Matenae, mo Matataha, mo Sabad, mo Elifelet, mo Jeremae, mo Manase, mo Simei, we oli laen blong Hasum.</w:t>
      </w:r>
      <w:r>
        <w:rPr>
          <w:lang w:val="bi_VU" w:bidi="bi_VU"/>
        </w:rPr>
      </w:r>
      <w:r>
        <w:rPr>
          <w:lang w:val="bi_VU" w:bidi="bi_VU"/>
        </w:rPr>
      </w:r>
    </w:p>
    <w:p>
      <w:pPr/>
      <w:r>
        <w:rPr>
          <w:lang w:val="bi_VU" w:bidi="bi_VU"/>
        </w:rPr>
      </w:r>
    </w:p>
    <w:p>
      <w:pPr/>
      <w:r>
        <w:rPr>
          <w:lang w:val="bi_VU" w:bidi="bi_VU"/>
        </w:rPr>
      </w:r>
      <w:r>
        <w:rPr>
          <w:vertAlign w:val="superscript"/>
          <w:lang w:val="bi_VU" w:bidi="bi_VU"/>
        </w:rPr>
        <w:t>34-37</w:t>
      </w:r>
      <w:r>
        <w:rPr>
          <w:lang w:val="bi_VU" w:bidi="bi_VU"/>
        </w:rPr>
        <w:t xml:space="preserve"> Mo i gat Mahadae, mo Amram, mo Huel, mo Benaea, mo Bedea, mo Keluhi, mo Vania, mo Meremot, mo Eliasib, mo Matania, mo Matenae, mo Jahasao, we oli laen blong Bani.</w:t>
      </w:r>
      <w:r>
        <w:rPr>
          <w:lang w:val="bi_VU" w:bidi="bi_VU"/>
        </w:rPr>
      </w:r>
      <w:r>
        <w:rPr>
          <w:lang w:val="bi_VU" w:bidi="bi_VU"/>
        </w:rPr>
      </w:r>
    </w:p>
    <w:p>
      <w:pPr/>
      <w:r>
        <w:rPr>
          <w:lang w:val="bi_VU" w:bidi="bi_VU"/>
        </w:rPr>
      </w:r>
    </w:p>
    <w:p>
      <w:pPr/>
      <w:r>
        <w:rPr>
          <w:lang w:val="bi_VU" w:bidi="bi_VU"/>
        </w:rPr>
      </w:r>
      <w:r>
        <w:rPr>
          <w:vertAlign w:val="superscript"/>
          <w:lang w:val="bi_VU" w:bidi="bi_VU"/>
        </w:rPr>
        <w:t>38-42</w:t>
      </w:r>
      <w:r>
        <w:rPr>
          <w:lang w:val="bi_VU" w:bidi="bi_VU"/>
        </w:rPr>
        <w:t xml:space="preserve"> Mo i gat Simei, mo Selemia, mo Natan, mo Adaea, mo Maknadebae, mo Sasae, mo Sarae, mo Asarel, mo Selemia, mo Semaria, mo Salum, mo Amaria, mo Josef, we oli laen blong Binui.</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Mo i gat Jehiel, mo Matitia, mo Sabad, mo Sebinaha, mo Jadae, mo Joel, mo Benaea, we oli laen blong Neboho.</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Olgeta man ya evriwan oli mared long woman blong narafala kantri, mo oli lego ol woman ya, oli sanem olgeta wetem ol pikinini blong olgeta oli gobak long ples blong olgeta.</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