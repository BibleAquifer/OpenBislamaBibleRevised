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Zephaniah 1:1</w:t>
      </w:r>
      <w:r>
        <w:rPr>
          <w:lang w:val="bi_VU" w:bidi="bi_VU"/>
        </w:rPr>
      </w:r>
    </w:p>
    <w:p>
      <w:pPr/>
      <w:r>
        <w:rPr>
          <w:lang w:val="bi_VU" w:bidi="bi_VU"/>
        </w:rPr>
      </w:r>
      <w:r>
        <w:rPr>
          <w:vertAlign w:val="superscript"/>
          <w:lang w:val="bi_VU" w:bidi="bi_VU"/>
        </w:rPr>
        <w:t>1</w:t>
      </w:r>
      <w:r>
        <w:rPr>
          <w:lang w:val="bi_VU" w:bidi="bi_VU"/>
        </w:rPr>
        <w:t xml:space="preserve"> Ol tok we i stap long buk ya, Hae God i givim long Profet Sefanaea, long taem ya we King Josaea, we papa blong hem King Amon, hem i king long Juda.* Profet ya i wan laen blong King Hesekia ya bifo. King Hesekia ya i papa blong Amaria, mo Amaria i papa blong Gedalia, mo Gedalia i papa blong Kusi, mo Kusi i papa blong Profet Sefanaea.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Sefanaea i talemaot we Hae God i talem se, “!Ol man Jerusalem,* mo ol man Juda*! Olgeta samting we i stap long wol ya, mi bambae mi spolem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mo ol anamol, mo ol pijin, mo ol fis, mi bambae mi kilim olgeta evriwan oli ded. Bambae mi mekem ol man nogud oli foldaon. Mi bambae mi kilim olgeta man, we bambae i no moa gat wan i stap.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bambae mi panisim yufala evriwan we i stap long Jerusalem, mo long ol narafala ples long Juda. Fasin ya blong mekem wosip long god ya Bal,* mi bambae mi sakemaot, mo ol pris blong hem, nem blong olgeta bambae i lus olgeta, man i no moa save tingbaot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we oli stap go antap long ruf* blong ol haos blong olgeta, blong mekem wosip long san, mo mun, mo ol sta, be bambae mi kilim olgeta evriwan i ded. Mo olgeta we oli stap mekem wosip long mi, mo oli stap talemaot long mi, se tingting blong olgeta i stap strong long mi, be long semtaem oli stap yusum nem blong god ya Molek blong mekem promes blong olgeta i stanap, olgeta tu, bambae mi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olgeta ya we oli tanem baksaed long mi, oli no moa biaen long mi, mo oli no moa kam long mi blong askem long mi blong mi lidim olgeta, bambae mi kilim olgeta ya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profet i talem se, “Dei ya we Hae God bambae i jajem olgeta man long hem i stap kam klosap nao. I moa gud yufala i kam, yufala i stap kwaet long fes blong hem. Hem i rere finis blong kilim yufala ol man blong hem, olsem we man i kilim sipsip blong mekem sakrefaes. Mo hem i singaot ol enemi blong yumi finis blong oli kam flatemgud kantri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talem se, ‘Long dei ya blong kilim man, ol haeman blong king, mo ol pikinini blong hem, mo olgeta we oli stap folem ol kastom blong ol narafala kantri, bambae mi mi panisim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we oli stap folem fasin blong mekem wosip blong ol hiten man, mo oli stap stil, mo oli stap kilim man i ded, blong fulumapgud haos blong masta blong olgeta long ol samting we oli stilim, be olgeta ya evriwan bambae mi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 ‘Long dei ya, bambae yufala i save harem noes blong ol man we oli krae long Jerusalem, long doa ya we nem blong hem “Doa blong Fis”. Mo long niufala haf blong taon ya, bambae yufala i save harem ol man oli stap krae, mo bambae yufala i harem ol bigfala noes blong ol samting we oli stap folfoldaon antap long ol hil.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yufala we i stap long haf blong taon ya daon, we i ples blong wokem bisnes, taem yufala i harem ol samting ya, bambae yufala i krae bigwan. Bambae yufala i krae, from we ol bisnesman blong yufala bambae oli ded evriwan.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 ‘Long taem ya, bambae mi tekem wan laet, nao mi go lukaot ol man long Jerusalem. Mi bambae mi panisim olgeta ya we oli ting se oli no sot long wan samting nating, mo oli save mekem evri samting, oli no nidim man blong givhan long olgeta. Oltaem oli stap talem se, “Hae God i no save mekem wan samting we i gud long yumi, mo hem i no save mekem wan samting we i nogud long yumi tu.”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olsem, bambae mi spolem ol haos blong olgeta, mo bambae mi tekemaot olting blong olgeta. Ol haos blong olgeta we oli stap wok long hem yet, neva bambae oli save slip long hem. Mo ol grep* blong olgeta we oli stap planem, be neva bambae oli save dring waen we i kamaot long hem.’ ”</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i talem se, “Bigfala Dei ya blong Hae God i kam klosap finis. I no longtaem, bambae i kamtru. Dei ya i nogud we i nogud. Nating we i gat ol soldia we oli save faet, be long dei ya, bambae oli krae, from we tingting blong olgeta bambae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Dei ya, bambae i dei blong kros blong Hae God, mo i dei blong man i trabol, i harem nogud. Long dei ya, Hae God bambae i spolem olgeta samting. Long taem ya, bambae long dei nomo, be ples bambae i kam tudak olgeta, mo klaod we i blak we i blak bambae i kavremap olgeta ples.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dei ya, bambae i gat noes blong ol pupu blong talemaot we faet i stap kam, mo noes blong ol soldia, we oli stap singsingaot blong kam faet agens long ol man blong ol bigfala taon we ol stonwol i goraon long olgeta, mo agens long ol man long ol wajhaos* we oli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profet i talemaot we Hae God i talem se, “Bambae mi mi letem bigfala trabol i kam kasem olgeta man, mo trabol ya bambae i mekem olgeta oli stap wokbaot olsem man we i blaen. Naoia bambae mi kilim olgeta, from we oli stap mekem sin agens long mi. Bambae blad blong olgeta i ron bigwan olsem wota. Ol dedbodi blong olgeta bambae i stap roten olbaot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profet i talem se, “Long dei ya we Hae God bambae i soemaot kros blong hem, ol silva mo ol gol blong ol man, bambae i no save sevem olgeta. Mo from we ol man oli no ona long Hae God, kros ya blong hem we i olsem faea, bambae i kakae olgeta ples long wol ya. Olgeta man we oli stap long wol ya, bambae oli ded wantaem nomo, we bambae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Sefanaea i gohed i talem se, “Olgeta. !Yufala i no gat sem nating! Dei ya blong kros blong Hae God bambae i kamtru. Yufala i mas tingting gud fastaem. Sipos no, kros blong hem bambae i kasem yufala olsem we hem i talem, nao bambae yufala i lus, olsem doti we win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Yufala long ples ya, we tingting blong yufala i stap daon, mo oltaem yufala i stap obei long ol tok blong Hae God, i gud yufala i stap prea long hem. Yufala i mas mekem ol samting we i stret, mo yufala i mas mekem tingting blong yufala i stap daon long fes blong hem. Sipos yufala i mekem olsem, taem dei blong kros blong hem i kamtru, maet hem i no save givim panis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talem se, “Taon ya Gasa bambae i finis, i no moa gat man bambae i stap long hem. Mo taon ya Askelon tu bambae i emti, i no moa gat man bambae i stap long hem. Mo ol man blong taon ya Asdod, ol enemi bambae oli ronemaot olgeta long hafdei nomo, mo bambae oli ronemaot ol man Ekron oli gowe long taon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Filistia. Yufala i stap klosap long solwota, be sore tumas long yufala. Hae God i jajem yufala finis, se bambae yufala i mas kasem panis. Hem bambae i kilim yufala evriwan i ded, mo bambae i no moa gat wan long yufala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graon blong yufala klosap long solwota, bambae i kam ples blong sipsip, mo i ples blong man blong lukaot long sipsip, mo i ples blong ol yad blong ol sipsip.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haf blong ol man Juda* we oli no ded, olgeta ya nao bambae oli holem ol graon blong yufala, mo bambae oli stap lukaot long ol sipsip blong olgeta long hem, mo oli stap slip long ol haos long Askelon. Hae God i God blong olgeta, mo bambae hem i stap wetem olgeta, mo i mekem olgeta oli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profet i talem se, “Hae God i gat olgeta paoa, mo hem i talem se, ‘Ol laen* blong Isrel.* Yufala i man blong mi, mo mi harem finis we ol man Moab mo ol man Amon oli stap tok nogud long yufala, mo oli stap jikim yufala. Oli stap tok flas se bambae oli tekemaot graon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mi God blong yufala, mo mi laef, mi stap we mi stap. Mo naoia mi promes* long nem blong mi, se mi bambae mi spolem tufala kantri ya Moab mo Amon long sem fasin we mi mi bin spolem Sodom mo Gomora bifo. Tufala kantri ya bambae i kam ples blong sol nomo we bambae i no gat wan gudfala samting i save gru long hem. Ol rabis gras nomo bambae i kavremap tufala, mo bambae tufala i stap nogud olwe gogo i no save kam gud bakegen samtaem. Be yufala we bambae yufala i no ded long ol trabol ya, bambae yufala i go tektekemaot olting blong olgeta ya i blong yufala, mo bambae yufala i holem graon blong olgeta tu.’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i talem se, “Ol man Moab mo ol man Amon bambae oli kasem panis olsemia nao. Bambae oli kasem panis ya from we oli praod, mo oli stap mekem hed tumas. Hae God i gat olgeta paoa, be oltaem olgeta ya oli stap tok nogud agens long yumi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bambae i mekem olgeta oli fraet we i fraet. Olgeta god blong wol ya, bambae hem i mekem olgeta i kam olsem nating nomo. Nao ol man blong olgeta kantri bambae oli stap mekem wosip long hem nomo, long weples we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man blong kantri ya Itiopia tu, Hae God bambae i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“Hae God bambae i yusum paoa blong hem blong spolem kantri ya Asiria, mo bambae hem i mekem Nineve, bigfala taon ya blong olgeta, i kam nogud olgeta, we bambae i no moa gat man i stap long hem, mo bambae i kam wan draeples we i no gat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Ples ya, bambae i kam ples we ol sipsip, mo ol buluk, mo ol narafala wael anamol bambae oli go stap spel long hem. Ol hoknaet bambae oli stap slip olbaot long ol ololfala haos long ples ya we oli brobrok finis. Mo bambae oli stap sidaon long ol windo, nao oli stap singaot. Ol pijin ya reven,* bambae oli stap sidaon long ol step blong ol haos ya, oli stap krae. Ol pos blong ol haos ya we oli katem long ol gudgudfala tri ya sida,* bambae ol man oli tekemaot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samting ya nao bambae i kasem taon ya, we ol man blong hem oli stap praod tumas long paoa blong olgeta, mo oli stap ting se oli stap gud nomo, oli sef. Ol man blong hem oli stap tok flas se taon blong olgeta i nambawan, i winim ol narafala taon long wol ya. Be naoia, taon ya bambae i kam nogud olgeta, bambae i kam ples blong spel blong ol wael anamol nomo. Ol man we oli stap pas long ples ya, bambae oli sek, oli fraet tumas long hem.”</w:t>
      </w:r>
      <w:r>
        <w:rPr>
          <w:lang w:val="bi_VU" w:bidi="bi_VU"/>
        </w:rPr>
      </w:r>
      <w:r>
        <w:rPr>
          <w:lang w:val="bi_VU" w:bidi="bi_VU"/>
        </w:rPr>
      </w:r>
    </w:p>
    <w:p>
      <w:pPr/>
      <w:r>
        <w:rPr>
          <w:lang w:val="bi_VU" w:bidi="bi_VU"/>
        </w:rPr>
      </w:r>
    </w:p>
    <w:p>
      <w:pPr>
        <w:pStyle w:val="Heading2"/>
      </w:pPr>
      <w:r>
        <w:rPr>
          <w:lang w:val="bi_VU" w:bidi="bi_VU"/>
        </w:rPr>
        <w:t>Zephaniah 3:1</w:t>
      </w:r>
      <w:r>
        <w:rPr>
          <w:lang w:val="bi_VU" w:bidi="bi_VU"/>
        </w:rPr>
      </w:r>
    </w:p>
    <w:p>
      <w:pPr/>
      <w:r>
        <w:rPr>
          <w:lang w:val="bi_VU" w:bidi="bi_VU"/>
        </w:rPr>
      </w:r>
      <w:r>
        <w:rPr>
          <w:vertAlign w:val="superscript"/>
          <w:lang w:val="bi_VU" w:bidi="bi_VU"/>
        </w:rPr>
        <w:t>1</w:t>
      </w:r>
      <w:r>
        <w:rPr>
          <w:lang w:val="bi_VU" w:bidi="bi_VU"/>
        </w:rPr>
        <w:t xml:space="preserve"> Nao Profet Sefanaea i talem se, “Ol man Jerusalem.* !Sore tumas long yufala! Fasin blong yufala i nogud olgeta. Oltaem yufala i stap girap agens long Hae God, mo yufala i stap mekem i strong tumas long ol man ples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no save lesin nating long Hae God, mo taem hem i tok long yufala blong stretem yufala, be yufala i no save harem hem nating. Yufala i no save trastem hem, mo yufala i no save kam long hem blong i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haeman blong taon ya, oli olsem laeon we i hanggri i stap singaot bigwan. Mo ol man blong jajem man, oli olsem wael dog we i hanggri tumas. Taem hem i kakae wan samting, be i no save livim haf i stap go kasem long moning.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profet, ol wok blong olgeta i olbaot nomo, man i no save trastem olgeta, mo ol pris* oli stap mekem ol samting we i tabu, i kam doti long fes blong Hae God, mo oli stap tanem Loa* blong hem blong i folem tingting blong olgeta, blong oli save win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Nating we olgeta ya oli stap mekem olsem, be Hae God i stap oltaem long taon ya. Oltaem, fasin blong hem i stret olgeta, neva hem i mekem samting we i no stret. Evri moning, hem i stap soemaot stret fasin blong hem long ol man blong hem, we i no save mestem. Nating we hem i stap mekem olsem long olgeta, be ol man we fasin blong olgeta i no stret, oli no gat sem nating, oltaem nomo oli stap mekem i nogud.”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i gohed i talemaot we Hae God i talem se, “Ol man blong mi. I gat plante kantri we mi mi bin kilim ol man blong olgeta finis. Ol taon blong olgeta, wetem ol stonwol blong ol taon ya, mo ol wajhaos* blong olgeta, mi spolem olgeta evriwan finis. Ol taon ya oli stap nating, mo bigrod blong olgeta oli emti, i no moa gat man blong i wokbaot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ting se taem yufala i luk ol samting ya we mi mi mekem, bambae yufala i save ona long mi, mo yufala i save harem ol tok we mi talem long yufala blong stretem yufala, mo yufala i save stap tingbaot ol tok ya, we mi mi bin tijim yufala long hem. Be yufala i girap, yufala i agens long mi olsem bifo.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lukaot! Dei ya blong mi i stap kam we mi bambae mi talemaot we olgeta kantri oli mas kasem panis. Mi mi tingbaot finis blong tekem ol man blong olgeta kantri wetem ol king blong olgeta oli kam wanples, nao bambae oli haremsave paoa blong kros blong mi. Olgeta ples long wol ya, bambae mi spolem olgeta evriwan long paoa blong kros blong mi, we bambae i laet olsem faea.”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bakegen, Profet Sefanaea i talemaot we Hae God i talem se, “Nao biaen long ol samting ya, mi bambae mi jenisim tingting blong ol man blong olgeta kantri, nao bambae oli stap prea long mi nomo. Bambae oli no moa save prea long ol narafala god, bambae oli stap obei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blong mi we oli stap olbaot long kantri ya Itiopia we i longwe tumas, bambae oli kam, oli givim presen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yufala ol man blong mi, long taem ya, bambae yufala i no moa save sem from fasin ya we fastaem yufala i girap, yufala i agens long mi. Olgeta we oli praod, mo oli stap mekem hed, bambae mi tekemaot olgeta evriwan, nao bambae yufala i no moa save girap agens long mi bakegen long tabu hil*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yufala we tingting blong yufala i stap daon, bambae mi letem yufala nomo i stap long ples ya, nao bambae yufala i stap kam long mi blong mi givhan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ol laen* blong Isrel* we bambae yufala i laef i stap, bambae yufala i no moa save mekem i nogud long narafala man, mo bambae yufala i no moa save talem ol giaman toktok, mo yufala i no moa save giaman long man blong trikim hem. Bambae yufala i no moa save sot long wan samting, bambae yufala i stap gud, i no gat wan samting i save spolem yufala. Mo bambae i no moa gat man blong mekem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Sefanaea i talem se, “Ol laen* blong Isrel.* Yufala i mas glad, yufala i singsingaot. Ol man Jerusalem.* Yufala i mas harem gud long olgeta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Naoia panis blong yufala i finis, Hae God i no moa save panisim yufala. Hem i tekemaot ol enemi blong yufala finis. Hem i King blong yufala, mo naoia hem i stap wetem yufala, mo i no moa gat wan samting blong yufala i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gat taem i stap kam we bambae ol man oli talem long ol man Jerusalem se, ‘Ol man Saeon.* Yufala i no fraet, yufala i no letem han blong yufala i stap hang blong soemaot se yufala 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Hae God i God blong yufala, mo hem i stap wetem yufala. Paoa blong hem i stap mekem yufala i win. Hem bambae i glad long yufala. Fasin blong hem we oltaem hem i stap lavem man, bambae i mekem yufala i gat niufala laef. Hem bambae i glad tumas long yufala we bambae i stap singsing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bambae i glad tumas, olsem ol man we oli stap mekem lafet.’ ” Mo profet i talemaot we Hae God i talem se, “Bigfala trabol ya, mi bambae mi tekemaot, mo bambae mi mekem we yufala i no moa sem.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gat taem i stap kam we bambae mi mi givim panis long olgeta we oli stap mekem i strong tumas long yufala. Olgeta ya we oli no save wokbaot gud bambae mi sevem olgeta, mo olgeta we oli stap wok slef* long narafala kantri mi bambae mi tekem olgeta evriwan i kambak long stret ples blong olgeta. Olgeta ya we oli stap sem, bambae mi tekemaot sem long olgeta, mi mekem ol man oli ona gud long olgeta, mo olgeta man long wol ya bambae oli stap presem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man Jerusalem. I gat taem i stap kam, we ol man ples blong yufala we oli stap olbaot long evri ples, bambae mi tekem olgeta i kambak long stret ples blong yufala bakegen. Bambae mi mekem nius blong hae nem blong yufala i kasem olgeta ples long wol ya, mo bambae mi mekem yufala i kam rijman bakegen. Mi mi Hae God, mo hemia tok blong mi.”</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