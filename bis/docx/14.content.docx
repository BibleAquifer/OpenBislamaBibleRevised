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2 Chronicles 1:1</w:t>
      </w:r>
      <w:r>
        <w:rPr>
          <w:lang w:val="bi_VU" w:bidi="bi_VU"/>
        </w:rPr>
      </w:r>
    </w:p>
    <w:p>
      <w:pPr/>
      <w:r>
        <w:rPr>
          <w:lang w:val="bi_VU" w:bidi="bi_VU"/>
        </w:rPr>
      </w:r>
      <w:r>
        <w:rPr>
          <w:vertAlign w:val="superscript"/>
          <w:lang w:val="bi_VU" w:bidi="bi_VU"/>
        </w:rPr>
        <w:t>1</w:t>
      </w:r>
      <w:r>
        <w:rPr>
          <w:lang w:val="bi_VU" w:bidi="bi_VU"/>
        </w:rPr>
        <w:t xml:space="preserve"> Nao Solomon, we papa blong hem King Deved, hem i kam king long Isrel* mo hem i wan strong king, from we Hae God i God blong hem, nao oltaem, i stap blesem hem mo i stap mekem we hem i gat moa paoa.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king ya i sanem tok i go long ol komanda blong hem we oli stap lukaot long wan taosen soldia, wetem ol kapten we oli stap lukaot long wan handred soldia, mo ol haeman blong gavman, mo olgeta we oli hed blong ol famle blong olgeta, mo ol narafala man evriwan,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se oli mas go wetem hem, blong go long ples blong mekem wosip long taon ya Gibeon. Olgeta oli go long taon ya, from we olfala Haos Tapolen ya we i ples blong go mit wetem Hae God, hem i stap yet long ples ya. Hemia Haos Tapolen ya we Moses, man blong wok blong Hae God bifo i bin wokem, long taem ya we hem wetem ol man blong hem oli stap yet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Bokis ya we i Saen blong Promes* blong Hae God, we Moses i mekem long taem ya, hem i stap long taon ya Jerusalem,* i stap insaed long haos tapolen ya we King Deved i putumap long taem ya we oli go long Kiriatsearim, oli karemaot Bokis ya i kam.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fran blong Haos Tapolen ya long Gibeon, i gat wan olta tu i stap we wan man, nem blong hem Bejalehel i wokem long bras. Man ya, papa blong hem Uri, mo bubu blong hem Huru. Nao king wetem ol man ya blong hem oli go mekem wosip long Hae God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long fran blong Haos Tapolen ya, king i bonem ol sakrefaes long olta ya blong mekem wosip long Hae God. Ol man blong hem oli kilim wan taosen anamol, mo hem i mekem sakrefaes we oli bonem olgeta i bon evriwan 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naet ya, Hae God i kamtru long king, i talem long hem se, “Sipos yu wantem wan samting, bambae mi mi givim long yu.”</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Mo king i talem se, “Hae God. Yu yu God blong mi. Oltaem nomo, yu stap soemaot we yu lavem papa blong mi, mo naoia yu mekem we mi mi tekem ples blong hem, mi kam king. Promes ya we yu mekem bifo wetem papa blong mi, plis yu mekem i kamtru fulwan. Yu yu mekem finis we mi mi king, mi stap rul long ol man ya blong yu we oli plante we plante, we man i no save kaontem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Plis, mi wantem blong yu givim waes mo save long mi, blong mi save rul long ol man ya long stret fasin. Sipos no, mi luk se bambae mi no save rul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Hae God i talem long hem se, “!Yu yu jusumaot wan stret samting ya! Yu no askem blong yu kam rijman, no blong yu gat ol gudgudfala samting, no blong yu gat gud nem, no blong yu gat longfala laef, no blong mi kilim ol enemi blong yu, nogat. Yu yu askem blong yu gat waes mo save, blong bambae yu save rul long ol man ya blong mi we mi putumap yu yu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from samting ya, bambae mi givim waes mo save long yu. Mo antap bakegen, bambae mi mekem we yu yu kam rijman, we yu gat ol gudgudfala samting blong yu, mo we yu gat gud nem long fes blong ol man. Bambae mi mekem i gud moa long yu, i winim we mi mekem long ol king ya we oli rul fastaem long yu, wetem olgeta we bambae oli rul biaen 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King Solomon i aot long Gibeon, ples ya blong mekem wosip, we Haos Tapolen ya i stap long hem we ol man oli stap go long hem blong mit wetem Hae God, nao hem i gobak long Jerusalem.* Mo long ples ya, hem i stap rul long olgeta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taem ya, hem i stap hivimap ol kat blong faet mo ol hos blong soldia, gogo i gat wan taosen fo handred kat blong faet mo twelef taosen hos i stap, wetem ol man blong ron long olgeta. Hem i holem sam long olgeta i stap long Jerusalem, mo i putum ol narafala oli stap long ol spesel taon olbaot long kantri.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i save mekem olsem, from we long taem ya we hem i king, hem i mekem we silva mo gol i kam plante we plante long Jerusalem olsem ston nating nomo, mo timba blong sida* i plante olsem timba blong tri ya sikamo* we i stap gru olbaot nomo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long tufala kantri ya, Kapadosia mo Silisia, i gat ol man blong hem oli stap, we oli bos long bisnes blong salem hos i go 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long Ijip tu i gat ol man blong hem oli stap we oli bos blong bisnes blong salem kat blong faet. Ol man ya blong hem oli stap salem hos mo kat blong faet long ol king blong ol laen blong Het ya bifo, mo long ol king blong Siria, we kat oli salem, tri handred taosen vatu* long wan, mo hos oli salem, seventi faef taosen vatu long wan.</w:t>
      </w:r>
      <w:r>
        <w:rPr>
          <w:lang w:val="bi_VU" w:bidi="bi_VU"/>
        </w:rPr>
      </w:r>
      <w:r>
        <w:rPr>
          <w:lang w:val="bi_VU" w:bidi="bi_VU"/>
        </w:rPr>
      </w:r>
    </w:p>
    <w:p>
      <w:pPr/>
      <w:r>
        <w:rPr>
          <w:lang w:val="bi_VU" w:bidi="bi_VU"/>
        </w:rPr>
      </w:r>
    </w:p>
    <w:p>
      <w:pPr>
        <w:pStyle w:val="Heading2"/>
      </w:pPr>
      <w:r>
        <w:rPr>
          <w:lang w:val="bi_VU" w:bidi="bi_VU"/>
        </w:rPr>
        <w:t>2 Chronicles 2:1</w:t>
      </w:r>
      <w:r>
        <w:rPr>
          <w:lang w:val="bi_VU" w:bidi="bi_VU"/>
        </w:rPr>
      </w:r>
    </w:p>
    <w:p>
      <w:pPr/>
      <w:r>
        <w:rPr>
          <w:lang w:val="bi_VU" w:bidi="bi_VU"/>
        </w:rPr>
      </w:r>
      <w:r>
        <w:rPr>
          <w:vertAlign w:val="superscript"/>
          <w:lang w:val="bi_VU" w:bidi="bi_VU"/>
        </w:rPr>
        <w:t>1</w:t>
      </w:r>
      <w:r>
        <w:rPr>
          <w:lang w:val="bi_VU" w:bidi="bi_VU"/>
        </w:rPr>
        <w:t xml:space="preserve"> Nao King Solomon i wantem wokem wan haos* blong Hae God we bambae oli save mekem wosip long hem, mo i wantem wokem wan haos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putum seventi taosen man blong oli karem ol samting i kam, mo eiti taosen man bakegen blong oli katem ston blong wokem haos long ol ples blong digim ston olbaot long hil. Mo i putum tri taosen sikis handred man blong oli lukaot long ol wok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sanem wan leta i go long King Hiram blong Taea we i talem se, “King, mi mi wantem se bambae yumitufala i mekem bisnes olsem we yu stap mekem bifo wetem papa blong mi King Deved, we yu stap salem ol sida* long hem blong i wokem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hem i God blong mi, mo mi mi stap wokem wan haos blong hem blong ona long hem. Haos ya bambae i tabu, i ples we mi wetem ol man blong mi, bambae mifala i stap mekem wosip long hem. Long ples ya, bambae mifala i stap bonem insens* ya we i gat gudfala smel, blong mekem wosip long hem. Mo oltaem nomo, bambae mifala i stap givim bred ya long hem we i tabu, i blong hem nomo. Evri dei, long moning, mo long sapa, mo long ol Sabat* dei, mo long ol Lafet* blong Niumun,* mo long ol narafala tabu dei blong hem, bambae mifala i stap bonem sakrefaes long ples ya blong ona long hem. Mifala ya i laen* blong Isrel,* mo Hae God i God blong mifala, mo hem i talem long ol bubu blong mifala bifo, se oltaem, bambae mifala i mas mekem olsem,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stap tingting blong wokem wan bigfala haos blong hem, from we hem i hae moa, i winim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i no gat man i save wokem wan haos we God ya i save stap long hem. Nating we heven i bigwan we i bigwan, be olgeta ples long hem i no naf blong God ya i stap long hem. Haos ya blong hem we mi bambae mi wokem, bambae i ples blong bonem insens nomo blong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wantem sipos yu save sanem wan man i kam we i gat save, mo we i waes gud blong katem pija long ol samting. Mi wantem wan man we i save wok long gol, mo silva, mo bras, mo aean, mo we i save wokem kaliko we i blu, mo kaliko we i red, mo kaliko we i pepol. Bambae hem i wok wetem ol man blong mi long taon ya Jerusalem* mo long ol narafala ples long Juda* we oli waes gud blong wokem ol samting long han blong olgeta, we papa blong mi i jusumaot olgeta finis.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save we ol man blong yu oli waes gud blong katemdaon tri. Plis yu sanem olgeta oli go katem sam sida, mo sam paentri,* mo sam junipa* long Lebanon, nao yu sanem i kam long mi. Mi mi rere blong sanem sam man blong mi, blong oli kam givhan long ol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blong oli katemrere plante timba, from we haos ya we mi wantem wokem bambae i mas bigwan mo i mas gudwan tu.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kakae blong ol man ya blong yu we oli wok, bambae mi sanem tu taosen tan wit,* mo tu taosen tan bale,* mo fo handred taosen lita waen, mo fo handred taosen lita olifoel* i kam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Hiram i sanem ansa blong leta ya i kambak long hem, we i talem se, “King, from we Hae God i lavem ol man blong hem, hem i mekem yu yu kam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!Yumi presem Hae God we i God blong yufala! !Hem i mekem heven mo wol ya! Hae God ya i God blong papa blong yu King Deved, mo hem i mekem we papa blong yu i bonem yu. Yu yu waes, mo yu gat save, mo yu gat gud hed, mo naoia yu stap mekem plan blong wokem wan haos blong Hae God ya, wetem wan 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mi mi sanem wan man i kam long yu we nem blong hem Huram, we hem i waes mo i gat gud han.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Mama blong hem i wan laen blong Dan,* i wan long yufala, mo papa blong hem i man Taea. Hem i savegud fasin blong wokem ol samting long gol, mo silva, mo bras, mo aean, mo ston, mo wud. Mo i savegud tu fasin blong wokem ol samting long kaliko we i blu, mo kaliko we i red, mo kaliko we i pepol, mo long gudfala kaliko ya linen.* Hem i save katem pija long ol samting, stret olsem we bambae yufala i talem long hem. I gud yu letem hem i wok wetem ol man blong yu we oli waes gud blong wokem ol samting, mo olgeta we oli bin wok blong papa blong yu fastaem, we hem i wan hae man tru.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I gud yu gohed, yu sanem ol wit mo bale mo waen mo olifoel i kam long mifala, olsem we yu promes.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mifala i go long Lebanon, long ples blong hil, mifala i katem ol sida ya we yu yu wantem. Mo bambae mifala i karem olgeta i godaon long sanbij, mifala i sakem olgeta i go long solwota, mifala i fasem olgeta i go wanples, nao bambae mifala i pulum olgeta i go kasem ples ya Jopa. Mo bambae yufala i kam long ples ya, yufala i karem olgeta i go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Solomon i kaontem ol man blong ol narafala kantri we oli stap long Isrel,* olsem we papa blong hem King Deved i bin mekem bifo. Mo namba blong olgeta i kasem wan handred fifti tri taosen, sikis handred 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putum seventi taosen man long olgeta oli stap karem ol samting i kam, mo i putum eiti taosen man long olgeta oli stap katem ston blong wokem haos long ol ples blong digim ston olbaot long hil, mo i putum tri taosen sikis handred man long olgeta oli lukaot long ol wok ya, blong wok i save gohed gud.</w:t>
      </w:r>
      <w:r>
        <w:rPr>
          <w:lang w:val="bi_VU" w:bidi="bi_VU"/>
        </w:rPr>
      </w:r>
      <w:r>
        <w:rPr>
          <w:lang w:val="bi_VU" w:bidi="bi_VU"/>
        </w:rPr>
      </w:r>
    </w:p>
    <w:p>
      <w:pPr/>
      <w:r>
        <w:rPr>
          <w:lang w:val="bi_VU" w:bidi="bi_VU"/>
        </w:rPr>
      </w:r>
    </w:p>
    <w:p>
      <w:pPr>
        <w:pStyle w:val="Heading2"/>
      </w:pPr>
      <w:r>
        <w:rPr>
          <w:lang w:val="bi_VU" w:bidi="bi_VU"/>
        </w:rPr>
        <w:t>2 Chronicles 3:1</w:t>
      </w:r>
      <w:r>
        <w:rPr>
          <w:lang w:val="bi_VU" w:bidi="bi_VU"/>
        </w:rPr>
      </w:r>
    </w:p>
    <w:p>
      <w:pPr/>
      <w:r>
        <w:rPr>
          <w:lang w:val="bi_VU" w:bidi="bi_VU"/>
        </w:rPr>
      </w:r>
      <w:r>
        <w:rPr>
          <w:vertAlign w:val="superscript"/>
          <w:lang w:val="bi_VU" w:bidi="bi_VU"/>
        </w:rPr>
        <w:t>1</w:t>
      </w:r>
      <w:r>
        <w:rPr>
          <w:lang w:val="bi_VU" w:bidi="bi_VU"/>
        </w:rPr>
        <w:t xml:space="preserve"> Papa blong hem King Deved, hem i mekemrere finis ples blong haos* ya, long Jerusalem,* antap long hil ya Moria, long ples ya we Aravnaha we i laen blong Jebus, hem i stap klinim wit* long hem bifo. Nao king i statem ol wok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namba fo yia blong hem we hem i king, long namba tu manis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haos ya we hem i wokem, longfala blong hem i kasem twanti seven meta, mo bigfala blong hem i kasem naen meta.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Rum we oli pas long hem blong go insaed, bigfala blong hem i kasem naen meta, we hemia i bigfala blong haos ya, mo hae blong hem i kasem naen meta. Mo insaed long rum ya, hem i blokem ol wol blong hem long gol we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Bigfala rum blong haos ya, hem i blokem ol wol blong hem long timba we oli wokem long paentri,* mo i blokem ol timba ya bakegen long gol we i beswan. Mo long ol wol ya, hem i wokem ol pija blong pamtri* mo ol pija blong jen.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flasem haos ya long ol flas ston we i beswan, mo long gol we i kam long ples ya Pavaem.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yusum gol ya blong blokem ol wol blong haos ya, wetem ol rafta blong hem, mo ol doa blong hem, mo timba ya we i stap aninit long doa. Mo i katem ol pija blong jerubim* long wol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Rum we i insaed olgeta, we nem blong hem “Rum we i Tabu we i Tabu”, longfala blong hem i kasem naen meta, mo bigfala blong hem tu i kasem naen meta, we hemia i bigfala blong haos ya. Gol we hem i yusum blong blokem ol wol blong Rum ya, hevi blong hem i moa long twanti tan,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gol we i yusum blong mekem nil long hem i moa long haf kilo. Mo hem i blokem ol wol blong ol rum antap tu long gol.</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king i mekem tu pija blong jerubim, mo i blokem tufala long gol, mo i putum tufala long Rum ya we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11-13</w:t>
      </w:r>
      <w:r>
        <w:rPr>
          <w:lang w:val="bi_VU" w:bidi="bi_VU"/>
        </w:rPr>
        <w:t xml:space="preserve"> we wan i stanap narasaed, wan i stanap narasaed, mo tufala i lukluk i go long doa. Tufala jerubim ya, tufala i gat wing, we longfala blong wansaed wing blong tufala i bitim tu meta, nao taem hem i putum tufala i stanap long rum ya, wing blong tufala i open, we en blong wing blong wan i kasem en blong wing blong narawan long medel blong rum, mo en blong narasaed wing blong tufala i kasem tufala saed blong rum ya. Longfala blong wing blong tufala, i stat long en blong wing blong wan i go kasem en blong wing blong narawan i kasem naen meta.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kaliko we hem i hangem blong blokem rum ya, hem i wokem long gudfala kaliko ya linen* wetem kaliko we i blu, mo kaliko we i red, mo kaliko we i pepol, mo i somap ol pija blong jerubim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king i mekem tu bigfala pos, we longfala blong tufala i sem mak, i kasem fiftin meta haf, mo i putum tufala i stanap long fran blong doa blong haos ya. Tufala pos ya i gat spesel hed blong tufala, we hem i mekem long bras blong flasem tufala, we hae blong tufala hed ya i bitim tu meta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long bras blong tufala hed ya wanwan, hem i mekem pija blong tu jen we i tantanem tufala, mo i gat tu handred pija blong frut blong grenadin* we oli stap hanghang olbaot long tufala jen ya, we handred long wan, handred long wan.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stanemap tufala pos ya long doa blong haos ya, we wan i stap long saed i go long saot, mo wan i stap long saed i go long not. Hemia we i stap long saed i go long saot, hem i putum nem blong hem se Jakin, we i min se “Hae God i stanemap”, mo hemia we i stap long saed i go long not, i putum nem blong hem se Boas, we i min se “Long paoa blong Hae God”.</w:t>
      </w:r>
      <w:r>
        <w:rPr>
          <w:lang w:val="bi_VU" w:bidi="bi_VU"/>
        </w:rPr>
      </w:r>
      <w:r>
        <w:rPr>
          <w:lang w:val="bi_VU" w:bidi="bi_VU"/>
        </w:rPr>
      </w:r>
    </w:p>
    <w:p>
      <w:pPr/>
      <w:r>
        <w:rPr>
          <w:lang w:val="bi_VU" w:bidi="bi_VU"/>
        </w:rPr>
      </w:r>
    </w:p>
    <w:p>
      <w:pPr>
        <w:pStyle w:val="Heading2"/>
      </w:pPr>
      <w:r>
        <w:rPr>
          <w:lang w:val="bi_VU" w:bidi="bi_VU"/>
        </w:rPr>
        <w:t>2 Chronicles 4:1</w:t>
      </w:r>
      <w:r>
        <w:rPr>
          <w:lang w:val="bi_VU" w:bidi="bi_VU"/>
        </w:rPr>
      </w:r>
    </w:p>
    <w:p>
      <w:pPr/>
      <w:r>
        <w:rPr>
          <w:lang w:val="bi_VU" w:bidi="bi_VU"/>
        </w:rPr>
      </w:r>
      <w:r>
        <w:rPr>
          <w:vertAlign w:val="superscript"/>
          <w:lang w:val="bi_VU" w:bidi="bi_VU"/>
        </w:rPr>
        <w:t>1</w:t>
      </w:r>
      <w:r>
        <w:rPr>
          <w:lang w:val="bi_VU" w:bidi="bi_VU"/>
        </w:rPr>
        <w:t xml:space="preserve"> Mo bakegen, King Solomon i wokem wan olta long bras, mo olta ya i skwea, we longfala blong ol fo saed blong hem i sem mak, i kasem naen meta, mo hae blong hem klosap i kasem fo meta haf.</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wokem wan raon tang tu we i wokem long bras we hae blong hem i bitim tu meta mo bigfala blong hem insaed klosap i kasem fo meta haf, mo bigfala blong hem afsaed i moa long totin meta.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top blong tang ya, long afsaed blong hem, i gat ol pija blong bul long tu laen, we wan laen i goraon antap, mo narawan i goraon daon long hem. Ol pija ya, hem i wokem wantaem wetem tang ya,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hem i wokem twelef bul long bras, i mekem olgeta i stanap, we as blong olgeta i go wanples long medel, mo tri i lukluk i go long is, mo tri i lukluk i go long saot, mo tri i lukluk i go long wes mo tri i lukluk i go long not, mo tang ya i sidaon antap long baksaed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Bigfala tang ya, tik blong hem i samwe long eit sentemeta, mo top blong hem i open olsem maot blong kap. Top blong tang ya i ben i go afsaed olsem ol haf blong flaoa, mo tang ya i save holem samting olsem sikisti taosen lita blong wota.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hem i wokem ten besin, mo i putum faef long saed blong haos ya i go long saot mo i putum faef long saed i go long not. Ol besin ya i blong ol pris oli yusum blong wasem ol mit blong anamol we i blong bonem blong mekem sakrefaes. Mo wota we i stap insaed long bigfala tang ya i blong ol pris oli yusum blong swim.</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Mo hem i wokem ten Ples blong Putum Laet, olsem we oli stap wokem oltaem, mo i wokem ten tebol, nao i putum olgeta long bigfala rum blong haos ya, we i gat faef Ples blong Putum Laet wetem faef tebol i stap long saed i go long saot, mo faef Ples blong Putum Laet wetem faef tebol i stap long saed i go long not. Mo hem i wokem wan handred besin tu long gol.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bakegen, hem i wokem wan yad we i blong ol pris nomo, insaed long bigfala stonwol we i goraon long haos ya, mo i wokem wan narafala yad bakegen we i blong ol man. Ol doa long wol long medel blong tufala yad ya, hem i blokem olgeta long bras.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i putum tang ya klosap long haos ya long kona blong hem long saed i go long saot is.</w:t>
      </w:r>
      <w:r>
        <w:rPr>
          <w:lang w:val="bi_VU" w:bidi="bi_VU"/>
        </w:rPr>
      </w:r>
      <w:r>
        <w:rPr>
          <w:lang w:val="bi_VU" w:bidi="bi_VU"/>
        </w:rPr>
      </w:r>
    </w:p>
    <w:p>
      <w:pPr/>
      <w:r>
        <w:rPr>
          <w:lang w:val="bi_VU" w:bidi="bi_VU"/>
        </w:rPr>
      </w:r>
    </w:p>
    <w:p>
      <w:pPr/>
      <w:r>
        <w:rPr>
          <w:lang w:val="bi_VU" w:bidi="bi_VU"/>
        </w:rPr>
      </w:r>
      <w:r>
        <w:rPr>
          <w:vertAlign w:val="superscript"/>
          <w:lang w:val="bi_VU" w:bidi="bi_VU"/>
        </w:rPr>
        <w:t>11-16</w:t>
      </w:r>
      <w:r>
        <w:rPr>
          <w:lang w:val="bi_VU" w:bidi="bi_VU"/>
        </w:rPr>
        <w:t xml:space="preserve"> Mo antap long ol samting ya, Huram i wokem ol sospen wetem ol savel mo ol besin. Hem i finisimgud olgeta samting we hem i promes long king se bambae i wokem blong haos* ya blong Hae God. Lis blong ol samting we hem wokem i gat tufala pos, mo tufala spesel hed blong tufala, we hem i wokem tufala long bras, mo tufala pija blong jen we i goraon long tufala hed ya wanwan, mo tufala laen blong pija blong frut blong grenadin,* we i goraon long tufala hed blong pos ya, we i gat handred frut long wan laen, i mekem fo handred frut olgeta, mo ten kat, mo ten besin blong wota, mo wan bigfala tang, mo twelef bul we tang i sidaon long baksaed blong olgeta, mo ol sospen, mo ol savel, mo ol fok, mo ol narafala samting we i blong yusum wetem ol samting ya. Olgeta samting ya i blong yusum long haos blong Hae God, mo Huram we i nambawan man blong wok long han blong hem, hem i wokem olgeta, stret olsem we King Solomon i talem. Hem i wokem olgeta long bras we oli saenem gogo i saen 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King i mekem olgeta oli wokem ol samting ya long ples blong wokem bras, long bigfala levelples ya klosap long Jodan Reva, long medel blong tufala taon ya Sukot mo Jaretan.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samting ya we oli wokem, oli plante we plante, nao i no gat man i skelem olgeta blong faenemaot wet blong bras we oli yusum.</w:t>
      </w:r>
      <w:r>
        <w:rPr>
          <w:lang w:val="bi_VU" w:bidi="bi_VU"/>
        </w:rPr>
      </w:r>
      <w:r>
        <w:rPr>
          <w:lang w:val="bi_VU" w:bidi="bi_VU"/>
        </w:rPr>
      </w:r>
    </w:p>
    <w:p>
      <w:pPr/>
      <w:r>
        <w:rPr>
          <w:lang w:val="bi_VU" w:bidi="bi_VU"/>
        </w:rPr>
      </w:r>
    </w:p>
    <w:p>
      <w:pPr/>
      <w:r>
        <w:rPr>
          <w:lang w:val="bi_VU" w:bidi="bi_VU"/>
        </w:rPr>
      </w:r>
      <w:r>
        <w:rPr>
          <w:vertAlign w:val="superscript"/>
          <w:lang w:val="bi_VU" w:bidi="bi_VU"/>
        </w:rPr>
        <w:t>19-22</w:t>
      </w:r>
      <w:r>
        <w:rPr>
          <w:lang w:val="bi_VU" w:bidi="bi_VU"/>
        </w:rPr>
        <w:t xml:space="preserve"> Mo king i wokem ol samting long gol tu we oli stap insaed long haos blong Hae God. Lis blong ol samting ya i gat Olta ya blong Bonem Insens,* mo ol tebol ya we ol pris oli stap putum bred ya long hem, we oli givim i go long Hae God, mo ol Ples blong Putum Laet wetem ol laet we oli wokem long gol we i beswan, we oli stap laet long doa blong Rum ya we i Tabu we i Tabu, olsem we oli putum long plan, mo ol flaoa we i blong flasem, mo ol laet, mo ol pinses, mo ol samting blong kilim laet, mo ol besin blong karem insens, mo ol savel blong karem sakol we i stap laet. Olgeta samting ya, olgeta oli wokem long gol we i beswan. Mo ol doa blong haos ya blong Hae God, wetem ol doa blong Rum ya we i Tabu we i Tabu, oli blokem olgeta evriwan long gol.</w:t>
      </w:r>
      <w:r>
        <w:rPr>
          <w:lang w:val="bi_VU" w:bidi="bi_VU"/>
        </w:rPr>
      </w:r>
      <w:r>
        <w:rPr>
          <w:lang w:val="bi_VU" w:bidi="bi_VU"/>
        </w:rPr>
      </w:r>
    </w:p>
    <w:p>
      <w:pPr/>
      <w:r>
        <w:rPr>
          <w:lang w:val="bi_VU" w:bidi="bi_VU"/>
        </w:rPr>
      </w:r>
    </w:p>
    <w:p>
      <w:pPr>
        <w:pStyle w:val="Heading2"/>
      </w:pPr>
      <w:r>
        <w:rPr>
          <w:lang w:val="bi_VU" w:bidi="bi_VU"/>
        </w:rPr>
        <w:t>2 Chronicles 5:1</w:t>
      </w:r>
      <w:r>
        <w:rPr>
          <w:lang w:val="bi_VU" w:bidi="bi_VU"/>
        </w:rPr>
      </w:r>
    </w:p>
    <w:p>
      <w:pPr/>
      <w:r>
        <w:rPr>
          <w:lang w:val="bi_VU" w:bidi="bi_VU"/>
        </w:rPr>
      </w:r>
      <w:r>
        <w:rPr>
          <w:vertAlign w:val="superscript"/>
          <w:lang w:val="bi_VU" w:bidi="bi_VU"/>
        </w:rPr>
        <w:t>1</w:t>
      </w:r>
      <w:r>
        <w:rPr>
          <w:lang w:val="bi_VU" w:bidi="bi_VU"/>
        </w:rPr>
        <w:t xml:space="preserve"> Nao taem we king i finisim ol wok ya long haos blong Hae God, hem i go tekem ol silva, mo ol gol, mo ol narafala samting we papa blong hem King Deved i bin givim i go long Hae God bifo, nao i putum olgeta oli stap gud long ol storum blong ol samting olsem,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King Solomon i singaot ol lida blong ol laen* blong Isrel,* wetem ol lida blong ol famle blong olgeta, blong oli kam wanples long Jerusalem,* blong oli luk we ol pris oli go long haf ya blong Jerusalem we nem blong hem “Taon* blong King Deved”, long hil ya Saeon,* oli karem Bokis ya we i Saen blong Promes* blong Hae God i kam long haos* ya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olgeta lida ya evriwan oli kam wanples long fes blong king, long taem blong Lafet* ya blong Wokem ol Wansaed* Haos.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we olgeta oli kam wanples, ol Livaet* oli tekem Bokis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karem i kam long haos blong Hae God. Mo biaen, ol pris wetem ol Livaet ya oli go tekemaot Haos Tapolen ya wetem ol narafala samting blong hem, we i stat bifo olgeta, olgeta evriwan oli stap go mit wetem Hae God long hem, mo oli karem ol samting ya tu i kam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king wetem olgeta man oli kam wanples long fran blong Bokis ya, mo oli stap mekem sakrefaes we oli stap kilim ol sipsip mo ol buluk we plante we plante, we man i no save kaontem.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 pris ya oli karem Bokis ya i go insaed long haos blong Hae God, mo oli putum insaed long Rum ya we i Tabu we i Tabu, aninit long wing blong tufala pija ya blong jerubim,*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wing blong tufala we tufala i stretem i blokemgud bokis ya wetem tu longfala stik blong hem, we oli stap karem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Tufala stik ya i longfala, mo sipos man i stanap long Rum ya we i Tabu, long doa blong Rum ya we i Tabu we i Tabu, hem i save luk en blong tufala, be sipos i stanap afsaed, i no save luk. Mo tufala stik ya i stap yet long ples ya,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Insaed long Bokis ya, i no gat narafala samting, tufala ston ya nomo i stap we Moses i putum bifo, long taem ya we hem wetem ol man blong hem oli aot long Ijip, oli kam stap long hil ya Sinae, mo Hae God i mekem promes*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11-14</w:t>
      </w:r>
      <w:r>
        <w:rPr>
          <w:lang w:val="bi_VU" w:bidi="bi_VU"/>
        </w:rPr>
        <w:t xml:space="preserve"> Olgeta pris we oli stap wanples long ples ya, nating we oli stap long wanem grup, be olgeta evriwan oli mekem olgeta oli klin long fes blong Hae God. Mo ol Livaet* we oli man blong singsing oli werem ol klos we oli wokem long gudfala kaliko ya linen,* mo oli stap stanap klosap long olta, saed i go long is. Olgeta ya, i gat Asaf, mo Heman, mo Jedutun, wetem ol pikinini blong trifala mo ol narafala laen* blong trifala, mo oli stap holem simbol* mo gita blong olgeta, oli stap plei. Mo i gat wan handred twanti pris tu oli stap, we oli stap blu long trampet. Nao ol man ya blong singsing oli stap sing, mo ol pris ya oli stap blu long trampet, mo ol narafala man ya oli stap kilim simbol mo gita, we i mekem singsing blong olgeta i gud we i gud tumas. Olgeta oli stap sing blong presem Hae God, oli talem se, “Yumi presem Hae God, from we hem i gud tumas. Oltaem bambae hem i lavem yumi, gogo i no save finis.” Mo taem ol pris oli livim haos ya blong go afsaed, wantaem nomo, klaod we i saen we i saen i kam fulap long haos ya, i soemaot we Hae God i stap, nao oli no moa save gohed blong mekem wosip.</w:t>
      </w:r>
      <w:r>
        <w:rPr>
          <w:lang w:val="bi_VU" w:bidi="bi_VU"/>
        </w:rPr>
      </w:r>
      <w:r>
        <w:rPr>
          <w:lang w:val="bi_VU" w:bidi="bi_VU"/>
        </w:rPr>
      </w:r>
    </w:p>
    <w:p>
      <w:pPr/>
      <w:r>
        <w:rPr>
          <w:lang w:val="bi_VU" w:bidi="bi_VU"/>
        </w:rPr>
      </w:r>
    </w:p>
    <w:p>
      <w:pPr>
        <w:pStyle w:val="Heading2"/>
      </w:pPr>
      <w:r>
        <w:rPr>
          <w:lang w:val="bi_VU" w:bidi="bi_VU"/>
        </w:rPr>
        <w:t>2 Chronicles 6:1</w:t>
      </w:r>
      <w:r>
        <w:rPr>
          <w:lang w:val="bi_VU" w:bidi="bi_VU"/>
        </w:rPr>
      </w:r>
    </w:p>
    <w:p>
      <w:pPr/>
      <w:r>
        <w:rPr>
          <w:lang w:val="bi_VU" w:bidi="bi_VU"/>
        </w:rPr>
      </w:r>
      <w:r>
        <w:rPr>
          <w:vertAlign w:val="superscript"/>
          <w:lang w:val="bi_VU" w:bidi="bi_VU"/>
        </w:rPr>
        <w:t>1</w:t>
      </w:r>
      <w:r>
        <w:rPr>
          <w:lang w:val="bi_VU" w:bidi="bi_VU"/>
        </w:rPr>
        <w:t xml:space="preserve"> Nao King Solomon i prea, i talem se, “Hae God, yu yu glad blong mekem ples blong yu insaed long klaod mo tudak.</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naoia mi mi wokem finis wan nambawan haos blong yu. Hem i wan haos blong yu we bambae yu save stap long hem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taem ya, olgeta laen* blong Isrel* oli stap stanap long ples ya, mo king i tanemraon, i lukluk i go long olgeta, mo i prea long God blong i blesem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fastaem, hem i talem se, “!Olgeta! !Hae God i God blong yumi! !Mo yumi mas presem hem! Hem i holem promes* ya blong hem we i bin mekem long papa blong mi, we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‘King Deved. I stat long taem ya bifo we mi tekem ol man blong mi oli aot long Ijip, oli kam long kantri ya Isrel, kamkam kasem tede, be mi mi no jusumaot wan taon long kantri ya, blong yufala i wokem haos blong mi long hem, blong yufala i stap mekem wosip long mi. Mo mi no jusumaot wan man tu, blong i lidim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naoia, mi mi jusumaot Jerusalem,* se hem i ples we bambae yufala i stap mekem wosip long mi long hem, mo mi jusumaot yu, blong yu stap rul long ol man ya blong mi.’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king i gohed, i talem se, “Hae God i God blong yumi, mo bifo, papa blong mi i wantem tumas blong wokem wan haos blong hem, blong yumi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Hae God i talem long hem se, ‘I gud tumas we yu wantem wokem wan haos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yu bambae yu no wokem haos ya. Wan stret pikinini blong yu we bambae yu yu bonem, hem bambae i wokem haos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naoia, Hae God i mekem promes ya blong hem i kamtru. Mi mi tekem ples blong papa blong mi, mi kam king blong yufala, mo mi wokem haos ya blong hem, we yumi save kam long hem blong mekem wosip.</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mi tekem Bokis ya we i Saen blong Promes* blong hem, mi putum i stap finis insaed long haos ya. Mo insaed long Bokis ya, i gat tufala ston ya i stap, we tufala i gat ol tok blong promes ya we hem i mekem wetem ol bubu blong yumi bifo, i stap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Fastaem, king i bin mekem wan ples blong stanap long hem blong toktok, we i wokem long bras mo i putum long medel blong yad ya finis, long fran blong olta. Ples ya i skwea, we saed blong hem i kasem antap long tu meta, mo hae blong hem i moa long wan meta. Nao hem i klaem i go antap long ples ya long fes blong olgeta man, mo i nildaon long hem we evri man i save luk hem, mo i leftemap han blong hem i go long heven i prea,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talem se, “Hae God. Yu yu God blong mifala ol laen* blong Isrel,* mo mifala i man blong yu. I no gat wan god long heven mo long wol ya, we i olsem yu. Fasin blong yu, taem ol man blong yu oli stap obei long yu long olgeta tingting blong olgeta, yu yu stap holem promes* blong yu we yu mekem wetem olgeta, mo yu stap soemaot long olgeta we yu yu lavem olgeta tumas.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Papa blong mi King Deved, hem i man blong wok blong yu, mo yu yu stap holem promes we yu bin mekem long hem bifo. Tede, yu mekem ol tok ya blong yu i kamtru.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yu yu God blong mifala. Plis yu holem narafala promes ya we yu bin mekem long papa blong mi, we yu talem long hem, se sipos olgeta we bambae oli kamaot biaen long hem oli stap obei long Loa* blong yu olsem we hem i obei long yu, oltaem nomo, wan long olgeta bambae i king 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papa blong mi i man blong wok blong yu. Plis yu mekem we evri samting ya we yu bin promes long hem bifo bambae oli kamtru.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wol ya i smol tumas. ?Bambae yu yu save kam stap long hem wetem mifala olsem wanem? Heven i bigwan we i bigwan, be olgeta ples long hem i no naf long yu. Haos ya we mi wokem blong yu i smol we i smol, i no naf nating 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yu yu God blong mi, mo mi mi man blong wok blong yu. Plis yu harem prea blong mi, mo yu givim ol samting long mi we bambae mi askem long yu naoia.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wantem we oltaem, long dei mo long naet, bambae yu stap lukaot gud long haos ya. Hemia nao ples ya we yu yu bin talem se bambae mifala i kam long hem blong mekem wosip long yu. Sipos mi lukluk i kam long haos ya, mi prea, plis yu harem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sipos mi, no ol narafala man ya blong yu, mifala i lukluk i kam long ples ya, mifala i prea, plis yu harem prea blong mifala. Hae God, yu yu stap long hom blong yu long heven. Plis yu harem prea blong mifala, mo yu fogivim mifala, yu tekemaot ol sin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“Hae God, sipos ol man ya blong yu oli gat poen long wan man, se hem i mekem samting we i rong long narafala man, mo oli tekem hem i kam long olta blong yu insaed long yad ya, mo hem i mekem strong tok long fes blong yu se i no mekem,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nating we yu yu stap long heven, be plis yu lesin long olgeta, mo yu skelem tok blong olgeta. Sipos man olsem i mekem i no stret, plis yu givimbak fasin ya long hem we hem i mekem. Be sipos i mekem i stret nomo, plis yu letem hem i go fri.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“Hae God, mifala i man blong yu. Be sipos ol enemi oli winim mifala from we mifala i mekem sin agens long yu, nao mifala i kambak long yu, mifala i kam long haos ya, we tingting blong mifala i stap daon, mo mifala i talemaot we yu yu God blong mifala, mo mifala i prea long yu blong yu fogivim mifala,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nating we yu yu stap long heven, be plis yu harem prea blong mifala. Plis yu fogivim mifala, yu tekemaot ol sin blong mifala, mo yu tekem mifala i kambak long kantri ya we yu givim long ol bubu blong mifala bifo.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“Hae God, mifala i man blong yu. Sipos yu blokem ren blong i no kam long kantri ya, blong panisim mifala, from we mifala i mekem sin agens long yu, be mifala i tanem tingting blong mifala, nao mifala i kam long haos ya we tingting blong mifala i stap daon, mo mifala i talemaot we yu yu God blong mifala, mo mifala i prea long yu,</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nating we yu yu stap long heven, be plis yu harem prea blong mifala. Plis yu fogivim mifala evriwan, yu tekemaot ol sin blong mifala, mo yu tijim mifala long ol stret fasin. Mo yu sanem ren i kam bakegen long kantri ya blong yu, we yu givim long mifala blong mifala i stap long hem oltaem long laef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“Hae God, sipos i gat hadtaem blong kasem kakae long ples ya, no i gat strong sik i spolem mifala, no hariken i spolem ol kakae long garen, no ol lokis* oli kam plante, oli spolem ol garen, no ol enemi oli kam mekem faet long mifala, no i gat ol defren kaen sik i kam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29-30</w:t>
      </w:r>
      <w:r>
        <w:rPr>
          <w:lang w:val="bi_VU" w:bidi="bi_VU"/>
        </w:rPr>
        <w:t xml:space="preserve"> plis yu harem prea blong mifala. Yu nomo yu save tingting blong olgeta man evriwan. Mifala i man blong yu, mo sipos i gat sam long mifala we oli harem nogud long tingting blong olgeta, nao oli lukluk i kam long haos ya, mo oli leftemap han blong olgeta blong prea long yu, nating we yu yu stap long hom blong yu long heven, be plis yu harem prea blong olgeta. Plis yu fogivim olgeta, yu tekemaot ol sin blong olgeta, mo yu givhan long olgeta, from we yu yu save tingting blong olgeta. Yu yu save skelem ol fasin blong mifala wanwan, mo mi mi wantem we fasin we yu bambae yu mekem long mifala, bambae i stret gud long fasin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blong bambae mifala i save stap long kantri ya we yu givim long ol bubu blong mifala bifo, mifala i save ona gud long yu mo mifala i save obei long yu oltaem long laef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“Hae God, sipos wan man blong narafala kantri i stap long ples blong hem we i longwe long ples ya, nao i harem nius blong yu, we yu gat olgeta paoa, mo we yu mekem ol bigbigfala samting ya blong givhan blong mifala, nao hem i kam long haos ya, i prea,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nating we yu yu stap long hom blong yu long heven, be plis yu harem prea blong hem. Sipos man olsem i kam long yu, plis yu mekem ol samting we hem bambae i askem long yu, blong bambae olgeta man long wol oli save yu, mo oli ona long yu, olsem we mifala i stap ona long yu. Nao long fasin ya, bambae oli save se haos ya we mi mi wokem i stret ples blong mekem wosip long yu.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“Hae God, sipos yu givim tok long mifala, blong mifala i go mekem faet long ol enemi blong mifala, nao long weples we mifala i stap long hem, mifala i lukluk i kam long taon ya we yu yu jusumaot, wetem haos ya we mi wokem blong mekem wosip long yu, mo mifala i prea long yu,</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nating we yu yu stap long heven, be plis yu harem prea blong mifala, yu mekem mifala i win.</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“Hae God, mifala i man blong yu, be yu save, i no gat wan man nating long wol ya we i no mekem sin. Nao sipos mifala i mekem sin agens long yu, mo yu yu kros long mifala, yu letem ol enemi blong mifala oli winim mifala, oli tekem mifala i go wok slef* long narafala kantri, klosap no longwe,</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plis yu harem ol prea blong mifala. Sipos mifala i stap long narafala kantri ya, nao mifala i tanem tingting blong mifala, mifala i prea long yu, mifala i talemaot ol rabis fasin blong mifala mo ol sin blong mifala long yu, plis yu harem ol prea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Sipos mifala i stap long narafala kantri ya, nao mifala i tanem tingting blong mifala tru from ol sin blong mifala, mifala i no giaman, nao mifala i lukluk i kam long kantri ya we yu yu givim finis long ol bubu blong mifala bifo, mo taon ya we yu yu jusumaot, mo haos ya we mi mi wokem blong mekem wosip long yu, nao mifala i prea long yu,</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nating we yu yu stap long hom blong yu long heven, be plis yu harem mifala, yu sore long mifala. Plis yu fogivim mifala, yu tekemaot ol sin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“God blong mi, plis yu stap lukluk long mifala oltaem, mo yu stap harem ol prea blong mifala we mifala i stap mekem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41-42</w:t>
      </w:r>
      <w:r>
        <w:rPr>
          <w:lang w:val="bi_VU" w:bidi="bi_VU"/>
        </w:rPr>
        <w:t xml:space="preserve"> “Hae God, yu yu God blong mifala. Ples ya nao i ples blong yu. Plis yu kam stap olwe long ples ya, wetem Bokis ya we i Saen blong Promes* blong yu, mo we i saen blong paoa blong yu. Plis yu mekem we oltaem ol pris blong yu oli stap luk long yu blong yu sevem olgeta, mo we ol man blong yu oli glad tumas long ol gudgudfala samting we yu stap mekem long olgeta. Papa blong mi i man blong wok blong yu, mo oltaem yu yu lavem hem. Plis yu no lego fasin ya we yu mekem long hem. Yu yu jusumaot mi, mo yu putumap mi blong mi king. Plis yu no tanem baksaed long mi.”</w:t>
      </w:r>
      <w:r>
        <w:rPr>
          <w:lang w:val="bi_VU" w:bidi="bi_VU"/>
        </w:rPr>
      </w:r>
      <w:r>
        <w:rPr>
          <w:lang w:val="bi_VU" w:bidi="bi_VU"/>
        </w:rPr>
      </w:r>
    </w:p>
    <w:p>
      <w:pPr/>
      <w:r>
        <w:rPr>
          <w:lang w:val="bi_VU" w:bidi="bi_VU"/>
        </w:rPr>
      </w:r>
    </w:p>
    <w:p>
      <w:pPr>
        <w:pStyle w:val="Heading2"/>
      </w:pPr>
      <w:r>
        <w:rPr>
          <w:lang w:val="bi_VU" w:bidi="bi_VU"/>
        </w:rPr>
        <w:t>2 Chronicles 7:1</w:t>
      </w:r>
      <w:r>
        <w:rPr>
          <w:lang w:val="bi_VU" w:bidi="bi_VU"/>
        </w:rPr>
      </w:r>
    </w:p>
    <w:p>
      <w:pPr/>
      <w:r>
        <w:rPr>
          <w:lang w:val="bi_VU" w:bidi="bi_VU"/>
        </w:rPr>
      </w:r>
      <w:r>
        <w:rPr>
          <w:vertAlign w:val="superscript"/>
          <w:lang w:val="bi_VU" w:bidi="bi_VU"/>
        </w:rPr>
        <w:t>1</w:t>
      </w:r>
      <w:r>
        <w:rPr>
          <w:lang w:val="bi_VU" w:bidi="bi_VU"/>
        </w:rPr>
        <w:t xml:space="preserve"> Nao taem King Solomon i prea finis, wantaem nomo faea i aot long heven, i kamdaon, i bonem ol sakrefaes ya we oli mekem, mo laet ya we i soemaot we Hae God i stap i kam fulap insaed long haos* blong hem, mo i saen we i saen strong tumas.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from we laet ya i stap saen strong tumas insaed long haos ya, ol pris oli no moa save go insaed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taem ol man oli luk we faea i aot long heven i kamdaon, mo we laet ya i stap saenaot long evri ples long haos ya, oli nildaon, oli bodaon we fes blong olgeta i godaon kasem graon, nao oli wosipim Hae God mo oli talem tangkiu long hem. Mo oli talem se, “Yumi evriwan i presem Hae God, from we hem i gud tumas.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wetem olgeta laen* blong Isrel* oli mekem sakrefaes blong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Oli kilim twanti tu taosen buluk mo wan handred twanti taosen sipsip blong mekem sakrefaes ya we oli bonem haf oli kakae haf, blong oli stap fren gud wetem hem. Nao long wansaed, i gat ol pris oli stap stanap long ples blong olgeta we King Deved i bin makemaot blong olgeta bifo, oli stap blu trampet, mo long narasaed i gat ol Livaet* oli stap stanap, oli stap lukluk i kam long ol pris, oli stap plei long ol instramen we King Deved i bin putumrere blong olgeta bifo, mo oli stap singsing long singsing ya we i talem se, “!Oltaem bambae Hae God i lavem yumi, gogo i no save finis!” Olsem we king ya i bin talem bifo. Mo ol narafala man oli stap stanap, oli stap lukluk. Nao long fasin ya, King Solomon wetem ol man blong hem oli mekem haos ya i tabu, i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king i prea blong mekem haf blong bigfala yad ya we i stap stret long fes blong haos ya i tabu, i blong Hae God, from we olta ya we oli wokem long bras, hem i smol tumas, i no naf blong bonem ol sakrefaes ya long hem. Nao long yad ya, oli bonem ol sakrefaes we i blong bonem i bon evriwan, wetem ol kakae blong garen we oli bonem wetem ol sakrefaes ya, mo olgeta gris blong ol sakrefaes ya we oli bonem haf blong anamol mo oli kakae haf blong soemaot we oli stap fren gud wetem Hae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taem ya, king wetem olgeta laen blong Isrel oli mekem Lafet* ya blong Wokem ol Wansaed* Haos, mo oli stap mekem lafet ya gogo kasem seven dei. Long taem ya, i gat plante man tumas oli kam we oli aot long olgeta ples, i stat long ples ya we rod i gotru long ol hil long Hamat, saed i go long not, i go kasem mak blong graon blong ol man Ijip,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Oli stap mekem prea seven dei blong givim olta ya i go long Hae God, mo oli stap seven dei bakegen blong mekem lafet ya. Mo long namba eit dei blong hem, oli mekem wan bigfala lafet bakegen blong klosem.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Hemia long manis Etanim,* long namba twanti tu blong hem, mo long nekis dei, king i sanem ol man ya oli gohom. Olgeta evriwan oli luksave we Hae God i mekem i gud tumas long King Deved, mo long King Solomon, mo long olgeta tu, nao oli gohom we oli glad we oli glad tumas, from ol samting ya we Hae God i mekem.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Biaen long taem we King Solomon i finisim ol wok long haos* blong Hae God mo long haos blong hem, we i finisimgud ol samting we hem i tingbaot blong mekem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kamtru long hem long naet, mo i talem long hem se, “Mi mi harem prea blong yu, mo mi mi jusumaot haos ya finis, se hem i ples we oltaem bambae yufala i mas kam long hem, blong mekem ol sakrefaes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man blong mi, mo sipos mi blokem ren i no kam long kantri ya, no mi sanem ol lokis* i kam we oli plante we plante blong spolem ol garen blong yufala, no mi letem wan rabis sik i kam spolem yufala, be hemia i from ol rabis fasin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sipos yufala i tanem tingting blong yufala, mo yufala i lego ol fasin ya, yufala i prea long mi, nating we mi mi stap long heven, be bambae mi harem yufala. Bambae mi fogivim yufala, mi tekemaot ol sin blong yufala, mo bambae mi mekem we kantri ya blong yufala i gat plante kakae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mi stap lukaot gud long haos ya, mo olgeta prea we bambae yufala i mekem long ples ya, bambae mi rere blong harem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from we mi mi jusumaot haos ya finis, mi mekem i tabu, i ples we nem blong mi bambae i stap long hem oltaem nomo. Oltaem bambae mi stap lukaot gud long hem, mi stap blokemgud hem blong trabol i no kasem hem,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yu stap wok blong mi long fasin we i stret gud, olsem we papa blong yu King Deved i bin mekem bifo, mo yu stap obei long ol loa blong mi, mo yu stap mekem olgeta samting we mi talem 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bambae mi holem promes* ya we mi mekem wetem papa blong yu, we mi talem long hem, se oltaem king blong Isrel* bambae i wan long olgeta we bambae oli stap kamaot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sipos yu wetem ol man ya blong yu, yufala i no obei long ol loa blong mi mo ol tok ya we mi mi givim long yufala, mo yufala i go mekem wosip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mi mi ronemaot yufala i gowe long kantri ya we mi givim long yufala, mo bambae mi gowe long haos ya tu we mi mekem i tabu, i ples blong mekem wosip long mi. Nao ol man blong ol narafala kantri bambae oli stap laf nogud long hem, oli stap jikim hem, mo bambae oli stap lukluk rabis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Haos ya, naoia ol man oli stap ona gud long hem, be sipos mi mi gowe long hem, ol man we oli stap pas long ples ya bambae oli sek gud, oli sapraes tumas long hem. Mo bambae oli stap asaskem se, ‘?Hae God i mekem olsem long kantri ya mo long haos ya blong hem from wanem?’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bambae ol man oli talem se, ‘No, hem i God blong ol man ya, hem i bin tekem ol bubu blong olgeta bifo oli aot long Ijip oli kam long ples ya. Be naoia olgeta ya oli girap, oli gowe long hem, oli biaen long ol narafala god, mo oli stap mekem wosip long olgeta. Mo from samting ya, hem i letem trabol ya i kam long olgeta.’ ”</w:t>
      </w:r>
      <w:r>
        <w:rPr>
          <w:lang w:val="bi_VU" w:bidi="bi_VU"/>
        </w:rPr>
      </w:r>
      <w:r>
        <w:rPr>
          <w:lang w:val="bi_VU" w:bidi="bi_VU"/>
        </w:rPr>
      </w:r>
    </w:p>
    <w:p>
      <w:pPr/>
      <w:r>
        <w:rPr>
          <w:lang w:val="bi_VU" w:bidi="bi_VU"/>
        </w:rPr>
      </w:r>
    </w:p>
    <w:p>
      <w:pPr>
        <w:pStyle w:val="Heading2"/>
      </w:pPr>
      <w:r>
        <w:rPr>
          <w:lang w:val="bi_VU" w:bidi="bi_VU"/>
        </w:rPr>
        <w:t>2 Chronicles 8:1</w:t>
      </w:r>
      <w:r>
        <w:rPr>
          <w:lang w:val="bi_VU" w:bidi="bi_VU"/>
        </w:rPr>
      </w:r>
    </w:p>
    <w:p>
      <w:pPr/>
      <w:r>
        <w:rPr>
          <w:lang w:val="bi_VU" w:bidi="bi_VU"/>
        </w:rPr>
      </w:r>
      <w:r>
        <w:rPr>
          <w:vertAlign w:val="superscript"/>
          <w:lang w:val="bi_VU" w:bidi="bi_VU"/>
        </w:rPr>
        <w:t>1</w:t>
      </w:r>
      <w:r>
        <w:rPr>
          <w:lang w:val="bi_VU" w:bidi="bi_VU"/>
        </w:rPr>
        <w:t xml:space="preserve"> King Solomon i stap wok twanti yia blong wokem haos* blong Hae God mo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hem i wokemgud bakegen tu ol taon ya we King Hiram blong Taea i givim long hem, mo i putum ol laen* blong Isrel* oli stap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go mekem faet long tufala ples ya Hamat mo Joba long not, i winim ol man blong tufala, mo i holem tufala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i wokem bigfala stonwol i goraon long taon ya Tadmoro long not, long draeples, mo i wokemgud olgeta taon long ples ya Hamat we i stanemap olgeta finis blong putum ol kakae wetem ol samting blong faet i stap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hem i wokem plante narafala taon tu oli gud bakegen. Nem blong ol taon ya, i gat tufala taon ya Betoron Antap mo Betoron Daon, we tufala wanwan i gat bigfala stonwol i goraon long tufala, wetem ol doa we oli save lokem long longfala aean.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taon ya Bahalat, mo ol narafala taon we hem i wokem olgeta finis, i stap putum ol kakae wetem ol samting blong faet i stap long hem, mo ol taon ya we hem i stap putum ol kat blong faet blong hem oli stap long hem, mo ol taon we ol soldia blong hem we oli ron long hos oli stap long hem. Mo hem i stap wokem tu ol narafala samting we hem i wantem wokem long Jerusalem,* mo long Lebanon, mo long ol narafala ples olbaot long kingdom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7-10</w:t>
      </w:r>
      <w:r>
        <w:rPr>
          <w:lang w:val="bi_VU" w:bidi="bi_VU"/>
        </w:rPr>
        <w:t xml:space="preserve"> Bifo, long taem ya we ol laen blong Isrel oli kam insaed long kantri ya blong holem i blong olgeta, oli no kilim olgeta man evriwan we oli stap long ples ya oli ded. Long olgeta ya, i gat ol laen blong Het, mo ol laen blong Amoro,* mo ol laen blong Perij, mo ol laen blong Hivi,* mo ol laen blong Jebus. Mo King Solomon i stap tekem olgeta we oli kamaot biaen long olgeta ya, i stap fosem olgeta blong oli wok slef* blong hem, we oli stap wok long ol naranarafala wok blong hem. Hem i putum tu handred fifti man blong hem oli bos long olgeta, mo olgeta we oli stap kamaot biaen long olgeta ya oli stap wok slef kam kasem tede. Be hem i no mekem ol laen blong Isrel oli wok slef, hem i putum olgeta oli soldia blong hem, mo oli kapten blong hem, mo oli komanda blong ol kat blong faet blong hem, mo oli soldia blong hem we oli ron long hos.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taem hem i finisim haos blong woman ya blong hem we i dota blong king blong Ijip, hem i tekem woman ya i aot long haf ya blong Jerusalem we nem blong hem “Taon* blong King Deved”, i kam putum hem long haos ya. Hem i talem se, “I no stret blong woman blong mi i stap long haos ya blong papa blong mi, from we ol ples we Bokis ya we i Saen blong Promes* blong Hae God i stap long hem, oli tabu.”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oltaem, hem i stap mekem sakrefaes long Hae God long olta ya we hem i wokem, we i stap long fran blong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stap mekem ol sakrefaes blong ol tabu dei olsem we Loa* blong Moses i talem. Hemia long Sabat* dei, mo long Lafet* blong Niumun,* mo long trifala lafet ya we oli wokem evri yia, we nem blong trifala, Lafet blong Kakae Bred* we i No Gat Is long hem, mo Lafet blong Tekemaot Kakae long Garen, mo Lafet blong Wokem ol Wansaed* Haos.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putum ol pris long ol wok we oli mas wokem evri dei, folem ol rul we papa blong hem i bin putum, mo i putum ol Livaet* long ol wok blong olgeta. Olgeta ya oli stap givhan long ol pris, oli stap singsing long ol singsing blong presem God, mo oli stap mekem ol narafala wok blong olgeta. Mo hem i seraot ol gad blong haos blong Hae God long ol grup blong olgeta, mo i putum olgeta oli stap gad long ol doa blong haos ya evri dei, folem fasin we papa blong hem i bin talem bifo.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tok long fasin blong lukaot long ol storum mo ol narafala samting olsem, we papa blong hem i bin talem bifo, ol pris wetem ol Livaet oli folem evriwan.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long fasin ya, olgeta wok we king i stap mekem i finis olgeta, mo olgeta wok blong haos blong Hae God i go gud nomo, i stat long taem we oli putum fandesen blong hem, i kam kasem we ol wok blong hem i finis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i go visitim tufala taon ya Ejionkeba mo Elat, long solwota long Akaba Bei long Edom.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taem ya, King Hiram blong Taea i sanem sam sip i kam long hem, wetem ol kapten blong olgeta mo ol boskru blong olgeta, we oli man blong solwota. Nao oli joen wetem ol kapten blong King Solomon, oli go long ples ya Ofiri, mo oli karem moa long fiftin tan gol i kam, oli givim long King Solomon.</w:t>
      </w:r>
      <w:r>
        <w:rPr>
          <w:lang w:val="bi_VU" w:bidi="bi_VU"/>
        </w:rPr>
      </w:r>
      <w:r>
        <w:rPr>
          <w:lang w:val="bi_VU" w:bidi="bi_VU"/>
        </w:rPr>
      </w:r>
    </w:p>
    <w:p>
      <w:pPr/>
      <w:r>
        <w:rPr>
          <w:lang w:val="bi_VU" w:bidi="bi_VU"/>
        </w:rPr>
      </w:r>
    </w:p>
    <w:p>
      <w:pPr>
        <w:pStyle w:val="Heading2"/>
      </w:pPr>
      <w:r>
        <w:rPr>
          <w:lang w:val="bi_VU" w:bidi="bi_VU"/>
        </w:rPr>
        <w:t>2 Chronicles 9:1</w:t>
      </w:r>
      <w:r>
        <w:rPr>
          <w:lang w:val="bi_VU" w:bidi="bi_VU"/>
        </w:rPr>
      </w:r>
    </w:p>
    <w:p>
      <w:pPr/>
      <w:r>
        <w:rPr>
          <w:lang w:val="bi_VU" w:bidi="bi_VU"/>
        </w:rPr>
      </w:r>
      <w:r>
        <w:rPr>
          <w:vertAlign w:val="superscript"/>
          <w:lang w:val="bi_VU" w:bidi="bi_VU"/>
        </w:rPr>
        <w:t>1</w:t>
      </w:r>
      <w:r>
        <w:rPr>
          <w:lang w:val="bi_VU" w:bidi="bi_VU"/>
        </w:rPr>
        <w:t xml:space="preserve"> Nao kwin blong kantri ya Seba, hem i harem nius blong King Solomon, mo hem i aot long kantri blong hem, i kam long Jerusalem* blong askem ol strong kwestin long king blong traem faenemaot waes blong hem. Hem i tekem plante man blong hem i kam, mo i putum plante samting long ol kamel blong hem, i karem i kam. Ol samting ya, i gat ol lif blong wokem senta mo blong putum long kakae blong mekem i tes gud, mo ol ston we oli flas gud, mo gol we i plante we plante. Nao taem kwin ya i kam luk king, hem i askem ol kwestin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king i ansa long olgeta evriwan, we i no gat wan long olgeta nating we i strong blong i talemaot mining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kwin i luksave waes blong hem, mo i luk haos ya blong hem we hem i wokem.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hem i luk ol kakae we oli stap putum long tebol blong hem, mo ol haos blong ol haeman blong hem, mo plan blong wok we ol man blong hem insaed long haos blong hem oli stap folem, mo ol yunifom we oli stap werem. Mo hem i luk tu ol man blong wok blong hem we oli stap karem kakae i kam long hem long taem blong lafet,* mo ol yunifom we oli stap werem, mo i luk ol sakrefaes we hem i stap mekem long haos* blong Hae God. Nao olgeta samting ya i mekem hem i sapraes tumas, nao i no moa gat wan samting blong askem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talem se, “!King, tru! Nius blong wok blong yu mo waes blong yu we mi harem taem mi stap yet long kantri blong mi, hem i tru tumas.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mi mi no bilif long hem, gogo mi kam nomo, mi luk stret long ae blong mi. Yu yu waes moa, i bitim we ol man oli talem long mi longwe. Mi mi harem smol haf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man blong wok blong yu oli laki tumas, we oli stap wetem yu oltaem, nao oli gat gudfala janis blong harem ol waestok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presem Hae God ya we i God blong yu! Hem i putumap yu yu king, blong yu rul long nem blong hem, mo long fasin ya, hem i soemaot we hem i glad tumas long yu. Hem i lavem yufala mo i wantem blong i holem yufala i stap gud gogo i no save finis, mo from samting ya, hem i putumap yu yu king, blong bambae yu save jajem ol man ya blong hem long stret fasin, mo blong yu save folem ol fasin we i stret gud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tekem ol presen ya we i karem i kam, i givim olgeta i go long king. Ol presen ya, i gat moa long fo tan gol, mo plante lif blong wokem senta mo blong putum long kakae blong mekem i tes gud, mo ol gudfala ston we oli flas gud. Ol lif ya we hem i givim long king i gud moa, i winim ol narawan.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blong King Hiram mo ol man blong King Solomon we oli stap go long Ofiri blong karem gol, oli stap tekem ol timba blong tri ya junipa* mo ol flas ston long ples ya, oli karem i kam.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king i yusum ol timba ya blong wokem ol step blong haos blong Hae God mo blong haos blong hem, mo hem i yusum tu blong wokem gita mo mandolin blong ol man blong singsing long haos blong Hae God. Mo neva oli luk gita mo mandolin olsem bifo long Juda.*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samting we kwin ya i askem, king i givim olgeta evriwan i go long hem, mo i givim sam moa samting long hem bakegen long gladhat blong hem, antap long ol presen we i givim olsem jenis blong ol presen we kwin i givim long hem. Nao kwin wetem ol man blong wok blong hem oli aot, oli gobak long kantri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Evri yia nomo, King Solomon i stap kasem klosap long twanti tri tan gol,</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antap long ol mane blong takis we ol bisnesman mo ol treda oli stap pem long hem. Mo ol king blong Arebia mo ol gavman blong ol distrik blong Isrel,* olgeta tu oli stap givim silva mo gol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i wokem tu handred bigfala sil* blong blokem ara, mo olgeta sil ya wanwan, i blokem olgeta long gol we hevi blong gol ya long wan, klosap i kasem seven kilo.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mekem tri handred smol sil bakegen, mo i blokem olgeta wanwan long gol we hevi blong gol ya long wan, klosap i kasem tu kilo. Mo i putum ol sil ya insaed long bigfala haos ya blong hem we nem blong hem Sida* blong Lebanon.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hem i wokem wan bigfala jea blong hem tu, we haf blong jea ya, oli blokem long tut blong elefen, mo ol narafala haf blong hem, oli blokem long gol we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Jea ya i gat sikis step blong go antap long hem, mo i gat twelef pija blong laeon we oli stap stanap wanwan long en blong ol step ya. Mo hem i gat wan smol stul blong putum leg long hem we i haf blong jea ya nomo, mo oli blokem tu long gol. Mo long tufala saed blong jea ya, i gat ples blong putum han, mo i gat tu pija blong laeon i stanap, we wan i stap narasaed, wan i stap narasaed. Mo i no gat wan narafala king samtaem we hem i gat bigfala jea blong hem olsem long kingdom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olgeta kap we hem i stap dring long hem oli wokem long gol. Mo olgeta samting olsem plet, mo kap mo ol narafala samting olsem, we oli stap yusum insaed long bigfala haos ya we nem blong hem Sida blong Lebanon, oli wokem long gol nomo. Oli no yusum silva long taem blong hem, from we long taem ya, oli no ting se silva i wan flas samting.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King ya i gat plante sip blong hem we oli stap wok wetem ol sip blong King Hiram. Nao oltaem, wantaem long tri yia, ol sip ya oli stap kambak long ples blong hem blong lanem ol gol mo silva mo tut blong elefen, mo ol bigbigfala mangki we oli no gat tel mo ol narafala mangki tu.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taem ya, King Solomon i rij moa, i winim ol narafala king long wol, mo hem i waes moa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olgeta king ya evriwan oli stap kam luk hem, blong harem ol waestok ya we God 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olgeta evriwan oli stap givim presem long hem. Ol presen ya, i gat ol samting we oli wokem long silva, mo ol samting we oli wokem long gol, mo ol flas klos, mo ol samting blong faet, mo ol lif blong wokem senta long hem, mo blong putum long kakae blong mekem i tes gud, mo ol hos, mo ol hafkas* dongki. Mo oltaem nomo, oli stap gohed blong mekem fasin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King ya i gat fo taosen ples blong putum ol kat blong faet blong hem mo ol hos blong hem, mo i gat twelef taosen hos blong hem bakegen blong ol soldia blong hem. Ol samting ya, hem i putum sam i stap wetem hem long Jerusalem,* mo i putum ol narawan long ol spesel taon olbaot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Hem i wan hae king we i stap rul long ol narafala king long ples ya, i stat long Yufretes Reva saed i go long not, i go kasem Filistia saed i go long wes, mo i go kasem mak blong ol man Ijip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Long taem ya we hem i king, hem i mekem we silva i kam plante we plante long Jerusalem olsem ston nating nomo, mo timba blong sida* i kam plante olsem timba blong sikamo* ya we i stap gru olbaot nomo.</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oltaem, king i stap odarem ol hos blong hem long ol man long Kapadosia mo long ol narafala kantri tu blong tekem i kam 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narafala samting we King Solomon i mekem, i stat long stat blong rul blong hem kam kasem en blong hem, oli raetemdaon long tri buk we nem blong trifala, i gat Ol Wok blong Profet Natan, mo Ol Tok blong Profet Ahia, we i man Silo, mo Ol Vison blong Profet Jido. Trifala buk ya i tokbaot ol wok blong King Jeroboam blong Isrel tu.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King Solomon, i rul long olgeta laen* blong Isrel* foti yia, mo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taem hem i ded, oli berem hem long haf ya blong Jerusalem we nem blong hem “Taon* blong King Deved”, mo pikinini blong hem Rehoboam i tekem ples blong hem, i kam king.</w:t>
      </w:r>
      <w:r>
        <w:rPr>
          <w:lang w:val="bi_VU" w:bidi="bi_VU"/>
        </w:rPr>
      </w:r>
      <w:r>
        <w:rPr>
          <w:lang w:val="bi_VU" w:bidi="bi_VU"/>
        </w:rPr>
      </w:r>
    </w:p>
    <w:p>
      <w:pPr/>
      <w:r>
        <w:rPr>
          <w:lang w:val="bi_VU" w:bidi="bi_VU"/>
        </w:rPr>
      </w:r>
    </w:p>
    <w:p>
      <w:pPr>
        <w:pStyle w:val="Heading2"/>
      </w:pPr>
      <w:r>
        <w:rPr>
          <w:lang w:val="bi_VU" w:bidi="bi_VU"/>
        </w:rPr>
        <w:t>2 Chronicles 10:1</w:t>
      </w:r>
      <w:r>
        <w:rPr>
          <w:lang w:val="bi_VU" w:bidi="bi_VU"/>
        </w:rPr>
      </w:r>
    </w:p>
    <w:p>
      <w:pPr/>
      <w:r>
        <w:rPr>
          <w:lang w:val="bi_VU" w:bidi="bi_VU"/>
        </w:rPr>
      </w:r>
      <w:r>
        <w:rPr>
          <w:vertAlign w:val="superscript"/>
          <w:lang w:val="bi_VU" w:bidi="bi_VU"/>
        </w:rPr>
        <w:t>1</w:t>
      </w:r>
      <w:r>
        <w:rPr>
          <w:lang w:val="bi_VU" w:bidi="bi_VU"/>
        </w:rPr>
        <w:t xml:space="preserve"> Nao King Rehoboam i go long Sekem, from we ol laen* blong Isrel* long not oli kam wanples long ples ya blong putumap hem i kam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taem ya, Jeroboam we papa blong hem Nebat, hem i stap yet long Ijip. Bifo, hem i ronwe i go long ples ya from we i fraet long King Solomon. Be taem hem i harem nius ya blong King Rehoboam, hem i kambak long Isrel bakegen.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olgeta ya long not oli singaot hem i kam wetem olgeta, mo oli go luk King Rehoboam, oli talem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“Papa blong yu King Solomon i mekem i strong tumas long mifala, mo i mekem mifala i hadwok tumas. Sipos yu yu mekem ol samting i kam moa isi long mifala, mo yu mekem mifala i no moa hadwok olsem, bambae mifala i stap aninit long han blong yu blong obei long yu long olgeta samting.”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hem i talem long olgeta se, “Bambae yufala i kambak bakegen biaen long tri dei, nao bambae mi givim ansa long yufala.” Nao olgeta oli 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king i go luk ol olfala we oli advaesa blong papa blong hem bifo, mo i talem se, “!Olgeta! ?Yufala i gat sam gudfala tingting we mi save givim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oli talem se, “King, sipos yu mekem i gud long ol man ya, mo yu givim ansa long olgeta we olgeta i glad long hem, oltaem nomo, bambae oli save ona long yu, mo oli save wok blong yu long gladhat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hem i sakem tingting blong ol olfala ya, nao i girap, i go luk ol yangfala we oli gruap wetem hem, we oli advaesa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hem i talem long olgeta se, “!Olgeta! ?Yufala i gat sam gudfala tingting we yufala i save givim long mi blong mi folem? ?Bambae mi save talem olsem wanem long olgeta ya we oli wantem blong mi mekem wok i kam moa isi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olgeta oli talem se, “King, tok we bambae yu talem long olgeta i olsem. Yu talem se, ‘Papa blong mi i wan strong man, be smol fingga ya blong mi i strong moa, i winim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mekem yufala i hadwok, be mi bambae mi mekem yufala i hadwok moa. Hem i wipim yufala long wip blong man, be mi bambae mi wipim yufala long wip blong hos.’ ”</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tri dei i pas, Jeroboam wetem ol man ya oli kambak blong luk king ya bakegen, olsem we hem i talem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king i no moa tingbaot tok ya blong ol olfala, hem i girap, i sakem strong tok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we ol yangfala ya oli bin givim long hem. Hem i talem se, “Papa blong mi i mekem yufala i hadwok, be mi bambae mi mekem yufala i hadwok moa. Hem i wipim yufala long wip blong man, be mi bambae mi wipim yufala long wip blong hos.”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King ya i no wantem lesin nating long tok blong olgeta, from we Hae God i wantem mekem ol tok ya blong hem i kamtru we hem i givim fastaem long Profet Ahia blong Silo, blong i talemaot long Jeroboam.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taem ol man ya oli luk we king i no lesin long olgeta, oli stap singaot bigwan se, “?Hu i save Deved ya? !Livim ol famle blong hem i stap! !Oli no mekem wan gud samting nating long yumi! !Yumi ol laen blong Isrel ya! !Yumi gohom! !Livim Rehoboam ya i stap! !Hem i save lukaot long ol man ples blong hem!” Nao olgeta oli girap, oli agens long King Rehoboam,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oli livim hem i stap, i king blong ol man ya nomo we oli stap long distrik ya Juda.*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king i singaot Adoniram we i bos blong ol man we hem i stap fosem olgeta blong wok, mo i sanem hem i go luk olgeta ya, be olgeta oli girap, oli stonem hem gogo i ded. Nao from samting ya, king ya i hareap, i jam long kat blong hem, i ronwe, i gobak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i stat long taem ya, ol man blong not oli stap agens long ol king ya we oli stap kamaot biaen long King Deved, mo fasin ya i stap yet, kam kasem tede.</w:t>
      </w:r>
      <w:r>
        <w:rPr>
          <w:lang w:val="bi_VU" w:bidi="bi_VU"/>
        </w:rPr>
      </w:r>
      <w:r>
        <w:rPr>
          <w:lang w:val="bi_VU" w:bidi="bi_VU"/>
        </w:rPr>
      </w:r>
    </w:p>
    <w:p>
      <w:pPr/>
      <w:r>
        <w:rPr>
          <w:lang w:val="bi_VU" w:bidi="bi_VU"/>
        </w:rPr>
      </w:r>
    </w:p>
    <w:p>
      <w:pPr>
        <w:pStyle w:val="Heading2"/>
      </w:pPr>
      <w:r>
        <w:rPr>
          <w:lang w:val="bi_VU" w:bidi="bi_VU"/>
        </w:rPr>
        <w:t>2 Chronicles 11:1</w:t>
      </w:r>
      <w:r>
        <w:rPr>
          <w:lang w:val="bi_VU" w:bidi="bi_VU"/>
        </w:rPr>
      </w:r>
    </w:p>
    <w:p>
      <w:pPr/>
      <w:r>
        <w:rPr>
          <w:lang w:val="bi_VU" w:bidi="bi_VU"/>
        </w:rPr>
      </w:r>
      <w:r>
        <w:rPr>
          <w:vertAlign w:val="superscript"/>
          <w:lang w:val="bi_VU" w:bidi="bi_VU"/>
        </w:rPr>
        <w:t>1</w:t>
      </w:r>
      <w:r>
        <w:rPr>
          <w:lang w:val="bi_VU" w:bidi="bi_VU"/>
        </w:rPr>
        <w:t xml:space="preserve"> Nao taem King Rehoboam i kam kasem Jerusalem,* hem i singaot wan handred eiti taosen nambawan soldia blong hem, blong go mekem faet long olgeta long not, blong mekem olgeta oli kam man blong hem bakegen. Ol soldia ya, haf oli laen* blong Benjamin,* mo haf oli laen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Hae God i givim tok blong hem long Profet Semaea,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blong i go talemaot long king wetem ol man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ya i kam talemaot se, “!Olgeta! Hae God i talem se olgeta ya blong not oli brata blong yumi nomo. Yumi no save go mekem faet long olgeta. Yumi evriwan i mas gohom, from we hem nomo i mekem samting ya i kamtru olsem.” Nao olgeta oli no go mekem faet long King Jeroboam, oli obei long tok ya blong Hae God, oli gohom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King Rehoboam i stap long Jerusalem,* i stap wokem ol bigfala stonwol i goraon long ol taon long distrik ya Juda* mo long distrik ya Benjamin.*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Nem blong ol taon ya, i gat Betlehem, mo Etam, mo Tekoa,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Betsuru, mo Soko, mo Adulam,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Gat, mo Maresa, mo Sif,</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Adoraem, mo Lakis, mo Aseka,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Jora, mo Aealon mo Hebron.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wokem ol bigfala stonwol i goraon long ol taon ya, mo i putumap ol komanda blong hem wanwan long olgeta blong oli lukaot long olgeta. Mo long ol taon ya evriwan, hem i putum ol kakae, mo ol olifoel,* mo ol waen,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 sil* mo ol spia. Nao long fasin ya, hem i holem tufala distrik ya Juda mo Benjamin we hem i stap rul long tufala, tufala i stap 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 pris mo ol Livaet* we oli stap olbaot long kantri ya Isrel* long not, oli aot, oli kam long kantri Juda* long saot.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oli livim ol graon blong olgeta we oli gat ples blong mekem garen mo ples blong putum ol anamol blong olgeta, nao oli kam stap long Jerusalem,* mo long ol narafala ples long Juda, from we King Jeroboam blong Isrel mo olgeta we oli tekem ples blong hem oli no letem olgeta oli mekem wok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King Jeroboam ya i putumap ol pris blong hem blong oli wok long ol ples blong mekem wosip long ol narafala god, nao olgeta ya oli stap mekem wosip long ol devel we oli olsem man nani, mo long ol aedol ya we hem i wokem, we oli pija blong bul.</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Hae God i God blong ol laen* blong Isrel, mo olgeta long not we oli laen blong Isrel we oli wantem mekem wosip long Hae God oli folem ol laen ya blong Livae,* oli kam long Jerusalem, blong bambae oli save mekem sakrefaes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Samting ya i mekem kantri ya Juda i stap kam strong moa. Olgeta oli stap givhan gud long King Rehoboam go kasem tri yia, mo oli stap mekem ol samting long hem, stret olsem we oli stap mekem bifo long papa blong hem King Solomon mo long bubu blong hem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King Rehoboam, i tekem Mahalat i kam woman blong hem. Papa blong woman ya Jerimot, we i pikinini blong King Deved, mo mama blong hem Abihael, we papa blong hem Eliab mo bubu blong hem Jese.</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Tufala i gat tri pikinini boe blong tufala, we nem blong trifala, Jehus, mo Semaria mo Saham.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Biaen, king i tekem Mahaka, we bubu blong hem Absalom, i kam namba tu woman blong hem, mo tufala i gat fo pikinini boe blong tufala, we nem blong olgeta Abia, mo Atae, mo Sisaha, mo Selomit.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King ya i gat eitin woman blong hem, mo i gat sikisti narafala woman blong hem tu. Ol pikinini blong hem evriwan, i gat twanti eit boe mo sikisti gel. Be hem i lavem Mahaka moa, i winim ol narafala woman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hem i lavem Abia moa, we woman ya i bonem, i winim ol narafala pikinini blong hem, mo i jusumaot hem blong bambae hem nao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King ya i waes, nao hem i stap putumap ol pikinini boe ya blong hem oli holem ol wok olbaot long tufala distrik ya blong hem, Juda* mo Benjamin,* long ol taon ya we oli gat ol bigfala stonwol i goraon long olgeta. Oltaem hem i stap givim plante samting long olgeta long gladhat blong hem, mo i stap tekem plante woman tu i kam, i givim long olgeta blong oli mared long olgeta.</w:t>
      </w:r>
      <w:r>
        <w:rPr>
          <w:lang w:val="bi_VU" w:bidi="bi_VU"/>
        </w:rPr>
      </w:r>
      <w:r>
        <w:rPr>
          <w:lang w:val="bi_VU" w:bidi="bi_VU"/>
        </w:rPr>
      </w:r>
    </w:p>
    <w:p>
      <w:pPr/>
      <w:r>
        <w:rPr>
          <w:lang w:val="bi_VU" w:bidi="bi_VU"/>
        </w:rPr>
      </w:r>
    </w:p>
    <w:p>
      <w:pPr>
        <w:pStyle w:val="Heading2"/>
      </w:pPr>
      <w:r>
        <w:rPr>
          <w:lang w:val="bi_VU" w:bidi="bi_VU"/>
        </w:rPr>
        <w:t>2 Chronicles 12:1</w:t>
      </w:r>
      <w:r>
        <w:rPr>
          <w:lang w:val="bi_VU" w:bidi="bi_VU"/>
        </w:rPr>
      </w:r>
    </w:p>
    <w:p>
      <w:pPr/>
      <w:r>
        <w:rPr>
          <w:lang w:val="bi_VU" w:bidi="bi_VU"/>
        </w:rPr>
      </w:r>
      <w:r>
        <w:rPr>
          <w:vertAlign w:val="superscript"/>
          <w:lang w:val="bi_VU" w:bidi="bi_VU"/>
        </w:rPr>
        <w:t>1</w:t>
      </w:r>
      <w:r>
        <w:rPr>
          <w:lang w:val="bi_VU" w:bidi="bi_VU"/>
        </w:rPr>
        <w:t xml:space="preserve"> Nao taem we King Rehoboam i stap rul long Juda,* mo rul blong hem i kam strong, hem wetem ol man blong hem oli girap, oli lego Loa* blong Hae God, mo oli no moa folem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namba faef yia blong hem we hem i rul, Hae God i panisim olgeta from fasin ya we oli no ona long hem. Long taem ya, King Sisak blong Ijip i gat twelef handred kat blong faet blong hem, mo sikisti taosen soldia blong hem we oli ron long hos, mo ol narafala soldia we oli plante we plante, we man i no save kaontem. Ol soldia ya, sam oli man Libia, mo sam oli man Libia ya we oli kolem ol Sukim, mo sam oli man Itiopia. Nao hem wetem olgeta ya evriwan oli kam blong mekem faet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stap mekem faet long ol taon ya long Juda we oli gat stonwol i goraon long olgeta, i stap winim olgeta, i stap holem olgeta, gogo i kam kasem Jerusalem.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Profet Semaea i go luk King Rehoboam wetem olgeta lida blong hem we oli ronwe long king ya blong Ijip, oli kam stap wanples long taon ya. Hem i talemaot long olgeta se, “Tok blong Hae God i olsem. Hem i talem se, ‘!Yufala ya, yufala i lego mi finis! !Oraet, from samting ya, naoia, mi bambae mi letem yufala i go long han blong king ya!’ ”</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king wetem ol lida ya oli talemaot we oli mekem sin, mo oli talem se, “Samting ya we Hae God i stap mekem long yumi, hem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Hae God i luk we oli talemaot we oli mekem sin, hem i talem bakegen long profet ya se, “From we olgeta oli talemaot we oli mekem sin, bambae mi no save spolem olgeta tumas. Sipos King Sisak i kam mekem faet long olgeta, bambae olgeta oli no save kasem fulpaoa blong kros blong mi. Olgeta bambae oli no ded evriwan, bambae mi letem smolhaf blong olgeta i stap.</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King ya blong Ijip bambae i rulum olgeta, nao bambae oli faenemaot we fasin blong mekem ol wok blong ol king blong wol ya i no olsem fasin blong mekem ol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king ya i kam mekem faet long Jerusalem, i holem taon ya mo i tekemaot ol gudgudfala samting we i stap long haos* blong Hae God wetem ol samting long haos blong king, i karem i go. Hem i tekem olgeta samting ya evriwan, wetem ol sil* ya we King Solomon i wokem olgeta long gol.</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Biaen, King Rehoboam i wokem ol jenis blong ol sil ya long bras, nao i putum olgeta long han blong ol kapten blong ol soldia blong hem we oli stap gad long doa blong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oltaem nomo, taem hem i go long haos blong Hae God, ol gad ya oli stap tekem ol sil ya, oli holem olgeta, mo biaen, oli stap putum olgeta i gobak long rum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from we hem i tanem tingting blong hem mo i mekem tingting blong hem i stap daon long fes blong Hae God, Hae God i no moa kros long hem blong spolem hem olgeta, mo evri samting i stap gohed gud nomo long Juda.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King Rehoboam i stap rul long Juda,* mo oltaem long laef blong hem, hem i stap mekem kingdom ya i kam strong moa. Taem we hem i kam king, hem i gat foti wan yia, mo hem i rul seventin yia long kantri ya, we hedkwota blong hem i stap long Jerusalem,* taon ya we Hae God i bin jusumaot long olgeta ples we ol man blong hem oli stap long hem, se hem i ples we bambae oli stap mekem wosip long hem. Mama blong king ya, nem blong hem Nahama, mo hem i woman Amon.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king ya i stap mekem ol samting we i nogud, from we hem i no traehad blong faenemaot ol samting we Hae God i wantem.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narafala samting we hem i mekem, i stat long stat blong rul blong hem i kam kasem en blong hem, wetem ol histri blong famle blong hem, oli raetemdaon long buk ya we nem blong hem Ol Stori blong Profet Semaea, mo buk ya we nem blong hem Ol Stori blong Profet Jido. Hem wetem King Jeroboam, oltaem nomo tufala i stap faet agens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taem hem i ded, oli berem* hem long wan hol blong ston long beregraon blong ol king long haf blong taon ya Jerusalem we nem blong hem “Taon* blong King Deved”, mo pikinini blong hem Abia i tekem ples blong hem i kam king.</w:t>
      </w:r>
      <w:r>
        <w:rPr>
          <w:lang w:val="bi_VU" w:bidi="bi_VU"/>
        </w:rPr>
      </w:r>
      <w:r>
        <w:rPr>
          <w:lang w:val="bi_VU" w:bidi="bi_VU"/>
        </w:rPr>
      </w:r>
    </w:p>
    <w:p>
      <w:pPr/>
      <w:r>
        <w:rPr>
          <w:lang w:val="bi_VU" w:bidi="bi_VU"/>
        </w:rPr>
      </w:r>
    </w:p>
    <w:p>
      <w:pPr>
        <w:pStyle w:val="Heading2"/>
      </w:pPr>
      <w:r>
        <w:rPr>
          <w:lang w:val="bi_VU" w:bidi="bi_VU"/>
        </w:rPr>
        <w:t>2 Chronicles 13:1</w:t>
      </w:r>
      <w:r>
        <w:rPr>
          <w:lang w:val="bi_VU" w:bidi="bi_VU"/>
        </w:rPr>
      </w:r>
    </w:p>
    <w:p>
      <w:pPr/>
      <w:r>
        <w:rPr>
          <w:lang w:val="bi_VU" w:bidi="bi_VU"/>
        </w:rPr>
      </w:r>
      <w:r>
        <w:rPr>
          <w:vertAlign w:val="superscript"/>
          <w:lang w:val="bi_VU" w:bidi="bi_VU"/>
        </w:rPr>
        <w:t>1</w:t>
      </w:r>
      <w:r>
        <w:rPr>
          <w:lang w:val="bi_VU" w:bidi="bi_VU"/>
        </w:rPr>
        <w:t xml:space="preserve"> Nao long taem ya we King Jeroboam i stap rul long Isrel,* long namba eitin yia blong hem, Abia i kam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rul tri yia long kantri ya, mo hedkwota blong hem i stap long taon ya Jerusalem.* Mama blong hem, nem blong hem Mikaea, we i dota blong Uriel we hem i man Gibea. Nao oltaem, King Abia mo King Jeroboam, tufala i stap mekem faet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King Abia i hivimap fo handred taosen soldia blong hem we oli gudfala man blong faet, mo King Jeroboam i hivimap eit handred taosen soldia blong hem we oli strong man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oli wokbaot i kam long distrik ya Efrem,* blong mekem faet long distrik ya, long ples blong hil. Nao King Abia i go antap long hil ya Jemaraem, i singaot bigwan long King Jeroboam wetem ol man Isrel se, “!Olgeta! !Yufala i lesin!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evriwan ya, yumi ol laen* blong Isrel, mo Hae God i God blong yumi. !Ating yufala i no save promes* ya we hem i mekem wetem King Deved ya bifo! !Hem i talem se king ya bambae i king blong yumi! !Mo biaen long hem, man we i kam king blong yumi, oltaem bambae i wan laen blong hem! Mo promes ya bambae i no save brok.</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Jeroboam ya, pikinini blong Nebat, hem i girap, i agens long King Solomon we i king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biaen, hem i hivimap ol rabis man we oli stronghed, nao oli fosem papa blong mi we i pikinini blong King Solomon ya, blong i mekem ol samting we olgeta oli wantem. Long taem ya, papa blong mi i yangfala nomo, mo i no gat gudfala tingting, nao hem i no naf blong blokem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“Naoia, yufala i mekem plan blong kam mekem faet long mifala, be yufala i mas save we mi mi kamaot biaen long King Deved ya, mo mi karem paoa ya we Hae God i stap givim long ol king blong hem. Ol soldia blong yufala oli plante we plante, mo yufala i stap karem ol god blong yufala i kam, we oli pija blong bul ya we Jeroboam i wokem long gol.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yufala i no gat prapa pris. Ol pris* blong Hae God oli kamaot biaen long Eron ya nomo, be yufala i girap, yufala i ronemaot olgeta, mo yufala i ronemaot ol Livaet* tu. Nao yufala i stap putumap ol pris blong yufala blong oli tekem ples blong olgeta ya, long fasin we ol hiten man oli stap mekem. Sipos wan man i karem wan bul no seven sipsip, nao i kam blong mekem sakrefaes, bambae yufala i save mekem hem i kam tabu, i pris blong ol samting ya we yufala i stap talem se oli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mifala, mifala i stap wok blong Hae God yet. Hem nomo i God blong mifala, mo mifala i no lego hem. Ol pris blong mifala oli laen blong Eron, mo oli stap mekem ol wok blong olgeta, mo ol Livaet oli laen blong Livae* mo oli stap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Evri dei, long moning mo long naet, olgeta oli stap bonem insens* mo oli stap mekem sakrefaes long ol anamol we oli bonem i bon evriwan blong mekem wosip long Hae God. Oltaem oli stap tekem bred, oli putum long tabu tebol ya blong givim i go long Hae God, mo evri naet, oli stap laetem ol laet we oli stap long ol ples blong laet we oli wokem long gol. Mifala i stap mekem ol samting we Hae God i talem, be yufala i lego hem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nomo i lida blong mifala, mo ol pris ya blong hem oli stap long ples ya, oli holem ol trampet blong olgeta, mo oli rere blong blu long olgeta blong singaot mifala blong kam faet long yufala. !Olgeta! !Yufala i no faet agens long Hae God! !Hem i God blong ol bubu blong yumi! !Yufala i no save win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taem ya, King Jeroboam i bin putum sam long ol soldia blong hem oli go stap haed long bus biaen long ol soldia blong ol man Juda, mo i putum ol narawan oli kam long fran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taem ol man Juda oli luk we ol man Isrel ya oli blokemgud olgeta, oli prea long Hae God blong i givhan long olgeta, mo ol pris ya oli blu long ol trampet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oli singaot bigwan blong go faet, mo King Abia i lidim olgeta i go. Nao Hae God i mekem we King Abia olgeta oli stap winim ol man Isrel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man Isrel oli fraet, oli ronwe,</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King Abia wetem ol man Juda oli stap faet long olgeta, gogo oli smasemgud olgeta. Mo long taem ya, Hae God i mekem we olgeta oli winimgud ol man Isrel, we oli kilim faef handred taosen nambawan soldia blong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Olgeta oli winim olgeta olsem, from we Hae God i God blong ol bubu blong olgeta, mo oli stap lukluk long hem blong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King Abia i ronem ol soldia blong king ya i go, mo hem i go holem sam taon blong olgeta i blong hem. Nem blong ol taon ya, i gat Betel, mo Jesana, mo Efron, wetem ol vilej we oli stap raonabaot long trifala.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oltaem, long taem ya we hem i king, King Jeroboam i no moa kam strong bakegen, mo biaen, Hae God 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King Abia ya, oltaem hem i stap kam strong moa. Hem i gat fotin woman blong hem, mo twanti tu pikinini boe blong hem, mo sikistin gel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narafala stori blong laef blong hem, wetem ol tok we hem i talem, mo ol wok we hem i mekem, oli raetemdaon long buk ya we nem blong hem Ol Stori blong Profet Jido.</w:t>
      </w:r>
      <w:r>
        <w:rPr>
          <w:lang w:val="bi_VU" w:bidi="bi_VU"/>
        </w:rPr>
      </w:r>
      <w:r>
        <w:rPr>
          <w:lang w:val="bi_VU" w:bidi="bi_VU"/>
        </w:rPr>
      </w:r>
    </w:p>
    <w:p>
      <w:pPr/>
      <w:r>
        <w:rPr>
          <w:lang w:val="bi_VU" w:bidi="bi_VU"/>
        </w:rPr>
      </w:r>
    </w:p>
    <w:p>
      <w:pPr>
        <w:pStyle w:val="Heading2"/>
      </w:pPr>
      <w:r>
        <w:rPr>
          <w:lang w:val="bi_VU" w:bidi="bi_VU"/>
        </w:rPr>
        <w:t>2 Chronicles 14:1</w:t>
      </w:r>
      <w:r>
        <w:rPr>
          <w:lang w:val="bi_VU" w:bidi="bi_VU"/>
        </w:rPr>
      </w:r>
    </w:p>
    <w:p>
      <w:pPr/>
      <w:r>
        <w:rPr>
          <w:lang w:val="bi_VU" w:bidi="bi_VU"/>
        </w:rPr>
      </w:r>
      <w:r>
        <w:rPr>
          <w:vertAlign w:val="superscript"/>
          <w:lang w:val="bi_VU" w:bidi="bi_VU"/>
        </w:rPr>
        <w:t>1</w:t>
      </w:r>
      <w:r>
        <w:rPr>
          <w:lang w:val="bi_VU" w:bidi="bi_VU"/>
        </w:rPr>
        <w:t xml:space="preserve"> Mo taem hem i ded, oli berem* hem long wan hol long ston long beregraon blong ol king long haf blong taon ya Jerusalem we nem blong hem “Taon* blong King Deved”. Mo pikinini blong hem Asa i tekem ples blong hem, i kam king. Nao long taem we King Asa i stap rul long Juda,* olgeta ples blong hem oli stap kwaet go kasem ten yia, mo ol man blong hem oli stap gud mo oli glad.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oltaem hem i stap mekem ol samting we i gud mo i stret long fes blong Hae God we i God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tekemaot ol olta blong ol hiten man, wetem ol ples blong mekem wosip long ol narafala god, mo i brebrekemdaon ol longlongfala ston ya we ol man oli stanemap blong mekem wosip long olgeta, mo i katemdaon ol pija blong woman god ya Asera.*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talemaot long ol man Juda* se, “Hae God i God blong ol bubu blong yumi, mo oltaem, yumi mas mekem ol samting we hem i wantem, mo yumi mas obei long ol loa blong hem wetem ol tok we hem i putum.”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king ya i stap brebrekemdaon ol ples blong mekem wosip long ol narafala god ya, wetem ol olta blong bonem insens* long olgeta, gogo i no moa gat wan i stap long olgeta taon ya we hem i stap rul long hem. Nao from samting ya olgeta man blong hem oli stap gud, oli gat pis.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long taem ya, hem i stap wokemgud ol bigfala stonwol we i goraon long ol taon long Juda, from we Hae God i mekem ples i kwaet, we i no gat faet i go kasem samwe long tri no fo yia.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King i talem long ol man blong hem se, “I gud yumi wokemgud ol taon ya we oli gat ol bigfala stonwol i goraon long olgeta, mo yumi wokem ol wajhaos* antap long ol stonwol ya, mo yumi wokem ol doa blong ol taon ya, we yumi save putum ol longlongfala aean long olgeta blong holemtaet olgeta i sat gud. Hae God i God blong yumi, mo yumi stap holem kantri ya from we yumi mekem ol samting we hem i wantem. Nating we ol enemi oli stap raonabaot long yumi, be longtaem finis, hem i stap lukaot gud long yumi, mo i stap blokemgud yumi blong mekem yumi stap gud.” Nao oli stap gohed long wok ya, mo laef blong olgeta i stap gohed 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King ya i gat plante soldia blong hem. Hem i gat tri handred taosen soldia blong distrik ya Juda,* we oli stap karem sil* mo spia, mo i gat tu handred eiti taosen soldia bakegen blong distrik ya Benjamin* we oli stap karem smol sil mo bonara. Olgeta ya evriwan oli tren gud mo oli strong man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i gat wan man Itiopia we nem blong hem Sera, mo hem i kam long Juda i kam kasem ples ya Maresa. Hem i kam wetem ol soldia blong hem we namba blong olgeta i kasem wan milian, mo hem i gat tri handred kat blong faet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Asa wetem ol soldia blong hem oli go blong mekem faet long hem. Nao king ya wetem ol man blong hem, mo man Itiopia ya wetem ol man blong hem, olgeta evriwan oli stap mekemrere blong faet long bigfala levelples ya Jefata, klosap long ples ya Maresa.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i prea se, “Hae God. Yu yu God blong mifala. I no gat narafala man we i olsem yu, we i save mekem ol man we oli no gat paoa oli winim ol man we oli strong. Plis yu halpem mifala naoia, from we mifala i stap lukluk long yu nomo. Olgeta ya oli plante we plante, be mifala i kam long ples ya blong faet long olgeta long nem blong yu. Hae God, plis yu no letem man ya i winim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king ya wetem ol soldia blong hem oli go mekem faet long ol man Itiopia ya, Hae God mekem we oli winim olgeta. Ol man Itiopia ya oli fraet, oli ronwe,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king ya wetem ol soldia blong hem oli stap ronem olgeta, gogo kasem taon ya Gerara. Mo from we oli kilim plante long olgeta oli ded, oli mekem we ol man ya oli no moa gat paoa blong kam wanples bakegen blong faet. Hae God wetem ol soldia ya blong hem oli flatemgud ol man Itiopia ya, mo ol soldia ya oli tekem plante samting blong ol man ya, oli karem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biaen, olgeta oli spolem ol taon raonabaot long Gerara, from we ol man blong ples ya oli fraet long Hae God, nao ol soldia ya oli go insaed long ol taon ya, oli tekem plante samting, oli karem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long taem ya, oli go kilim ol man blong lukaot long sipsip tu long ples ya, mo oli tekem plante sipsip wetem ol nani mo ol kamel, nao oli karem ol samting ya, oli kambak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taem ya we King Asa i stap kambak long Jerusalem,* Spirit blong God i kam long wan man, we nem blong hem Asaria we papa blong hem Oded, i givim paoa long hem. Nao hem i go blong mitim king ya wetem ol man blong hem, mo taem hem i luk olgeta, hem i singaot bigwan long olgeta se, “!King Asa, mo ol man Juda,* mo ol man Benjamin*! !Yufala evriwan i lesin long mi! Sipos yufala i stap obei long Hae God, hem bambae i save stap wetem yufala oltaem nomo. Sipos yufala i stap lukaot hem, bambae hem i save mekem we yufala i faenem hem, be sipos yufala i gowe long hem, bambae hem i lego yufala tu.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ya, yumi ol laen* blong Isrel,* mo Hae God i God blong yumi. Hem nomo i tru God, be bifo, ol olfala bubu blong yumi oli stap longtaem we oli no mekem wosip long hem. Olgeta oli no gat pris blong tijim olgeta, mo oli no save ol loa blong God tu.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Hae God i God blong olgeta, mo taem trabol i kam long olgeta, olgeta oli luk long hem. Oli lukaot hem, mo hem i mekem we olgeta oli faenem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taem ya, man i no save wokbaot blong go long narafala ples, we i save kamtru sef nomo, from we i gat ol trabol mo ol fasin we i no stret i stap long evri ples.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man blong narafala kantri oli stap spolem ol man blong narafala kantri, mo ol man blong narafala taon oli stap spolem ol man blong narafala taon, from we God i stap letem trabol i kam long olgeta, mo i stap mekem olgeta oli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yufala i mas stanap strong, we tingting blong yufala bambae i no foldaon. Ol wok ya we yufala i stap mekem, bambae yufala i kasem pei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king i harem tok ya blong Hae God we Asaria i talem, hem i glad tumas, from we tok ya i mekem tingting blong hem i kam strong moa. Nao hem i brekemdaon olgeta aedol olbaot long distrik ya Juda mo long distrik ya Benjamin, mo long ol taon long distrik ya Efrem* long ples blong hil, we hem i bin winim olgeta long faet. Mo hem i wokemgud bakegen olta ya we i stap long yad blong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Bifo, plante man oli aot long trifala distrik ya Efrem mo Manase* mo Simeon,* oli kam joen long king ya, nao oli stap wetem hem long kingdom blong hem, from we oli luk we Hae God i stap wetem hem. Nao hem i singaot olgeta ya evriwan, wetem ol man Juda mo ol man Benjamin blong oli kam luk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olgeta oli kam wanples long Jerusalem long namba fiftin yia blong hem we hem i king, long namba tri manis blong yia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taem ya, oli tekemaot seven handred buluk mo seven taosen sipsip long ol anamol ya we oli holem long taem blong faet, oli karem i kam, mo oli mekem sakrefaes long olgeta blong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oli mekem wan promes wetem hem, se bambae oli mekem wosip long hem long olgeta tingting blong olgeta mo long olgeta laef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oli talem se nating we man no woman, mo nating we yangfala no olfala, be sipos wan long olgeta i no wantem mekem wosip long Hae God, bambae oli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oli mekem wan strong promes bakegen long hem we oli singaot i go antap se, “Hae God, long nem blong yu, mifala i talem se bambae mifala i holem promes ya olwe.” Nao olgeta evriwan oli singaot bigwan mo oli blu trampet.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olgeta man Juda oli glad tumas, from we oli mekem promes ya wetem Hae God long olgeta tingting blong olgeta. Olgeta oli glad blong lukaot hem, mo oltaem hem i stap mekem we olgeta oli faenem hem, nao i mekem we oli stap gud, oli gat pis long evri ples.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woman ya Mahaka, we i bubu blong king, hem i bin mekem wan aedol we i nogud we i nogud, i pija blong woman god ya Asera,* we ol man oli stap mekem wosip long hem blong oli gat plante pikinini. Nao from samting ya, king i putumaot woman ya i no moa karem nem ya se “Mama blong king”, mo i katemdaon pija blong woman god ya, i brebrekem long ol smosmol pis, mo i go bonem long open ples klosap long Kidron Reva.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I tru we king ya i no brekemdaon olgeta ples blong mekem wosip long ol narafala god, be hem i stap ona long Hae God oltaem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hem i tekem olgeta samting we oli wokem long gol mo long silva we hem i givim finis long Hae God, wetem ol samting we papa blong hem King Abia i bin givim bifo, i putum olgeta oli stap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long taem ya, i no moa gat faet long kantri ya, gogo kasem namba toti faef yia blong hem we hem i king.</w:t>
      </w:r>
      <w:r>
        <w:rPr>
          <w:lang w:val="bi_VU" w:bidi="bi_VU"/>
        </w:rPr>
      </w:r>
      <w:r>
        <w:rPr>
          <w:lang w:val="bi_VU" w:bidi="bi_VU"/>
        </w:rPr>
      </w:r>
    </w:p>
    <w:p>
      <w:pPr/>
      <w:r>
        <w:rPr>
          <w:lang w:val="bi_VU" w:bidi="bi_VU"/>
        </w:rPr>
      </w:r>
    </w:p>
    <w:p>
      <w:pPr>
        <w:pStyle w:val="Heading2"/>
      </w:pPr>
      <w:r>
        <w:rPr>
          <w:lang w:val="bi_VU" w:bidi="bi_VU"/>
        </w:rPr>
        <w:t>2 Chronicles 16:1</w:t>
      </w:r>
      <w:r>
        <w:rPr>
          <w:lang w:val="bi_VU" w:bidi="bi_VU"/>
        </w:rPr>
      </w:r>
    </w:p>
    <w:p>
      <w:pPr/>
      <w:r>
        <w:rPr>
          <w:lang w:val="bi_VU" w:bidi="bi_VU"/>
        </w:rPr>
      </w:r>
      <w:r>
        <w:rPr>
          <w:vertAlign w:val="superscript"/>
          <w:lang w:val="bi_VU" w:bidi="bi_VU"/>
        </w:rPr>
        <w:t>1</w:t>
      </w:r>
      <w:r>
        <w:rPr>
          <w:lang w:val="bi_VU" w:bidi="bi_VU"/>
        </w:rPr>
        <w:t xml:space="preserve"> Nao long taem we King Asa i stap rul long Juda,* long namba toti sikis yia blong hem, King Bahasa blong Isrel* i kam long Juda blong mekem faet long olgeta, mo hem i winim taon ya Rama, nao i stat wokem stonwol blong taon ya i kam strong moa, blong mekem taon ya i kam wan strong ples, blong i blokem rod, blong man i no save goaot long Juda, mo man i no save kam insaed tu.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King Asa i tekem sam long ol silva mo ol gol we i stap long storum blong haos* blong Hae God wetem sam we i stap long haos blong hem, mo i sanem i go long King Benadad blong Siria we i stap long Damaskes. Mo i sanem tok i go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gud yumitufala i kam fren olsem we papa blong mi mo papa blong yu, tufala i bin mekem bifo. Ol silva mo ol gol ya, hem i wan smol presen nomo blong yu. Mi mi luk se i gud yu no moa fren wetem King Bahasa blong Isrel bakegen, from we sipos yu yu no moa fren wetem hem, bambae hem i mas tekemaot ol soldia blong hem i gowe long kantri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Benadad i agri long tok ya we hem i talem, mo i sanem ol komanda blong hem wetem ol soldia blong hem oli go mekem faet long ol taon long Isrel saed i go long not. Olgeta oli go holem trifala taon ya Ion, mo Dan,* mo Abelbetmahaka, wetem olgeta taon long distrik ya Naftali,* we King Bahasa i stap putumgud ol kakae wetem ol samting blong faet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King Bahasa i harem nius blong ol samting ya, hem i no moa wok long Rama, hem i lego wok ya i stap, i gobak.</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King Asa i singaot ol man Juda oli kam wanples, mo i sanem olgeta oli go tekem olgeta ston ya wetem ol timba we king ya i bin yusum long Rama, oli karem i kam. Nao oli yusum ol samting ya blong wokem stonwol blong tufala taon ya Geba mo Mispa, tufala i kam strong moa.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taem ya, Profet Hanani i go luk King Asa, i talem long hem se, “!King! Hae God i God blong yu, be yu yu no save luk long hem, yu stap luk long king blong Siria nomo, mo from samting ya, ol soldia ya blong Isrel* oli aot long han blong yu, oli ronwe.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luk! Ol man Itiopia wetem ol man Libia oli gat plante soldia tumas wetem plante kat blong faet mo plante soldia we oli ron long hos, be from we yu stap luk long Hae God, hem i mekem yu yu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Oltaem, Hae God i stap luklukgud long olgeta samting long wol ya, blong i save givim paoa long ol man we oli ona long hem long olgeta tingting blong olgeta. Yu yu bin mekem i krangke, mo i stat naoia, oltaem nomo bambae i gat faet long kantri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Tok ya i mekem king i kros tumas long profet ya, nao i talem long ol man blong hem blong oli holem hem, oli fasem hem long jen. Mo i stat long taem ya, hem i stap agens long sam man blong hem, i stap mekem i strong tumas long olgeta, we i spolemgud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samting we King Asa i wokem taem hem i stap rul, i stat long stat blong rul blong hem i go kasem en blong hem, oli raetemdaon long buk ya we nem blong hem Ol Stori blong ol King blong Juda mo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namba toti naen yia blong hem we hem i king, hem i gat wan strong sik long leg blong hem. Sik ya i mekem we hem i no save wokbaot, be hem i no save luk long Hae God blong i halpem hem, i stap luk long ol dokta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namba foti wan yia blong hem we hem i king,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man blong mekemrere bodi blong hem oli tekem pomad wetem ol lif we i gat gudfala smel, oli putum long bodi blong hem, nao oli go berem* hem long wan hol long ston we hem i katemrere i stap, long haf blong taon ya Jerusalem* we nem blong hem “Taon* blong King Deved”. Mo taem oli berem hem finis, oli mekem wan bigfala faea blong ona long hem.</w:t>
      </w:r>
      <w:r>
        <w:rPr>
          <w:lang w:val="bi_VU" w:bidi="bi_VU"/>
        </w:rPr>
      </w:r>
      <w:r>
        <w:rPr>
          <w:lang w:val="bi_VU" w:bidi="bi_VU"/>
        </w:rPr>
      </w:r>
    </w:p>
    <w:p>
      <w:pPr/>
      <w:r>
        <w:rPr>
          <w:lang w:val="bi_VU" w:bidi="bi_VU"/>
        </w:rPr>
      </w:r>
    </w:p>
    <w:p>
      <w:pPr>
        <w:pStyle w:val="Heading2"/>
      </w:pPr>
      <w:r>
        <w:rPr>
          <w:lang w:val="bi_VU" w:bidi="bi_VU"/>
        </w:rPr>
        <w:t>2 Chronicles 17:1</w:t>
      </w:r>
      <w:r>
        <w:rPr>
          <w:lang w:val="bi_VU" w:bidi="bi_VU"/>
        </w:rPr>
      </w:r>
    </w:p>
    <w:p>
      <w:pPr/>
      <w:r>
        <w:rPr>
          <w:lang w:val="bi_VU" w:bidi="bi_VU"/>
        </w:rPr>
      </w:r>
      <w:r>
        <w:rPr>
          <w:vertAlign w:val="superscript"/>
          <w:lang w:val="bi_VU" w:bidi="bi_VU"/>
        </w:rPr>
        <w:t>1</w:t>
      </w:r>
      <w:r>
        <w:rPr>
          <w:lang w:val="bi_VU" w:bidi="bi_VU"/>
        </w:rPr>
        <w:t xml:space="preserve"> Nao taem King Asa i ded, pikinini blong hem Jehosafat i tekem ples blong hem, i kam king long Juda.* Nao hem i stap mekem kantri ya i kam strong moa, blong ol man Isrel* oli no save kam mekem faet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putum ol grup blong ol soldia blong hem long ol taon blong kantri blong hem we oli gat stonwol i goraon long olgeta, mo long ol narafala ples olbaot long kantri ya, mo long ol taon long distrik ya Efrem* we papa blong hem i bin holem olgeta bifo.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Hae God i stap blesem hem, from we hem i stap folem ol gudfala fasin ya we papa blong hem i stap soemaot long fas haf blong laef blong hem we hem i rul. Hem i no mekem wosip long god ya Bal,*</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i no folem ol fasin we ol king blong Isrel oli stap mekem. Hae God i God blong papa blong hem, mo oltaem hem i stap wok blong hem, mo i stap obei long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Hae God i givim paoa long hem blong i rul gud long kingdom blong hem, mo ol man blong hem oli stap kam givim ol presen long hem. Nao hem i kam wan rijman, we olgeta man oli stap ona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stap mekem tingting blong hem i strong oltaem blong mekem wok blong Hae God, mo olbaot long kantri ya, hem i stap brekemdaon olgeta ples blong mekem wosip long ol narafala god, mo i stap katemdaon ol aedol blong woman god ya Asera.*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namba tri yia blong hem we hem i king, hem i sanem ol haeman blong hem oli wokbaot, oli go long ol taon blong Juda, blong oli tijim ol man blong hem long Loa* blong Hae God. Nem blong ol haeman ya i gat Benael, mo Obadaea, mo Sekaraea, mo Netanel, mo Mikaea.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hem i sanem tu pris, wetem naen Livaet* oli go wetem olgeta. Tufala pris ya, nem blong tufala, Elisama mo Jehoram. Mo ol Livaet ya, nem blong olgeta, Semaea, mo Netania, mo Sebadia, mo Asahel, mo Semiramot, mo Jehonatan, mo Adonia, mo Tobia mo Tobadonia.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ya oli tekem Buk blong Loa blong Hae God, nao oli go pas long olgeta taon long Juda blong tijim ol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taem ya, Hae God i stap mekem we olgeta king we oli stap raonabaot long Juda* oli fraet blong kam mekem faet long King Jehosafat.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from samting ya, i gat ol man Filistia oli karem plante silva wetem ol narafala presen, oli kam givim long hem, mo i gat ol man Arab oli karem seven taosen seven handred man sipsip mo seven taosen seven handred man nani oli kam givim long hem se presen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fasin ya, oltaem, king ya i stap kam strong moa. Olbaot long Juda, hem i wokem ol strong ples blong haed mo ol taon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we i stap putumgud ol kakae wetem ol samting blong faet i stap long olgeta. Mo hem i putum ol nambawan komanda blong ol soldia blong hem oli stap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Nem blong ol komanda ya i olsem. Long laen* blong Juda, i gat Adnaha, we i hed komanda, mo i gat tri handred taosen soldia blong laen ya oli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i gat Jehohanan, we i namba tu komanda, mo i gat tu handred eiti taosen soldia blong laen ya oli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gat Amasia, we i namba tri komanda, mo i gat tu handred taosen soldia blong laen ya oli biaen long hem. Amasia ya, we papa blong hem Sikri, hem i talemaot hem wan, se hem i glad blong mekem wok ya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long laen blong Benjamin,* i gat Eliada, we i hed komanda. Hem i wan nambawan soldia, mo i gat tu handred taosen soldia blong laen ya oli biaen long hem, we oli stap karem ol smol sil* mo ol bonara.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i gat Jehosabad, we i namba tu komanda, mo i gat wan handred eiti taosen man blong laen ya oli biaen long hem, we oli tren gud mo oli rere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soldia ya blong king oli stap mekem wok blong olgeta long Jerusalem, mo antap long olgeta ya, king i putum ol narafala soldia blong hem long ol narafala taon ya long Juda we oli gat stonwol i goraon long olgeta.</w:t>
      </w:r>
      <w:r>
        <w:rPr>
          <w:lang w:val="bi_VU" w:bidi="bi_VU"/>
        </w:rPr>
      </w:r>
      <w:r>
        <w:rPr>
          <w:lang w:val="bi_VU" w:bidi="bi_VU"/>
        </w:rPr>
      </w:r>
    </w:p>
    <w:p>
      <w:pPr/>
      <w:r>
        <w:rPr>
          <w:lang w:val="bi_VU" w:bidi="bi_VU"/>
        </w:rPr>
      </w:r>
    </w:p>
    <w:p>
      <w:pPr>
        <w:pStyle w:val="Heading2"/>
      </w:pPr>
      <w:r>
        <w:rPr>
          <w:lang w:val="bi_VU" w:bidi="bi_VU"/>
        </w:rPr>
        <w:t>2 Chronicles 18:1</w:t>
      </w:r>
      <w:r>
        <w:rPr>
          <w:lang w:val="bi_VU" w:bidi="bi_VU"/>
        </w:rPr>
      </w:r>
    </w:p>
    <w:p>
      <w:pPr/>
      <w:r>
        <w:rPr>
          <w:lang w:val="bi_VU" w:bidi="bi_VU"/>
        </w:rPr>
      </w:r>
      <w:r>
        <w:rPr>
          <w:vertAlign w:val="superscript"/>
          <w:lang w:val="bi_VU" w:bidi="bi_VU"/>
        </w:rPr>
        <w:t>1</w:t>
      </w:r>
      <w:r>
        <w:rPr>
          <w:lang w:val="bi_VU" w:bidi="bi_VU"/>
        </w:rPr>
        <w:t xml:space="preserve"> Nao King Jehosafat blong Juda* i kam rij we i rij, mo olgeta man oli ona gud long hem. Mo wan dei, hem i mekem rod blong pikinini blong hem i tekem dota blong King Ehab blong Isrel,* mo biaen, tufala i mared.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sam yia i pas, hem i girap i go long taon ya Sameria* blong i visitim King Ehab. Nao King Ehab i kilim plante sipsip mo buluk blong mekem lafet blong i ona long hem wetem ol man we oli kam wetem hem. Mo hem i traem blong pulum King Jehosafat i joen wetem hem, blong oli go mekem faet long taon ya Ramot long Gilead.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askem long hem se, “?Olsem wanem? ?Yu save kam wetem mi, blong yumi go mekem faet long king blong Siria long Ramot?” Nao King Jehosafat i talem se, “Yes, mi mi rere oltaem nomo. Mi wetem ol soldia blong mi, mifala evriwan i stanbae olwe nomo. Bambae mifala i joen wetem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hem i gohed, i talem se, “Be fastaem yumi mas luk long Hae God, blong faenemaot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5-9</w:t>
      </w:r>
      <w:r>
        <w:rPr>
          <w:lang w:val="bi_VU" w:bidi="bi_VU"/>
        </w:rPr>
        <w:t xml:space="preserve"> Nao King Ehab i singaot ol fo handred profet blong hem oli kam. Mo long taon ya Sameria, i gat wan bigfala open ples i stap we oltaem ol man oli stap klinimaot doti blong wit* long hem blong tekem kakae blong hem. Ples ya i stap afsaed long taon, klosap long doa* blong bigfala stonwol blong hem. Nao tufala king ya, tufala i putum ol spesel klos blong tufala, tufala i go long ples ya, nao tufala i stap sidaon long tu spesel jea blong tufala. Nao King Ehab i askem long ol profet ya se, “?Olsem wanem? ?Mi mi save go mekem faet long King blong Siria long Ramot, no mi no save go?” Mo olgeta oli talem se, “Yu go. Bambae God i mekem yu yu win.” Be King Jehosafat i askem se, “?Olsem wanem? ?I no moa gat wan narafala profet bakegen we yumi save askem long hem blong faenemaot tingting blong Hae God?” Mo King Ehab i talem se, “Yes, i gat narawan i stap, we nem blong hem Profet Mikaea, we papa blong hem Jimlaha. Be mi mi no laekem man ya nating, mi agens long hem, from we neva hem i talemaot wan samting we i gud long saed blong mi. Oltaem nomo, ol samting we hem i stap talemaot oli nogud olgeta.” Be King Jehosafat i talem se, “Yu no talem olsem.” Ale, King Ehab i singaot wan haeman blong hem i kam, nao i sanem hem i go blong singaot profet ya i kam. Long taem ya, ol narafala profet ya oli stap talemaot tok blong olgeta yet long fes blong tufala king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Wan long olgeta we nem blong hem Profet Jedekia, we papa blong hem Kenahana, hem i bin wokem wan samting long aean we i olsem tufala hon blong bul, nao i talem long King Ehab se, “Hae God i talem se, ‘Sipos yu tekem hon ya, yu putum long hed blong yu, nao yu go mekem faet long ol man Siria, bambae yu winimgud olgeta.’ ”</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narafala profet ya tu oli stap talem sem samting long hem. Oli talem se, “Yu gohed, yu go mekem faet long king blong Siria long Ramot. Bambae yu win ya. Hae God bambae i mekem yu yu win.”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taem ya, haeman ya we i go blong singaot Profet Mikaea, hem i talem long hem se, “Ol narafala profet ya oli stap talemaot toktok blong olgeta long king, se sipos hem i go mekem faet long Ramot, bambae hem i win. Mo i gud yu tu yu talem sem tok.”</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profet ya i talem se, “!Fren! Hae God i God blong mi, mo hem i laef, i stap we i stap. Mo long fes blong hem, mi mi talem tru long yu, se bambae mi talemaot ol tok ya nomo we hem bambae i talem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hem i kam stanap long fes blong King Ehab, king ya i askem long hem se, “?Profet, sipos mi wetem King Jehosafat, mitufala i go mekem faet long king blong Siria long Ramot, bambae i gud no i nogud?” Mo hem i talem se, “O yes, King, i gud ya. Yutufala i save win. Hae God bambae i mekem yutufala i win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king i tok long hem, i talem se, “Sipos yu talem wan tok long mi long nem blong Hae God, yu mas talem trutok nomo. ?Hamas taem bambae mi mas talem samting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profet i talem se, “Oraet, bambae mi talemaot wan samting long yu. Mi mi luk wan vison,* mo mi luk we ol soldia blong yu oli stap wanwan olbaot long ol hil, olsem ol sipsip we oli no gat man blong lukaot long olgeta, mo Hae God i talem se, ‘Ol man ya oli no gat lida. I gud olgeta oli wokbaot gud nomo oli gohom, from we faet i finis.’ ”</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ya i talem long King Jehosafat se, “!Yu luk! Mi mi talem long yu finis. Neva man ya i talemaot wan gud samting long saed blong mi. Oltaem nomo, hem i stap talemaot ol samting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profet i gohed, i talem se, “I gud yu harem tok we Hae God i talem long mi. Mi mi luk wan vison, mo long vison ya, mi luk we hem i stap sidaon long bigfala jea blong hem long heven, mo ol enjel blong hem oli stap stanap, sam long raetsaed mo sam long lefsaed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hem i askem long olgeta se, ‘?Hu bambae i go trikim King Ehab ya, blong hem i go long Ramot blong bambae oli kilim hem i ded long ples ya?’ Nao ol enjel ya, wan i talem narafala tok, wan i talem narafala tok,</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gogo wan devel i kam stanap long fes blong hem, i talem se, ‘Mi bambae mi go trikim hem.’ Nao Hae God i askem long hem se, ‘?Bambae yu trikim hem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devel ya i talem se, ‘Bambae mi go, mi mekem ol profet blong hem oli stap giaman long hem.’ Mo Hae God i talem se, ‘Oraet, yu go, yu trikim hem. Bambae yu yu win ya.’ ”</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bakegen profet ya i talem se, “Samting ya we mi mi luk, hem i kamtru finis. Hae God i mekem ol profet ya blong yu oli giaman nomo long yu, be hem i talemaot finis, se bambae yu kasem bigfala trabol.”</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Profet Jedekia i go klosap long hem, i slavem hem long fes blong hem, mo i talem se, “!Spirit blong Hae God i no lego mi nating! ?Wetaem hem i go toktok wetem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Profet Mikaea i talem long hem se, “!Oraet, bambae yu luk! Bambae wan bigfala trabol i kasem yu, nao yu ronwe, yu go haed insaed long haos long wan rum we i insaed olgeta, mo long taem ya nao, bambae yu jes save.”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king ya i talem long wan kapten blong ol soldia blong hem se, “!Ei! !Yu go holem profet ya! Yu tekem hem i go stap wetem Amon, gavman blong taon ya, mo Joas, pikinini blong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Yu talem long tufala, se tufala i mas putum hem long kalabus, mo tufala i mas fidim hem long drae bred nomo wetem wota. Tufala i mas holem hem long ples ya gogo kasem we mi mi kambak we mi oraet nomo.”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profet ya i talem se, “Sipos yu yu kambak we yu oraet nomo, hemia i min se Hae God i no givim tok ya long mi blong mi talemaot long yu.” Mo bakegen, hem i talem se, “!Yufala evriwan i mas harem tok ya we mi mi talem!”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King Ehab blong Isrel* wetem King Jehosafat blong Juda,* tufala i go blong mekem faet long king blong Siria long taon ya Ramot long Gilead.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King Ehab i talem long King Jehosafat se, “Taem yumi go long faet, bambae mi mi jenisim klos blong mi blong ol man oli no luksave mi. Be i gud yu yu stap werem ol spesel klos ya blong yu.” Nao hem i jenisim klos blong hem, blong ol man oli no luksave hem, nao olgeta oli go long faet.</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king blong Siria i talem finis long ol komanda blong ol kat blong faet blong hem se, “Taem yumi go, bambae yufala i no go faet long ol narafala man, yufala i faet long king blong Isrel nomo.”</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taem olgeta oli luk King Jehosafat, oli ting se king blong Isrel, nao olgeta evriwan oli go blong faet long hem. Be King Jehosafat i singaot bigwan, nao Hae God i sevem hem, i mekem we olgeta oli no moa faet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Taem ol komanda ya oli haremsave we hem i no king blong Isrel, oli tanemraon, oli no moa ronem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wan soldia blong Siria i stap sut olbaot long bonara blong hem, mo i kasem King Ehab we ara i gotru long joen blong klos blong faet blong hem, i kasem hem. Nao king i singaot long draeva blong kat blong faet blong hem se, “!Oo, mi karekil! !Yu tanemraon kat ya, yumi gowe long faet!”</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Be faet ya i stap gohed strong, mo hem i stap holem saed blong kat, i stap stanap stret insaed long kat ya, i stap lukluk i go long ol man Siria gogo kasem long sapa. Mo taem san i draon, hem i ded.</w:t>
      </w:r>
      <w:r>
        <w:rPr>
          <w:lang w:val="bi_VU" w:bidi="bi_VU"/>
        </w:rPr>
      </w:r>
      <w:r>
        <w:rPr>
          <w:lang w:val="bi_VU" w:bidi="bi_VU"/>
        </w:rPr>
      </w:r>
    </w:p>
    <w:p>
      <w:pPr/>
      <w:r>
        <w:rPr>
          <w:lang w:val="bi_VU" w:bidi="bi_VU"/>
        </w:rPr>
      </w:r>
    </w:p>
    <w:p>
      <w:pPr>
        <w:pStyle w:val="Heading2"/>
      </w:pPr>
      <w:r>
        <w:rPr>
          <w:lang w:val="bi_VU" w:bidi="bi_VU"/>
        </w:rPr>
        <w:t>2 Chronicles 19:1</w:t>
      </w:r>
      <w:r>
        <w:rPr>
          <w:lang w:val="bi_VU" w:bidi="bi_VU"/>
        </w:rPr>
      </w:r>
    </w:p>
    <w:p>
      <w:pPr/>
      <w:r>
        <w:rPr>
          <w:lang w:val="bi_VU" w:bidi="bi_VU"/>
        </w:rPr>
      </w:r>
      <w:r>
        <w:rPr>
          <w:vertAlign w:val="superscript"/>
          <w:lang w:val="bi_VU" w:bidi="bi_VU"/>
        </w:rPr>
        <w:t>1</w:t>
      </w:r>
      <w:r>
        <w:rPr>
          <w:lang w:val="bi_VU" w:bidi="bi_VU"/>
        </w:rPr>
        <w:t xml:space="preserve"> Nao King Jehosafat blong Juda* i gobak long Jerusalem* we i no karekil nating.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wan profet we nem blong hem Jehu we papa blong hem Profet Hanani, hem i kam luk king ya, nao i tok strong long hem, i talem se, “!King! !Man ya we yu go givhan long hem, fasin blong hem i nogud olgeta! !Hem i no laekem Hae God nating, i agens long hem! ?Olsem wanem? ?Yu ting se i stret blong yu mekem olsem? !Ol samting ya we yu yu mekem i mekem Hae God i kros tumas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i gud we i gat samfala samting we yu stap mekem we oli gud. Yu bin tekemaot ol pija blong woman god ya Asera* we bifo ol man oli stap mekem wosip long hem, mo yu stap traehad blong mekem ol samting we Hae God i wantem.”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Nating we King Jehosafat i gat ol wok blong hem long Jerusalem,* be oltaem hem i stap wokbaot blong go luk ol man blong hem, i stat long Bereseba long saot, i go kasem en blong ples blong hil long distrik ya Efrem* long not. Oltaem hem i stap talem long ol man, se Hae God i God blong ol bubu blong olgeta bifo, mo oli mas kambak bakegen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taem ya, hem i putumap ol jaj long ol taon ya long Juda* we oli gat bigfala stonwol i goraon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i talem long olgeta se, “Sipos yufala i jajem man, bambae yufala i mas lukaot gud, from we yufala i no wok long nem blong man, yufala i wok long nem blong Hae God. Taem yufala i jajem man nao yufala i talemaot se hem i mekem i stret, no i mekem i no stret i mas kasem panis from, be Hae God i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God blong yumi, mo yufala i mas ona long hem, mo yufala i mas tinghevi long hem. Yufala i mas lukaot gud blong mekem ol wok blong yufala long stret fasin, from we hem i no wantem luk fasin ya we man i wokem trik blong stilim man, no we man i laekem sam man, be sam man, hem i no laekem olgeta, no we man i wantem mekem wan samting we i no stret, nao i go pem narafala man blong i mekem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long Jerusalem, king i putumap sam pris wetem sam Livaet* mo sam narafala lida blong taon ya, blong oli stap mekem hae kot long taon ya blong jajem ol man we oli brekem Loa* blong Hae God, mo blong stretem ol rao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hem i givim tok long olgeta se, “Sipos yufala i mekem wok ya, bambae yufala i mas ona gud long Hae God, mo yufala i mas tinghevi long hem. Oltaem yufala i mas obei gud long hem long evri samting we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taem ol man blong yumi oli aot long ol taon blong olgeta, oli kam long yufala blong yufala i stretem ol trabol blong olgeta, olsem we man i kilim man i ded, no man i brekem wan loa blong Hae God, no man i no obei long ol tok blong Hae God, yufala i mas tijimgud olgeta blong oli folem ol stret fasin long kot, blong oli no mekem sin agens long Hae God. Sipos yufala i no mekem samting ya, bambae hem i kros long yufala wetem ol man ya blong yumi tu. Be sipos yufala i stap tijim olgeta olsem, bambae yufala i no save kasem trabol from.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man we oli brekem ol loa blong Hae God, Hae Pris* ya Amaria bambae i gat raet blong jajem olgeta laswan. Mo ol man we oli brekem ol loa blong gavman, gavman blong distrik ya Juda, we nem blong hem Sebadia we papa blong hem Ismael, hem bambae i gat raet blong jajem olgeta laswan. Mo i wok blong ol Livaet* blong oli jekemap se oltaem ol man oli stap mekem olsem we yufala i talem. Yufala i mas stanap strong, mo yufala i mas folem ol tok ya we mi mi talem, mo prea blong mi, we Hae God bambae i givhan long ol man we oli mekem i stret.”</w:t>
      </w:r>
      <w:r>
        <w:rPr>
          <w:lang w:val="bi_VU" w:bidi="bi_VU"/>
        </w:rPr>
      </w:r>
      <w:r>
        <w:rPr>
          <w:lang w:val="bi_VU" w:bidi="bi_VU"/>
        </w:rPr>
      </w:r>
    </w:p>
    <w:p>
      <w:pPr/>
      <w:r>
        <w:rPr>
          <w:lang w:val="bi_VU" w:bidi="bi_VU"/>
        </w:rPr>
      </w:r>
    </w:p>
    <w:p>
      <w:pPr>
        <w:pStyle w:val="Heading2"/>
      </w:pPr>
      <w:r>
        <w:rPr>
          <w:lang w:val="bi_VU" w:bidi="bi_VU"/>
        </w:rPr>
        <w:t>2 Chronicles 20:1</w:t>
      </w:r>
      <w:r>
        <w:rPr>
          <w:lang w:val="bi_VU" w:bidi="bi_VU"/>
        </w:rPr>
      </w:r>
    </w:p>
    <w:p>
      <w:pPr/>
      <w:r>
        <w:rPr>
          <w:lang w:val="bi_VU" w:bidi="bi_VU"/>
        </w:rPr>
      </w:r>
      <w:r>
        <w:rPr>
          <w:vertAlign w:val="superscript"/>
          <w:lang w:val="bi_VU" w:bidi="bi_VU"/>
        </w:rPr>
        <w:t>1</w:t>
      </w:r>
      <w:r>
        <w:rPr>
          <w:lang w:val="bi_VU" w:bidi="bi_VU"/>
        </w:rPr>
        <w:t xml:space="preserve"> Nao biaen i no longtaem, ol soldia blong ol man Moab mo ol soldia blong ol man Amon wetem ol soldia blong ol man Mehun we oli fren blong olgeta, oli kam blong mekem faet long King Jehosafat wetem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sam man blong karem tok oli kam talemaot long king se, “King. I gat plante soldia oli aot long Edom oli stap kam, oli pas narasaed long Ded* Si long is, oli stap kam blong mekem faet long yu. Oli winim taon ya Hajajontama finis, oli holem i blong olgeta.” (Nem ya Hajajontama, hem i narafala nem blong taon ya Enkedi.)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taem king i harem nius ya, hem i fraet tumas, mo i prea long Hae God blong i soemaot rod long hem. Nao hem i sanem tok i go long ol man Juda,* se oli mas livim kakae blong oli prea.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man oli aot long evri taon long Juda, oli kam long Jerusalem* blong prea long Hae God, blong i soemaot rod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olgeta ya wetem ol man Jerusalem oli kam wanples long niufala yad blong haos* blong Hae God. Mo king i go stanap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i prea se, “Hae God. Yu yu God blong ol bubu blong mifala. Yu yu stap long heven mo yu stap rul long olgeta kantri long wol ya. Yu yu strong tumas, yu gat olgeta paoa, mo i no gat man i save girap, i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yu God blong mifala. Ol bubu blong mifala bifo oli laen* blong Isrel* ya we bubu blong hem Ebraham, we i fren blong yu. Mo taem olgeta oli kam long kantri ya, yu yu ronemaot ol man we oli stap long ples ya fastaem, nao yu givim kantri ya long olgeta blong oli stap long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we oli stap kamaot biaen long olgeta oli stap holem kantri ya kam kasem tede, mo sam long olgeta oli bin wokem haos ya blong yu blong ona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ya oli save se sipos trabol i kam long olgeta blong panisim olgeta, oli save kam stanap long fran blong haos ya we i ples blong mekem wosip long yu, oli save prea long yu. Nating we bigfala faet i kam, no wan strong sik i kam spolem olgeta, no i gat hadtaem blong kasem kakae, be oli save kam prea long yu from trabol ya, mo yu yu save harem olgeta, mo yu save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“Naoia ol man Amon wetem ol man Moab mo ol man Edom oli kam blong mekem faet long mifala. Be bifo, taem ol bubu ya blong mifala oli aot long Ijip oli kam, yu no letem olgeta i pas long graon blong ol man ya, oli pasraon long ol ples ya, mo oli no spolem wan long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bubu ya blong mifala oli mekem i gud long olgeta, be naoia olgeta oli kam blong ronemaot mifala i gowe long graon ya we yu yu givim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yu God blong mifala! Plis yu panisim olgeta, from we mifala i no naf nating long fes blong olgeta ya we oli stap kam blong mekem faet long mifala. Mifala i no save se bambae mifala i mekem olsem wanem, be mifala i stap luk long yu blong yu halpem mifala.”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taem ya, olgeta man Juda wetem ol woman mo ol pikinini blong olgeta oli stap stanap long fran blong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Spirit blong Hae God i kam long wan Livaet* we i stap wetem olgeta, i givim paoa long hem. Man ya, nem blong hem Jahasiel, mo papa blong hem Sekaraea. Stori blong ol bubu blong hem i olsem. Sekaraea, papa blong hem Benaea, mo Benaea, papa blong hem Jehiel, mo Jehiel, papa blong hem Matania, mo Matania, papa blong hem Asaf, mo Asaf i laen blong Livae.*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Jahasiel i talem se, “King. Mo yumi ol man Jerusalem, mo yumi ol narafala man Juda. Hae God i talem se yumi no mas letem tingting blong yumi i foldaon, mo yumi no mas fraet blong go faet long olgeta ya we oli plante we plante. Faet ya, ansa blong hem i no stap long yumi, i stap long God.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Tumora bambae yumi wokbaot blong go mekem faet long olgeta. Bambae olgeta oli folem rod ya we i pastru long ol hil long ples ya Sis, mo bambae yumi save faenem olgeta taem oli kam antap long en blong krik, long ples ya saed i kam we rod i kamtru long bigfala draeples ya klosap long Jeruel.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yumi no go mekem faet long olgeta, yumi stap stanap rere nomo, yumi wet. Bambae yumi luk we Hae God i mekem yumi win. !Olgeta! !Yumi no fraet! !Yumi go fesem olgeta! !Hae God bambae i stap wetem yumi!”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king i bodaon we fes blong hem i kasem graon, mo olgeta man oli bodaon wetem hem blong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sam long olgeta we oli Livaet, oli stanap, oli singaot bigwan, oli presem Hae God. Long olgeta ya i gat ol laen blong Kora, mo ol laen blong Kohat.</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Nao long nekis dei, long eli moning, taem ol soldia oli rere blong go, king i givim tok long olgeta, i talem se, “!Ol man blong mi! !Hae God i God blong yumi! Yumi mas trastem hem, nao bambae yumi save stanap strong. Yumi mas bilif long tok ya we ol profet blong hem oli talem, nao bambae yumi save win.” Nao taem hem i talem tok ya finis, hem i talem long ol man blong singsing blong oli putum ol spesel klos blong olgeta we oli stap putum blong mekem wosip, nao oli wokbaot i go fastaem long olgeta. Nao olgeta oli aot, oli go long draeples longwe, klosap long Tekoa, mo ol man ya blong singsing oli stap singsing se, “Yumi talem tangkiu long Hae God. Oltaem bambae hem i lavem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taem oli stat blong singsing, Hae God i mekem ol enemi blong olgeta oli fraet tumas, nao oli lusum hed.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 soldia blong Amon wetem ol soldia blong Moab oli girap, oli go mekem faet long ol soldia blong Edom we oli kilim olgeta evriwan i ded, nao ol soldia blong tufala kampani ya oli stap faet long olgeta bakegen we oli stap kilkilim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taem ol soldia ya blong Juda oli go kasem wan wajhaos* we i stap long draeples ya, mo oli lukluk i godaon long ol enemi ya blong olgeta, oli luk we olgeta evriwan oli ded finis, oli stap slip olbaot long graon, we i no gat wan long olgeta i ronwe.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taem king wetem ol soldia blong hem oli go blong karemaot olting blong olgeta ya, oli luk we oli gat plante buluk i stap, wetem plante samting blong faet, mo plante klos mo plante narafala samting we praes blong olgeta i antap. Nao oli stap tri dei long ples ya blong putumgud ol samting ya wanples, be oli no karem evri samting i kam, from we i plante tumas.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long namba fo dei blong hem, oli go wanples long bigfala levelples ya Beraka, nao oli stap presem Hae God from ol samting we hem i mekem. From samting ya nao, kam kasem tede, oli stap kolem ples ya se “Beraka”, we i min se “Presem”.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king i lidim ol soldia blong hem i gobak long Jerusalem we oli glad tumas from we Hae God i winim ol enemi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taem oli kam insaed long taon ya, ol man blong singsing oli stap kilim gita mo oli stap blu long trampet, nao olgeta evriwan oli maj i go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taem ol man blong ol narafala kantri oli harem we Hae God i winim ol enemi ya blong ol man blong hem, olgeta oli fraet tumas.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Hae God i mekem King Jehosafat i stap gud nomo, we i gat pis long olgeta ples.</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Taem King Jehosafat i kam king blong Juda,* hem i gat toti faef yia, mo hem i stap rul twanti faef yia long kantri ya, we hedkwota blong hem i stap long Jerusalem.* Mama blong hem, nem blong hem Asuba, we i dota blong Silihi.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King ya i stap mekem ol samting we i stret nomo long fes blong Hae God, olsem we papa blong hem King Asa i bin mekem bifo,</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hem i no brebrekemdaon ol ples ya blong mekem wosip long ol narafala god. Nao from samting ya, nating we Hae God i God blong ol bubu blong olgeta, be olgeta oli no obei long hem long olgeta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 narafala samting we hem i mekem, i stat long stat blong rul blong hem i kam kasem en blong hem, oli raetemdaon long buk ya we nem blong hem Ol Stori blong Jehu, we papa blong hem Hanani, we hem i haf blong buk ya we nem blong hem Ol Stori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King Ahasia blong Isrel* i stap mekem plante samting we i nogud we i nogud, mo wan taem, King Jehosafat ya i go mekem fren wetem hem.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tufala i stat wokem ol sip blong tufala long ples ya Ejionkeba.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Profet Eliesa, man Maresa we papa blong hem Dodavahu, hem i go tok long hem from samting ya blong wonem hem. Hem i talem se, “Yu yu stap mekem fren wetem King Ahasia, be from samting ya, Hae God bambae i spolem ol sip ya we yutufala i stap wokem.” Nao ol sip ya oli brok long ples ya, we oli no ron nating.</w:t>
      </w:r>
      <w:r>
        <w:rPr>
          <w:lang w:val="bi_VU" w:bidi="bi_VU"/>
        </w:rPr>
      </w:r>
      <w:r>
        <w:rPr>
          <w:lang w:val="bi_VU" w:bidi="bi_VU"/>
        </w:rPr>
      </w:r>
    </w:p>
    <w:p>
      <w:pPr/>
      <w:r>
        <w:rPr>
          <w:lang w:val="bi_VU" w:bidi="bi_VU"/>
        </w:rPr>
      </w:r>
    </w:p>
    <w:p>
      <w:pPr>
        <w:pStyle w:val="Heading2"/>
      </w:pPr>
      <w:r>
        <w:rPr>
          <w:lang w:val="bi_VU" w:bidi="bi_VU"/>
        </w:rPr>
        <w:t>2 Chronicles 21:1</w:t>
      </w:r>
      <w:r>
        <w:rPr>
          <w:lang w:val="bi_VU" w:bidi="bi_VU"/>
        </w:rPr>
      </w:r>
    </w:p>
    <w:p>
      <w:pPr/>
      <w:r>
        <w:rPr>
          <w:lang w:val="bi_VU" w:bidi="bi_VU"/>
        </w:rPr>
      </w:r>
      <w:r>
        <w:rPr>
          <w:vertAlign w:val="superscript"/>
          <w:lang w:val="bi_VU" w:bidi="bi_VU"/>
        </w:rPr>
        <w:t>1</w:t>
      </w:r>
      <w:r>
        <w:rPr>
          <w:lang w:val="bi_VU" w:bidi="bi_VU"/>
        </w:rPr>
        <w:t xml:space="preserve"> Nao King Jehosafat i ded, mo oli berem* hem long hol we oli katem long ston blong berem ol king long hem, long haf ya blong Jerusalem we nem blong hem “Taon* blong King Deved”. Nao pikinini blong hem Jehoram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King Jehoram, pikinini blong King Jehosafat blong Juda,* hem i gat sikis brata blong hem, we nem blong olgeta i olsem. I gat Asaria, mo Jehiel, mo Sekaraea, mo Asariahu mo Mikael, mo Sefatia.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Bifo, papa blong olgeta ya i bin tekem plante gol mo silva wetem ol narafala samting we praes blong olgeta i antap, i givim i go long olgeta. Mo i putum olgeta wanwan long ol taon ya long Juda we oli gat stonwol i goraon long olgeta, blong oli stap lukaot long olgeta. Be hem i talemaot se Jehoram bambae i tekem ples blong hem, from we hem i fasbon.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we King Jehoram ya i stap rul gud long kantri blong hem, hem i kilim olgeta brata ya blong hem, wetem sam haeman tu blong kantri ya oli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taem ya we hem i kam king, hem i gat toti tu yia blong hem, nao hem i rul eit yia long kantri ya, mo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hem i stap folem ol rabis fasin blong King Ehab wetem ol narafala king ya blong Isrel* bifo, from we hem i tekem wan dota blong King Ehab i woman blong hem. Nao hem i stap mekem sin agens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Hae God i bin mekem wan promes* long King Deved bifo, se oltaem nomo, man we bambae i king blong ol laen* blong Isrel, bambae i man we i kamaot biaen long hem, nao from samting ya, Hae God i no glad blong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taem we hem i stap rul, ol man Edom oli wantem aot long han blong ol man Juda, nao oli girap, oli kam mekem faet long olgeta, oli winim olgeta, nao oli putumap wan king blong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King Jehoram wetem ol kapten blong hem oli tekem ol kat blong faet blong olgeta, oli go blong mekem faet long ol man Edom ya. Nao long ples ya, ol man Edom oli kam hivap raon long olgeta, be long naet, olgeta oli girap, oli faet long ol man Edom gogo ol man Edom ya oli no moa save blokem olgeta, nao oli aot, oli ronwe.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i stat long taem ya, ol man Edom oli no moa stap long han blong ol man Juda, mo oli stap olsem kam kasem tede. Mo long sem taem ya, ol man blong taon ya Libnaha tu oli girap, oli kam mekem faet long ol man Juda, oli winim olgeta, nao olgeta ya tu oli aot long han blong olgeta. Ol samting ya oli stap kamtru olsem from we hem i no moa obei long Hae God we i God blong ol bubu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stap wokem ol ples blong mekem wosip long ol narafala god antap long ol hil olbaot long Juda, mo i stap lidim ol man Jerusalem wetem ol narafala man blong hem oli stap mekem sin agens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Elaeja i sanem wan leta i kam long king ya we i talem se, “King, Hae God i God blong bubu blong yu King Deved, mo hem i talem se, ‘Papa blong yu, King Jehosafat, mo bubu blong yu King Asa, tufala i stap mekem ol gudfala fasin, be yu yu no folem fasin blong tufala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yu stap folem ol rabis fasin blong ol king blong Isrel, mo yu stap lidim ol man Jerusalem wetem ol narafala man Juda oli lego mi, oli stap go biaen long ol narafala god, olsem we King Ehab mo tu pikinini ya blong hem we tufala i rul biaen long hem oli mekem long ol man Isrel. Mo yu kilim ol brata blong yu tu, we olgeta oli moa gud bitim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from samting ya, bambae mi mi panisimgud ol man ya blong yu, wetem ol woman blong yu, mo ol pikinini blong yu, mo bambae mi spolem olting blong yu tu we bambae mi spolemgud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bambae mi mekem we yu yu gat wan strong sik long bel blong yu we gat blong yu bambae i soa we i soa, mo we evri dei nomo, bambae i stap kam nogud moa gogo gat blong yu i kamaot.’ ”</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i gat sam man Filistia wetem sam man Arab oli stap klosap long wan ples long solwota, we ol man Itiopia oli stap long hem. Nao Hae God i mekem we olgeta oli girap oli kam blong mekem faet long king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Oli kam long kantri ya, nao oli kam insaed long haos blong king, oli tekem olting blong hem wetem ol woman blong hem mo ol pikinini blong hem, oli karem olgeta i go long ples blong olgeta. Be lasbon pikinini boe blong hem we nem blong hem Ahasia, hem nomo oli no karem hem i go.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biaen long ol samting ya, Hae God i mekem we king i gat sik long bel blong hem, we gat blong hem i soa we i soa.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hem i stap sik bigwan olsem gogo kasem klosap tu yia, nao gat blong hem i kamaot, mo hem i stap harem nogud tumas gogo i ded. Be ol man blong hem oli no mekem bigfala faea blong soemaot we oli ona long hem, olsem we oli bin mekem long ol bubu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Long taem ya we King Jehoram i kam king, hem i gat toti tu yia, mo hem i rul eit yia long Jerusalem. Taem hem i ded, i no gat wan man nating i sore long hem. Oli berem* hem long wan hol long ston long haf ya blong Jerusalem we nem blong hem “Taon* blong King Deved”, be i no long beregraon blong ol king.</w:t>
      </w:r>
      <w:r>
        <w:rPr>
          <w:lang w:val="bi_VU" w:bidi="bi_VU"/>
        </w:rPr>
      </w:r>
      <w:r>
        <w:rPr>
          <w:lang w:val="bi_VU" w:bidi="bi_VU"/>
        </w:rPr>
      </w:r>
    </w:p>
    <w:p>
      <w:pPr/>
      <w:r>
        <w:rPr>
          <w:lang w:val="bi_VU" w:bidi="bi_VU"/>
        </w:rPr>
      </w:r>
    </w:p>
    <w:p>
      <w:pPr>
        <w:pStyle w:val="Heading2"/>
      </w:pPr>
      <w:r>
        <w:rPr>
          <w:lang w:val="bi_VU" w:bidi="bi_VU"/>
        </w:rPr>
        <w:t>2 Chronicles 22:1</w:t>
      </w:r>
      <w:r>
        <w:rPr>
          <w:lang w:val="bi_VU" w:bidi="bi_VU"/>
        </w:rPr>
      </w:r>
    </w:p>
    <w:p>
      <w:pPr/>
      <w:r>
        <w:rPr>
          <w:lang w:val="bi_VU" w:bidi="bi_VU"/>
        </w:rPr>
      </w:r>
      <w:r>
        <w:rPr>
          <w:vertAlign w:val="superscript"/>
          <w:lang w:val="bi_VU" w:bidi="bi_VU"/>
        </w:rPr>
        <w:t>1</w:t>
      </w:r>
      <w:r>
        <w:rPr>
          <w:lang w:val="bi_VU" w:bidi="bi_VU"/>
        </w:rPr>
        <w:t xml:space="preserve"> Nao ol man Jerusalem* oli tekem Ahasia we i lasbon pikinini blong King Jehoram, oli putumap hem i tekem ples blong papa blong hem i kam king, from we ol man Arab ya we oli kam mekem faet long ples ya oli kilim olgeta pikinini blong king ya oli ded, Ahasia ya nomo i stap.</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Long taem ya, hem i gat twanti tu yia, mo hem i rul wan yia nomo long kantri ya, mo hedkwota blong hem i stap long taon ya Jerusalem. Oltaem, mama blong hem, Kwin Atalia i stap pusum hem blong i mekem ol rabis fasin, from we woman ya i dota blong King Ehab blong Isrel,* we papa blong hem King Omri bifo. Mo King Ehab ya wetem ol pikinini blong hem oli bin mekem ol rabis fasin, nao woman ya i stap pusum pikinini blong hem blong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stap mekem sin agens long Hae God from we taem papa blong hem i ded, ol narafala man long famle blong King Ehab oli stap givim tingting long hem, nao oli stap lidim hem i gorong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from we hem i stap folem ol tok blong olgeta, hem i go joen wetem King Joram blong Isrel, mo tufala i go mekem faet long King Hasael blong Siria. Olgeta oli mekem faet long Gilead, klosap long taon ya Ramot, mo long faet ya, King Joram i karekil.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tanemraon, i gobak long taon ya Jisrehel, blong stap long ples ya fastaem blong kam oraet bakegen, mo King Ahasia i kam long ples ya blong visitim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taem ya we King Ahasia i kam blong visitim King Joram, Hae God i mekem hem i kasem trabol. I gat wan man i stap, we nem blong hem Jehu, we papa blong hem Nimsi, mo Hae God i bin jusumaot hem blong i kilim olgeta ya we oli stap kamaot biaen long King Ehab oli ded. Nao long taem ya we tufala king ya i stap long ples ya, man ya i kam blong kilim tufala.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long taem ya we hem i stap kilim ol laen blong King Ehab oli ded, olsem we Hae God i talem, hem i faenem wan grup blong ol lida blong Juda* wetem ol pikinini blong ol brata blong King Ahasia we oli kam wetem hem long visit ya, nao man ya i kilim olgeta ya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 man blong hem oli stap lukaot King Ahasia gogo oli faenem hem i stap haed long Sameria,* nao oli holem hem, oli tekem hem i kam long Jehu, mo oli kilim hem i ded. Be oli berem hem long gudfala fasin, from we oli stap ona long bubu ya blong hem King Jehosafat, we i stap traehad tumas oltaem blong mekem olsem we Hae God i wantem. Nao i no moa gat wan famle blong King Ahasia, no wan pikinini blong hem i stap we i save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taem Kwin Atalia i luk we pikinini ya blong hem i ded, hem i talem long ol soldia blong hem blong oli go holem ol smol bubu blong hem, wetem ol narafala laen* blong ol king blong Juda, oli kilim olgeta evriwan oli ded, mo olgeta oli go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king ya i gat wan sista blong hem we nem blong hem Jehoseba, we i bon long narafala mama. Woman ya i mared long wan pris, nem blong hem Jehoeada, nao long taem we klosap ol soldia ya oli kamtru, hem i go long haos we ol pikinini blong king ya oli stap long hem, i tekemaot wan long olgeta we nem blong hem Joas, wetem woman we i stap givim titi long hem, i go haedem tufala long ples blong ol pris long haos* blong Hae God, blong kwin ya i no kilim hem. Mo long fasin ya, hem i sevem pikinini ya 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kwin ya i stap rul long Juda, mo Joas i stap haed olsem long haos ya gogo kasem sikis yia.</w:t>
      </w:r>
      <w:r>
        <w:rPr>
          <w:lang w:val="bi_VU" w:bidi="bi_VU"/>
        </w:rPr>
      </w:r>
      <w:r>
        <w:rPr>
          <w:lang w:val="bi_VU" w:bidi="bi_VU"/>
        </w:rPr>
      </w:r>
    </w:p>
    <w:p>
      <w:pPr/>
      <w:r>
        <w:rPr>
          <w:lang w:val="bi_VU" w:bidi="bi_VU"/>
        </w:rPr>
      </w:r>
    </w:p>
    <w:p>
      <w:pPr>
        <w:pStyle w:val="Heading2"/>
      </w:pPr>
      <w:r>
        <w:rPr>
          <w:lang w:val="bi_VU" w:bidi="bi_VU"/>
        </w:rPr>
        <w:t>2 Chronicles 23:1</w:t>
      </w:r>
      <w:r>
        <w:rPr>
          <w:lang w:val="bi_VU" w:bidi="bi_VU"/>
        </w:rPr>
      </w:r>
    </w:p>
    <w:p>
      <w:pPr/>
      <w:r>
        <w:rPr>
          <w:lang w:val="bi_VU" w:bidi="bi_VU"/>
        </w:rPr>
      </w:r>
      <w:r>
        <w:rPr>
          <w:vertAlign w:val="superscript"/>
          <w:lang w:val="bi_VU" w:bidi="bi_VU"/>
        </w:rPr>
        <w:t>1</w:t>
      </w:r>
      <w:r>
        <w:rPr>
          <w:lang w:val="bi_VU" w:bidi="bi_VU"/>
        </w:rPr>
        <w:t xml:space="preserve"> Nao long namba seven yia blong hem, Hae Pris* ya Jehoeada i wantem se oli mas mekem wan samting. Nao hem i toktok wetem faef kapten blong ol soldia, mo oli mekem promes blong wok wanples blong putumap pikinini ya Joas i kam king. Nem blong ol kapten ya, i gat Asaria, we papa blong hem Jeroham, mo Ismael, we papa blong hem Jehohanan, mo narafala Asaria ya, we papa blong hem Obed, mo Mahasea, we papa blong hem Adaea, mo Elisafat, we papa blong hem Sikri.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oli go pas long olgeta taon blong Juda,* blong singaot ol pris mo ol Livaet* wetem ol lida blong ol famle blong ol laen* blong Isrel,* nao oli tekem olgeta i kam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olgeta ya oli kam wanples long yad blong haos* blong Hae God, mo hae pris ya i talem long olgeta se, “!Olgeta! !Hemia Joas, pikinini blong King Ahasia we oli bin kilim hem i ded. Hem bambae i kam king olsem we Hae God i bin promes* long King Deved bifo, se oltaem, man we bambae i kam king long ples ya bambae i wan laen blong hem. Rod we bambae yumi folem blong wokem samting ya i mas olsem. Ol pris mo ol Livaet. Taem yufala i kam blong mekem wok blong yufala long ples ya long Sabat* Dei, bambae yufala i mas seraot long tri haf. Nao wan haf blong yufala bambae i stap gad long ol doa blong haos ya, mo wan haf bambae i stap gad long haos blong kwin, mo wan haf bambae i stap gad long doa ya we nem blong hem Fandesen Doa. Mo yufala ol narafala man, bambae yufala i mas kam hivap long yad blong haos ya. Bambae i no gat wan long yufala i save go insaed long ol rum blong haos ya, ol pris ya nomo wetem ol Livaet we oli stap wok, oli save go insaed, from we oli bin mekem olgeta oli klin finis long fes blong Hae God. Bambae yufala i mas obei long tok blong Hae God, yufala i mas stap afsaed. Yufala ol pris wetem ol Livaet, bambae yufala i mas holem naef blong faet blong yufala, yufala i mas gad long pikinini ya we bambae i kam king, mo bambae yufala i mas stap wetem hem long evri ples we bambae hem i go long hem. Mo sipos man i traem kam insaed long ples ya, bambae yufala i mas kilim hem i ded.” Nao olgeta ya evriwan oli mekem wan promes wetem pikinini ya, se bambae oli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olgeta man ya oli mekem olsem we hae pris ya i talem. Long Sabat dei, olgeta we oli finis wok oli joen wetem olgeta we oli jes kam blong wok, from we hem i no letem olgeta i gohom, nao ol komanda blong olgeta oli holem olgeta evriwan i stap.</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tekem ol spia mo ol sil* we oli blong King Deved bifo we oli bin putumgud long storum blong haos blong Hae God, i givimaot long ol kapten blong ol gad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hem i tekem ol man ya we oli holem naef blong faet, i putum olgeta oli stap stanap klosap long olta olbaot long fran blong haos blong Hae God, blong oli gad long pikinini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lidim pikinini ya i kam afsaed, i putum hat blong king long hed blong hem, mo i givim wan buk long hem we i gat ol loa blong Hae God i stap long hem we king i mas folem. Nao hae pris wetem ol pikinini blong hem we oli pris oli kafsaedem oel i go long hed blong hem blong putumap hem i kam king, mo hem i talemaot se, “!Naoia, pikinini ya, hem i king!” Nao olgeta man oli stap singaot bigwan se, “!King Joas! !Yu yu king blong mifala! !Bambae yu yu stap king longtaem!”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Kwin Atalia i harem bigfala noes we olgeta ya oli mekem, hem i hareap, i kam long yad blong haos blong Hae God, long ples ya we ol man ya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luk niufala king ya i stap stanap long saed blong bigfala pos ya long doa blong haos blong Hae God, mo ol kapten blong ol soldia oli stap stanap raon long hem wetem ol pris we oli stap blu long trampet. Mo i luk we olgeta man oli stap blu long ol trampet blong olgeta, mo oli stap singsingaot bigwan, from we oli glad we i glad. Mo ol man blong singsing long haos blong Hae God oli stap lidim olgeta long stringban. Nao kwin ya i harem nogud tumas, i terem* klos blong hem, mo i singaot se, “!Ei, mi mi kwin ya! !Yufala i girap agens long mi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hae pris ya i luk se bambae oli kilim kwin ya insaed long ples ya, nao hem i talem long ol kapten ya se, “Yufala i holem hem, yufala i pas long medel blong ol gad ya, yufala i tekem hem i go afsaed. Sipos man i wantem sevem hem, yufala i mas kilim man ya tu i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oli holem hem, oli tekem hem i go long haos blong hem, mo oli kilim hem i ded long doa ya we nem blong hem Doa blong Hos.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Hae Pris* ya Jehoeada i mekem we King Joas mo olgeta man oli joen wetem hem blong mekem wan promes wetem Hae God, se hem bambae i God blong olgeta mo olgeta bambae oli man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olgeta evriwan oli go insaed long haos wosip blong god ya Bal,* oli brebrekemdaon haos ya, mo oli smasem ol olta mo ol aedol long ples ya, mo oli kilim Matan, pris blong god ya i ded long fran blong ol olta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hae pris ya i putum ol pris mo ol Livaet* oli stap lukaot long ol wok blong haos* blong Hae God, we oli stap singsing, mo oli stap glad oltaem. Wok blong olgeta i blong mekem ol wok we King Deved i bin givim long ol olfala blong olgeta bifo, mo blong bonem ol sakrefaes i go long Hae God, olsem we Loa* i talem, we Hae God i givim long Moses bifo.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hem i putum ol gad tu long ol doa blong haos ya blong oli blokem ol man we oli no klin long fes blong Hae God, blong oli no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wetem ol kapten blong ol soldia, mo ol lida blong taon, mo ol haeman oli tekem king, oli aot long yad blong haos blong Hae God, oli maj i go long haos blong king, mo olgeta man oli stap folem olgeta. Oli gotru long bigfala doa blong haos ya, oli go insaed, mo oli putum king i sidaon long bigfala jea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olgeta man oli glad tumas, mo taon ya i stap kwaet, from we Kwin Atalia i ded finis.</w:t>
      </w:r>
      <w:r>
        <w:rPr>
          <w:lang w:val="bi_VU" w:bidi="bi_VU"/>
        </w:rPr>
      </w:r>
      <w:r>
        <w:rPr>
          <w:lang w:val="bi_VU" w:bidi="bi_VU"/>
        </w:rPr>
      </w:r>
    </w:p>
    <w:p>
      <w:pPr/>
      <w:r>
        <w:rPr>
          <w:lang w:val="bi_VU" w:bidi="bi_VU"/>
        </w:rPr>
      </w:r>
    </w:p>
    <w:p>
      <w:pPr>
        <w:pStyle w:val="Heading2"/>
      </w:pPr>
      <w:r>
        <w:rPr>
          <w:lang w:val="bi_VU" w:bidi="bi_VU"/>
        </w:rPr>
        <w:t>2 Chronicles 24:1</w:t>
      </w:r>
      <w:r>
        <w:rPr>
          <w:lang w:val="bi_VU" w:bidi="bi_VU"/>
        </w:rPr>
      </w:r>
    </w:p>
    <w:p>
      <w:pPr/>
      <w:r>
        <w:rPr>
          <w:lang w:val="bi_VU" w:bidi="bi_VU"/>
        </w:rPr>
      </w:r>
      <w:r>
        <w:rPr>
          <w:vertAlign w:val="superscript"/>
          <w:lang w:val="bi_VU" w:bidi="bi_VU"/>
        </w:rPr>
        <w:t>1</w:t>
      </w:r>
      <w:r>
        <w:rPr>
          <w:lang w:val="bi_VU" w:bidi="bi_VU"/>
        </w:rPr>
        <w:t xml:space="preserve"> Nao long taem ya we King Joas i kam king blong Juda,* hem i gat seven yia nomo, mo hem i rul foti yia long kantri ya, mo hedkwota blong hem i stap long taon ya Jerusalem.* Mama blong hem Jibia, we i woman Bereseba.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oltaem long taem we Hae Pris* ya Jehoeada i stap laef yet, king ya i stap mekem ol samting we Hae God i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hae pris i jusumaot tu gel, mo king i mared long tufala, nao tufala i bonem ol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biaen, king i wantem blong oli wokem haos* blong Hae God i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sanem ol pris mo ol Livaet* oli go long olgeta taon blong Juda blong tekem mane ya we ol man oli mas givim evri yia blong wokemgud haos ya bakegen. Hem i talem long olgeta blong oli mekem samting ya kwiktaem nomo, be olgeta oli stap tektaem tumas.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singaot hae pris ya Jehoeada i kam, from we hem i lida blong ol pris, nao i tok long hem, i talem se, “?From wanem yu no jekemap ol man ya we oli stap tekem takis long ol man Jerusalem mo long ol man Juda? Hemia i olsem takis ya nomo we bifo, Moses, man blong wok blong Hae God i talem se olgeta laen* blong Isrel* oli mas pem, blong lukaot long haos tapolen ya we oli stap go long hem blong mit wetem Hae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Kwin Atalia hem i woman nogud, mo long taem blong hem, ol man blong hem oli bin spolem haos ya blong Hae God, mo oli bin tekemaot plante samting blong haos ya we oli tabu, oli blong Hae God, blong oli yusum blong mekem wosip long god ya Bal.*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king i talem long ol Livaet, se oli mas mekem wan bokis we ol man oli save putum mane long hem, mo oli mas putum long doa blong haos ya, nao oli mekem olsem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olgeta oli sanem tok i go olbaot long Jerusalem mo long ol narafala ples long Juda, blong bambae olgeta man oli karem ol takis blong olgeta, oli kam givim long Hae God, olsem we Moses i bin talem long ol bubu blong olgeta bifo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tok ya i mekem olgeta man wetem ol lida blong olgeta oli glad, nao oltaem, oli stap tekem ol mane blong olgeta i kam, oli sakem i go long bokis ya, gogo i fulap.</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evri dei, ol Livaet oli stap karem bokis ya i kam long wan haeman blong king we i stap lukaot long hem. Mo taem we bokis ya i fulap, sekretari blong king wetem wan man blong hae pris ya, tufala i stap tekemaot mane long hem, mo ol man ya oli putum bokis ya i gobak long ples blong hem bakegen. Nao long fasin ya oli stap kasem plante mane.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king wetem hae pris ya, tufala i stap givim mane ya long ol man we oli lukaot long wok ya blong wokem haos ya blong Hae God i gud bakegen, mo olgeta ya oli stap pem ol man blong katem ston, mo ol kapenta, mo ol man blong wok long aean blong oli wokemgud haos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man blong wok ya oli wok had tumas, nao oli mekem haos ya i kam gud bakegen we i strong we i strong olsem bifo.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taem we oli wokemgud haos ya finis, ol gol mo silva we i stap yet, oli givim long king wetem hae pris ya, blong tufala i yusum blong mekem ol besin mo ol narafala samting olsem blong yusum long haos ya. Nao long taem we Hae Pris ya Jehoeada i stap laef yet, ol man oli stap mekem sakrefaes oltaem nomo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biaen, hem i kam olfala we i olfala, mo i ded we i gat wan handred toti yia.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oli berem* hem long wan hol long ston long beregraon blong ol king long haf ya blong Jerusalem we nem blong hem “Taon* blong King Deved”, from we hem i mekem ol gudgudfala wok long ol laen blong Isrel,* mo long God mo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17-18</w:t>
      </w:r>
      <w:r>
        <w:rPr>
          <w:lang w:val="bi_VU" w:bidi="bi_VU"/>
        </w:rPr>
        <w:t xml:space="preserve"> Hae God i God blong ol bubu blong olgeta, be biaen long taem ya we Hae Pris* ya Jehoeada i ded, ol lida blong Juda* oli stap pulum king blong i lesin long ol tok blong olgeta nomo. Nao from samting ya, oli no moa kam long haos* blong Hae God blong mekem wosip long hem, oli stap go mekem wosip long ol aedol mo long ol pija blong woman god ya Asera.* Mo ol fasin nogud ya blong olgeta i mekem Hae God i kros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hem i sanem ol profet blong hem oli kam talemaot tok blong hem long olgeta, se oli mas tanem tingting blong olgeta blong kambak long hem, be olgeta oli no wantem lesin.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Spirit blong Hae God i kam long pris ya Sekaraea, i holem hem. Pris ya, papa blong hem Hae Pris ya Jehoeada, mo hem i go stanap long wan ples we olgeta man i save luk hem, nao i talemaot long olgeta se, “!Olgeta! !Hae God i God blong yumi! Mo hem i talem se, ‘!Ol man blong mi! ?From wanem yufala i no obei long ol tok blong mi? !Yufala i stap pulum trabol nomo i kam long yufala! !From we yufala i gowe long mi olsem, mi tu bambae mi gowe 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king i joen wetem ol lida blong hem blong mekem plan blong kilim pris ya i ded. Nao king i talem long olgeta blong oli go stonem hem i ded long yad blong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no moa tingbaot ol gudfala wok ya we papa blong pris ya i bin mekem long hem, taswe i kilim hem i ded. Mo taem we pris ya klosap i ded, hem i talem se, “Prea blong mi we Hae God bambae i luk ol samting we yufala i stap mekem naoia, mo we bambae hem i panisim yufala from.” Nao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en blong yia ya, we kolkol mo ren i finis, mo i no moa gat plante wok long garen, mo i gudfala taem blong olgeta blong go mekem faet, ol soldia blong ol man Siria oli kam mekem faet long ol man Jerusalem* wetem ol narafala man Juda,* nao oli kilim ol lida blong olgeta oli ded, mo oli karem plante samting i gobak long Damaskes.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 soldia ya blong Siria oli no plante, be Hae God i letem olgeta oli winim ol soldia blong Juda we oli plante tumas, from we hem i God blong ol bubu blong olgeta bifo, be olgeta ya oli gowe long hem finis. Mo long fasin ya nao, King Joas i kasem panis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Hem i karekil we i nogud olgeta, mo taem ol soldia blong Siria oli gobak, tu haeman blong hem i mekem plan blong givimbak fasin ya long hem, we hem i bin mekem long pikinini blong Hae Pris* ya Jehoeada, nao oli kam kilim hem long bed blong hem. Nao ol man oli berem* hem long wan hol long ston long haf ya blong Jerusalem we nem blong hem “Taon* blong King Deved”, be i no long beregraon blong ol king.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Nem blong tufala ya we i kilim hem, i gat Sabad we mama blong hem Simeat we i woman Amon, mo Jehosabad we mama blong hem Simrit we i woman Moab.</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stori blong ol pikinini blong hem, mo ol tok we ol profet oli talem agens long hem, mo ol ripot blong fasin we hem i wokem haos* blong Hae God i gud bakegen, ol man oli raetemdaon olgeta evriwan long buk ya we nem blong hem Komentri long Buk blong ol Stori blong ol King. Nao pikinini blong hem Amajia i tekem ples blong hem, i kam king.</w:t>
      </w:r>
      <w:r>
        <w:rPr>
          <w:lang w:val="bi_VU" w:bidi="bi_VU"/>
        </w:rPr>
      </w:r>
      <w:r>
        <w:rPr>
          <w:lang w:val="bi_VU" w:bidi="bi_VU"/>
        </w:rPr>
      </w:r>
    </w:p>
    <w:p>
      <w:pPr/>
      <w:r>
        <w:rPr>
          <w:lang w:val="bi_VU" w:bidi="bi_VU"/>
        </w:rPr>
      </w:r>
    </w:p>
    <w:p>
      <w:pPr>
        <w:pStyle w:val="Heading2"/>
      </w:pPr>
      <w:r>
        <w:rPr>
          <w:lang w:val="bi_VU" w:bidi="bi_VU"/>
        </w:rPr>
        <w:t>2 Chronicles 25:1</w:t>
      </w:r>
      <w:r>
        <w:rPr>
          <w:lang w:val="bi_VU" w:bidi="bi_VU"/>
        </w:rPr>
      </w:r>
    </w:p>
    <w:p>
      <w:pPr/>
      <w:r>
        <w:rPr>
          <w:lang w:val="bi_VU" w:bidi="bi_VU"/>
        </w:rPr>
      </w:r>
      <w:r>
        <w:rPr>
          <w:vertAlign w:val="superscript"/>
          <w:lang w:val="bi_VU" w:bidi="bi_VU"/>
        </w:rPr>
        <w:t>1</w:t>
      </w:r>
      <w:r>
        <w:rPr>
          <w:lang w:val="bi_VU" w:bidi="bi_VU"/>
        </w:rPr>
        <w:t xml:space="preserve"> Nao taem King Amajia i kam king, hem i gat twanti faef yia, mo hem i stap rul twanti naen yia long kantri ya, mo hedkwota blong hem i stap long taon ya Jerusalem.* Mama blong hem Jehoadin, we i woman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King ya i stap mekem ol samting we Hae God i glad long hem, be tingting blong hem i hafhaf nomo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taem hem i stanap strong long wok blong hem, hem i kilim tufala haeman ya we tufala i bin kilim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hem i no kilim ol pikinini blong tufala, hem i folem ol tok we Hae God i bin talem long Loa* we i givim long Moses, we i talem se, “Bambae yufala i no kilim papa no mama from ol samting nogud we pikinini blong tufala i mekem, mo bambae yufala i no kilim pikinini from ol samting nogud we papa no mama blong hem i mekem. Man we i mekem samting nogud, hem nomo bambae i mas ded from.”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King Amajia i singaot olgeta man blong hem we oli gat twanti yia, no we oli gat antap long twanti yia, nao i tekem olgeta i kam wanples, mo i seraot olgeta blong fomemap ol kampani blong ol soldia blong hem. Hem i seraot olgeta we oli laen* blong Juda,* folem ol pikinini blong Juda mo ol smol bubu blong hem, we ol man ya oli laen blong olgeta. Mo i seraot olgeta we oli laen blong Benjamin,* folem ol pikinini blong hem mo ol smol bubu blong hem. Nao i putumap ol man blong ol grup ya blong oli komanda blong olgeta, we sam oli komanda long taosen man mo sam oli komanda long handred man. Long fasin ya, hem i gat tri handred taosen soldia blong hem we oli nambawan man blong faet, we oli save yusum spia mo sil,* mo oli rere oltaem blong go long faet.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antap long olgeta ya, hem i tekem wan handred taosen soldia blong ol man Isrel* bakegen we praes blong olgeta we i pem olgeta long king blong Isrel i kasem samwe long totin milian faef handred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wan profet i go luk king ya, i talem long hem se, “King. I gud yu no tekem ol soldia ya blong Isrel oli go wetem yu, from we Hae God i no stap wetem ol man ya blong not.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Maet yu yu ting se olgeta nao bambae oli mekem yu yu strong moa long faet, be Hae God nomo i gat paoa blong mekem yu yu win, no yu lus, mo sipos yu tekem olgeta ya, bambae hem i letem ol enemi blong yu oli winim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hem i talem long profet ya se, “?Be bambae i olsem wanem long ol mane ya we mi givim finis blong pem olgeta?” Nao profet i talem se, “!King! !Hae God bambae i givim jenis blong hem long yu we i moa long hemia we yu yu spenem!”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i sanem ol soldia ya blong Isrel oli gobak long hom blong olgeta. Nao olgeta oli gobak we oli kros we i kros tumas long ol man Juda.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tingting blong king ya i kam strong we hem i no fraet nating, nao hem i lidim ol soldia blong hem oli go long wan bigfala levelples long medel blong ol hil, we nem blong hem “Ples blong Tekem Sol”. Long ples ya nao oli mekem faet long ol man Edom, mo oli kilim ten taosen soldia blong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oli holem ten taosen soldia bakegen we oli stap laef, nao oli tekem olgeta i go antap long wan hil klosap long taon ya Sela, mo oli sakem olgeta i godaon long klif, oli go bang long ol ston daon, nao oli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ol soldia ya blong Isrel we hem i sanem olgeta i gobak, oli girap, oli go mekem faet long ol taon ya blong ol man Juda, i stat long Sameria i go kasem Betoron. Nao oli kilim tri taosen man, mo oli karem plante samting i gobak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long taem ya we king ya i winim ol man Edom long faet, hem i tekem ol god blong olgeta, i karem olgeta i kam long ples blong hem. Nao hem i stanemap olgeta, mo i stap mekem wosip long olgeta, mo i stap bonem insens*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Samting ya i mekem Hae God i kros, nao hem i sanem wan profet i kam luk hem. Nao profet ya i tok long hem, i talem se, “King. ?From wanem yu stap mekem wosip long ol god ya? !Yu luk! !Taem yu go mekem faet long ol man ya longwe, be ol god ya oli no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King i talem long hem se, “!Sarap yu! !Mi mi no putumap yu blong yu kam advaesa blong mi! Sipos yu no stap kwaet, bambae mi kilim yu yu ded!” Nao profet i talem se, “I oraet nomo. Naoia mi mi save se God i mekem plan finis blong spolem yu, from we yu stap mekem ol samting ya, be yu no save harem tok blong mi nating.” Nao biaen hem i no moa tok.</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Amajia blong Juda* wetem ol advaesa blong hem oli mekem plan blong go mekem faet long ol man Isrel.* Long taem ya, King Jehoas i king blong Isrel. King ya, papa blong hem King Jehoahas we papa blong hem King Jehu. Nao King Amajia i sanem tok i go long hem se, “Sipos yu ting se yu save winim mi, yu traem kam fesem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king ya i givim ansa long hem long wan parabol, i talem se, “Bifo, long kantri ya Lebanon, long ples blong hil, i gat wan kasroel i stap gru, mo hem i sanem tok i go long wan bigfala sida* se, ‘I gud yu givim dota blong yu i kam, blong i mared long pikinini blong mi.’ Be biaen, wan wael buluk i pas long ples ya, i purumbut long kasroel ya, we i flatemgud.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King, naoia yu stap bigmaot mo yu yu praod tumas, from we yu winim ol man Edom ya finis long faet, be mi talem long yu, se i gud yu stap nomo long hom blong yu. ?From wanem yu wantem mekem trabol olsem? !Bambae yu spolem yu nomo wetem ol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King Amajia i no wantem lesin long king ya nating. Mo samting ya i kamaot olsem from we i plan blong God, se bambae hem i mas lus long faet ya, from we hem i stap mekem wosip long ol god ya blong ol man Edom.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hem i gohed i mekemrere blong go mekem faet, mo King Jehoas wetem ol man blong hem oli kam blong faet long hem long taon ya Betsemes, long Juda.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long faet ya, King Amajia wetem ol man blong hem oli lus, mo ol man blong hem oli ronronwe, oli gobak long ol hom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hem, king blong Isrel i holem hem, mo i tekem hem i gobak long Jerusalem.* Mo long ples ya, hem i brebrekemdaon bigfala stonwol blong taon ya, i stat long doa ya we nem blong hem Doa blong Efrem,* long saed i go long not, i go kasem doa ya we nem blong hem Doa long Kona. Ples ya we hem i brekemdaon i longfala, we klosap i kasem tu handred meta.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hem i tekemaot ol gol mo silva wetem ol gudgudfala samting we i stap long haos* blong God, mo olgeta narafala samting blong haos ya we ol laen blong Obededom bifo oli stap gad long hem, mo ol gudgudfala samting tu we i stap long haos blong king. Hem i karem ol samting ya, nao i gobak long Sameria.* Mo hem i tekem sam man Juda tu oli go wok slef* long ples ya, blong mekem ol man Juda oli lesin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Biaen long taem ya, King Jehoas blong Isrel i ded, be King Amajia blong Juda i stap fiftin yia bakegen</w:t>
      </w:r>
      <w:r>
        <w:rPr>
          <w:lang w:val="bi_VU" w:bidi="bi_VU"/>
        </w:rPr>
      </w:r>
      <w:r>
        <w:rPr>
          <w:lang w:val="bi_VU" w:bidi="bi_VU"/>
        </w:rPr>
      </w:r>
    </w:p>
    <w:p>
      <w:pPr/>
      <w:r>
        <w:rPr>
          <w:lang w:val="bi_VU" w:bidi="bi_VU"/>
        </w:rPr>
      </w:r>
    </w:p>
    <w:p>
      <w:pPr/>
      <w:r>
        <w:rPr>
          <w:lang w:val="bi_VU" w:bidi="bi_VU"/>
        </w:rPr>
      </w:r>
      <w:r>
        <w:rPr>
          <w:vertAlign w:val="superscript"/>
          <w:lang w:val="bi_VU" w:bidi="bi_VU"/>
        </w:rPr>
        <w:t>26-28</w:t>
      </w:r>
      <w:r>
        <w:rPr>
          <w:lang w:val="bi_VU" w:bidi="bi_VU"/>
        </w:rPr>
        <w:t xml:space="preserve"> long Jerusalem, be i stat bifo, long taem ya we hem i girap i agens long Hae God, oltaem ol man Jerusalem oli stap mekem plan blong kilim hem i ded, gogo hem i girap, i ronwe i go long taon ya Lakis. Be oli sanem sam man oli biaen long hem, oli go long ples ya, mo oli kilim hem i ded. Nao ol man blong hem oli putum hem long hos, oli karem hem i kambak long Jerusalem, mo oli berem* hem long wan hol long ston long beregraon blong ol king, long haf blong taon ya we nem blong hem “Taon* blong King Deved”. Ol narafala samting we hem i mekem, i stat long stat blong rul blong hem kam kasem en blong hem, oli raetemdaon long buk ya we nem blong hem Ol Stori blong Laef blong ol King blong Juda mo blong ol King blong Isrel.</w:t>
      </w:r>
      <w:r>
        <w:rPr>
          <w:lang w:val="bi_VU" w:bidi="bi_VU"/>
        </w:rPr>
      </w:r>
      <w:r>
        <w:rPr>
          <w:lang w:val="bi_VU" w:bidi="bi_VU"/>
        </w:rPr>
      </w:r>
    </w:p>
    <w:p>
      <w:pPr/>
      <w:r>
        <w:rPr>
          <w:lang w:val="bi_VU" w:bidi="bi_VU"/>
        </w:rPr>
      </w:r>
    </w:p>
    <w:p>
      <w:pPr>
        <w:pStyle w:val="Heading2"/>
      </w:pPr>
      <w:r>
        <w:rPr>
          <w:lang w:val="bi_VU" w:bidi="bi_VU"/>
        </w:rPr>
        <w:t>2 Chronicles 26:1</w:t>
      </w:r>
      <w:r>
        <w:rPr>
          <w:lang w:val="bi_VU" w:bidi="bi_VU"/>
        </w:rPr>
      </w:r>
    </w:p>
    <w:p>
      <w:pPr/>
      <w:r>
        <w:rPr>
          <w:lang w:val="bi_VU" w:bidi="bi_VU"/>
        </w:rPr>
      </w:r>
      <w:r>
        <w:rPr>
          <w:vertAlign w:val="superscript"/>
          <w:lang w:val="bi_VU" w:bidi="bi_VU"/>
        </w:rPr>
        <w:t>1</w:t>
      </w:r>
      <w:r>
        <w:rPr>
          <w:lang w:val="bi_VU" w:bidi="bi_VU"/>
        </w:rPr>
        <w:t xml:space="preserve"> Nao ol man Juda* oli tekem pikinini blong King Amajia we nem blong hem Usia, oli putumap hem i tekem ples blong papa blong hem, i kam king. Long taem ya, hem i gat sikistin yia. (</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biaen long taem ya, King Usia i go mekem faet long taon ya Elat, i tekembak taon ya, mo i wokem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taem we hem i kam king, hem i gat sikistin yia, mo hem i rul fifti tu yia long kantri ya, mo hedkwota blong hem i stap long taon ya Jerusalem.* Mama blong hem Jekolia, we i woman Jerusalem.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king ya i stap mekem ol samting we Hae God i glad long hem, stret olsem we papa blong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long taem we man ya Sekaraea i stap tijim hem blong i ona long Hae God, hem i stap mekem wok blong Hae God we tingting blong hem i stap strong long hem, mo Hae God i stap blesem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go mekem faet long ol man Filistia, i winim olgeta, mo i brebrekemdaon ol bigfala stonwol blong trifala taon ya Gat, mo Jamnia, mo Asdod. Nao hem i wokem ol taon blong hem klosap long Asdod mo long ol narafala ples long Filistia, mo i wokem ol bigfala stonwol i goraon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taem ya, Hae God i givhan long hem blong i winim ol man Filistia, mo ol man Arab ya we oli stap long taon ya Gurubal, mo ol man Mehun.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evri yia, ol man Amon oli stap givim mane mo ol narafala samting long hem blong hem i stap fren gud wetem olgeta, nao oltaem hem i stap kam strong moa, gogo nius blong hem i goraon long evri ples, go kasem Ijip longwe.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wokem tri strong wajhaos* antap long bigfala stonwol ya blong Jerusalem, we wan i stap antap long doa ya we nem blong hem Doa long Kona, mo wan i stap antap long doa ya we nem blong hem Doa long Krik, mo wan i stap stret antap long ples we bigfala stonwol ya i gat kona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hem i wokem ol strong wajhaos long draeples tu, mo i wokem ol wel long ples ya, from we hem i gat plante buluk blong hem long botom blong ol hil ya saed i go long wes, mo long ol levelples long saed ya. Hem i wan man we i laekem tumas wok blong garen, mo from samting ya, hem i stap pulum ol man blong oli planem ol plantesen blong grep* olbaot long ol hil, mo blong oli wokem garen long ol gudfala graon long ol levelples daon.</w:t>
      </w:r>
      <w:r>
        <w:rPr>
          <w:lang w:val="bi_VU" w:bidi="bi_VU"/>
        </w:rPr>
      </w:r>
      <w:r>
        <w:rPr>
          <w:lang w:val="bi_VU" w:bidi="bi_VU"/>
        </w:rPr>
      </w:r>
    </w:p>
    <w:p>
      <w:pPr/>
      <w:r>
        <w:rPr>
          <w:lang w:val="bi_VU" w:bidi="bi_VU"/>
        </w:rPr>
      </w:r>
    </w:p>
    <w:p>
      <w:pPr/>
      <w:r>
        <w:rPr>
          <w:lang w:val="bi_VU" w:bidi="bi_VU"/>
        </w:rPr>
      </w:r>
      <w:r>
        <w:rPr>
          <w:vertAlign w:val="superscript"/>
          <w:lang w:val="bi_VU" w:bidi="bi_VU"/>
        </w:rPr>
        <w:t>11-13</w:t>
      </w:r>
      <w:r>
        <w:rPr>
          <w:lang w:val="bi_VU" w:bidi="bi_VU"/>
        </w:rPr>
        <w:t xml:space="preserve"> Hem i gat tri handred seven taosen faef handred soldia blong hem we oli stap rere oltaem nomo blong go long faet, mo we oli naf blong winim ol enemi blong hem. I gat tu taosen sikis handred kapten blong hem oli stap lidim olgeta, mo i gat tu sekretari blong hem we nem blong tufala Jehiel mo Mahasea, we tufala i stap holem ol ripot blong ol grup blong olgeta, aninit long han blong man ya Hanania, we i wan komanda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hem i stap givim ol sil,* mo ol spia, mo ol hat, mo ol klos blong faet, mo ol bonara, mo ol ston blong sling long ol soldia ya blong hem blong oli yusum.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long Jerusalem, i gat ol man blong hem we oli waes gud we oli faenem rod blong mekem ol masin blong sutum ara, mo blong sakem ol bigbigfala ston oli aot antap long ol wajhaos mo long ol kona blong stonwol blong taon, i godaon long ol enemi blong olgeta. Nao nius blong hem i go long evri ples, mo kingdom blong hem i stap kam strong moa from we Hae God i stap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taem we King Usia i stap kam strong moa olsem, samting ya i mekem hem i kam praod tumas, nao hem i kasem trabol from. Hae God i God blong hem, be hem i no moa obei long hem. Hem i girap, i go insaed long haos* blong Hae God blong bonem insens* long Olta ya blong Bonem Insens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Hae Pris* ya Asaria wetem eiti pris we oli no fraet nating long hem oli folem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blong blokem hem. Nao olgeta oli tok long hem, oli talem se, “!King! !Yu yu no gat raet blong bonem insens blong mekem wosip long Hae God! Mifala ol laen blong Eron, oli putumap mifala i kam tabu blong mekem wok ya, mo mifala nomo i gat raet blong mekem. !Ples ya i tabu! !Yu mas aot long hem naoia! !Hae God i God blong yumi, be yu yu stap brekem tok blong hem ya! !Bambae hem i no moa save blesem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hem i stap stanap nomo insaed long haos ya long saed blong Olta ya blong Bonem Insens, mo i stap holem wan sensa* blong bonem insens. Hem i kros tumas long ol pris ya, nao wantaem nomo wan rabis sik blong skin i kamaot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hae pris ya wetem ol narafala pris oli stap lukluk strong long hem we oli fraet tumas, nao oli fosem hem blong i gowe long haos ya, mo hem i hareap, i go afsaed, from we hem i save we Hae God i panisim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sik ya i stap long hem oltaem long laef blong hem, mo i mekem hem i doti long fes blong Hae God, nao hem i no moa save go long haos blong Hae God bakegen. Hem i stap long haos blong hem nomo, mo hem i no moa save mekem ol wok blong hem, nao pikinini blong hem Jotam i stap lukaot long haos blong hem, mo i stap rulum kantri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narafala samting we King Usia ya i mekem, i stat long stat blong rul blong hem, i kam kasem en blong hem, Profet Aesea we papa blong hem Amoj, hem i raetemdaon long buk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king ya i ded, mo oli berem* hem long wan hol long ston long beregraon blong ol king, be from we hem i gat sik ya, oli no berem hem long sem hol wetem ol narafala king, oli berem hem long narafala hol. Mo pikinini ya blong hem Jotam i tekem ples blong hem, i kam king.</w:t>
      </w:r>
      <w:r>
        <w:rPr>
          <w:lang w:val="bi_VU" w:bidi="bi_VU"/>
        </w:rPr>
      </w:r>
      <w:r>
        <w:rPr>
          <w:lang w:val="bi_VU" w:bidi="bi_VU"/>
        </w:rPr>
      </w:r>
    </w:p>
    <w:p>
      <w:pPr/>
      <w:r>
        <w:rPr>
          <w:lang w:val="bi_VU" w:bidi="bi_VU"/>
        </w:rPr>
      </w:r>
    </w:p>
    <w:p>
      <w:pPr>
        <w:pStyle w:val="Heading2"/>
      </w:pPr>
      <w:r>
        <w:rPr>
          <w:lang w:val="bi_VU" w:bidi="bi_VU"/>
        </w:rPr>
        <w:t>2 Chronicles 27:1</w:t>
      </w:r>
      <w:r>
        <w:rPr>
          <w:lang w:val="bi_VU" w:bidi="bi_VU"/>
        </w:rPr>
      </w:r>
    </w:p>
    <w:p>
      <w:pPr/>
      <w:r>
        <w:rPr>
          <w:lang w:val="bi_VU" w:bidi="bi_VU"/>
        </w:rPr>
      </w:r>
      <w:r>
        <w:rPr>
          <w:vertAlign w:val="superscript"/>
          <w:lang w:val="bi_VU" w:bidi="bi_VU"/>
        </w:rPr>
        <w:t>1</w:t>
      </w:r>
      <w:r>
        <w:rPr>
          <w:lang w:val="bi_VU" w:bidi="bi_VU"/>
        </w:rPr>
        <w:t xml:space="preserve"> Nao long taem ya we Jotam i kam king, hem i gat twanti faef yia, mo hem i rul sikistin yia long kantri ya, mo hedkwota blong hem i stap long taon ya Jerusalem.* Mama blong hem Jerusa, we i dota blong Jadok.</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king ya i stap mekem ol samting we Hae God i glad long hem, stret olsem we papa blong hem i bin mekem. Be hem i no mekem sin olsem we papa blong hem i bin mekem, we i go insaed long haos* blong Hae God blong bonem insens.* Be ol man blong hem oli stap gohed blong mekem sin olsem bifo.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nao i wokem doa ya blong haos blong Hae God long saed i go long not, mo i mekem plante wok moa long bigfala stonwol blong Jerusalem long ples ya we nem blong hem Ofel.</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ples blong hil long Juda,* hem i bildim ol taon, mo olbaot long bus, hem i wokem ol wajhaos,* mo ol strong ples blong haed long taem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hem i go mekem faet long king blong Amon wetem ol soldia blong hem, mo i winim olgeta. Nao long tri yia, hem i stap fosem olgeta ya blong oli givim plante samting long hem. Evri yia, ol samting we hem i kasem, i gat wan tan fo handred kilo silva we praes blong hem twanti tu milian faef handred taosen vatu,* mo wan taosen tan wit* mo wan taosen tan bale.*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King ya, Hae God i God blong hem, mo oltaem hem i stap kam strong moa, from we i stap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narafala samting we hem i mekem long taem ya we hem i stap rul, we hemia ol faet we hem i go mekem mo ol fasin blong hem, oli raetemdaon long buk ya we nem blong hem Ol Stori blong Laef blong ol King blong Isrel mo blong ol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taem we hem i kam king, hem i gat twanti faef yia, mo hem i rul sikistin yia long kantri ya, mo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ded, mo oli berem* hem long wan hol long ston long haf ya blong Jerusalem we nem blong hem “Taon* blong King Deved”. Mo pikinini blong hem Ahas i tekem ples blong hem i kam king.</w:t>
      </w:r>
      <w:r>
        <w:rPr>
          <w:lang w:val="bi_VU" w:bidi="bi_VU"/>
        </w:rPr>
      </w:r>
      <w:r>
        <w:rPr>
          <w:lang w:val="bi_VU" w:bidi="bi_VU"/>
        </w:rPr>
      </w:r>
    </w:p>
    <w:p>
      <w:pPr/>
      <w:r>
        <w:rPr>
          <w:lang w:val="bi_VU" w:bidi="bi_VU"/>
        </w:rPr>
      </w:r>
    </w:p>
    <w:p>
      <w:pPr>
        <w:pStyle w:val="Heading2"/>
      </w:pPr>
      <w:r>
        <w:rPr>
          <w:lang w:val="bi_VU" w:bidi="bi_VU"/>
        </w:rPr>
        <w:t>2 Chronicles 28:1</w:t>
      </w:r>
      <w:r>
        <w:rPr>
          <w:lang w:val="bi_VU" w:bidi="bi_VU"/>
        </w:rPr>
      </w:r>
    </w:p>
    <w:p>
      <w:pPr/>
      <w:r>
        <w:rPr>
          <w:lang w:val="bi_VU" w:bidi="bi_VU"/>
        </w:rPr>
      </w:r>
      <w:r>
        <w:rPr>
          <w:vertAlign w:val="superscript"/>
          <w:lang w:val="bi_VU" w:bidi="bi_VU"/>
        </w:rPr>
        <w:t>1</w:t>
      </w:r>
      <w:r>
        <w:rPr>
          <w:lang w:val="bi_VU" w:bidi="bi_VU"/>
        </w:rPr>
        <w:t xml:space="preserve"> Nao long taem ya we Ahas i kam king, hem i gat twanti yia, mo hem i rul sikistin yia long kantri ya, mo hedkwota blong hem i stap long taon ya Jerusalem.* Be hem i no folem ol gudfala fasin blong olfala bubu ya blong hem bifo, King Deved, hem i stap mekem ol samting we Hae God i no glad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stap folem ol rabis fasin blong ol king blong Isrel.* Hem i mekem ol pija blong god ya Bal* long gol,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hem i stap bonem insens* blong mekem wosip long ol narafala god long krik ya Hinom. Mo hem i mekem i nogud moa we i stap tekem ol pikinini boe blong hem, i stap bonem olgeta long faea blong mekem sakrefaes long ol god ya. Long fasin ya, hem i folem ol rabis fasin blong ol hiten man ya we Hae God i bin ronemaot olgeta long kantri ya, long taem ya we hem i tekem ol bubu blong olgeta bifo oli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King ya i stap mekem sakrefaes long ol god ya long ol spesel ples blong mekem wosip long olgeta, mo antap long ol hil, mo aninit long ol bigbigfala tri, mo i stap bonem insens long olgeta long ol ples ya tu.</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Hae God i God blong King Ahas blong Juda* wetem ol man blong hem, mo i God blong ol bubu blong olgeta bifo, be king ya i stap mekem sin agens long hem, nao hem i letem hem i go long han blong king blong Siria. Nao king ya i kam winim hem long faet, mo i karem plante man blong hem i go wok slef* long Damaskes. Long taem ya, King Peka, we papa blong hem King Remalia, hem i king long Isrel,* mo Hae God i letem King Ahas i go long han blong hem tu. Nao long wan dei nomo, hem i kilim wan handred twanti taosen nambawan soldia blong Juda oli ded. Hae God i letem ol samting ya i kasem ol man Juda olsem, from we oli lego hem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taem ya, wan nambawan soldia blong Isrel we nem blong hem Sikri, hem i kilim Mahasea we i pikinini blong King Ahas, mo Asrikam we i bos long ol man long haos blong king, mo Elkana we i namba wan haeman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Nating we ol man Juda wetem ol man Isrel oli kamaot long wan stamba nomo, be ol soldia blong Isrel oli holem ol woman mo ol pikinini blong ol man Juda we namba blong olgeta i kasem tu handred taosen, oli karem olgeta blong oli go wok slef long Sameria,* mo oli karem plante samting tu i go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i gat wan profet blong Hae God i stap long taon ya Sameria, we nem blong hem Profet Oded. Mo taem ol soldia ya blong Isrel oli kambak we klosap oli kam insaed long taon ya, hem i go blong mitim olgeta. Nao hem i tok long olgeta, i talem se, “!Olgeta! Hae God i God blong ol bubu blong yumi, mo fastaem hem i kros long ol man Juda, nao hem i letem yufala i go winim olgeta. Be hem i luk we yufala i kilim olgeta we yufala i no gat sore nating.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naoia yufala i wantem mekem ol man Jerusalem* ya wetem ol narafala man Juda ya oli kam slef* blong yufala. !Be yufala tu i mekem sin agens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lesin! !Olgeta ya oli famle blong yumi nomo! !Hae God i kros finis long yufala! !Yufala i mas letem olgeta i gobak! !Sipos no, bambae hem i panisim yufala from.”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i gat fo lida blong ol man Isrel long not we olgeta tu oli agens long ol soldia ya we oli stap kambak. Nem blong olgeta ya, i gat Asaria we papa blong hem Jehohanan, mo Berekia we papa blong hem Mesilemot, mo Jehisekia we papa blong hem Salum, mo Amasa we papa blong hem Hadlae.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olgeta ya oli talem se, “!Yufala i no tekem ol man ya i kam long ples ya! Yumi mekem plante samting nogud finis long fes blong Hae God, mo hem i kros finis long yumi, we i rere blong panisim yumi from. !Be naoia yufala i wantem blong mekem ol samting ya bakegen blong mekem yumi kam nogud moa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soldia ya oli tekem ol man Juda mo ol samting we oli winim long faet ya, oli putum olgeta long han blong ol man Sameria wetem ol fo lida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 lida ya oli tekem ol klos ya we ol soldia oli karem i kam, oli givim long ol man Juda ya blong givhan long olgeta. Oli givim klos mo sandel long olgeta blong oli werem, mo oli givim kakae mo waen long olgeta blong oli kakae long rod, mo oli putum olifoel* long bodi blong olgeta we oli karekil. Oli tekem olgeta we oli no strong blong wokbaot, oli putum olgeta oli sidaon long dongki, nao oli tekem olgeta evriwan oli gobak long kantri blong olgeta, oli go livim olgeta long taon ya Jeriko we i ples blong pamtri.* Nao ol man Isrel ya oli gobak bakegen long ples blong olgeta, long Sameria.</w:t>
      </w:r>
      <w:r>
        <w:rPr>
          <w:lang w:val="bi_VU" w:bidi="bi_VU"/>
        </w:rPr>
      </w:r>
      <w:r>
        <w:rPr>
          <w:lang w:val="bi_VU" w:bidi="bi_VU"/>
        </w:rPr>
      </w:r>
    </w:p>
    <w:p>
      <w:pPr/>
      <w:r>
        <w:rPr>
          <w:lang w:val="bi_VU" w:bidi="bi_VU"/>
        </w:rPr>
      </w:r>
    </w:p>
    <w:p>
      <w:pPr/>
      <w:r>
        <w:rPr>
          <w:lang w:val="bi_VU" w:bidi="bi_VU"/>
        </w:rPr>
      </w:r>
      <w:r>
        <w:rPr>
          <w:vertAlign w:val="superscript"/>
          <w:lang w:val="bi_VU" w:bidi="bi_VU"/>
        </w:rPr>
        <w:t>16-17</w:t>
      </w:r>
      <w:r>
        <w:rPr>
          <w:lang w:val="bi_VU" w:bidi="bi_VU"/>
        </w:rPr>
        <w:t xml:space="preserve"> Nao oltaem ol man Edom oli stap kam mekem faet long ol man Juda,* mo oli stap winimgud olgeta. Oltaem oli stap holem plante man, mo oli stap karem olgeta i go wok slef* long ples blong olgeta. Nao King Ahas i askem long King Tiglatpilesa, we i king blong Asiria blong i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long sem taem ya, ol man Filistia oli stap kam mekem faet long ol taon ya blong Juda long saed i go long wes, long botom blong ol hil, mo long saed i go long saot. Nao oli holem ol taon ya, Betsemes, mo Aealon, mo Gederot, mo Soko, mo Timnaha, mo Gimso, wetem ol vilej raonabaot long olgeta, mo oli kam mekem ples blong olgeta long ol taon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man blong King Ahas oli laen* blong Isrel,* be hem i letem olgeta oli lego Hae God, oli biaen long ol narafala god, mo hem tu i stap mekem ol samting we i nogud long Hae God, nao from ol samting ya, Hae God i mekem we trabol ya i kam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king ya blong Asiria i no kam givhan long hem, hem i girap i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King Ahas i girap, i go karem ol gol mo ol gudgudfala samting long haos* blong Hae God, mo long haos blong hem, mo long ol haos blong ol haeman blong hem, nao i go givim long king ya, be fasin ya i no givhan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oltaem, taem we King Ahas i kasem trabol we i bigwan moa, be hem i no luksave, se i stap mekem ol sin we i nogud moa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i girap i mekem sakrefaes long ol god blong ol man Siria, from we hem i talem se, “Oltaem ol god ya oli stap givhan gud long ol king blong Siria, taswe ol man Siria oli winim mi long faet. Mo sipos mi mekem sakrefaes long ol god ya, maet oli save givhan long mi tu.” Be fasin ya i mekem we bigfala trabol i kam long hem mo long olgeta man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antap long samting ya, hem i go karem ol samting we ol pris oli stap yusum long haos* blong Hae God, i brebrekem long ol smosmol pis. Nao hem i satem haos ya, mo i putumap ol olta blong ol narafala god olbaot long evri ples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long olgeta taon mo vilej long Juda,* hem i wokem ol ples blong mekem wosip long ol god ya, blong ol man oli save bonem insens* long olgeta. Hae God i God blong ol bubu blong hem, be long fasin ya, hem i mekem hem i kros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narafala samting we hem i mekem, i stat long stat blong rul blong hem, i kam kasem en blong hem, oli raetemdaon long buk ya we nem blong hem Ol Stori blong Laef blong ol King blong Juda mo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hem i ded, mo oli berem* hem long wan hol long ston long Jerusalem, be i no long beregraon blong ol king. Nao pikinini blong hem Hesekia i tekem ples blong hem i kam king.</w:t>
      </w:r>
      <w:r>
        <w:rPr>
          <w:lang w:val="bi_VU" w:bidi="bi_VU"/>
        </w:rPr>
      </w:r>
      <w:r>
        <w:rPr>
          <w:lang w:val="bi_VU" w:bidi="bi_VU"/>
        </w:rPr>
      </w:r>
    </w:p>
    <w:p>
      <w:pPr/>
      <w:r>
        <w:rPr>
          <w:lang w:val="bi_VU" w:bidi="bi_VU"/>
        </w:rPr>
      </w:r>
    </w:p>
    <w:p>
      <w:pPr>
        <w:pStyle w:val="Heading2"/>
      </w:pPr>
      <w:r>
        <w:rPr>
          <w:lang w:val="bi_VU" w:bidi="bi_VU"/>
        </w:rPr>
        <w:t>2 Chronicles 29:1</w:t>
      </w:r>
      <w:r>
        <w:rPr>
          <w:lang w:val="bi_VU" w:bidi="bi_VU"/>
        </w:rPr>
      </w:r>
    </w:p>
    <w:p>
      <w:pPr/>
      <w:r>
        <w:rPr>
          <w:lang w:val="bi_VU" w:bidi="bi_VU"/>
        </w:rPr>
      </w:r>
      <w:r>
        <w:rPr>
          <w:vertAlign w:val="superscript"/>
          <w:lang w:val="bi_VU" w:bidi="bi_VU"/>
        </w:rPr>
        <w:t>1</w:t>
      </w:r>
      <w:r>
        <w:rPr>
          <w:lang w:val="bi_VU" w:bidi="bi_VU"/>
        </w:rPr>
        <w:t xml:space="preserve"> Nao long taem we Hesekia i kam king, hem gat twanti faef yia, mo hem i rul twanti naen yia long kantri ya, mo hedkwota blong hem i stap long taon ya Jerusalem.* Mama blong hem Abia, we i dota blong Sekaraea.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King ya i stap mekem ol samting we Hae God i glad long hem, i stap folem ol gudfala fasin blong olfala bubu ya blong hem bifo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fas yia blong king ya, long fas manis blong hem, hem i openem bakegen ol doa ya blong haos* blong Hae God, mo i wokem olgeta oli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hem i singaot ol pris wetem ol Livaet* oli kam insaed long yad blong haos ya long saed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ples ya, hem i talemaot tok blong hem long olgeta. Hem i talem se, “Olgeta. Hae God i God blong ol bubu blong yumi bifo, mo haos ya i haos blong hem, be i gat ol samting i stap long hem, we i stap mekem i doti long fes blong hem. Yufala ol laen* blong Livae,* yufala i mas mekem yufala i kam tabu, nao yufala i mas tekemaot ol samting ya, mo yufala i mas mekem haos ya i kam klin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i God blong yumi, be ol olfala blong yumi oli no putum tingting blong olgeta i stap strong long hem, nao oli stap mekem ol samting we i stap mekem hem i harem nogud from. Olgeta oli gowe long hem, mo oli tanem baksaed long haos ya we hem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Oli satem ol doa blong haos ya, mo oli kilim ol seven laet ya we i stap laet oltaem insaed, mo oli no moa bonem insens,* mo oli no moa mekem ol sakrefaes ya we oli bonem i bon evriwan blong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from samting ya, Hae God i kros tumas long yumi evriwan long Jerusalem* mo long Juda,* mo ol samting we hem i mekem long yumi, i mekem ol man raonabaot oli sek, mo oli fraet tumas from. Yufala i savegud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enemi oli kam kilim ol papa blong yumi oli ded long faet, mo oli holem ol woman blong yumi wetem ol pikinini blong yumi, oli tekem olgeta i go wok slef* 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“Yumi ol laen blong Isrel,* mo Hae God i God blong yumi, mo naoia mi mi wantem mekem wan promes wetem hem blong bambae hem i no moa kros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pris mo ol Livaet! !Yufala i mas harem tok blong mi! I nogud yufala i slak. Yufala ya nao we Hae God i bin jusumaot yufala blong bonem insens i go long hem, mo blong lidim ol man blong hem blong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Livaet we oli stap long ples ya, nem blong olgeta i olsem. Long laen blong Kohat, i gat Mahat we papa blong hem Amasae, mo Joel we papa blong hem Asaria. Mo long laen blong Merari, i gat Kis we papa blong hem Abdi, mo Asaria we papa blong hem Jehalelel. Mo long laen blong Geson, i gat Joaha we papa blong hem Simaha, mo Iden we papa blong hem Joaha.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long laen blong Elijafan, i gat Simri, mo Jehuel. Mo long laen blong Asaf, i gat Sekaraea, mo Matania.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long laen blong Heman, i gat Jehuel, mo Simei. Mo long laen blong Jedutun, i gat Semaea, mo Usiel.</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olgeta ya oli singaot ol laen blong olgeta oli kam wanples, mo olgeta evriwan oli mekem olgeta oli klin long fes blong Hae God. Nao oli gohed oli mekem olsem we king i talem long olgeta, oli mekem haos ya blong Hae God i klin bakegen olsem we Loa* blong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 pris oli go insaed long haos ya, oli mekem i kam klin bakegen long fes blong Hae God. Olgeta samting we i doti long fes blong hem, oli karemaot evriwan i kam afsaed, oli putum long yad blong haos ya. Nao long ples ya, ol Livaet oli karemaot bakegen, oli karem i go long open ples ya afsaed long taon, klosap long Kedron Reva.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oli statem wok blong mekem haos ya wetem rum blong go insaed long hem i klin bakegen long fas dei blong manis ya, mo oli finisim long namba eit dei blong hem. Nao oli wok eit dei bakegen i go kasem namba sikistin blong manis ya, blong mekemrere haos ya blong oli save mekem wosip long Hae God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 pris mo ol Livaet* oli kam givim ripot blong ol samting ya long King Hesekia, oli talem se, “Haos* ya blong Hae God wetem Olta ya blong Bonem Sakrefaes, mo Tebol ya blong Tabu Bred mo ol narafala samting blong yusum long haos ya, mifala i mekem olgeta evriwan oli klin bakegen finis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 samting ya we King Ahas i karemaot bifo long taem ya we hem i no obei long Hae God, mifala i karem olgeta i kambak, mo mifala i mekem olgeta tu i kam tabu bakegen. Olgeta samting ya oli stap long fes blong Olta ya blong Bonem Sakrefaes.”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long nekis dei, long eli moning, King Hesekia i singaot ol lida blong taon oli kam wanples, nao olgeta evriwan oli kam long yad blong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taem oli kam, oli tekem seven bul, mo seven man sipsip, mo seven smol man sipsip, mo seven man nani. Ol anamol ya oli blong mekem sakrefaes blong tekemaot sin blong king, mo blong ol pikinini blong hem, mo blong ol man Juda,* mo blong mekem haos ya blong Hae God i kam klin bakegen. Ol pris ya oli laen blong Eron, mo king i talem long olgeta blong oli mekem sakrefaes long ol anamol ya long Olta.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fastaem, olgeta oli kilim ol bul, mo oli tekem blad blong olgeta, oli kafsaedem i go long saed blong Olta. Nao oli kilim ol sipsip, oli tekem blad blong olgeta, oli kafsaedem i go long saed blong Olta ya bakegen, mo biaen, oli kilim ol smol sipsip, oli tekem blad blong olgeta, oli kafsaedem tu i go long saed blong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biaen, oli tekem ol nani i kam long king wetem ol narafala man we oli stap long ples ya, nao olgeta oli putum han blong olgeta long ol nani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ol pris oli kilim ol nani ya, mo oli kafsaedem blad blong olgeta i go long Olta ya blong mekem Sakrefaes blong tekemaot sin blong ol laen* blong Isrel.* Oli mekem olsem from we king i talem se oli mas mekem ol sakrefaes ya we oli bonem i bon evriwan, wetem ol sakrefaes blong tekemaot sin, blong mekem olgeta evriwan oli klin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king i mekem olsem we Hae God i bin soemaot long King Deved bifo, long tok ya we Profet Gad, mo Profet Natan, tufala i bin talemaot long hem. Hem i talem long ol Livaet we oli man blong mekem kwaea, blong oli tekem ol gita mo simbol* mo ol narafala instramen blong olgeta olsem we King Deved i mekem bifo, oli kam stanap long yad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ol Livaet oli mekem olsem we hem i talem, mo ol pris tu oli stap stanap long ples ya, wetem ol trampet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hem i talem long olgeta blong oli mekem sakrefaes ya we oli bonem i bon evriwan, mo taem oli stat blong bonem sakrefaes ya, olgeta man oli stap singsing blong presem Hae God, mo ol pris oli blu long trampet, mo ol narafala man oli stap plei long ol instramen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olgeta evriwan we oli stap long ples ya oli joen blong mekem wosip, mo oli stap singsing, mo ol man blong mekem kwaea oli stap lidim olgeta, gogo kasem we ol sakrefaes ya oli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king wetem olgeta man evriwan oli nildaon, oli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hem wetem ol haeman blong hem oli talem long ol man blong mekem kwaea blong oli singsing long ol sing ya we King Deved i raetem, mo we Profet Asaf i raetem, blong oli save presem Hae God long hem. Nao olgeta evriwan oli stap nildaon blong mekem wosip long Hae God, we oli glad tumas, oli stap singsing bigwan from.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king i talem long olgeta se, “Naoia we yumi evriwan i klin finis long fes blong Hae God, i gud yumi mekem sakrefaes blong talem tangkiu long hem.” Nao olgeta evriwan oli agri, mo oli tekem ol anamol blong olgeta i kam. Mo sam long olgeta oli karem ol narafala anamol bakegen i kam, we oli givim i go nomo long gladhat blong olgeta, blong oli mekem sakrefaes ya long olgeta we oli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Long fasin ya, oli tekem seventi bul, mo wan handred man sipsip, mo tu handred smol man sipsip, blong oli mekem sakrefaes ya we oli bonem olgeta oli bon evriwan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bakegen, oli tekem sikis handred bul mo tri taosen sipsip, blong mekem ol sakrefaes ya we ol man oli bonem haf oli kakae haf blong soemaot we oli fren gud wetem Hae God bakegen.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Be ol pris oli no plante, oli no naf blong kilim olgeta anamol ya, mo from samting ya, ol Livaet oli stap givhan long olgeta gogo kasem taem we wok ya i finis. Long taem ya, i gat ol narafala pris tu oli mekem olgeta oli klin long fes blong Hae God, blong oli save joen long wok ya. Be long taem ya, ol Livaet oli strong moa blong mekem olgeta i klin long fes blong Hae God, i winim ol pris.</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ol pris oli mekem ol sakrefaes ya we oli bonem i bon evriwan, mo oli bonem ol gris tu blong ol narafala sakrefaes ya we ol man oli bonem haf, oli kakae haf. Mo oli tekem ol waen we ol man oli givim wetem ol sakrefaes ya we i blong bonem i bon evriwan, oli kafsaedem i go long Olta. Nao long fasin ya, oli statem ol fasin blong mekem wosip bakegen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king ya wetem ol man blong hem oli glad tumas, from we Hae God i givhan long olgeta blong oli statem ol samting ya bakegen kwiktaem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long taem ya, ol man Juda* oli no save mekem Lafet* ya blong Pasova* long stret taem blong hem long fas manis blong yia ya, from we i no gat plante pris we oli mekem olgeta oli klin long fes blong Hae God, mo long taem ya, i no gat plante man tu we oli kam wanples long Jerusalem.* Nao King Hesekia wetem ol haeman blong hem mo ol man Jerusalem oli agri blong mekem lafet ya long namba tu manis. Mo hem wetem ol man blong hem oli glad tumas long plan ya, nao hem i sanem tok i go long olgeta laen* blong Isrel* olbaot long Isrel mo long Juda, blong singaot olgeta oli kam long haos* blong Hae God long Jerusalem, blong mekem lafet ya, blong ona long Hae God, from we hem i God blong olgeta. Mo hem i sanem ol spesel leta tu i go long olgeta long distrik ya Efrem,* mo long olgeta long distrik ya Manase,* blong singaot olgeta oli kam blong mekem lafet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taem ya, oli sanem tok i go long olgeta man, i stat long taon ya Bereseba long Juda saed i go long saot, i go kasem taon ya Dan* long Isrel, saed i go long not, mo oli singaot olgeta man ya oli kam wanples long Jerusalem blong mekem Lafet ya olsem we Loa* i talem. Mo namba blong ol man we oli singaot olgeta blong kam long taem ya i antap olgeta long namba blong olgeta we oli stap kam oltaem.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tok we king ya wetem ol haeman blong hem oli sanem i go long evri ples i olsem. Hem i talem se, “Olgeta. Hae God i God blong ol bubu blong yumi, Ebraham mo Aesak mo Jekob,* mo hem i God blong yumi. Long taem ya we ol man Asiria oli kam mekem faet long yumi, yumi ronwe long han blong olgeta, we oli no kilim yumi evriwan i ded, nao yumi ya, yumi stap laef. Naoia yufala i mas tanem tingting blong yufala blong kambak long Hae God, mo sipos yufala i mekem olsem, hem bambae i kambak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nogud yufala i stap mekem olsem we ol ololfala blong yumi bifo mo ol brata blong yumi tede oli mekem, we oli no putum tingting blong olgeta i stap strong long hem. Yufala i luk finis we hem i panisim olgeta we i panisimgud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i nogud yufala i mekem stronghed olsem we olgeta ya oli mekem. Yufala i mas obei long hem. Hem i mekem haos ya blong hem long Jerusalem i kam tabu bakegen, mo bambae i stap tabu oltaem gogo i no save finis, mo yufala i mas kam long haos ya blong mekem wosip long hem, blong bambae hem i no moa kros 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sipos yufala i kambak long hem, olgeta ya we oli tekem ol brata blong yumi wetem ol pikinini blong yumi oli go wok slef* long narafala kantri, bambae oli sore long olgeta, nao bambae oli letem olgeta i kambak. Hae God, fasin blong hem i gud tumas, mo hem i gat sore long man. Mo sipos yufala i kambak long hem, bambae hem i glad blong tekem yufala i stap gud wetem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 man blong karem tok ya oli go long evri taon long distrik ya Efrem mo long distrik ya Manase, mo oli go olwe long not, go kasem ol taon long distrik ya Sebulun,* be ol man oli stap laf nomo long olgeta, mo oli stap mekem fani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i gat ol man tu we oli glad blong kam long Jerusalem, we sam oli man Asere,* mo sam oli man Manase, mo sam oli man Sebulun.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Hae God i stap wok long Juda tu, blong pulum ol man oli kam we oli gat wan tingting nomo, mo oli strong blong mekem ol samting we hem i wantem, mo blong folem ol tok we king ya wetem ol haeman blong hem oli talem.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i gat plante man oli kam wanples long Jerusalem* long namba tu manis blong yia ya, blong mekem Lafet* ya blong Kakae Bred* we i No Gat 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Oli tekemaot olgeta olta ya long Jerusalem we ol man oli bin yusum blong mekem sakrefaes long ol narafala god wetem ol olta ya we oli bin yusum blong bonem insens* long ol god ya, mo oli go sakem olgeta long krik ya klosap long Kedron Reva.</w:t>
      </w:r>
      <w:r>
        <w:rPr>
          <w:lang w:val="bi_VU" w:bidi="bi_VU"/>
        </w:rPr>
      </w:r>
      <w:r>
        <w:rPr>
          <w:lang w:val="bi_VU" w:bidi="bi_VU"/>
        </w:rPr>
      </w:r>
    </w:p>
    <w:p>
      <w:pPr/>
      <w:r>
        <w:rPr>
          <w:lang w:val="bi_VU" w:bidi="bi_VU"/>
        </w:rPr>
      </w:r>
    </w:p>
    <w:p>
      <w:pPr/>
      <w:r>
        <w:rPr>
          <w:lang w:val="bi_VU" w:bidi="bi_VU"/>
        </w:rPr>
      </w:r>
      <w:r>
        <w:rPr>
          <w:vertAlign w:val="superscript"/>
          <w:lang w:val="bi_VU" w:bidi="bi_VU"/>
        </w:rPr>
        <w:t>15-16</w:t>
      </w:r>
      <w:r>
        <w:rPr>
          <w:lang w:val="bi_VU" w:bidi="bi_VU"/>
        </w:rPr>
        <w:t xml:space="preserve"> Ol pris wetem ol Livaet,* we oli no mekem olgeta oli klin yet long fes blong Hae God oli sem tumas, nao oli girap oli mekem olgeta oli klin long fes blong hem, mo oli tekem ol anamol i kam long haos* blong hem, oli mekem ol sakrefaes ya we oli bonem i bon evriwan. Nao oli stap mekem wok blong olgeta long haos ya, olsem we Loa* ya, we Hae God i givim long Moses, man blong wok blong hem bifo, i talem. Nao long namba fotin dei blong manis ya, ol man oli kam kilim ol smol sipsip blong olgeta blong mekem Lafet ya blong Pasova.* Mo ol Livaet oli tekem blad blong ol sipsip ya, oli givim long ol pris, mo ol pris ya oli kafsaedem i go long saed blong Olta.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from we plante man long ples ya oli no mekem olgeta i klin long fes blong Hae God, oli no save kilim ol sipsip blong olgeta blong mekem lafet ya, nao ol Livaet oli stap kilim ol sipsip ya, mo oli stap prea long olgeta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bakegen, i gat plante long ol man ya oli stap gohed blong kakae ol kakae blong lafet ya blong Pasova, be oli no mekem olgeta i klin long fes blong Hae God fastaem, mo fasin ya i brekem Loa. Sam long olgeta ya oli laen* blong Efrem,* mo sam oli laen blong Manase,* mo sam oli laen blong Isakara,* mo sam oli laen blong Sebulun.* Nao king i prea from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i talem se, “Hae God. Yu yu God blong ol bubu blong mifala bifo, mo fasin blong yu i gud tumas. I gat ol man long ples ya we oli stap mekem wosip long yu long olgeta tingting blong olgeta, be oli no mekem olgeta i klin long fes blong yu yet. Plis yu fogivim olgeta, yu tekemaot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Hae God i harem prea blong hem, nao i no kilim ol man ya, i fogivim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olgeta man ya we oli stap long Jerusalem long taem ya oli stap mekem Lafet ya blong Kakae Bred we i No Gat Is long hem, we oli glad we i glad. Oli stap wokem lafet ya i go kasem seven dei, mo evri dei, ol pris wetem ol Livaet oli stap presem Hae God long olgeta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king i talemaot long ol pris ya wetem ol Livaet we hem i glad tumas long wok blong olgeta, from we oli savegud fasin blong lidim ol man blong mekem wosip long Hae God. Nao oltaem long ol seven dei ya, ol man oli stap presem God blong ol bubu blong olgeta we hem i Hae God, mo oli stap mekem ol sakrefaes ya we oli bonem haf, oli kakae haf blong soemaot we naoia oli fren gud wetem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biaen long taem ya, oli agri blong gohed bakegen long lafet* ya gogo kasem narafala seven dei. Nao oli gohed bakegen long lafet ya we oli glad we i glad.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King Hesekia i givim wan taosen bul mo seven taosen sipsip, blong ol man ya oli kilim olgeta, oli kakae. Mo ol haeman blong hem tu oli givim wan taosen bul mo ten taosen sipsip long olgeta. Mo long taem ya i gat plante pris moa we oli mekem olgeta oli klin bakegen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olgeta man Juda* mo ol pris wetem ol Livaet,* mo ol man Isrel* ya we oli aot long not oli kam, mo ol man blong ol narafala kantri we oli kam mekem ples blong olgeta long Isrel mo long Juda, olgeta evriwan oli glad we i glad.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olgeta man long taon ya oli glad tumas, from we i stat bifo long taem blong King Solomon, pikinini blong King Deved, kam kasem taem ya, be neva i gat wan samting olsem.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ol pris ya wetem ol Livaet oli prea long Hae God blong i blesem olgeta man ya. Mo Hae God i stap long heven, be hem i harem prea blong olgeta, mo i blesem olgeta.</w:t>
      </w:r>
      <w:r>
        <w:rPr>
          <w:lang w:val="bi_VU" w:bidi="bi_VU"/>
        </w:rPr>
      </w:r>
      <w:r>
        <w:rPr>
          <w:lang w:val="bi_VU" w:bidi="bi_VU"/>
        </w:rPr>
      </w:r>
    </w:p>
    <w:p>
      <w:pPr/>
      <w:r>
        <w:rPr>
          <w:lang w:val="bi_VU" w:bidi="bi_VU"/>
        </w:rPr>
      </w:r>
    </w:p>
    <w:p>
      <w:pPr>
        <w:pStyle w:val="Heading2"/>
      </w:pPr>
      <w:r>
        <w:rPr>
          <w:lang w:val="bi_VU" w:bidi="bi_VU"/>
        </w:rPr>
        <w:t>2 Chronicles 31:1</w:t>
      </w:r>
      <w:r>
        <w:rPr>
          <w:lang w:val="bi_VU" w:bidi="bi_VU"/>
        </w:rPr>
      </w:r>
    </w:p>
    <w:p>
      <w:pPr/>
      <w:r>
        <w:rPr>
          <w:lang w:val="bi_VU" w:bidi="bi_VU"/>
        </w:rPr>
      </w:r>
      <w:r>
        <w:rPr>
          <w:vertAlign w:val="superscript"/>
          <w:lang w:val="bi_VU" w:bidi="bi_VU"/>
        </w:rPr>
        <w:t>1</w:t>
      </w:r>
      <w:r>
        <w:rPr>
          <w:lang w:val="bi_VU" w:bidi="bi_VU"/>
        </w:rPr>
        <w:t xml:space="preserve"> Nao biaen long ol lafet* ya, ol laen* blong Isrel* we oli kam long lafet ya oli go long evri taon long Juda,* oli brebrekem ol longlongfala ston we ol man oli stanemap blong mekem wosip long olgeta, mo oli katemdaon ol pija blong woman god ya Asera,* mo oli spolem ol olta mo ol ples blong mekem wosip long ol god ya. Mo biaen, oli mekem sem samting ya long ol narafala ples long Juda, mo long ol ples long distrik ya Benjamin,* mo long distrik ya Efrem,* mo long distrik ya Manase,* nao biaen oli gobak long ol hom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King Hesekia i stanemap bakegen fasin ya we ol pris mo ol Livaet* oli seraot long ol grup blong mekem ol spesel wok blong olgeta long haos* blong Hae God. Ol wok ya, hemia we oli stap mekem ol sakrefaes we i blong bonem i bon evriwan, wetem ol sakrefaes we i blong pris i bonem haf, ol man oli kakae haf blong soemaot we oli stap fren gud wetem Hae God, mo oli stap lidim wosip long haos blong Hae God, mo oli stap presem hem mo oli stap talem tangkiu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king i karem sam anamol blong hem i kam, i givim long olgeta blong oli save mekem ol sakrefaes ya we i blong bonem i bon evriwan, we oli stap mekem evri dei long moning mo long sapa, mo long Sabat* dei, mo long Lafet* blong Niumun,* mo long ol narafala lafet we tok blong olgeta i stap long Loa*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antap long ol samting ya, king i talem long ol man long Jerusalem* blong oli tekem ol samting we i stret blong oli givim long ol pris mo ol Livaet, blong olgeta oli save fri blong mekem ol wok ya nomo we Loa blong Hae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king i sanem tok ya i go long ol laen blong Isrel, wantaem nomo, olgeta oli tekem ol fas kakae blong ol garen blong olgeta, wetem ol waen, mo ol olifoel,* mo ol hani,* mo ol narafala kakae blong garen, mo oli tekem ol taet* tu blong olgeta samting we oli gat, nao oli karem i kam.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 man blong ol taon ya long Juda oli kaontem ol buluk mo ol sipsip blong olgeta, nao oli seraot ol taet blong olgeta, mo oli karem i kam blong givim i go long Hae God, from we hem i God blong olgeta, mo oli karem plante presen tu i kam, nao oli putum olgeta samting ya i tabu,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Oli stat karem ol presen ya i kam long namba tri manis blong yia ya, mo oli stap hivimap gogo kasem namba seven manis, nao oli finis.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king ya wetem ol haeman blong hem oli luk plante presen ya we ol man ya oli givim, olgeta oli presem Hae God mo oli presem ol man ya blong hem tu from ol gudfala wok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king i go luk ol pris wetem ol Livaet blong tokbaot ol presen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Pris* ya Asaria we i kamaot biaen long pris ya Jadok, hem i talem long hem se, “I stat long taem ya we ol man oli stap karem ol presen ya i kam long haos blong Hae God i kam kasem tede, oltaem mifala i gat plante kakae blong mifala, mo ol kakae ya i no finis, i gat plante i stap yet. Mifala i gat ol samting ya from we yumi ya, yumi ol man blong Hae God, mo hem i stap blesem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i talem long olgeta blong oli mekemrere ol rum insaed long stonwol blong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taem oli mekemrere ol rum ya finis, oli karem ol presen ya wetem ol taet we ol man oli givim, oli kam putumgud insaed. Mo oli jusumaot wan Livaet we nem blong hem Konania, blong hem i stap lukaot long ol samting ya, mo oli putum brata blong hem Simei i kam namba tu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oli jusumaot ten narafala Livaet blong oli stap wok aninit long tufala. Nem blong ol man ya, i gat Jehiel, mo Asasi, mo Nahat, mo Asahel, mo Jerimot, mo Josabad, mo Eliel, mo Jismakia, mo Mahat, mo Benaea. Nao king wetem hae pris, tufala i putumap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wan narafala Livaet we nem blong hem Kore, we papa blong hem Jimnaha, hem i hedman blong ol gad long doa ya blong haos blong Hae God, saed i go long is, we nem blong hem Doa long Is. Nao tufala ya i putumap hem blong i tekem ol presen we ol man oli stap givim long Hae God long gladhat blong olgeta, mo blong i seraot olgeta i go long ol laen blong Livae.*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long ol narafala taon ya we i gat ol pris oli stap long olgeta, i gat ol Livaet we oli stap givhan gud long hem long wok ya. Nem blong olgeta ya, i gat Iden, mo Miniamin, mo Jesua, mo Semaea, mo Amaria mo Sekania. Olgeta ya oli stap seraot ol kakae ya i go long ol pris mo ol Livaet, be oli no makem kakae we oli givim long olgeta folem ol laen blong olgeta, oli makem folem ol wok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antap long olgeta ya, oli stap givim kakae tu long ol laen blong Livae we oli gat tri yia i go antap, we bambae oli gat raet blong go wok evri dei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taem ya, oli makemaot wok blong ol pris ya folem ol olfala blong olgeta bifo we oli stap kamaot biaen long olgeta, mo we oli stap karem nem blong olgeta. Be ol Livaet, oli seraot olgeta we oli gat twanti yia i go antap, oli go joen long ol grup blong olgeta blong mekem wok, mo oli makemaot wok blong olgeta folem ol grup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oli raetemdaon nem blong olgeta ya evriwan, wetem ol woman blong olgeta, mo ol pikinini blong olgeta, mo ol narafala man tu we oli stap wetem olgeta, from we olgeta oli mas rere oltaem nomo blong mekem ol wok blong olgeta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i gat ol pris* tu we oli stap lukaot long ol anamol blong olgeta long ol open ples raonabaot long ol taon ya we ol olfala bifo oli givim long ol laen blong Eron. Mo long ol taon ya, i gat ol man we wok blong olgeta, oli stap seraot kakae i go long ol pris wetem ol pikinini boe blong olgeta, mo long ol Livaet we oli raetemdaon nem blong olgeta finis long buk.</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 God i God blong King Hesekia, mo long evri ples long Juda, king ya i stap mekem ol samting we i stret, mo we i mekem Hae God i glad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olgeta wok we hem i stap mekem long haos blong Hae God, mo long fasin we hem i stap obei long Loa blong Hae God, oltaem nomo, hem i stap putum olgeta tingting blong hem i stap strong long Hae God, we i no gowe long hem nating. Nao from samting ya, oltaem nomo, hem i stap win.</w:t>
      </w:r>
      <w:r>
        <w:rPr>
          <w:lang w:val="bi_VU" w:bidi="bi_VU"/>
        </w:rPr>
      </w:r>
      <w:r>
        <w:rPr>
          <w:lang w:val="bi_VU" w:bidi="bi_VU"/>
        </w:rPr>
      </w:r>
    </w:p>
    <w:p>
      <w:pPr/>
      <w:r>
        <w:rPr>
          <w:lang w:val="bi_VU" w:bidi="bi_VU"/>
        </w:rPr>
      </w:r>
    </w:p>
    <w:p>
      <w:pPr>
        <w:pStyle w:val="Heading2"/>
      </w:pPr>
      <w:r>
        <w:rPr>
          <w:lang w:val="bi_VU" w:bidi="bi_VU"/>
        </w:rPr>
        <w:t>2 Chronicles 32:1</w:t>
      </w:r>
      <w:r>
        <w:rPr>
          <w:lang w:val="bi_VU" w:bidi="bi_VU"/>
        </w:rPr>
      </w:r>
    </w:p>
    <w:p>
      <w:pPr/>
      <w:r>
        <w:rPr>
          <w:lang w:val="bi_VU" w:bidi="bi_VU"/>
        </w:rPr>
      </w:r>
      <w:r>
        <w:rPr>
          <w:vertAlign w:val="superscript"/>
          <w:lang w:val="bi_VU" w:bidi="bi_VU"/>
        </w:rPr>
        <w:t>1</w:t>
      </w:r>
      <w:r>
        <w:rPr>
          <w:lang w:val="bi_VU" w:bidi="bi_VU"/>
        </w:rPr>
        <w:t xml:space="preserve"> Nao biaen long ol samting ya we King Hesekia i mekem we i stap wok blong Hae God long olgeta tingting blong hem, King Senakerib we i hae king blong Asiria, hem i kam blong mekem faet long ol man Juda.* Nao hem wetem ol soldia blong hem oli kam hivap raon long ol taon ya we oli gat stonwol i goraon long olgeta, blong blokem ol man oli stap insaed. Nao hem i talem long ol soldia blong hem blong oli brekemdaon ol stonwol ya blong oli save go insaed, blong hem i save holem ol taon ya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taem King Hesekia i luksave se king ya i wantem kam mekem faet long Jerusalem* tu,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hem wetem ol haeman blong hem oli agri blong berem ol springwota afsaed long taon, blong taem ol man Asiria ya oli kam long taon ya, bambae oli no gat wota blong dring. Nao ol haeman ya oli tekem plante man, oli go afsaed long taon, oli berem olgeta springwota ya we i no moa gat wota i ron 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king i stap wokemgud ol samting blong blokem ol enemi oli no kam insaed long taon ya. Hem i wokem bigfala stonwol blong hem i gud bakegen, mo i wokem ol wajhaos* antap long hem. Mo afsaed long stonwol ya, hem i wokem wan narafala stonwol bakegen i goraon long taon ya. Mo antap long ol wok ya, hem i wokemgud stonwol ya we oli bin wokem i goraon long olfala haf ya blong Jerusalem, long saed i go long is. Hemia ples ya we oli bin berem bifo, we nem blong hem “Taon* blong King Deved”. Mo hem i mekem ol man blong hem oli mekemrere plante spia mo sil*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seraot ol man long taon ya, i putum olgeta oli stap aninit long ol kapten blong ol soldia blong hem, nao hem i singaot olgeta oli kam wanples long open ples ya long doa* blong bigfala stonwol blong taon. Nao hem i talem long olgeta se,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!Tingting blong yufala i mas strong! !Yufala i mas stanap strong oltaem! Yufala i no mas fraet long king ya blong Asiria wetem ol soldia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gat paoa, be paoa blong hem i kam long man nomo. Be long saed blong yumi i no olsem. Hae God i God blong yumi, mo hem nao i stap givhan long yumi. Paoa blong hem i bigwan moa winim paoa blong olgeta, mo hem bambae i faet long ol faet ya blong yumi.” Nao tok ya blong hem i leftemap tingting blong olgeta, i mekem olgeta oli no moa fraet.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biaen, king blong Asiria wetem ol soldia blong hem oli kam mekem faet long taon ya Lakis, mo taem oli stap yet long taon ya, hem i sanem tok i kam long King Hesekia wetem ol man Juda we oli stap wetem hem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talem se, “Mi King Senakerib, mi hae king blong Asiria. Mi mi talem stret long yufala. Bambae mifala i kam hivap raon long taon ya blong yufala, blong holem taon ya. Bambae yufala i no save kam afsaed bakegen. ?From wanem yufala i no fraet long mifala? ?From wanem yufala i no wantem ronwe long mifala? ?Yufala i stap putum tingting blong yufala long wanem?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Ating king ya blong yufala i stap talem long yufala, se Hae God ya we i God blong yufala, hem bambae i sevem yufala, i tekemaot yufala long han blong mi, be hem i stap giaman nomo long yufala. Bambae hem i mekem yufala i ded nomo long hanggri mo long tosta.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nao i stap brebrekemdaon ol ples blong mekem wosip blong God ya blong yufala wetem ol olta blong hem, mo i stap talem long yufala long Jerusalem mo olbaot long Juda, se yufala i mas go mekem wosip long God ya long wan Olta nomo, mo yufala i mas bonem insens* long Olta ya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?Olsem wanem? ?Yufala i no save ol samting ya we mifala i bin mekem long ol narafala kantri, i stat long ol bubu blong mi bifo, i kam kasem tede? !Neva ol god blong ol narafala man ya oli sevem ol man blong olgeta, oli tekemaot olgeta long han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traem tingbaot! ?Wetaem oli mekem olsem? !Yufala i traem talem! ?Wanem nao i mekem yufala i ting se God ya blong yufala bambae i save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!Yufala i no letem king ya i stap giaman long yufala olsem! !Yufala i no letem hem i pulum yufala i go krangke! !Yufala i no mas bilif long hem! I no gat god blong wan kantri nating we i bin sevem ol man blong hem, i tekemaot olgeta long han blong mifala. !Mi mi talem tru long yufala! !God ya blong yufala i no save sevem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haeman ya blong Asiria oli sakem plante narafala tok bakegen we i nogud we i nogud long Hae God mo i nogud long King Hesekia tu.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i God blong ol laen* blong Isrel,* be long leta ya we king blong Asiria i raetem, hem i tok agens long hem we i jikim hem tumas. Hem i talem se, “Ol god ya blong ol man long ol narafala kantri oli no save sevem ol man blong olgeta, oli no save tekemaot olgeta long han blong mifala, mo God ya blong king blong yufala tu bambae i no save sevem yufala, i no save tekemaot yufala long han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ol haeman ya blong Asiria oli stap talem ol samting ya long lanwis blong ol laen blong Isrel, we oli stap singaot bigwan long hem blong mekem ol man Jerusalem ya we oli stap stanap antap long bigfala stonwol blong taon ya oli harem nogud, mo blong mekem olgeta oli fraet, blong bambae oli save winim olgeta blong holem taon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oli stap jikim God ya blong ol man Jerusalem stret olsem we oli stap jikim ol god blong ol narafala kantri, we ol man nomo oli wokem.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King Hesekia wetem Profet Aesea, pikinini blong Amoj tufala i prea long Hae God blong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hem i harem prea blong tufala, i sanem wan enjel blong hem i kam kilim olgeta soldia blong Asiria evriwan wetem ol kapten blong olgeta oli ded. Nao king blong olgeta i gobak long kantri blong hem we i sem tumas long fes blong ol man blong hem. Mo biaen, hem i stap long haos blong god blong hem, i stap mekem wosip long god ya, nao tu pikinini blong hem i tekem naef blong faet blong tufala, tufala i go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fasin ya nao, Hae God i sevem King Hesekia wetem ol man Jerusalem, i tekemaot olgeta long han blong king ya, mo long han blong ol narafala enemi blong olgeta tu. Hem i letem olgeta oli stap gud wetem ol man blong ol narafala kantri raonabaot long olgeta, we i no gat faet nating.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oltaem, plante man oli stap kam long Jerusalem blong givim presen long Hae God, mo long King Hesekia. Mo i stat long taem ya, olgeta man long evri ples oli stap ona long king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long taem ya, King Hesekia i sik bigwan, we klosap hem i ded from. Nao hem i prea, mo Hae God i givim wan saen long hem we i soemaot se bambae hem i kam oraet bakegen, nao biaen, sik blong hem i finis.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hem i praod tumas, nao i no tinghevi nating long gudfala samting ya we Hae God i mekem long hem. Nao fasin ya blong hem i mekem we ol man Jerusalem* wetem ol narafala man Juda* oli kasem trabol from.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biaen, hem wetem ol man Jerusalem oli tanem tingting blong olgeta, oli mekem tingting blong olgeta i stap daon, nao Hae God i no panisim olgeta gogo kasem taem we king ya i ded.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King Hesekia i kam rij we i rij, mo olgeta man oli stap ona long hem. Hem i mekem ol storum blong hem, blong i save putumgud ol gol blong hem, wetem ol silva, mo ol ston we oli flas gud, mo ol lif we oli putum long kakae blong mekem i gat gudfala tes, mo ol sil,* mo ol nara gudgudfala samting olsem.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hem i mekem ol narafala storum tu, blong i save putumgud ol kakae blong hem, wetem ol waen, mo ol olifoel,* mo i wokem ol haos blong ol buluk blong hem, mo ol yad blong ol sipsip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antap long ol samting ya, God i givim plante sipsip mo buluk long hem, wetem plante nara gudgudfala samting we hem i yusum blong wokem plante narafala taon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Hem nao i blokem hed blong springwota ya long Gihon, mo i digim rod blong wota ya blong pulum i kamtru long bigfala stonwol blong Jerusalem,* i kam insaed long taon ya, nao i kam saplaewota blong olgeta. Long olgeta samting ya we i stap mekem, hem i stap win gud.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taem King blong Babilonia i harem nius we God i wokem wan saen we i narafala olgeta long kantri ya Juda,* hem i sanem ol man blong hem oli kam blong faenemaot mining blong hem. Be long taem ya, God i wantem nomo blong i traem King Hesekia blong faenemaot tingting blong hem, nao i letem hem i folem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 narafala samting we King Hesekia i wokem wetem fasin ya we hem i stap putum tingting blong hem i stap strong long Hae God we i no gowe long hem nating, oli raetemdaon long buk ya we nem blong hem Vison blong Profet Aesea, Pikinini blong Amoj, mo long buk ya we nem blong hem Ol Stori blong ol King blong Juda mo blong ol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hem i ded, mo oli berem* hem long wan hol long ston long beregraon blong ol king, long haf blong hem antap long hil. Mo long taem ya, olgeta man Jerusalem* wetem ol narafala man Juda* oli ona gud long hem. Nao pikinini blong hem Manase i tekem ples blong hem, i kam king.</w:t>
      </w:r>
      <w:r>
        <w:rPr>
          <w:lang w:val="bi_VU" w:bidi="bi_VU"/>
        </w:rPr>
      </w:r>
      <w:r>
        <w:rPr>
          <w:lang w:val="bi_VU" w:bidi="bi_VU"/>
        </w:rPr>
      </w:r>
    </w:p>
    <w:p>
      <w:pPr/>
      <w:r>
        <w:rPr>
          <w:lang w:val="bi_VU" w:bidi="bi_VU"/>
        </w:rPr>
      </w:r>
    </w:p>
    <w:p>
      <w:pPr>
        <w:pStyle w:val="Heading2"/>
      </w:pPr>
      <w:r>
        <w:rPr>
          <w:lang w:val="bi_VU" w:bidi="bi_VU"/>
        </w:rPr>
        <w:t>2 Chronicles 33:1</w:t>
      </w:r>
      <w:r>
        <w:rPr>
          <w:lang w:val="bi_VU" w:bidi="bi_VU"/>
        </w:rPr>
      </w:r>
    </w:p>
    <w:p>
      <w:pPr/>
      <w:r>
        <w:rPr>
          <w:lang w:val="bi_VU" w:bidi="bi_VU"/>
        </w:rPr>
      </w:r>
      <w:r>
        <w:rPr>
          <w:vertAlign w:val="superscript"/>
          <w:lang w:val="bi_VU" w:bidi="bi_VU"/>
        </w:rPr>
        <w:t>1</w:t>
      </w:r>
      <w:r>
        <w:rPr>
          <w:lang w:val="bi_VU" w:bidi="bi_VU"/>
        </w:rPr>
        <w:t xml:space="preserve"> Nao long taem we Manase i kam king blong Juda,* hem i gat twelef yia nomo. Hem i rul fifti faef yia long kantri ya, mo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stap mekem sin agens long Hae God, we i stap folem ol rabis fasin blong ol hiten man ya bifo we Hae God i bin ronemaot olgeta i gowe long kantri ya long taem ya we i tekem ol man blong hem oli kam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girap i go wokem ol ples ya bakegen blong mekem wosip long ol narafala god, we papa blong hem King Hesekia i bin brebrekemdaon. Hem i wokem ol olta blong mekem wosip long Bal,* mo i wokem wan aedol blong woman god ya Asera,* mo i stap mekem wosip long ol sta tu.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wokem ol olta long haos* blong Hae God, mo i stap yusum olgeta blong mekem wosip long ol god ya. Be bifo, Hae God i bin talem se, “Haos blong mi long Jerusalem, bambae i ples blong mekem wosip long mi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hem i wokem ol olta tu blong mekem wosip long ol sta long tufala yad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long krik ya Hinom, hem i stap tekem ol pikinini boe blong hem, i stap bonem olgeta long faea blong mekem sakrefaes long ol god ya. Mo oltaem, hem i stap wokem ol fasin blong faenemaot ol samting we bambae i kamtru long fiuja, mo i stap wok wetem ol devel, mo i stap wokem posen, mo i stap go luk ol kleva, mo ol man we oli save toktok wetem ol devel. Hem i stap mekem plante samting we i nogud long fes blong Hae God, nao i mekem Hae God i kros tumas.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tekem wan aedol we hem i bin wokem, mo i go putum insaed long haos ya blong Hae God, be Hae God i bin talem finis long King Deved mo long pikinini blong hem King Solomon se, “Yufala ol twelef laen* blong Isrel,* yufala i man blong mi. Mo long olgeta ples blong yufala, mi mi jusumaot taon ya Jerusalem, blong yufala i putum haos blong mi long hem, mo haos ya i ples blong mekem wosip long mi nomo. Oltaem yufala i mas kam long hem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sipos yufala i obei long olgeta tok blong mi, mo yufala i stap holem Loa* ya blong mi we Moses man blong wok blong mi i bin givim long ol bubu blong yufala bifo, bambae mi mi no save letem ol narafala man oli ronemaot yufala i gowe long kantri ya we mi bin givim long ol bubu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king ya i stap pulum ol man Jerusalem wetem ol narafala man Juda blong oli mekem ol fasin we i nogud we i nogud. Fasin blong olgeta i nogud moa, i winim ol rabis fasin blong ol hiten man ya bifo we Hae God i bin kilim olgeta long taem ya we hem i tekem ol bubu blong olgeta oli kam stap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stap givim tok blong hem long King Manase mo long ol man blong hem blong wonem olgeta, be oli no wantem lesin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letem ol komanda blong ol soldia blong Asiria oli kam mekem faet long olgeta, nao oli winim olgeta, oli holem king ya, oli hukum hem long huk, mo oli fasem hem long jen, nao oli pulum hem i go long Babilon.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taem ya, hem i stap harem i nogud tumas, nao hem i tanem tingting blong hem, i mekem tingting blong hem i stap daon. Nao hem i luk long Hae God ya we i God blong hem, mo i krae long hem blong i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Hae God i harem prea blong hem, mo i letem hem i kambak long Jerusalem,* i rul bakegen. Nao from samting ya, hem i luksave we Hae God ya, hem i God tru.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biaen long samting ya, hem i wokem bigfala stonwol ya blong Jerusalem bakegen, mo haf ya blong hem we i pas afsaed long ples ya we nem blong hem “Taon* blong King Deved”, hem i mekem i kam hae moa. Hem i stat wokem wol ya long levelples ya klosap long springwota ya Gihon saed i kam, nao i wokem i go long not go kasem doa ya we nem blong hem Doa blong Fis, gogo i kasem haf ya blong Jerusalem we nem blong hem Ofel. Mo hem i putum ol kapten blong hem wetem ol soldia blong olgeta long ol taon ya long Juda* we oli gat stonwol i goraon long olgeta, blong oli gad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 narafala god ya wetem aedol ya, we hem i bin putum olgeta long haos* blong Hae God fastaem, hem i go tekemaot olgeta, i karem olgeta i go afsaed long taon, nao i sakem olgeta. Mo i brekemdaon tu ol olta blong ol narafala god we oli stap long hil ya we haos ya i stap long hem, wetem olgeta we oli stap olbaot long ol narafala ples long taon ya, nao i go sakem olgeta ya tu.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Olta ya blong Hae God we oli stap bonem sakrefaes long hem bifo, hem i wokemgud bakegen, nao i bonem ol sakrefaes ya long hem we i blong soemaot we hem i fren gud wetem Hae God bakegen, mo ol sakrefaes ya we i blong talem tangkiu long hem. Mo hem i sanem tok i go long olgeta man Juda se, “Yumi ya, yumi laen* blong Isrel,* mo Hae God ya i God blong yumi. Yufala i mas mekem wosip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nating we ol man ya oli stap go mekem sakrefaes long ol narafala ples blong mekem wosip olbaot long Juda, be oltaem oli stap mekem long Hae God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narafala samting we King Manase i mekem, wetem prea we hem i mekem long Hae God, mo ol tok blong ol profet we oli tok long hem long nem blong Hae God ya, we i God blong olgeta evriwan we oli laen* blong Isrel,* oli raetemdaon olgeta evriwan long buk ya we nem blong hem Ol Stori blong ol King blong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bakegen, plante narafala samting we hem i mekem, oli raetemdaon olgeta long buk ya we nem blong hem Ol Stori blong ol Profet. Long buk ya, i gat stori blong prea ya blong hem, wetem ansa we God i givim long hem, mo ol ripot blong ol samting nogud we hem i mekem fastaem, we i no tanem tingting blong hem yet, we hemia ol fasin nogud blong hem, mo nem blong ol ples blong mekem wosip long ol narafala god we hem i wokem, mo stori blong ol aedol blong woman god ya Asera* we hem i wokem, mo blong ol narafala aedol ya we hem i stap mekem wosip long olgeta fastaem.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ded, mo oli berem hem long yad blong haos blong hem. Nao pikinini blong hem Amon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taem ya we Amon i kam king blong Juda,* hem i gat twanti tu yia. Hem i rul tu yia nomo long kantri ya, mo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tu i stap mekem sin agens long Hae God, olsem we papa blong hem King Manase i mekem. Hem i stap mekem wosip long ol aedol ya we papa blong hem i bin mekem wosip long olgeta fastaem.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hem i no tanem tingting blong hem blong kambak long Hae God, olsem we papa blong hem i mekem. Hem i stap mekem ol samting we i nogud we i nogud olgeta, i bitim we papa blong hem i bin mekem bifo.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ol haeman blong hem oli girap oli mekem plan agens long hem, mo oli kilim hem i ded insaed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ol man Juda oli kilim ol haeman ya oli ded, nao oli putumap Josaea, pikinini blong hem i tekem ples blong hem i kam king.</w:t>
      </w:r>
      <w:r>
        <w:rPr>
          <w:lang w:val="bi_VU" w:bidi="bi_VU"/>
        </w:rPr>
      </w:r>
      <w:r>
        <w:rPr>
          <w:lang w:val="bi_VU" w:bidi="bi_VU"/>
        </w:rPr>
      </w:r>
    </w:p>
    <w:p>
      <w:pPr/>
      <w:r>
        <w:rPr>
          <w:lang w:val="bi_VU" w:bidi="bi_VU"/>
        </w:rPr>
      </w:r>
    </w:p>
    <w:p>
      <w:pPr>
        <w:pStyle w:val="Heading2"/>
      </w:pPr>
      <w:r>
        <w:rPr>
          <w:lang w:val="bi_VU" w:bidi="bi_VU"/>
        </w:rPr>
        <w:t>2 Chronicles 34:1</w:t>
      </w:r>
      <w:r>
        <w:rPr>
          <w:lang w:val="bi_VU" w:bidi="bi_VU"/>
        </w:rPr>
      </w:r>
    </w:p>
    <w:p>
      <w:pPr/>
      <w:r>
        <w:rPr>
          <w:lang w:val="bi_VU" w:bidi="bi_VU"/>
        </w:rPr>
      </w:r>
      <w:r>
        <w:rPr>
          <w:vertAlign w:val="superscript"/>
          <w:lang w:val="bi_VU" w:bidi="bi_VU"/>
        </w:rPr>
        <w:t>1</w:t>
      </w:r>
      <w:r>
        <w:rPr>
          <w:lang w:val="bi_VU" w:bidi="bi_VU"/>
        </w:rPr>
        <w:t xml:space="preserve"> Nao long taem we Josaea i kam king blong Juda,* hem i gat eit yia nomo. Hem i rul toti wan yia long kantri ya, mo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stap mekem ol samting we Hae God i glad long hem, mo oltaem i stap folem ol gudfala fasin blong olfala bubu ya blong hem bifo King Deved, we i no gowe nating long rod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taem ya we King Josaea i yangfala yet, long namba eit yia blong hem we hem i rul, hem i stat blong mekem wosip long Hae God olsem we olfala bubu ya blong hem bifo, King Deved i stap mekem. Mo long namba twelef yia blong hem, hem i stat blong mekem ol ples long Jerusalem* mo olbaot long Juda* oli klin bakegen long fes blong Hae God. Hem i tekemaot ol ples blong mekem wosip long ol narafala god, wetem ol aedol blong woman god ya Asera,* mo ol narafala aedol we oli stap long ol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lidim ol man blong hem oli go smasem ol olta blong god ya Bal,* mo oli brebrekemdaon ol olta blong bonem insens* we oli stap klosap long olgeta. Mo oli brebrekem ol aedol blong woman god ya Asera wetem ol narafala aedol, we oli stap smasem olgeta samting ya gogo oli kam asis. Nao oli tekem asis ya, oli go saksakem olbaot long ol beregraon blong ol man ya bifo we oli bin mekem sakrefaes long ol god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hem i tekem ol bun blong ol hiten pris, i bonem olgeta long ol olta ya we olgeta oli bin mekem sakrefaes long olgeta bifo. Nao long fasin ya, hem i mekem Jerusalem mo ol narafala ples long Juda oli kam klin bakegen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hem i mekem olsem tu long trifala distrik ya Manase,* mo Efrem,* mo Simeon,* mo i stap mekem olsem gogo i kasem distrik ya Naftali,* longwe long not. Long ol taon blong ol distrik ya, mo long ol ples we ol enemi oli spolem bifo,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smasem ol olta mo ol aedol blong woman god ya Asera, mo i brebrekem ol aedol ya we i stap smasem olgeta gogo oli kam asis nomo, mo i brebrekem ol olta blong bonem insens tu, nao biaen, i kambak long Jerusalem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King Josaea, hem i man blong Hae God, mo long taem ya we hem i stap rul, hem i stap kilimaot ol fasin blong mekem wosip long ol narafala god, gogo i mekem olgeta ples long Juda* wetem haos* blong Hae God i klin bakegen, i tabu. Nao long namba eitin yia blong hem, hem i jusumaot tri man, blong trifala i wokemgud haos ya blong Hae God bakegen. Nem blong trifala ya, i gat Safan we papa blong hem Ajalia, mo Mahasea we i gavman blong Jerusalem,* mo Joaha, we i wan sekretari blong king mo i pikinini blong Joahas.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mane we ol man oli stap givim long Hae God long yad blong haos blong hem i stap long han blong ol Livaet* we oli stap gad long doa blong haos ya, mo oltaem, ol gad ya oli stap tekem ol mane ya, oli kam givim long Hae Pris* ya Hilkia. Ol gad ya oli stap kasem ol mane ya long ol laen* blong Efrem,* mo long ol laen blong Manase,* mo long smol haf blong ol narafala laen blong Isrel* we oli stap yet olbaot long not, mo long ol laen blong Juda mo long ol laen blong Benjamin,* mo long ol narafala laen blong Isrel we oli stap long Jerusalem tu.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pris i givim mane ya long trifala man ya we oli stap lukaot long wok ya blong wokemgud haos blong Hae God bakegen, mo trifala i givim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ol kapenta mo ol man blong wokem haos, blong oli pem ol ston mo ol timba blong wokemgud haos ya bakegen wetem ol haf blong hem, from we ol king blong Juda oli bin lego haos ya olgeta, blong i stap roten.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we oli mekem wok ya, fasin blong olgeta long wok ya i stret gud. Mo i gat fo Livaet oli bos long olgeta, we nem blong olgeta, Jahat mo Obadaea, we tufala i laen blong Merari, mo Sekaraea mo Mesulam, we tufala i laen blong Kohat. Olgeta Livaet oli nambawan man blong singsing,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sam long olgeta oli stap sanem ol samting blong wokem haos i kam long olgeta ya, mo sam oli stap lukaot long ol man blong wok long ol naranarafala ples, mo sam oli stap raetemdaon ol ripot blong ol wok ya, mo sam oli stap gad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wan taem, taem ol gad oli stap tekemaot ol mane ya we oli bin putum insaed long storum long haos ya blong Hae God, hae pris ya i faenem buk ya we nem blong hem Buk blong Loa blong Hae God, we i gat Loa* i stap long hem we Hae God i bin givim long Moses bifo.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talem long Safan se, “Mi mi faenem buk ya blong Loa blong Hae God insaed long haos ya.” Nao i givim buk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hem i tekem i go givim long king, i talem long hem se, “King. Mifala i wokem finis evri samting ya we yu yu talem.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Mifala i tekem ol mane ya we i stap long haos blong Hae God, nao mifala i givim long ol man blong wok ya wetem ol bos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Safan i gohed, i talem se, “Mo mi gat wan buk we hae pris i givim long mi.” Nao hem i ridimaot ol tok blong buk ya long king, blong hem i harem.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taem we king i harem ol tok blong buk ya, hem i trabol tumas, mo i fraet tu, nao i terem* klos blong hem blong soemaot we hem 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singaot hae pris, mo Ahikam we i pikinini blong Safan, mo Abdon we i pikinini blong Mikaea, mo Safan we i sekretari blong hem, mo Asaea, man ya we i stap wetem hem oltaem, blong oli kam luk hem. Mo taem olgeta oli kam, hem i talem long olgeta se,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i go luk wan profet blong Hae God blong faenemaot tingting blong hem long ol tok we i stap long buk ya, nao yufala i kam talemaot long mifala, blong yumi evriwan we i stap yet long Juda mo long Isrel, bambae yumi save rod blong folem. Naoia, Hae God i kros tumas long yumi from we ol bubu blong yumi oli no bin holem ol tok blong hem, mo oli no folem ol samting we buk ya i talem.”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i gat wan woman profet i stap, we nem blong hem Hulda. Man blong hem Salum, we papa blong hem Tikvaha mo bubu blong hem Hahas. Man ya i man blong lukaot long ol klos we ol pris oli stap yusum long haos blong Hae God. Profet ya i stap long haf ya blong Jerusalem we oli jes wokem, we nem blong hem Nambatu. Nao hae pris wetem ol narafala man ya oli go luk hem, oli talemaot long hem ol samting ya we i hapen.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hem i talem long olgeta blong oli gobak long king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blong talemaot long hem we Hae God i talem se, “Bambae mi mi spolem taon ya Jerusalem, mo bambae mi panisim yufala evriwan we i stap long taon ya, olsem we mi promes* blong mekem long ol tok we oli raetem long buk ya we man ya i ridim i kam long yu.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Yufala i tanem baksaed long mi, yufala i stap mekem sakrefaes long ol narafala god, mo fasin ya blong yufala i mekem mi mi kros gud long yufala. Mi mi kros tumas long yufala, mo kros ya blong mi bambae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yu yu sanem ol man ya, blong oli kam faenemaot tingting blong mi, mo tok blong mi we mi wantem talem long yu i olsem. Mi mi Hae God, mi God blong yufala ol laen blong Isrel.* Yu yu harem ol tok blong buk ya finis,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taem yu harem tok ya we mi mi promes blong spolem taon ya blong yufala, mo blong panisim yufala, yu yu harem nogud, mo yu tanem tingting blong yu from ol sin blong yu. Yu yu mekem tingting blong yu i stap daon long fes blong mi, yu terem klos blong yu, mo yu stap krae. Nao mi mi harem prea blong yu,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from we yu yu tanem tingting blong yu olsem, panis ya we bambae mi tekem i kamtru long ples ya, bambae i no kamtru long taem we yu yu stap. Bambae yu yu gat gudfala laef gogo yu ded, nao biaen, panis ya bambae i kamtru.” Nao olgeta ya oli gobak long king, oli talemaot tok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29-30</w:t>
      </w:r>
      <w:r>
        <w:rPr>
          <w:lang w:val="bi_VU" w:bidi="bi_VU"/>
        </w:rPr>
        <w:t xml:space="preserve"> Nao King Josaea i singaot ol lida blong taon ya Jerusalem,* mo ol lida blong ol narafala ples olbaot long Juda,* mo ol pris wetem ol Livaet,* mo olgeta narafala man, i stat long ol rijman, i go kasem ol puaman, blong oli kam mit wetem hem, nao olgeta evriwan oli go long yad blong haos* blong Hae God. Nao hem i tekem buk ya we hae pris i faenem insaed long haos ya, mo i ridimaot olgeta tok blong hem i go long olgeta blong oli harem. Buk ya i buk blong Promes* ya we Hae God i bin mekem wetem ol man blong hem bifo.</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Long taem ya, king i stanap klosap long bigfala pos long doa blong haos ya, we i ples blong ol king oli stap stanap long hem, nao i mekem wan promes wetem Hae God, se bambae hem i obei long hem, i holem ol loa blong hem, mo ol tok blong hem long olgeta tingting blong hem, mo long evri haf blong laef blong hem. Mo hem i promes tu, se bambae hem i folem ol rul blong Promes ya we Hae God i bin mekem bifo, we oli raetem long buk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hem i mekem ol man Benjamin* wetem ol narafala man we oli stap long Jerusalem oli agri blong holem promes ya. Hae God i God blong ol bubu blong olgeta, mo i stat long taem ya, ol man ya oli stap obei long promes ya we oli mekem wetem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king i go long olgeta ples blong ol laen* blong Isrel,* i brebrekem olgeta aedol blong ol narafala god we oli stap long ol ples ya, nao hem i mekem ol man ya oli stap obei long Hae God. Mo oltaem long laef blong hem, olgeta we oli stap long ples ya oli no gowe nating long Hae God.</w:t>
      </w:r>
      <w:r>
        <w:rPr>
          <w:lang w:val="bi_VU" w:bidi="bi_VU"/>
        </w:rPr>
      </w:r>
      <w:r>
        <w:rPr>
          <w:lang w:val="bi_VU" w:bidi="bi_VU"/>
        </w:rPr>
      </w:r>
    </w:p>
    <w:p>
      <w:pPr/>
      <w:r>
        <w:rPr>
          <w:lang w:val="bi_VU" w:bidi="bi_VU"/>
        </w:rPr>
      </w:r>
    </w:p>
    <w:p>
      <w:pPr>
        <w:pStyle w:val="Heading2"/>
      </w:pPr>
      <w:r>
        <w:rPr>
          <w:lang w:val="bi_VU" w:bidi="bi_VU"/>
        </w:rPr>
        <w:t>2 Chronicles 35:1</w:t>
      </w:r>
      <w:r>
        <w:rPr>
          <w:lang w:val="bi_VU" w:bidi="bi_VU"/>
        </w:rPr>
      </w:r>
    </w:p>
    <w:p>
      <w:pPr/>
      <w:r>
        <w:rPr>
          <w:lang w:val="bi_VU" w:bidi="bi_VU"/>
        </w:rPr>
      </w:r>
      <w:r>
        <w:rPr>
          <w:vertAlign w:val="superscript"/>
          <w:lang w:val="bi_VU" w:bidi="bi_VU"/>
        </w:rPr>
        <w:t>1</w:t>
      </w:r>
      <w:r>
        <w:rPr>
          <w:lang w:val="bi_VU" w:bidi="bi_VU"/>
        </w:rPr>
        <w:t xml:space="preserve"> Nao King Josaea i mekem Lafet* blong Pasova* blong ona long Hae God. Long fas manis blong yia ya, long namba fotin dei blong hem, olgeta oli kilim ol anamol blong lafet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king i makemaot ol wok we ol pris bambae oli mas mekem long yad blong haos* blong Hae God blong mekem lafet ya, mo i leftemap tingting blong olgeta blong oli wok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hem i singaot ol laen* blong Livae* we oli tija blong ol laen blong Isrel,* mo oli tabu, oli man blong Hae God, blong oli kam luk hem. Nao hem i talem long olgeta se, “Hae God i God blong yumi, mo yumi mas obei long ol tok blong hem. Bokis ya we i Saen blong Promes* blong Hae God, hem i tabu, mo King Solomon, pikinini blong King Deved, hem i wokem haos ya blong Hae God, blong Bokis ya i save stap long hem. I no moa gat wok blong yufala, se yufala i mas karem i go olbaot long solda blong yufala. Yufala i go putum insaed long haos ya. Wok blong yufala, oltaem yufala i mas wok blong Hae God mo blong yumi evriwan ya we yumi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go stanap long ples blong yufala long haos ya blong Hae God folem ol grup blong yufala we oli karem nem blong ol olfala blong yufala, olsem we King Deved mo pikinini ya blong hem King Solomon, tufala i stap talem long ol olfala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Oltaem yufala i mas stanbae blong givhan long ol famle blong ol laen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Wok blong yufala, bambae yufala i mas kilim ol smol sipsip mo ol nani blong lafet ya. Naoia, yufala i mas mekem yufala i klin long fes blong Hae God, mo yufala i mas mekemrere ol sakrefaes, blong bambae yumi evriwan i save folem ol tok ya we Hae God i givim long Moses bifo, blong i givim 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king i tekem ol sipsip blong hem wetem ol smol sipsip mo ol nani we olgeta evriwan i kasem toti taosen, i givim long olgeta man blong oli kilim blong mekem lafet ya, mo i givim tri taosen bul tu long olgeta, blong oli kilim blong mekem sakrefaes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 haeman blong hem tu oli tekem ol anamol blong olgeta, oli givim i go nomo long ol man ya wetem ol pris mo ol Livaet* blong oli kilim long lafet ya. Bakegen, tri haeman blong haos blong Hae God, we nem blong trifala, Hae Pris* Hilkia, mo Sekaraea mo Jehiel, trifala i tekem ol smol sipsip blong olgeta wetem ol yang nani we olgeta evriwan i kasem tu taosen sikis handred, oli givim long ol pris blong oli mekem lafet ya long olgeta, mo oli givim tri handred bul tu long olgeta blong oli mekem sakrefaes long taem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ol lida blong ol Livaet ya we nem blong olgeta, Konania, mo Semaea, mo brata blong hem Netanel, mo Hasabia, mo Jehiel, mo Josabad, olgeta oli tekem ol smol sipsip blong olgeta wetem ol yang nani we i gat faef taosen evriwan, oli givim long ol narafala Livaet blong oli kilim blong mekem lafet ya, wetem faef handred bul bakegen blong oli mekem sakrefaes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taem ol pris mo ol Livaet oli mekemrere ol samting blong lafet ya finis, oli kam stanap long ol ples blong olgeta olsem we king i talem.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taem ol Livaet oli kilim ol smol sipsip wetem ol nani we oli blong Lafet blong Pasova, oli tekemaot skin blong olgeta, mo ol pris ya oli karem blad blong olgeta, oli kafsaedem i go long saed blong Olta.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oli seraot ol narafala anamol ya we i blong mekem sakrefaes ya we i blong bonem i bon evriwan, nao oli givim i go long ol grup blong ol man ya. Ol grup ya oli stap karem nem blong ol olfala blong olgeta bifo we olgeta ya oli kamaot biaen long olgeta. Nao ol grup ya oli mekem sakrefaes long olgeta olsem we Loa* ya we Hae God i givim long Moses bifo, i talem.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 mit blong sipsip mo nani blong Lafet ya blong Pasova, ol Livaet oli rusum long faea, olsem we ol rul i talem, mo ol tabu mit blong ol narafala sakrefaes oli kukum long ol bigbigfala sospen mo ol bigfala kokot. Mo kwiktaem nomo oli givimaot ol mit ya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biaen, oli tekem sam mit blong olgeta, wetem sam blong ol pris, mo oli mekemrere kakae blong olgeta blong lafet ya. Ol pris* ya oli laen blong Eron, mo oli stap wok had gogo kasem tudak we oli stap bonem ol sakrefaes ya we i blong bonem i bon evriwan, wetem ol gris blong ol anamol blong Lafet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dei blong lafet ya, ol laen blong Asaf oli singsing. Oli stanap long stret ples blong olgeta stret olsem we King Deved mo Asaf mo Heman mo Jedutun we i profet blong king, oli bin talem bifo. Mo ol gad blong ol doa blong haos ya oli no livim ples blong olgeta tu, from we ol narafala Livaet ya oli mekemrere kakae blong olgeta blong lafet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long fasin ya, ol laen blong Isrel oli mekem evri samting long dei ya blong mekem wosip long Hae God, mo blong holem Lafet ya blong Pasova, mo blong mekem ol sakrefaes ya we oli bonem i bon evriwan long Olta, olsem we King Josaea i talem.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we oli stap long taem ya oli mekem Lafet ya blong Pasova, mo biaen, oli stap mekem Lafet ya blong Kakae Bred* we i No Gat Is long hem, go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I stat long taem blong Profet Samuel bifo, i kam kasem taem ya, neva oli mekem wan Lafet blong Pasova we i olsem hemia. Mo i no gat wan king bifo we i bin mekem wan Lafet blong Pasova we i olsem hemia we King Josaea wetem ol pris mo ol Livaet mo ol man Jerusalem* mo ol narafala man Juda* mo ol man Isrel oli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namba eitin yia blong hem we hem i rul.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Biaen long taem ya we King Josaea i finisim ol wok ya we hem i stap mekem long haos* blong Hae God, King Neko blong Ijip i lidim ol soldia blong hem i kam blong go mekem faet long taon ya Kakemis long narasaed Isrel* long not, long Yufretes Reva. Nao King Josaea i go blong mekem faet long hem blong blokem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king ya i sanem tok i kam long hem i talem se, “King blong Juda,* faet ya we mi mi kam blong mekem i no bisnes blong yu. Mi mi no kam blong mekem faet long yu, mi wantem go mekem faet long ol enemi blong mi, mo God i talem long mi finis, se mi mas hareap. God i stap long saed blong mi ya. I nogud yu girap, yu agens long mi. Bambae hem i spolem yu nomo.”</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King Josaea i no wantem harem tok ya we God i givim long king ya blong i talem long hem, nao hem i go blong mekem faet. Be taem hem i go, hem i putum ol narafala klos, blong mekem ol man Ijip ya oli no luksave hem, nao i go blong mekem faet long olgeta long bigfala levelples ya long Megido.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faet ya, ol man Ijip oli sutum hem long bonara, nao hem i talem long ol man blong hem se, “!Olgeta! !Mi karekil we i nogud olgeta! !Yufala tekemaot mi i gowe long faet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Ale, oli karemaot hem long kat blong faet blong hem, oli putum hem long wan narafala kat blong hem we i stap long ples ya, nao oli karem hem i kambak long Jerusalem.* Nao hem i ded, mo oli berem* hem long wan hol long ston long ples ya, long beregraon blong ol king. Mo olgeta man Jerusalem wetem ol narafala man Juda oli krae bigwan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long taem ya, Profet Jeremaea i wokem wan singsing blong sore, mo ol man mo ol woman we oli stap long kwaea oli stap sing long singsing ya long taem we ol man oli stap sore long king ya. Nao fasin ya i kam wan kastom blong ol laen* blong Isrel, mo singsing ya i stap wetem ol narafala singsing blong sore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narafala samting we King Josaea i mekem, we hemia ol gudgudfala samting we hem i mekem long Hae God, mo fasin we hem i folemgud Loa*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ol narafala samting we hem i mekem, i stat long stat blong rul blong hem i kam kasem we hem i ded, oli raetemdaon long buk ya we nem blong hem Ol Stori blong Laef blong ol King blong Isrel, mo blong ol King blong Juda.</w:t>
      </w:r>
      <w:r>
        <w:rPr>
          <w:lang w:val="bi_VU" w:bidi="bi_VU"/>
        </w:rPr>
      </w:r>
      <w:r>
        <w:rPr>
          <w:lang w:val="bi_VU" w:bidi="bi_VU"/>
        </w:rPr>
      </w:r>
    </w:p>
    <w:p>
      <w:pPr/>
      <w:r>
        <w:rPr>
          <w:lang w:val="bi_VU" w:bidi="bi_VU"/>
        </w:rPr>
      </w:r>
    </w:p>
    <w:p>
      <w:pPr>
        <w:pStyle w:val="Heading2"/>
      </w:pPr>
      <w:r>
        <w:rPr>
          <w:lang w:val="bi_VU" w:bidi="bi_VU"/>
        </w:rPr>
        <w:t>2 Chronicles 36:1</w:t>
      </w:r>
      <w:r>
        <w:rPr>
          <w:lang w:val="bi_VU" w:bidi="bi_VU"/>
        </w:rPr>
      </w:r>
    </w:p>
    <w:p>
      <w:pPr/>
      <w:r>
        <w:rPr>
          <w:lang w:val="bi_VU" w:bidi="bi_VU"/>
        </w:rPr>
      </w:r>
      <w:r>
        <w:rPr>
          <w:vertAlign w:val="superscript"/>
          <w:lang w:val="bi_VU" w:bidi="bi_VU"/>
        </w:rPr>
        <w:t>1</w:t>
      </w:r>
      <w:r>
        <w:rPr>
          <w:lang w:val="bi_VU" w:bidi="bi_VU"/>
        </w:rPr>
        <w:t xml:space="preserve"> Nao ol man Juda* oli jusumaot Joahas we i pikinini blong King Josaea, oli putumap hem long Jerusalem,* blong i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taem ya, hem i gat twanti tri yia. Hem i rul tri manis nomo long kantri ya, mo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King Neko blong Ijip i kam tekem hem i go kalabus, mo i fosem ol man Juda blong oli pem takis long hem. Nao evri yia, oli stap givim tri tan fo handred kilo silva mo toti fo kilo gol long hem we praes blong hem samwe long wan handred seventi tu milian faef handred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hem i putumap Eliakim, we i brata blong King Joahas ya i king blong Juda, mo hem i jenisim nem blong hem se King Jehoeakim. Be i tekem King Joahas i go long Ijip.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taem we Jehoeakim i kam king blong Juda,* hem i gat twanti faef yia. Hem i rul leven yia long kantri ya, mo hedkwota blong hem i stap long taon ya Jerusalem.* Mo Hae God i God blong hem, be oltaem, hem i girap i mekem sin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King Nebukadnesa blong Babilonia i kam mekem faet long ol man Juda, nao i winim olgeta, mo i holem king ya, i fasem hem long jen, nao i pulum hem i go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hem i go tekemaot sam long ol gudgudfala samting ya we oli stap long haos* blong Hae God, nao i karem i go long Babilon, i putum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narafala samting we King Jehoeakim i mekem, wetem ol fasin blong hem we i nogud we i nogud, mo ol sin we hem i mekem, oli raetemdaon long buk ya we nem blong hem Ol Stori blong Laef blong ol King blong Isrel mo blong ol King blong Juda. Nao pikinini blong hem Jehoeakin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taem we Jehoeakin i kam king blong Juda,* hem i gat eitin yia. Hem i rul tri manis ten dei nomo long kantri ya, mo hedkwota blong hem i stap long taon ya Jerusalem.* Be hem tu i mekem sin agens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taem we manis blong ren i finis, King Nebukadnesa i kam tekem hem i go kalabus long Babilonia, mo i go tekemaot tu ol gudgudfala samting we i stap long haos* blong Hae God, i karem i go. Nao hem i tekem Jedekia, brata blong papa blong King Jehoeakin, i putumap hem long Jerusalem blong i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taem we Jedekia i kam king blong Juda,* hem i gat twanti wan yia. Hem i rul leven yia long kantri ya, mo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stap mekem sin agens long Hae God, mo i no save mekem tingting blong hem i godaon blong i save harem ol tok blong Hae God we Profet Jeremaea i stap talemaot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King Nebukadnesa i fosem King Jedekia blong i obei long hem mo i kam man blong hem, mo i fosem hem tu blong i mekem wan strong promes long nem blong God blong ol laen* blong Isrel,* se i mas mekem olsem. Nao King Jedekia i mekem promes ya, be biaen, hem i girap i brekem promes ya bakegen, i go agens long king ya, mo i stap mekem stronghed se i no wantem tanem tingting blong hem blong kambak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antap long samting ya, ol lida blong Juda* tu, wetem ol pris mo ol narafala man oli stap folem ol rabis fasin blong ol man blong ol narafala kantri raonabaot long olgeta, we oltaem oli stap mekem wosip long ol narafala god. Nao haos* ya blong Hae God we hem i bin mekem i kam tabu finis, be olgeta oli mekem i kam doti bakegen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Hae God i God blong ol bubu blong olgeta, mo oltaem hem i stap sanem ol profet blong hem oli kam tok long olgeta blong wekemap olgeta, from we hem i gat sore long olgeta, i wantem sevem olgeta, mo i wantem sevem haos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olgeta oli stap jikim ol profet ya, oli stap tanem baksaed long ol tok blong olgeta, mo oli stap laf nogud long olgeta. Oli stap mekem olsem gogo Hae God i kros long olgeta we i kros gud, we oli no moa save ronwe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mekem we king blong Babilonia i kam mekem faet long olgeta bakegen. Mo long taem ya, king ya i no gat sore nating long olgeta, hem i kilim olgeta yang man blong olgeta. Nating we sam long olgeta oli go haed long haos blong God, be hem i go long ples ya, i kilim olgeta. Nating we yang man, no yang gel, no medelman, no olfala, be God i letem we olgeta evriwan i go long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king ya i tekemaot olgeta samting we i stap yet long haos blong Hae God, mo long ol storum blong haos ya, wetem ol gudgudfala samting blong King Jedekia, mo ol gudgudfala samting blong ol haeman blong hem, nao i karem evri samting ya i go long Babilon.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hem i bonem haos blong God, wetem ol haos blong king, mo ol narafala haos long taon ya, mo ol gudgudfala samting we i stap long olgeta, mo i brebrekemdaon bigfala stonwol blong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 man Juda we oli stap, hem i karem olgeta i go long Babilonia, nao oli stap wok slef* blong hem mo blong olgeta we oli stap kamaot biaen long hem, kam kasem taem we king blong Pesia i rulum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fasin ya, tok ya blong Hae God we Profet Jeremaea i bin talemaot bifo i kamtru, we i talem se, “Bambae kantri ya i stap nating nomo we i no gat man long hem go kasem seventi yia, blong stretem ol yia ya we ol man ya oli no bin letem graon i spel.”</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Bifo, Hae God i bin givim tok blong hem long Profet Jeremaea blong i talemaot, mo long taem we King Sirus, man Pesia i rul long Babilonia, long fas yia blong hem, Hae God i mekem tok ya blong hem i kamtru. Hem i mekem we king ya i mekem wan tok, mo i raetemdaon, nao i givim long ol man blong hem, blong oli go ridimaot long olgeta man long evri ples we hem i stap rul long hem. Long tok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i talem se, “!Olgeta! Hae God, hem i God blong heven, mo hem i putumap mi mi king long olgeta ples long wol ya. Bifo, haos* blong hem i stap long Juda,* long taon ya Jerusalem,* mo naoia wok blong wokem haos ya bakegen, hem i putum long han blong mi. Naoia i gud yufala evriwan we yufala i man blong hem, yufala i gobak long taon ya. Hae God i God blong yufala, mo prea blong mi we hem bambae i stap wetem yufala. Mi Sirus, mi Hae King blong Pesia, mo hemia tok blong mi.”</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