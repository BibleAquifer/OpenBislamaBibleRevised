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r>
        <w:rPr>
          <w:lang w:val="bi_VU" w:bidi="bi_VU"/>
        </w:rPr>
      </w:r>
      <w:r>
        <w:rPr>
          <w:b/>
          <w:lang w:val="bi_VU" w:bidi="bi_VU"/>
        </w:rPr>
        <w:t>Open Bislama Bible Revised</w:t>
      </w:r>
      <w:r>
        <w:rPr>
          <w:lang w:val="bi_VU" w:bidi="bi_VU"/>
        </w:rPr>
        <w:t xml:space="preserve"> (Bislama) is based on: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Proverbs 1:1</w:t>
      </w:r>
      <w:r>
        <w:rPr>
          <w:lang w:val="bi_VU" w:bidi="bi_VU"/>
        </w:rPr>
      </w:r>
    </w:p>
    <w:p>
      <w:pPr/>
      <w:r>
        <w:rPr>
          <w:lang w:val="bi_VU" w:bidi="bi_VU"/>
        </w:rPr>
      </w:r>
      <w:r>
        <w:rPr>
          <w:vertAlign w:val="superscript"/>
          <w:lang w:val="bi_VU" w:bidi="bi_VU"/>
        </w:rPr>
        <w:t>1</w:t>
      </w:r>
      <w:r>
        <w:rPr>
          <w:lang w:val="bi_VU" w:bidi="bi_VU"/>
        </w:rPr>
        <w:t xml:space="preserve"> Long buk ya i gat ol waestok blong King Solomon, king blong Isrel,* we papa blong hem King Deved.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 tok ya i blong givhan long yumi blong mekem yumi waes, blong yumi save folem ol gudfala advaes, mo yumi save haremsave ol tok we mining blong olgeta i dip.</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 tok ya i save tijim yumi long fasin we bambae yumi save gat hed, mo we yumi no save giaman, mo we yumi save mekem ol fasin we i stret, mo we yumi save mekem i sem mak nomo long olgeta man.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tok ya i save openem tingting blong man we i no save samting yet, mo i save mekem ol yang man oli waes gud, mo oli gat gudfala tingting.</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tok ya i save mekem ol waes man oli gat save moa, mo i save lidim ol man we oli skul gud,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blong oli save luksave mining blong ol waestok we i haed gud, mo oli save givim ansa long ol had kwestin we ol waes man oli stap askem.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Sipos man i wantem kasem save, stamba blong hem, hem i mas tinghevi long Hae God, mo i mas ona gud long hem. Man we i no gat hed, hem i no save tinghevi long ol waestok, mo hem i no wantem lan.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Pikinini blong mi, yu yu mas lesin gud long ol samting we mi wetem mama blong yu, mitufala i stap tijim yu long hem, mo yu no mas lego ol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tok ya bambae i givhan, blong mekem laef blong yu i gud moa. Bambae i olsem gudfala hat blong flasem hed blong yu, no gudfala jen blong flasem nek blong yu.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Pikinini blong mi, sipos ol man nogud oli kam traem pulum yu, blong yu go wetem olgeta, be yu no mas go.</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Maet oli save talem long yu se, “!Yu kam! Bambae yumi go haed long saed blong rod, mo sipos yumi luk sam man, nating we oli no mekem sam samting nogud, be bambae yumi mekem faet long olgeta, yumi kilim olgeta i ded. Bambae yumi mekem blong pleplei nomo.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Nating sipos oli stap gud nomo, be taem faet i finis, bambae i no moa gat man i stap.</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sipos oli gat ol gudgudfala samting, bambae yumi karem, yumi kam fulumap olgeta long ol haos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 kam joen wetem mifala! !Yumi go! Sipos yumi kasem sam samting, bambae yumi seraot long yumi evriwan.”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Pikinini blong mi, yu no mas go wetem ol man olsem. Yu mas stap longwe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Fasin blong ol man olsem, oltaem oli kwik blong mekem ol samting nogud, oli no save wet. Oli rere oltaem nomo blong kilim man i ded.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I krangke blong man i go hangem net blong kasem pijin, we pijin ya i stap lukluk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ol man olsem oli stap wokem trap blong olgeta nomo, mo bambae oli ded long trap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!Fasin ya we man i stap go kilim man blong i stil long hem, hem i rod blong ded nomo! Oltaem nomo, man we i stap mekem olsem, hem i mas ded.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!Yufala i lesin! Naoia waestok i olsem man we i stap singaot olbaot long ol big rod, mo long ol ples blong mekem maket.</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Hem i stap singaot bigwan long ol doa* blong stonwol blong taon, mo long ol ples we plante man oli stap hivap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Hem i talem se, “!Olgeta! !Yufala we i no gat hed! ?Bambae yufala i stap krangke olsem gogo kasem wetaem? ?Naoia yufala i glad tumas blong jikim gudfala save, be bambae yufala i finis wetaem? ?From wanem yufala i no save lan?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Naoia, bambae mi mi tok long yufala blong stretem yufala, mo yufala i mas lesin gud long mi. Bambae mi givim gudfala tok long yufala blong givhan long yufala, mo bambae mi mekem tok blong mi i klia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Longtaem finis, mi mi stap singaot yufala, be yufala i no wantem harem mi. Mi stap traem pulum yufala blong yufala i kam long mi, be yufala i no wantem.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Yufala i no wantem lesin long tok blong mi, we mi givim blong givhan long yufala, mo yufala i no glad blong letem mi mi stretem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Be sipos trabol i kasem yufala, mi bambae mi laf nomo long yufala. Sipos yufala i fraet we i fraet,</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we tingting blong yufala i raon, olsem we bigfala waelwin i tantanem yufala, mo yufala i stap harem nogud tumas long bodi blong yufala, be mi bambae mi stap jikim yufala nomo.</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Sipos i olsem, bambae yufala i singaot mi, be bambae mi no save lesin long yufala. Bambae yufala i lukaot mi long evri ples, be bambae yufala i no save faenem mi.</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Yufala ya, neva yufala i wantem blong yufala i gat save, mo neva yufala i wantem obei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Neva yufala i wantem blong mi mi givim tok long yufala blong givhan long yufala, mo taem we mi mi wantem stretem yufala, be neva yufala i lesin long mi.</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Nao from samting ya, bambae yufala i kasem panis we i stret blong yufala i kasem, mo ol fasin ya we yufala i stap mekem, bambae oli mekem we yufala i sik from.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Ol man we oli no gat hed, bambae oli ded from we oli no wantem kasem waes. Mo ol man we oli no gat save, mo we oli no kea, fasin ya blong olgeta bambae i kilim olgeta i ded.</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Be man we i stap lesin long mi, bambae hem i stap gud oltaem long laef blong hem. Hem bambae i save we i no gat wan samting nating we i save mekem hem i fraet.”</w:t>
      </w:r>
      <w:r>
        <w:rPr>
          <w:lang w:val="bi_VU" w:bidi="bi_VU"/>
        </w:rPr>
      </w:r>
      <w:r>
        <w:rPr>
          <w:lang w:val="bi_VU" w:bidi="bi_VU"/>
        </w:rPr>
      </w:r>
    </w:p>
    <w:p>
      <w:pPr/>
      <w:r>
        <w:rPr>
          <w:lang w:val="bi_VU" w:bidi="bi_VU"/>
        </w:rPr>
      </w:r>
    </w:p>
    <w:p>
      <w:pPr>
        <w:pStyle w:val="Heading2"/>
      </w:pPr>
      <w:r>
        <w:rPr>
          <w:lang w:val="bi_VU" w:bidi="bi_VU"/>
        </w:rPr>
        <w:t>Proverbs 2:1</w:t>
      </w:r>
      <w:r>
        <w:rPr>
          <w:lang w:val="bi_VU" w:bidi="bi_VU"/>
        </w:rPr>
      </w:r>
    </w:p>
    <w:p>
      <w:pPr/>
      <w:r>
        <w:rPr>
          <w:lang w:val="bi_VU" w:bidi="bi_VU"/>
        </w:rPr>
      </w:r>
      <w:r>
        <w:rPr>
          <w:vertAlign w:val="superscript"/>
          <w:lang w:val="bi_VU" w:bidi="bi_VU"/>
        </w:rPr>
        <w:t>1</w:t>
      </w:r>
      <w:r>
        <w:rPr>
          <w:lang w:val="bi_VU" w:bidi="bi_VU"/>
        </w:rPr>
        <w:t xml:space="preserve"> Pikinini blong mi. Yu mas lanem ol samting ya we mi stap tijim yu long hem, mo yu no mas fogetem ol fasin ya we mi stap talem long yu se yu mas mekem.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 mas lesin long ol waestok ya, mo yu mas traehad blong haremsave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Yes, yu mas askem strong long Hae God, blong i mekem yu yu gat save, mo yu mas askem long hem oltaem, blong yu save haremsave mining blong ol strong samting.</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Oltaem yu mas traehad blong kasem waes ya, olsem we yu save traehad blong faenem silva, no wan narafala samting olsem, we man i bin berem.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Sipos yu stap mekem olsem, bambae yu save kasem mining blong tok ya we i talem se, “Yu mas tinghevi long Hae God, mo yu mas ona gud long hem.” Nao bambae yu save fasin blong hem moa, blong yu savegud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Hae God nomo i save mekem man i waes. Fasin blong save mo fasin blong haremsave, tufala i stap kamaot 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Hem i stap givhan long ol stret man we oli no save giaman, mo i stap blokemgud olgeta blong trabol i no kasem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Hem i stap lukaot gud long olgeta we oli stap mekem i stret nomo long ol narafala man, mo i stap gad gud long olgeta we tingting blong olgeta i stap strong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sipos yu harem tok blong mi, bambae yu save luksave ol fasin we i gud, mo yu save jajem ol man long stret fasin, mo yu save mekem i stret long olgeta man, mo bambae yu save olgeta samting we i stret blong yu mekem.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bambae yu save kam waes, mo waes ya blong yu bambae i save mekem yu yu harem gud.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Fasin ya we yu luksave ol samting, mo we yu savegud ol mining blong hem, hem bambae i stap lukaot long yu,</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bambae i stap blokemgud yu, blong yu no mekem ol fasin nogud. Mo bambae i mekem we yu stap longwe long ol man we toktok blong olgeta i blong statem trabol nomo.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 man olsem oli lego stret laef finis, oli stap long fasin blong tudak nomo.</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Olgeta oli glad blong mekem ol samting nogud, mo oli stap harem gud blong mekem ol rabis fasin ya.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 man olsem, yu no save putum tingting blong yu i stap long olgeta, mo yu no save trastem olgeta nating.</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Sipos yu harem tok blong mi, bambae yu save blokem woman nogud, we i traem blong switim yu long ol swit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Woman olsem i gowe long man blong hem, we i mared long hem long taem ya we i yangfala yet, mo i fogetem promes blong hem we i mekem long fes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Sipos yu go long haos blong woman olsem, hemia i min se yu stap wokbaot long rod blong ded nomo, mo yu stap go klosap long Hom* blong ol Dedman.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Man we oltaem i stap go insaed long haos blong woman olsem, bambae hem i no save lego fasin ya, mo neva bambae hem i save kambak bakegen long rod blong laef.</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From samting ya, yu mas folem fasin blong gudfala man. Oltaem yu mas wokbaot long rod we i stret.</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 stret man we yu save trastem olgeta, bambae oli save stap gud long ples ya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ol man nogud we oli stap mekem ol rabis fasin, bambae God i tekemaot olgeta oli gowe long ples ya. Hem bambae i rutumaot olgeta, olsem we man i stap rutumaot ol smosmol tri long garen.</w:t>
      </w:r>
      <w:r>
        <w:rPr>
          <w:lang w:val="bi_VU" w:bidi="bi_VU"/>
        </w:rPr>
      </w:r>
      <w:r>
        <w:rPr>
          <w:lang w:val="bi_VU" w:bidi="bi_VU"/>
        </w:rPr>
      </w:r>
    </w:p>
    <w:p>
      <w:pPr/>
      <w:r>
        <w:rPr>
          <w:lang w:val="bi_VU" w:bidi="bi_VU"/>
        </w:rPr>
      </w:r>
    </w:p>
    <w:p>
      <w:pPr>
        <w:pStyle w:val="Heading2"/>
      </w:pPr>
      <w:r>
        <w:rPr>
          <w:lang w:val="bi_VU" w:bidi="bi_VU"/>
        </w:rPr>
        <w:t>Proverbs 3:1</w:t>
      </w:r>
      <w:r>
        <w:rPr>
          <w:lang w:val="bi_VU" w:bidi="bi_VU"/>
        </w:rPr>
      </w:r>
    </w:p>
    <w:p>
      <w:pPr/>
      <w:r>
        <w:rPr>
          <w:lang w:val="bi_VU" w:bidi="bi_VU"/>
        </w:rPr>
      </w:r>
      <w:r>
        <w:rPr>
          <w:vertAlign w:val="superscript"/>
          <w:lang w:val="bi_VU" w:bidi="bi_VU"/>
        </w:rPr>
        <w:t>1</w:t>
      </w:r>
      <w:r>
        <w:rPr>
          <w:lang w:val="bi_VU" w:bidi="bi_VU"/>
        </w:rPr>
        <w:t xml:space="preserve"> Pikinini blong mi. Yu no mas fogetem ol samting ya we mi mi stap tijim yu long hem. Oltaem yu mas tingbaot ol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Sipos yu mekem olsem, bambae yu no save sot long wan samting long laef blong yu, mo bambae yu gat longfala laef.</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Bambae yu no mas lego promes we yu mekem wetem God, we tingting blong yu i stap strong long hem, mo yu no mas lego promes we yu mekem wetem ol fren blong yu, we tingting blong yu i stap strong long olgeta. Oltaem, yu mas holemtaet tufala fasin ya, olsem we yu raetemdaon long tingting blong yu, no yu hangem long nek blong yu, blong tufala i no lus.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Sipos yu stap mekem olsem, bambae God i glad long yu, mo ol man tu bambae oli glad long yu.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I nogud yu ting se save ya blong yu naoia, hem i naf blong givhan long yu. Yu mas trastem Hae God long olgeta tingting blong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Long olgeta samting we yu stap mekem, yu mas tingbaot hem oltaem, mo sipos yu stap mekem olsem, hem bambae i soemaot stret rod long yu, blong yu yu folem.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I nogud yu ting se yu yu wan waes man. Yu mas tinghevi long Hae God, yu mas ona gud long hem, mo yu mas tanem baksaed long ol fasin nogud.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Sipos yu mekem olsem, fasin ya bambae i olsem gudfala meresin we i save mekem ol soa blong yu i finis, mo i save mekem ol sobodi blong yu i no moa soa.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 mas tekem ol fas kakae blong garen blong yu, wetem ol nambawan samting long ol narafala kakae we yu kasem long hem, yu givim i go long Hae God, blong yu ona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Sipos yu mekem olsem, haos blong putumgud kakae blong yu long hem, oltaem bambae i fulap long kakae, mo bambae yu kasem fulap waen, we ol botel blong yu oli no naf blong holem.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Pikinini blong mi. Sipos Hae God i mekem wan samting blong stretem yu, be yu mas glad blong karem, mo yu mas save we hem i mekem samting ya blong wekemap yu.</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man we hem i lavem olgeta, oltaem hem i stap stretem olgeta, olsem we papa i stap stretem pikinini blong hem, we i glad tumas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Man we i stap kasem save, mo we i stap kam waes, hem bambae i save harem gud,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from we fasin ya i gud moa, i winim we hem i kasem silva, no gol.</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Waestok i gud moa, i winim ol gudfala ston ya we praes blong olgeta i antap tumas, we ol man oli stap yusum blong flasem ring mo jen long hem, mo i no gat wan samting nating we yu save wantem samtaem, we i gud moa winim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Hem i save givim longfala laef long yu, mo i save givim plante gudgudfala samting tu long yu, mo i save mekem ol man oli ona long yu.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Hem i save mekem laef blong yu i ron gud, nao bambae yu stap gud oltaem long laef blong yu.</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 man we oli holem waestok oli glad oltaem nomo, mo hem bambae i mekem olgeta oli gat laef.</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Hae God i mekem wol ya long waes blong hem, mo long save blong hem, hem i putum skae long prapa ples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Long waes ya blong hem, hem i mekem we ol reva i ron, mo i mekem we ol klaod i givim ren i kam long wol ya.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Pikinini blong mi. I gud yu holemstrong waes ya blong yu, mo fasin ya blong yu we yu save luksave mining blong ol samting we i had. Yu mas lukaot gud blong yu no lusum tufala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Bambae tufala fasin ya i givim laef long yu, mo laef ya blong yu bambae i gudwan, we bambae yu glad long hem oltaem.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bambae yu save wokbaot long rod blong yu, we oltaem bambae yu stap gud nomo, yu no save foldaon.</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long naet, taem yu go long bed blong yu, bambae yu save slip gud, we yu no save fraet.</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Bambae trabol i save kam kwiktaem nomo long ol man nogud, olsem we strong win i save girap wantaem nomo i kam, be yu bambae yu no save trabol long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Hae God bambae i holem yu, blong yu save stap gud oltaem, mo bambae hem i no save letem yu yu foldaon long wan trap.</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Sipos yu gat janis blong givhan long narafala man, i gud yu gohed, yu mekem i gud long hem, stret olsem we hem i wantem.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Sipos wan long olgeta we oli stap raonabaot long yu, i wantem blong yu givhan long hem, mo yu save mekem long taem ya nomo, i nogud yu talem long hem se, “Yu wet, tumora bambae mi kam givhan long yu.”</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i nogud yu mekem plan blong wokem wan samting we i save spolem wan man olsem, from we olgeta ya oli stap trastem yu.</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Sipos man i no mekem wan samting nogud long yu, i nogud yu rao long hem.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i nogud yu jalus long ol man blong faet we oli stap win, mo i nogud tu blong yu folem fasin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from we Hae God i no laekem nating ol man we oli stap mekem ol samting nogud, i agens long olgeta. Hem i trastem ol stret man, mo i stap talemaot tingting blong hem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Oltaem, hem i stap singaot* trabol i kam long haos blong man nogud, be hem i stap blesem haos blong man we laef blong hem i stret.</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Hem i no save tinghae long ol man we tingting blong olgeta i go antap, be hem i kaen gud long olgeta we tingting blong olgeta i stap daon.</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Ol waes man bambae oli gat gud nem, mo bambae ol man oli stap ona gud long olgeta, be ol man we oli no gat hed, bambae oli stap mekem ol fasin nomo, we bambae oli sem from.</w:t>
      </w:r>
      <w:r>
        <w:rPr>
          <w:lang w:val="bi_VU" w:bidi="bi_VU"/>
        </w:rPr>
      </w:r>
      <w:r>
        <w:rPr>
          <w:lang w:val="bi_VU" w:bidi="bi_VU"/>
        </w:rPr>
      </w:r>
    </w:p>
    <w:p>
      <w:pPr/>
      <w:r>
        <w:rPr>
          <w:lang w:val="bi_VU" w:bidi="bi_VU"/>
        </w:rPr>
      </w:r>
    </w:p>
    <w:p>
      <w:pPr>
        <w:pStyle w:val="Heading2"/>
      </w:pPr>
      <w:r>
        <w:rPr>
          <w:lang w:val="bi_VU" w:bidi="bi_VU"/>
        </w:rPr>
        <w:t>Proverbs 4:1</w:t>
      </w:r>
      <w:r>
        <w:rPr>
          <w:lang w:val="bi_VU" w:bidi="bi_VU"/>
        </w:rPr>
      </w:r>
    </w:p>
    <w:p>
      <w:pPr/>
      <w:r>
        <w:rPr>
          <w:lang w:val="bi_VU" w:bidi="bi_VU"/>
        </w:rPr>
      </w:r>
      <w:r>
        <w:rPr>
          <w:vertAlign w:val="superscript"/>
          <w:lang w:val="bi_VU" w:bidi="bi_VU"/>
        </w:rPr>
        <w:t>1</w:t>
      </w:r>
      <w:r>
        <w:rPr>
          <w:lang w:val="bi_VU" w:bidi="bi_VU"/>
        </w:rPr>
        <w:t xml:space="preserve"> Pikinini blong mi. Mi mi papa blong yu, mo yu mas lesin gud long ol samting ya we mi stap tijim yu long hem. Sipos yu lesin gud olsem, bambae yu save gat waes.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 samting ya we mi stap talem long yu, oli gud tumas, mo yu no mas tanem baksaed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Mi mi wan pikinini nomo we papa mo mama blong mi, tufala i bonem, mo taem mi mi smol,</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papa blong mi i stap tijim mi. Hem i talem long mi se, “Pikinini blong mi, ol samting ya we mi stap talem long yu, bambae yu no mas fogetem olgeta samtaem, oltaem yu mas tingbaot olgeta. Sipos yu stap mekem ol samting ya oltaem, bambae yu gat laef.</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 mas kasem waestok, mo yu mas kam we yu save luksave mining blong ol had samting. Yu no mas blokem sora blong yu, mo yu no mas fogetem ol samting ya, we mi stap talem long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Sipos yu holem waestok ya, bambae hem i stap lukaot gud long yu. Sipos yu laekem hem, hem bambae i holem yu yu stap gud oltaem.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Waestok ya, hem i nambawan samting blong yu yu kasem. I nomata wanem samting we yu yu gat, be yu mas kasem fasin ya blong luksave mining blong ol samting we i had.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Sipos yu laekem waestok ya, bambae hem i save leftemap yu, we nem blong yu bambae i go antap. Sipos yu holemtaet hem, bambae hem i save mekem ol man oli ona gud long yu.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hem bambae i kam olsem ol gudfala flaoa ya, we ol man oli hangem long nek blong yu blong ona long yu. Bambae hem i kam olsem wan gudfala samting blong flasem hed blong yu, olsem hat blong king we i saen we i saen.”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Pikinini blong mi. Sipos yu lesin gud long mi, mo yu tinghevi long ol samting ya we mi stap talem long yu, bambae yu gat longfala laef.</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Mi mi stap tijim yu long ol waestok, mo long ol stret fasin we yu mas folem long laef blong yu,</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sipos yu stap folem waestok ya, bambae i no gat wan samting i save blokem yu, mo sipos yu resis, bambae yu no save foldaon.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Oltaem, yu mas tingbaot ol samting ya we yu lanem finis. Olgeta oli stamba blong laef blong yu, mo yu mas lukaot gud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Bambae yu no mas folem rod ya, we ol man nogud oli stap folem, mo yu no mas tekem fasin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!Yu no folem rod ya! !Yu gowe long ol samting nogud ya! !Yu livim! !Yu go long rod blong yu nomo!</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 man olsem, sipos oli no mekem i nogud long narafala man, bambae long naet, oli no save slip. Sipos oli no spolem narafala man fastaem, bambae oli go ledaon long bed, be oli no save slip nating.</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Fasin nogud mo fasin blong faet, hemia i olsem kakae mo wota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Rod we ol stret man oli stap wokbaot long hem, fasin blong hem i olsem eli moning, we i stat brok delaet, we oltaem, ol samting oli stap kam klia moa, gogo i delaet gud, mo san i kam antap.</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rod blong ol man nogud i tudak olgeta, i olsem naet. Oltaem olgeta oli stap foldaon, be oli no save luksave ol samting we oli stambol 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Pikinini blong mi. Yu mas lesin gud long ol samting ya we mi stap talem long yu. Yu mas harem ol tok ya blong mi.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Yu no mas fogetem olgeta, oltaem yu mas holemtaet long tingting blong yu.</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Man we i savegud ol tok ya, hem i gat gudfala laef, mo i no save sik.</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Yu mas lukaot gud blong mekem se ol samting we yu stap tingbaot oltaem, oli stret, from we laef blong yu i stap soemaot tingting blong yu.</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Bambae yu no mas giaman, mo yu no mas yusum ol toktok we i save lidim man i gorong. Oltaem, yu mas talem ol trutok nomo.</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Sipos yu stap mekem olsem, bambae i no gat samting blong mekem yu yu sem, we fes blong yu i godaon from. Yu mas lukluk i go stret nomo long rod ya we yu stap long hem, mo tingting blong yu i mas strong.</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Yu mas mekem gudfala plan fastaem, long ol samting we yu wantem mekem, nao olgeta samting ya bambae oli save kamaot stret nomo.</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Bambae yu no go klosap long ol samting nogud. Oltaem, yu mas wokbaot long stret rod nomo, we bambae yu no mekem wan samting nating we i save tekemaot yu long rod ya.</w:t>
      </w:r>
      <w:r>
        <w:rPr>
          <w:lang w:val="bi_VU" w:bidi="bi_VU"/>
        </w:rPr>
      </w:r>
      <w:r>
        <w:rPr>
          <w:lang w:val="bi_VU" w:bidi="bi_VU"/>
        </w:rPr>
      </w:r>
    </w:p>
    <w:p>
      <w:pPr/>
      <w:r>
        <w:rPr>
          <w:lang w:val="bi_VU" w:bidi="bi_VU"/>
        </w:rPr>
      </w:r>
    </w:p>
    <w:p>
      <w:pPr>
        <w:pStyle w:val="Heading2"/>
      </w:pPr>
      <w:r>
        <w:rPr>
          <w:lang w:val="bi_VU" w:bidi="bi_VU"/>
        </w:rPr>
        <w:t>Proverbs 5:1</w:t>
      </w:r>
      <w:r>
        <w:rPr>
          <w:lang w:val="bi_VU" w:bidi="bi_VU"/>
        </w:rPr>
      </w:r>
    </w:p>
    <w:p>
      <w:pPr/>
      <w:r>
        <w:rPr>
          <w:lang w:val="bi_VU" w:bidi="bi_VU"/>
        </w:rPr>
      </w:r>
      <w:r>
        <w:rPr>
          <w:vertAlign w:val="superscript"/>
          <w:lang w:val="bi_VU" w:bidi="bi_VU"/>
        </w:rPr>
        <w:t>1</w:t>
      </w:r>
      <w:r>
        <w:rPr>
          <w:lang w:val="bi_VU" w:bidi="bi_VU"/>
        </w:rPr>
        <w:t xml:space="preserve"> Pikinini blong mi. Yu mas harem waestok blong mi, yu mas lesin gud long hem, mo yu mas lukluk gud long fasin blong mi blong luksave mining blong ol samting we i had.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bambae yu savegud ol stret fasin we yu mas folem, mo ol tok blong yu bambae i soemaot we yu yu gat save.</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Maet maot blong woman blong narafala man i swit olsem suga, mo fasin blong hem blong kis i gud we i gud,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biaen, taem yu finis long hem, bambae yu harem i nogud tumas long bodi blong yu, mo long tingting blong yu tu.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Bambae hem i tekem yu yu go long Hom* blong ol Dedman, from we rod ya we hem i stap folem, i rod blong ded nomo.</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i no moa stap long rod blong laef, hem i gowe long hem finis, be i no luksave.</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Pikinini blong mi. Yu mas lesin long mi, mo yu no mas fogetem ol samting ya we mi stap talem long yu.</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 mas stap longwe long woman olsem! !Mo yu no mas go klosap long haos blong hem tu!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Sipos yu stap go long haos blong woman olsem, bambae ol man we oli stap ona long yu fastaem, bambae oli no moa save ona long yu bakegen, bambae oli stap ona long ol narafala man. Mo nating we yu yu yangfala yet, be ol man we oli no gat sore, bambae oli save kam kilim yu yu ded.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ol samting we yu yu gat, we yu bin hadwok from, ol strenja bambae oli save kam karemaot olgeta, oli holem 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Sipos no, sik bambae i kasem yu, i mekem yu yu harem nogud, we klosap yu ded, nao yu stap ledaon long bed, yu stap krae. Bambae bodi blong yu i kam bunbun we i bunbun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bambae yu stap talem se, “?Man, from wanem mi mi no save lan fastaem? ?From wanem mi no letem man i stretem 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Bifo, mi no save lesin long ol tija blong mi. Mi no wantem harem olgeta nating.</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naoia, mi no moa save haed, ol man oli luksave mi finis, mo samting ya i mekem mi mi sem bigwan long fes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Sipos yu mared, oltaem yu mas putum tingting blong yu i stap strong long woman blong yu nomo, yu mas stap gud wetem hem, mo yu mas lavem hem nomo.</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Sipos yu gat ol pikinini blong yu we ol narafala woman oli karem, be bambae olgeta oli no save leftemap nem blong yu.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i no stret blong ol pikinini blong yu oli gruap long haos blong ol narafala man, i stret nomo blong oli gruap long haos blong yu. Mo i no stret blong oli stap givhan long ol man olsem, i stret nomo blong oli givhan long yu.</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Oltaem yu mas lavem woman blong yu, mo oltaem yu mas harem gud blong stap wetem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Hem i naes we i naes, mo fasin blong hem we i muf blong wokem ol samting, i gud we i gud. Yu mas letem hem nomo i mekem yu yu harem gud oltaem. Hem i lavem yu tumas, mo yu mas letem fasin ya blong hem i fasem yu 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Pikinini blong mi. I krangke blong yu go lukaot narafala woman. Mo i krangke blong yu ting se woman blong narafala man i gud moa, i winim woman blong yu.</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Hae God i stap luk evri samting we yu stap mekem, mo hem i stap wajemgud yu, long evri ples we yu stap pas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Taem man nogud i mekem sin, i olsem we hem i wokem wan trap blong kasem hem, mo biaen, trap ya blong hem bambae i holemgud hem, we i no save aot.</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Bambae hem i ded, from we i no save blokem ol samting we hem nomo i wantem. Krangke fasin blong hem bambae i tekem hem i go stap long beregraon.</w:t>
      </w:r>
      <w:r>
        <w:rPr>
          <w:lang w:val="bi_VU" w:bidi="bi_VU"/>
        </w:rPr>
      </w:r>
      <w:r>
        <w:rPr>
          <w:lang w:val="bi_VU" w:bidi="bi_VU"/>
        </w:rPr>
      </w:r>
    </w:p>
    <w:p>
      <w:pPr/>
      <w:r>
        <w:rPr>
          <w:lang w:val="bi_VU" w:bidi="bi_VU"/>
        </w:rPr>
      </w:r>
    </w:p>
    <w:p>
      <w:pPr>
        <w:pStyle w:val="Heading2"/>
      </w:pPr>
      <w:r>
        <w:rPr>
          <w:lang w:val="bi_VU" w:bidi="bi_VU"/>
        </w:rPr>
        <w:t>Proverbs 6:1</w:t>
      </w:r>
      <w:r>
        <w:rPr>
          <w:lang w:val="bi_VU" w:bidi="bi_VU"/>
        </w:rPr>
      </w:r>
    </w:p>
    <w:p>
      <w:pPr/>
      <w:r>
        <w:rPr>
          <w:lang w:val="bi_VU" w:bidi="bi_VU"/>
        </w:rPr>
      </w:r>
      <w:r>
        <w:rPr>
          <w:vertAlign w:val="superscript"/>
          <w:lang w:val="bi_VU" w:bidi="bi_VU"/>
        </w:rPr>
        <w:t>1</w:t>
      </w:r>
      <w:r>
        <w:rPr>
          <w:lang w:val="bi_VU" w:bidi="bi_VU"/>
        </w:rPr>
        <w:t xml:space="preserve"> Pikinini blong mi. Sipos wan man i gat kaon, nao yu yu promes blong pemaot ol kaon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promes ya blong yu i olsem wan trap we yu yu wokem, we bambae i holem yu bakegen.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Sipos yu mekem olsem, yu yu stap long paoa blong man ya finis, be i gat rod i stap we i save tekemaot yu long bisnes ya. Kwiktaem nomo, yu mas hareap blong go luk man ya, mo yu mas krae long hem blong i letem yu yu go fri.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 no mas slip, mo yu no mas tektaem. Yu mas go naoia nomo.</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 mas kamaot long trap ya, yu ronwe, olsem we faol i kamaot long trap, no anamol ya dia* i resis blong ronwe long man we i wantem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I moa gud ol lesman oli lanem fasin blong anis.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 anis oli no gat lida, no jif, no gavman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long gudtaem, oli stap putumgud kakae blong olgeta i stap rere, blong oli save kakae long hadtaem.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lesman bambae i save slip long bed blong hem gogo kasem wetaem? ?Wetaem bambae hem i girap i go wok?</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Oltaem hem i stap talem se, “Bambae mi jes ledaon smol nomo blong stretem baksaed blong mi, mi spel lelebet.”</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long fasin ya, bambae hem i save kam puaman, nao hadlaef ya blong puaman bambae i holem hem, olsem we man blong stil i kam, i holemtaet hem, we bambae i no save aot bakegen.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man nogud we oli no save mekem wan gud samting, fasin blong olgeta, oltaem nomo oli stap giaman olbaot 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Olgeta oli stap satem ae blong olgeta long ol man, mo oli stap toktok long han blong olgeta blong trikim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long krangke fasin blong olgeta, oltaem oli stap mekem plan blong wokem ol rabis samting nomo. Oltaem nomo, ol man olsem oli stap mekem trabol long evri ples.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from samting ya, bigfala trabol bambae i kam long olgeta, we bambae oli sek nomo long hem, mo bambae oli karekil, nao oli ded from.</w:t>
      </w:r>
      <w:r>
        <w:rPr>
          <w:lang w:val="bi_VU" w:bidi="bi_VU"/>
        </w:rPr>
      </w:r>
      <w:r>
        <w:rPr>
          <w:lang w:val="bi_VU" w:bidi="bi_VU"/>
        </w:rPr>
      </w:r>
    </w:p>
    <w:p>
      <w:pPr/>
      <w:r>
        <w:rPr>
          <w:lang w:val="bi_VU" w:bidi="bi_VU"/>
        </w:rPr>
      </w:r>
    </w:p>
    <w:p>
      <w:pPr/>
      <w:r>
        <w:rPr>
          <w:lang w:val="bi_VU" w:bidi="bi_VU"/>
        </w:rPr>
      </w:r>
      <w:r>
        <w:rPr>
          <w:vertAlign w:val="superscript"/>
          <w:lang w:val="bi_VU" w:bidi="bi_VU"/>
        </w:rPr>
        <w:t>16-19</w:t>
      </w:r>
      <w:r>
        <w:rPr>
          <w:lang w:val="bi_VU" w:bidi="bi_VU"/>
        </w:rPr>
        <w:t xml:space="preserve"> I gat sam fasin blong man i stap, we oli nogud olgeta long fes blong Hae God, we hem i no laekem olgeta nating. Ol fasin ya, i gat fasin blong praod, mo fasin blong giaman, mo fasin blong kilim man we i no mekem samting nogud, mo fasin blong mekem ol rabis plan, mo fasin blong go kwik blong mekem ol samting nogud, mo fasin blong giaman insaed long kot, mo fasin blong mekem ol fren oli harem nogud, oli seraot. Ol fasin ya, Hae God i no wantem luk olgeta nating.</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Pikinini blong mi. Yu mas mekem olsem we mi wetem mama blong yu i stap talem long yu, mo yu no mas fogetem ol samting ya we mitufala i stap tijim yu 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Oltaem yu mas holem tok ya blong mitufala long tingting blong yu,</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taem yu stap wokbaot, bambae hem i stap lidim yu. Long dei, bambae hem i stap soemaot rod long yu, mo long naet, bambae i stap lukaot gud long yu.</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Hem i olsem laet we i stap saen, mo i save tijim yu long stret fasin, blong yu folem oltaem long laef blong yu.</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Hem i save blokem yu blong yu no go klosap long woman nogud, mo i save holem yu, blong toktok blong woman blong narafala man we i traem switim yu, bambae i no save pulum yu, blong mekem yu yu foldaon.</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Yu no mas letem we fes blong woman we i naes tumas i spolem tingting blong yu, no we fasin blong woman we i stap toktok long yu long ae blong hem, i holem yu olsem wan trap.</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Sipos man i go slip wetem woman blong rod, bambae hem i lusum smol mane nomo, olsem praes blong wan bred, be fasin ya we man i go slip wetem woman blong narafala man, hem i save mekem man ya i lusum evri samting we hem i gat.</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?Olsem wanem? ?Yu ting se yu save holem faea long jes blong yu, we klos blong yu i no save bon?</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?No yu ting se yu save wokbaot long sakol faea we i laet, we i no save bonem leg blong yu? !Nogat!</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long sem fasin, sipos man i go slip wetem woman blong narafala man, bambae hem i mas kasem trabol we bambae i harem nogud tumas from.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Sipos man blong stil i stap stilim kakae from we hem i hanggri tumas, ol man oli no save tingting nogud tumas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be sipos oli kasem hem, bambae hem i mas givim jenis blong ol kakae ya seven taem. Bambae hem i mas givim evri samting we hem i gat blong stretem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Be man we i go slip wetem woman blong narafala man, hem i no gat hed nating. Fasin ya i blong spolem hem nomo,</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mo bambae ol man oli no moa save ona long hem. Bambae oli kilim hem, mo oli mekem hem i sem bigwan, we nem blong hem bambae i nogud oltaem nomo long fes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Man i save kros, be sipos narafala man i kam slip wetem woman blong hem, bambae hem i kros moa i bitim mak, mo bambae hem i save kilim man ya, we i no gat sore.</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Sipos man ya i traem givim mane long hem, bambae hem i no save tekem, mo sipos i givim plante presen long hem, be ol samting ya i no save mekem kros blong hem i finis.</w:t>
      </w:r>
      <w:r>
        <w:rPr>
          <w:lang w:val="bi_VU" w:bidi="bi_VU"/>
        </w:rPr>
      </w:r>
      <w:r>
        <w:rPr>
          <w:lang w:val="bi_VU" w:bidi="bi_VU"/>
        </w:rPr>
      </w:r>
    </w:p>
    <w:p>
      <w:pPr/>
      <w:r>
        <w:rPr>
          <w:lang w:val="bi_VU" w:bidi="bi_VU"/>
        </w:rPr>
      </w:r>
    </w:p>
    <w:p>
      <w:pPr>
        <w:pStyle w:val="Heading2"/>
      </w:pPr>
      <w:r>
        <w:rPr>
          <w:lang w:val="bi_VU" w:bidi="bi_VU"/>
        </w:rPr>
        <w:t>Proverbs 7:1</w:t>
      </w:r>
      <w:r>
        <w:rPr>
          <w:lang w:val="bi_VU" w:bidi="bi_VU"/>
        </w:rPr>
      </w:r>
    </w:p>
    <w:p>
      <w:pPr/>
      <w:r>
        <w:rPr>
          <w:lang w:val="bi_VU" w:bidi="bi_VU"/>
        </w:rPr>
      </w:r>
      <w:r>
        <w:rPr>
          <w:vertAlign w:val="superscript"/>
          <w:lang w:val="bi_VU" w:bidi="bi_VU"/>
        </w:rPr>
        <w:t>1</w:t>
      </w:r>
      <w:r>
        <w:rPr>
          <w:lang w:val="bi_VU" w:bidi="bi_VU"/>
        </w:rPr>
        <w:t xml:space="preserve"> Pikinini blong mi. Yu mas tingbaot ol samting ya we mi stap talem long yu, blong yu mekem, mo yu no mas fogetem olgeta samtaem.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Sipos yu stap mekem olsem we mi mi talem long yu, bambae yu gat laef. Yu mas folemgud ol tok blong mi, mo yu mas lukaot gud long hem, olsem we yu stap lukaot gud long ae blong yu nomo.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mas holem ol tok ya blong mi oltaem, olsem we yu raetem long tingting blong yu.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 mas tinghae long waestok ya, olsem we i sista blong yu, mo fasin ya we yu save luksave mining blong ol had samting, yu mas tinghae long hem, olsem we i gudfala fren blong yu.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Tufala samting ya bambae i holem yu yu stap longwe long woman blong narafala man, mo long toktok blong woman we i save switim man blong mekem hem i foldaon.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Wan taem, mi mi stap long haos blong mi, mi stap lukluk i gotru long windo,</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mi luk plante yang man oli stap wokbaot we olgeta oli no gat hed nating, be mi makem wan long olgeta we i krangke moa, i winim ol narawan.</w:t>
      </w:r>
      <w:r>
        <w:rPr>
          <w:lang w:val="bi_VU" w:bidi="bi_VU"/>
        </w:rPr>
      </w:r>
      <w:r>
        <w:rPr>
          <w:lang w:val="bi_VU" w:bidi="bi_VU"/>
        </w:rPr>
      </w:r>
    </w:p>
    <w:p>
      <w:pPr/>
      <w:r>
        <w:rPr>
          <w:lang w:val="bi_VU" w:bidi="bi_VU"/>
        </w:rPr>
      </w:r>
    </w:p>
    <w:p>
      <w:pPr/>
      <w:r>
        <w:rPr>
          <w:lang w:val="bi_VU" w:bidi="bi_VU"/>
        </w:rPr>
      </w:r>
      <w:r>
        <w:rPr>
          <w:vertAlign w:val="superscript"/>
          <w:lang w:val="bi_VU" w:bidi="bi_VU"/>
        </w:rPr>
        <w:t>8-12</w:t>
      </w:r>
      <w:r>
        <w:rPr>
          <w:lang w:val="bi_VU" w:bidi="bi_VU"/>
        </w:rPr>
        <w:t xml:space="preserve"> Long sapa, taem i tudak finis, hem i stap wokbaot long big rod klosap long wan kona, we haos blong wan woman i stap long hem. Woman ya i no save stap kwaet long haos blong hem. Hem i no gat sem nating, mo i no save fraet. Samtaem hem i stap stanap long kona long rod, mo samtaem i stap wokbaot long big rod, mo samtaem i go stap long maket. Nao taem yang man ya i go pas klosap long haos blong hem, wantaem nomo, woman ya i kam luk hem. Woman ya, klos blong hem i soemaot we hem i woman blong rod stret, mo hem i stap folem plan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Hem i putum han blong hem i goraon long yang man ya, i kisim hem, nao i lukluk stret long fes blong hem,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“Maefren, i gat mit i stap long haos blong mi, from we tede mi mekem sakrefaes ya long God we haf i blong bonem i go long hem, haf i blong kakae.</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Taswe mi kam blong lukaot yu. Mi wantem tumas blong faenem yu, mo naoia mi faenem yu finis.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Mi putumgud ol flas sitbed we i kam long Ijip, i stap finis long bed blong mi,</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mi putum ol senta ya mir,* mo alos,* mo sinamon* long hem tu, blong mekem smel blong hem i naes.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!Ale, yu kam slip wetem mi kasem delaet! !Bambae yumitufala i stap glad blong pleplei long naet ya!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Man blong mi i no stap. Hem i wokbaot i go long wan narafala kantri we i longwe,</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i karem plante mane, nao bambae i no save kambak go kasem tu wik i pas.”</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Woman ya i spolemgud tingting blong yang man ya long ol fasin ya blong hem, nao yang man ya i go wetem hem from ol swit tok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Wantaem nomo, hem i go wetem woman ya, olsem wan buluk we i stap wokbaot i go blong oli kilim hem i ded, be hem i no save. Man ya i olsem anamol ya dia* we i glad blong resis i go, be i foldaon long wan hol,</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we sap stik i stikim hem i gotru, i kasem hat blong hem. Hem i olsem wan pijin we i flae i go, be i go insaed long wan net. Hem i no save nating we hem i stap long rod blong ded.</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Pikinini blong mi. Yu lesin gud long ol tok ya blong mi.</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Yu no mas letem woman olsem i pulum tingting blong yu, mo yu no mas biaen long woman olsem.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Fasin blong ronem woman i spolem plante man finis, mo ol man we oli ded from fasin ya oli plante we plante.</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Sipos yu go long haos blong woman olsem, be yu stap finis long rod blong go long Hom* blong ol Dedman. Fasin ya i rod blong katem laef blong man i kam sotfala nomo.</w:t>
      </w:r>
      <w:r>
        <w:rPr>
          <w:lang w:val="bi_VU" w:bidi="bi_VU"/>
        </w:rPr>
      </w:r>
      <w:r>
        <w:rPr>
          <w:lang w:val="bi_VU" w:bidi="bi_VU"/>
        </w:rPr>
      </w:r>
    </w:p>
    <w:p>
      <w:pPr/>
      <w:r>
        <w:rPr>
          <w:lang w:val="bi_VU" w:bidi="bi_VU"/>
        </w:rPr>
      </w:r>
    </w:p>
    <w:p>
      <w:pPr>
        <w:pStyle w:val="Heading2"/>
      </w:pPr>
      <w:r>
        <w:rPr>
          <w:lang w:val="bi_VU" w:bidi="bi_VU"/>
        </w:rPr>
        <w:t>Proverbs 8:1</w:t>
      </w:r>
      <w:r>
        <w:rPr>
          <w:lang w:val="bi_VU" w:bidi="bi_VU"/>
        </w:rPr>
      </w:r>
    </w:p>
    <w:p>
      <w:pPr/>
      <w:r>
        <w:rPr>
          <w:lang w:val="bi_VU" w:bidi="bi_VU"/>
        </w:rPr>
      </w:r>
      <w:r>
        <w:rPr>
          <w:vertAlign w:val="superscript"/>
          <w:lang w:val="bi_VU" w:bidi="bi_VU"/>
        </w:rPr>
        <w:t>1</w:t>
      </w:r>
      <w:r>
        <w:rPr>
          <w:lang w:val="bi_VU" w:bidi="bi_VU"/>
        </w:rPr>
        <w:t xml:space="preserve"> Olgeta. !Yufala i lesin! !Waestok ya we i stamba blong gudfala tingting, hem i olsem woman we i stap singaot blong yumi evriwan i harem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I olsem we hem i stap stanap antap long hil, mo long saed blong rod, mo long ples we rod i karem fok, mo long doa* blong bigfala stonwol blong taon ya, i stap singaot bigwan i kam long yumi.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Hem i talem se, “!Olgeta! Mi mi stap tok long yufala evriwan. Mi stap singaot i go long olgeta man long wol.</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Yufala we tingting blong yufala i olsem pikinini, yufala i mas kam blong mi mekem tingting blong yufala i kam olsem tingting blong bigman. Yufala we i no gat hed, yufala i kam long mi blong mi mekem we yufala i gat hed.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Yufala i lesin gud, from we tok blong mi i gud tumas. Olgeta samting we mi wantem talem long yufala oli stret gud.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Olgeta tok blong mi oli trutok nomo, mi mi no wantem nating ol giaman toktok.</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Evri tok we mi wantem talem oli tru nomo, mi mi no save giaman, mo mi no save lidim man i go long rong rod.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Man we i save luksave mining blong ol had samting, olgeta tok ya blong mi bambae oli klia nomo long hem. Man we i waes gud, mo i save plante samting, wantaem nomo, bambae hem i haremsave ol tok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samting ya we mi wantem tijim yufala long hem, yufala i mas holemtaet, from we hem i gud moa i winim silva. Mo save ya we mi wantem givim long yufala, yufala i mas holemstrong, from we hem i gud moa i winim gol.</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“Mi mi waestok, mo mi gud moa winim ol flas ston we praes blong olgeta i hae we i hae. I no gat wan samting nating we yufala i save makem, we i gud olsem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Mi mi save luksave mining blong ol had samting, mo mi save makem ol samting we i gud, mo ol samting we i nogud.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Man we i stap ona long Hae God, hem i no laekem ol fasin nogud, i agens long olgeta. Mi mi no laekem nating fasin blong praod, mo fasin blong luklukdaon long narafala man, mo fasin nogud, mo fasin blong giaman, mi mi agens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Oltaem mi stap mekem plan blong wokem ol samting, mo biaen, mi stap mekem ol samting ya oli kamtru. Mi mi gat paoa, mo mi save luksave mining blong ol had samting.</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Oltaem mi stap givhan long ol king blong oli rulum ol man blong olgeta, mo mi stap givhan long ol gavman blong oli mekem ol gudfala loa.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Olgeta king blong wol ya, wetem olgeta jif mo haeman, mi nao mi stap givhan long olgeta blong oli save rul.</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Man we i laekem mi tumas, mi mi laekem hem tumas, mo man we i stap lukaot mi, hem i save faenem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Mi mi gat paoa blong mekem yufala i kam rijman, mo blong mekem ol man oli ona long yufala. Mi save mekem we yufala i no sot long wan samting, mo we yufala i win long evri samting.</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 samting we yufala i save kasem long mi, oli gud moa i winim silva we i klin gud, mo gol we i beswan.</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Oltaem mi stap folem ol rod we i stret nomo, mo mi stap mekem i stret gud long olgeta man.</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Olgeta we oli laekem mi tumas, mi stap mekem olgeta oli kam rijman, mo mi stap fulumap ol nambawan samting long ol haos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22-23</w:t>
      </w:r>
      <w:r>
        <w:rPr>
          <w:lang w:val="bi_VU" w:bidi="bi_VU"/>
        </w:rPr>
        <w:t xml:space="preserve"> “Bifo we bifo olgeta, taem we Hae God i no mekem wol ya yet, long taem we hem i statem wok blong hem, fas wok we hem i mekem, hem i mekem mi.</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Taem we i no gat solwota yet, mo i no gat springwota i stap, be mi mi bon finis.</w:t>
      </w:r>
      <w:r>
        <w:rPr>
          <w:lang w:val="bi_VU" w:bidi="bi_VU"/>
        </w:rPr>
      </w:r>
      <w:r>
        <w:rPr>
          <w:lang w:val="bi_VU" w:bidi="bi_VU"/>
        </w:rPr>
      </w:r>
    </w:p>
    <w:p>
      <w:pPr/>
      <w:r>
        <w:rPr>
          <w:lang w:val="bi_VU" w:bidi="bi_VU"/>
        </w:rPr>
      </w:r>
    </w:p>
    <w:p>
      <w:pPr/>
      <w:r>
        <w:rPr>
          <w:lang w:val="bi_VU" w:bidi="bi_VU"/>
        </w:rPr>
      </w:r>
      <w:r>
        <w:rPr>
          <w:vertAlign w:val="superscript"/>
          <w:lang w:val="bi_VU" w:bidi="bi_VU"/>
        </w:rPr>
        <w:t>25-26</w:t>
      </w:r>
      <w:r>
        <w:rPr>
          <w:lang w:val="bi_VU" w:bidi="bi_VU"/>
        </w:rPr>
        <w:t xml:space="preserve"> Taem we hem i no mekem wol ya yet, mo i no putum ol hil oli stap long ples blong olgeta yet, mo i no gat ples blong garen, mo i no gat graon nating yet, be mi mi bon finis.</w:t>
      </w:r>
      <w:r>
        <w:rPr>
          <w:lang w:val="bi_VU" w:bidi="bi_VU"/>
        </w:rPr>
      </w:r>
      <w:r>
        <w:rPr>
          <w:lang w:val="bi_VU" w:bidi="bi_VU"/>
        </w:rPr>
      </w:r>
    </w:p>
    <w:p>
      <w:pPr/>
      <w:r>
        <w:rPr>
          <w:lang w:val="bi_VU" w:bidi="bi_VU"/>
        </w:rPr>
      </w:r>
    </w:p>
    <w:p>
      <w:pPr/>
      <w:r>
        <w:rPr>
          <w:lang w:val="bi_VU" w:bidi="bi_VU"/>
        </w:rPr>
      </w:r>
      <w:r>
        <w:rPr>
          <w:vertAlign w:val="superscript"/>
          <w:lang w:val="bi_VU" w:bidi="bi_VU"/>
        </w:rPr>
        <w:t>27-29</w:t>
      </w:r>
      <w:r>
        <w:rPr>
          <w:lang w:val="bi_VU" w:bidi="bi_VU"/>
        </w:rPr>
        <w:t xml:space="preserve"> Taem we hem i putum skae i stap long ples blong hem, mo i makem ples we skae i kam pas long solwota, mo i putum ol klaod oli stap olbaot long skae, mo i openem ol springwota aninit long solwota, i mekem solwota i kam stap long ples blong hem, mo i putum ol mak long ples we bambae solwota ya i stap long hem, nao i givim tok long hem, se bambae i no kam antap bitim ol mak ya, be mi mi stap finis. Taem we hem i stat putum ol stamba blong wol ya, be mi mi stap finis.</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Mi stap stanap long saed blong hem, mi olsem man we i mekem ol plan we hem i stap folem. Evri dei, mi stap mekem hem i glad, mo oltaem nomo, mi harem gud blong stap wetem hem.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Mi glad tumas blong luk wol ya, mo mi hapi tumas blong luk ol man.</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“!Ol yang man! Yufala i lesin gud long mi. Sipos yufala i stap mekem olsem we mi mi talem, bambae yufala i save harem gud.</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Yufala i mas lesin gud long ol samting ya we mi stap tijim yufala long hem. Yufala i mas waes, yufala i no mas tanem baksaed long ol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Man we evri dei, i stap kam long haos blong mi, i stap wet long mi long doa blong mi, i stap lesin gud long ol tok blong mi, hem bambae i harem gud.</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Man we i faenem mi, hem i faenem laef, mo oltaem, Hae God i stap glad long hem,</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be man we i no faenem mi, oltaem hem i stap spolem hem nomo, mo man we i no laekem mi nating, i stap agens long mi, man olsem i wantem ded nomo.”</w:t>
      </w:r>
      <w:r>
        <w:rPr>
          <w:lang w:val="bi_VU" w:bidi="bi_VU"/>
        </w:rPr>
      </w:r>
      <w:r>
        <w:rPr>
          <w:lang w:val="bi_VU" w:bidi="bi_VU"/>
        </w:rPr>
      </w:r>
    </w:p>
    <w:p>
      <w:pPr/>
      <w:r>
        <w:rPr>
          <w:lang w:val="bi_VU" w:bidi="bi_VU"/>
        </w:rPr>
      </w:r>
    </w:p>
    <w:p>
      <w:pPr>
        <w:pStyle w:val="Heading2"/>
      </w:pPr>
      <w:r>
        <w:rPr>
          <w:lang w:val="bi_VU" w:bidi="bi_VU"/>
        </w:rPr>
        <w:t>Proverbs 9:1</w:t>
      </w:r>
      <w:r>
        <w:rPr>
          <w:lang w:val="bi_VU" w:bidi="bi_VU"/>
        </w:rPr>
      </w:r>
    </w:p>
    <w:p>
      <w:pPr/>
      <w:r>
        <w:rPr>
          <w:lang w:val="bi_VU" w:bidi="bi_VU"/>
        </w:rPr>
      </w:r>
      <w:r>
        <w:rPr>
          <w:vertAlign w:val="superscript"/>
          <w:lang w:val="bi_VU" w:bidi="bi_VU"/>
        </w:rPr>
        <w:t>1</w:t>
      </w:r>
      <w:r>
        <w:rPr>
          <w:lang w:val="bi_VU" w:bidi="bi_VU"/>
        </w:rPr>
        <w:t xml:space="preserve"> Waestok, hem i olsem wan woman we i wokem haos blong hem, we ol man blong wok blong hem oli planem seven bigfala pos blong holem i strong.</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kilim wan anamol blong mekem lafet, mo i tekem waen, i putum ol lif we i gat gudfala smel i go long hem, blong mekem tes blong hem i gud, mo i putumrere ol kakae long tebol.</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hem i sanem ol gel blong wok blong hem oli go stanap antap long wan ples we i hae moa long ol narafala ples long taon ya, blong oli talemaot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Oli stap singaot ol man we oli no save samting, wetem olgeta we oli no gat hed se, “!Olgeta! Waestok i talem se, ‘!Yufala i kam! !Kakae i rere finis! !Yufala i kam kakae! !Waen i rere finis! !Yufala i kam dring!</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Yufala i aot long ol krangke fasin blong yufala, yufala i folem rod blong mi, nao bambae yufala i gat laef.’ ”</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Sipos yu tok long wan man blong flas blong traem stretem hem, bambae hem i girap, i tok nogud long yu. Mo sipos yu tok strong long wan man nogud, blong jajem hem from fasin blong hem, bambae hem i girap i spolem yu nomo.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I nogud yu traem stretem man blong flas, from we hem bambae i no save laekem yu nating, bambae i agens long yu. Be sipos yu tok blong stretem wan man we i waes, bambae hem i save tinghae long yu.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samting we yu talem long man olsem, bambae i mekem hem i waes moa, mo ol samting we yu talem long man we i stret, bambae i mekem hem i gat save moa.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Sipos man i wantem kam waes, stamba blong hem, hem i mas tinghevi long Hae God, mo i mas ona gud long hem. Hae God i tabu we i tabu, mo fasin blong hem i stret olgeta, mo sipos man i wantem haremsave mining blong ol samting, hem i mas savegud Hae God.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Waestok i save mekem laef blong man i longfala moa.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sipos man i folem, hemia bambae i mekem hem i harem gud, be sipos man i tanem baksaed long hem, hem nomo bambae i harem nogud from.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krangke fasin, hem tu i olsem wan woman, be fasin blong hem i narafala. Hem i olsem woman we i no gat save, we i stap mekem tumas noes, mo i no gat sem nating.</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Haos blong hem i stap long wan hae ples long taon, mo oltaem, hem i stap sidaon long wan jea long doa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15-16</w:t>
      </w:r>
      <w:r>
        <w:rPr>
          <w:lang w:val="bi_VU" w:bidi="bi_VU"/>
        </w:rPr>
        <w:t xml:space="preserve"> Mo ol man we oli no gat save, mo olgeta we oli no gat hed, oli stap pas i go blong mekem ol wok blong olgeta, mo hem i stap singaot long olgeta se, “!Ei! !Yufala i kam long haos blong mi!</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!Wota we yu stilim, hem i swit moa! !Mo bred we yu stilim, tes blong hem i gud tumas!”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ol man ya we hem i stap singaot olgeta, oli no save se man we i go long haos blong hem bambae i ded, mo olgeta we oli go insaed long haos blong hem finis, naoia oli stap daon olgeta long Hom* blong ol Dedman.</w:t>
      </w:r>
      <w:r>
        <w:rPr>
          <w:lang w:val="bi_VU" w:bidi="bi_VU"/>
        </w:rPr>
      </w:r>
      <w:r>
        <w:rPr>
          <w:lang w:val="bi_VU" w:bidi="bi_VU"/>
        </w:rPr>
      </w:r>
    </w:p>
    <w:p>
      <w:pPr/>
      <w:r>
        <w:rPr>
          <w:lang w:val="bi_VU" w:bidi="bi_VU"/>
        </w:rPr>
      </w:r>
    </w:p>
    <w:p>
      <w:pPr>
        <w:pStyle w:val="Heading2"/>
      </w:pPr>
      <w:r>
        <w:rPr>
          <w:lang w:val="bi_VU" w:bidi="bi_VU"/>
        </w:rPr>
        <w:t>Proverbs 10:1</w:t>
      </w:r>
      <w:r>
        <w:rPr>
          <w:lang w:val="bi_VU" w:bidi="bi_VU"/>
        </w:rPr>
      </w:r>
    </w:p>
    <w:p>
      <w:pPr/>
      <w:r>
        <w:rPr>
          <w:lang w:val="bi_VU" w:bidi="bi_VU"/>
        </w:rPr>
      </w:r>
      <w:r>
        <w:rPr>
          <w:vertAlign w:val="superscript"/>
          <w:lang w:val="bi_VU" w:bidi="bi_VU"/>
        </w:rPr>
        <w:t>1</w:t>
      </w:r>
      <w:r>
        <w:rPr>
          <w:lang w:val="bi_VU" w:bidi="bi_VU"/>
        </w:rPr>
        <w:t xml:space="preserve"> Ol waestok blong King Solomon i olsem. Pikinini we i waes, hem i stap mekem papa mo mama blong hem, tufala i glad long hem, be pikinini we i no gat hed, hem i stap mekem tufala i harem nogud nomo.</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 gudgudfala samting we man i kasem long fasin blong giaman, oli no save mekem wan gudfala samting long laef blong hem, be fasin we i stret we i no gat giaman long hem, hem i save sevem laef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Hae God i no save letem gudfala man i stap hanggri, mo i no save letem man nogud i kasem ol samting we i wantem.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Fasin blong les i save mekem man i kam pua, be hadwok i save mekem hem i kam rij.</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Taem we kakae long garen i rere, man we i gat hed, hem i stap tekemaot kakae blong hem, be man we i stap slip long taem ya, bambae i sem bigwan from.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Taem man nogud i tok, tok ya blong hem i blong haedem fasin blong faet blong hem, be Hae God i stap blesem man we i stret.</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Gudfala man, sipos hem i ded, bambae ol man oli stap tingbaot hem longtaem, from we Hae God i bin yusum hem blong blesem olgeta, be man nogud, bambae i no longtaem, ol man oli fogetem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Man we i gat hed hem i save lesin long ol gudfala toktok we man i stap talem blong givhan long hem. Be man we i no gat hed, krangke toktok blong hem bambae i mekem hem i foldaon kwiktaem nomo.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Man we fasin blong hem i stret we i no gat giaman long hem, hem i save stap gud oltaem, mo laef blong hem i sef. Be man we fasin blong hem i no stret, bambae ol man oli faenemaot ol rong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Man we i savegud samting nogud we narafala man i mekem, be i no wantem tok stret long hem, hem i stap statem trabol nomo. Be man we i stap tok stret long man from poen blong hem, hem i stap mekem pis.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Tok blong gudfala man i stap givim laef long man, i olsem springwota we i no save kam drae, be tok blong man nogud i blong haedem fasin blong faet blong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Man we i no laekem narafala man, i agens long hem, hem i stap pulum trabol i kam, be man we i lavem narafala man, hem i save fogivim hem from ol samting nogud we hem i mekem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Man we i gat hed, tok blong hem i waes, be man we i no gat hed, oltaem ol man oli mas panisim hem from ol krangke fasin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Man we i waes i stap lukaot olgeta save we hem i save kasem, be man we i no gat hed, taem hem i tok, trabol i stap klosap nomo.</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Rijman, ol gudgudfala samting we hem i gat oli stap blokemgud hem blong trabol i no kam kasem hem, be puaman, hadlaef blong hem i stap spolem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Laef, hem i olsem praes we man i kasem, from we fasin blong hem i stret, be pei blong man we i mekem sin, hemia we sin blong hem i stap kam bigwan moa.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Man we i stap lesin long tok we i blong stretem hem, hem i stap long rod blong laef, be man we i stap tanem baksaed long ol tok olsem, hem i lusum rod ya finis.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Man we i no laekem narafala man, i agens long hem, be i stap haedem samting ya long tingting blong hem, hem i man blong giaman. Mo man we i stap go talem ol tok olbaot we i spolem nem blong narafala man, hem i no gat hed.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Taem man i stap toktok tumas, i isi nomo blong hem i mestem tok blong hem, nao i foldaon long sin, be man we i waes, hem i save satem maot blong hem, i no tok.</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 tok blong stret man i olsem silva we i klin gud, be ol tingting blong man nogud i no save givhan long man nating.</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 tok blong gudfala man i stap givhan gud long plante man, be man we i no gat hed, hem i save ded long krangke fasin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Sipos Hae God i stap mekem i gud long man, fasin ya bambae i mekem man ya i kam rijman, mo hem i no save mekem man ya i trabol.</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Man we i stap glad blong mekem ol samting nogud, hem i krangke we i bitim mak, be man we i gat hed, hem i stap glad long waestok.</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Man we fasin blong hem i stret, i stap kasem ol samting we hem i wantem, be man nogud bambae i kasem ol samting we hem i stap fraet tumas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Sipos bigfala win i blu i kam, bambae i save karemaot man nogud i go, be stret man bambae i save stap gud oltaem nomo.</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Bambae yu no mas traem blong tekem wan lesman i kam wok blong yu. Bambae hem i mekem yu yu harem nogud nomo, i olsem laman we i konkon long maot blong yu, no smok blong faea we i spolem ae blong yu.</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Man we i stap tinghevi long Hae God, mo i stap ona gud long hem oltaem, hem bambae i gat longfala laef, be man nogud bambae i ded, we i no stret taem blong hem yet.</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Ol samting we gudfala man i stap putum tingting blong hem i stap long hem, bambae oli mekem hem i glad tumas, be ol samting we man nogud i stap ting se bambae i kasem, bambae oli no save kamtru nating.</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Hae God i stap blokemgud ol stret man, i stap sevem olgeta, be ol man we oli stap mekem ol fasin nogud, hem i stap spolemgud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Man we fasin blong hem i stret, bambae i save stap gud oltaem nomo long kantri ya we Hae God i givim long yumi, be man nogud bambae i no save stap longtaem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Man we fasin blong hem i stret, oltaem hem i stap talem ol waestok, be man we i stap talem ol tok we i no stret, Hae God bambae i satem maot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Man we fasin blong hem i stret, tok blong hem i save leftemap tingting blong man, be man nogud, oltaem hem i stap talem ol tok we i blong spolem man nomo.</w:t>
      </w:r>
      <w:r>
        <w:rPr>
          <w:lang w:val="bi_VU" w:bidi="bi_VU"/>
        </w:rPr>
      </w:r>
      <w:r>
        <w:rPr>
          <w:lang w:val="bi_VU" w:bidi="bi_VU"/>
        </w:rPr>
      </w:r>
    </w:p>
    <w:p>
      <w:pPr/>
      <w:r>
        <w:rPr>
          <w:lang w:val="bi_VU" w:bidi="bi_VU"/>
        </w:rPr>
      </w:r>
    </w:p>
    <w:p>
      <w:pPr>
        <w:pStyle w:val="Heading2"/>
      </w:pPr>
      <w:r>
        <w:rPr>
          <w:lang w:val="bi_VU" w:bidi="bi_VU"/>
        </w:rPr>
        <w:t>Proverbs 11:1</w:t>
      </w:r>
      <w:r>
        <w:rPr>
          <w:lang w:val="bi_VU" w:bidi="bi_VU"/>
        </w:rPr>
      </w:r>
    </w:p>
    <w:p>
      <w:pPr/>
      <w:r>
        <w:rPr>
          <w:lang w:val="bi_VU" w:bidi="bi_VU"/>
        </w:rPr>
      </w:r>
      <w:r>
        <w:rPr>
          <w:vertAlign w:val="superscript"/>
          <w:lang w:val="bi_VU" w:bidi="bi_VU"/>
        </w:rPr>
        <w:t>1</w:t>
      </w:r>
      <w:r>
        <w:rPr>
          <w:lang w:val="bi_VU" w:bidi="bi_VU"/>
        </w:rPr>
        <w:t xml:space="preserve"> Hae God i no laekem nating, fasin ya we man i stap jenisim bol blong skel blong i giaman long ol man. Hem i wantem fasin ya we man i stap yusum skel we i stret gud nomo.</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Man we i stap flas, bambae i no longtaem hem i sem bigwan, be man we i mekem tingting blong hem i stap daon, hem i wan waes man.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Gudfala man, oltaem stret fasin i stap lidim hem, be man blong giaman, rabis fasin ya blong hem i stap spolem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Long dei we Hae God bambae i jajem yumi, ol samting we rijman i gat bambae oli no save givhan long hem, be sipos fasin blong man i stret, hemia i save sevem laef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Man we narafala man i no save jajem hem, stret fasin blong hem i stap mekem rod blong hem i isi moa, be man nogud, oltaem rabis fasin blong hem i stap mekem hem i foldaon.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Man we i no save giaman, oltaem stret fasin blong hem i stap sevem hem, be man blong giaman, fasin ya we oltaem hem i wantem plante samting, i olsem wan trap we i holemtaet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Man nogud, sipos hem i ded, ol tingting blong hem bambae i lus wetem hem. Ol gudgudfala samting we hem i stap ting se bambae i kasem from we hem i rijman, bambae i no save kamtru long hem nating.</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Taem trabol i kam, Hae God i stap blokemgud ol stret man oli stap gud, nao trabol ya i go kasem ol man nogud.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Tok blong man we i no bilif long Hae God, hem i stap spolem ol man we oli stap raonabaot long hem, be waestok i stap sevem ol stret man.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Taem ol stret man oli kasem ol gudgudfala samting, olgeta man long taon oli glad, mo taem ol man nogud oli lus, ol man oli glad, oli stap singsingaot from.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Sipos ol stret man oli askem long Hae God blong i blesem taon blong olgeta, taon ya i save kam wan bigfala taon we i nambawan, be ol man nogud, tok blong olgeta i stap mekem taon blong olgeta i kam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Man we i stap tok nogud blong spolem nem blong ol man we oli stap raonabaot long hem, hem i krangke, i no gat hed. Man we i gat hed, hem i stap kwaet nomo.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Man we i stap go talem ol tok olbaot, we i spolem nem blong narafala man, hem i no save haedem wan samting, be man we ol man oli stap trastem hem, hem i no save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Sipos ol lida blong wan kantri oli no stap kasem ol gudfala advaes, kantri ya i mas foldaon, be taem i gat plante man blong givim gudfala advaes long olgeta, kantri i save stap gud, i save win.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Sipos yu promes blong pemaot kaon blong wan man we i strenja long yu, biaen, bambae yu harem nogud from. I moa gud yu no mekem promes olsem.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Woman we i stap givhan long ol man long gladhat blong hem, hem bambae i kasem gudfala nem, mo man we i stap traehad blong mekem bisnes blong hem i gohed, hem bambae i kasem plante samting.</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Taem man i kaen gud long narafala man, fasin ya i stap mekem i gud long hem tu, be taem man i stap mekem i strong tumas long narafala man, hemia i stap spolem hem nomo.</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Man we i stap mekem ol fasin nogud maet i save kasem plante samting, be i no save givhan long hem, be man we i stap mekem ol stret fasin, hem i no save mestem prapa pei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Man we oltaem tingting blong hem i stap strong blong mekem ol stret fasin, hem bambae i gat gudfala laef, be man we i stap mekemhed, nao i stap mekem ol samting nogud, bambae hem i ded from.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 man we oltaem oli stap wantem ol rabis fasin nomo, Hae God i no laekem olgeta nating, hem i agens long olgeta, be ol man we fasin blong olgeta i stret gud, hem i lavem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Evri man i mas savegud se ol man nogud bambae oli mas kasem panis, be ol stret man oli no save kasem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Woman we fes blong hem i naes, be i no gat hed, hem i olsem gol ring we man i hangem long nus blong pig.</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Taem ol plan blong stret man i kamtru, oltaem nomo ol gudgudfala samting i stap kamaot long hem, be taem ol plan blong man nogud i kamtru, oltaem i mekem Hae God i kros.</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Sam man oli no save holemtaet mane blong olgeta, be oltaem, oli stap kam rij moa, be sam man oli stap holemtaet mane blong olgeta, be oltaem, oli stap kam pua moa.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Man we i stap givim ol samting long narafala man long gladhat blong hem, oltaem hem i gat plante samting. Man we i stap givhan long ol man, oltaem ol man oli stap givhan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Man we i gat kakae be i no wantem salem long man we i sot, i stap holemtaet blong wet gogo praes i go antap, ol man bambae oli stap singaot* trabol i kam long hem, be man we oltaem i glad blong salem ol kakae blong hem, ol man bambae oli stap askem long Hae God blong i blesem hem from.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Man we i stap traehad blong kasem ol gudgudfala samting, Hae God bambae i ona long hem, be man we i stap lukaot ol rabis fasin, rabis fasin bambae i spolem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Man we i ting se ol gudgudfala samting we hem i gat i save holem hem i stap gud, hem bambae i foldaon olsem lif blong narara long koltaem, be laef blong stret man bambae i gohed gud olsem tri we lif blong hem i stap grin olwe.</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Man we i stap pulum trabol i kam long ol pikinini blong hem, hem bambae i lusum olgeta samting we hem i gat. Man we i no gat hed, bambae i kam slef* nomo blong ol waes man.</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Fasin we i stret i stap mekem man i gat gudfala laef, mo waes man i stap pulum plante man oli kam long laef ya.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Ol gudfala man oli stap kasem pei blong olgeta long wol ya, mo hemia i min se ol man nogud tu we oli stap mekem sin, oli mas kasem stret pei blong olgeta.</w:t>
      </w:r>
      <w:r>
        <w:rPr>
          <w:lang w:val="bi_VU" w:bidi="bi_VU"/>
        </w:rPr>
      </w:r>
      <w:r>
        <w:rPr>
          <w:lang w:val="bi_VU" w:bidi="bi_VU"/>
        </w:rPr>
      </w:r>
    </w:p>
    <w:p>
      <w:pPr/>
      <w:r>
        <w:rPr>
          <w:lang w:val="bi_VU" w:bidi="bi_VU"/>
        </w:rPr>
      </w:r>
    </w:p>
    <w:p>
      <w:pPr>
        <w:pStyle w:val="Heading2"/>
      </w:pPr>
      <w:r>
        <w:rPr>
          <w:lang w:val="bi_VU" w:bidi="bi_VU"/>
        </w:rPr>
        <w:t>Proverbs 12:1</w:t>
      </w:r>
      <w:r>
        <w:rPr>
          <w:lang w:val="bi_VU" w:bidi="bi_VU"/>
        </w:rPr>
      </w:r>
    </w:p>
    <w:p>
      <w:pPr/>
      <w:r>
        <w:rPr>
          <w:lang w:val="bi_VU" w:bidi="bi_VU"/>
        </w:rPr>
      </w:r>
      <w:r>
        <w:rPr>
          <w:vertAlign w:val="superscript"/>
          <w:lang w:val="bi_VU" w:bidi="bi_VU"/>
        </w:rPr>
        <w:t>1</w:t>
      </w:r>
      <w:r>
        <w:rPr>
          <w:lang w:val="bi_VU" w:bidi="bi_VU"/>
        </w:rPr>
        <w:t xml:space="preserve"> Man we i laekem waestok, sipos hem i gorong, oltaem hem i wantem man i stretem hem, be man we i no wantem narafala man i stretem hem, hem i no gat hed.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Hae God i glad blong givhan long ol stret man, be hem i agens long ol man we oli plan blong mekem ol samting nogud.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Fasin nogud i no save mekem man i stanap strong, i stap gud. Man we fasin blong hem i stret, hem nomo i save stap gud olwe.</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Woman we i stap mekem i gud long man blong hem, man blong hem i harem gud long hem, i glad long hem, be woman we i stap mekem sem long man blong hem, hem i olsem wan rabis sik we i stap spolem bun blong man.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Man we i no save giaman, hem i stap mekem i stret nomo long ol man, be man nogud i wantem nomo blong trikim ol man.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Tok blong man nogud i blong kilim ol narafala man nomo, be tok blong stret man i save sevem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 man nogud bambae oli lus evriwan, we bambae i no moa gat pikinini blong olgeta i stap, be ol famle blong ol stret man bambae oli stap gud, mo oli kam plante we plante.</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Man we i gat gud hed, ol man bambae oli stap leftemap nem blong hem, be man we hed blong hem i fulap long ol krangke tingting, ol man bambae oli stap ting rabis 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Man we i no gat nem, we oltaem i stap hadwok blong kasem kakae blong hem, laef blong hem i moa gud, i winim laef blong man we i stap mekem olsem we i gat hae nem, be oltaem i stap hanggri.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Gudfala man, hem i stap lukaot gud long ol anamol blong hem, be man nogud i stap mekem i strong tumas long ol anamol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Man we i stap wok had long garen blong hem, hem i gat plante kakae blong hem, be fasin ya we man i stap westem taem blong hem long ol wok we i no gat frut blong hem, hemia i krangke nomo.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Namba wan samting we ol man nogud oli wantem, oli wantem wokem ol fasin nogud nomo, be ol stret man bambae oli stap stanap strong oltaem.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 tok blong man nogud i stap kasem hem bakegen olsem trap, be man we fasin blong hem i stret, trabol i no save holem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 gudgudfala samting we man i stap kasem i frut blong ol tok blong hem, olsem we pei we hem i stap kasem i frut blong ol hadwok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Oltaem nomo, man we i no gat hed i stap ting se samting we hem i mekem i stret nomo, be man we i waes i stap lesin long ol advaes blong ol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Man we i no gat hed, taem hem i kros, hem i soemaot kwiktaem nomo, be man we i gat hed, hem i no save tingbaot ol rabis tok we man i sakem i kam 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Man we oltaem i stap talem ol trutok, sipos hem i pas long kot, hem i save talemaot ol tok we i tru nomo, be sipos man blong giaman i pas long kot, tok blong hem i blong giaman long ol man nomo.</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 tok nogud we man i sakem we i no tingbaot i save mekem narafala man i harem nogud, olsem we naef blong faet i stikim hem, be tok we i waes i save mekem man i harem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Giaman toktok bambae i no save stap longtaem, be trutok bambae i stap oltaem nomo.</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Man we i stap mekem plan blong mekem samting nogud, hem i stap giaman long hem bakegen nomo, bambae i sek nomo we trabol i kasem hem, be man we i stap wok blong mekem i gud long ol man bambae i save harem gud.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 stret man, bambae i no gat samting nogud i kam long olgeta, be ol man nogud bambae oli stap kasem trabol oltaem nomo.</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Hae God i no laekem nating ol man we oli stap giaman, be hem i glad long olgeta we oli stap holem promes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Ol man we oli save samting, oli no save tok flas long save blong olgeta, be ol man we oli no gat hed, oltaem oli stap soemaot i klia nomo we oli no save wan samting.</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Man we i stap wok had, hem bambae i save rul, be man we i stap les bambae i kam slef nomo blong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Taem man i stap wari, fasin ya i stap mekem tingting blong hem i hevi, be gudfala tok blong fren blong hem i save leftemap tingting blong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Man we i stret, hem i lida blong ol fren blong hem, be ol man nogud, fasin blong olgeta i stap lidim olgeta i gorong.</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Man blong les i no save kasem ol samting we i stap tingting long hem, be man blong wok had bambae i save kasem plante gudgudfala samting.</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Fasin we i stret, hem i rod blong laef, be fasin we i nogud, hem i rod blong ded nomo.</w:t>
      </w:r>
      <w:r>
        <w:rPr>
          <w:lang w:val="bi_VU" w:bidi="bi_VU"/>
        </w:rPr>
      </w:r>
      <w:r>
        <w:rPr>
          <w:lang w:val="bi_VU" w:bidi="bi_VU"/>
        </w:rPr>
      </w:r>
    </w:p>
    <w:p>
      <w:pPr/>
      <w:r>
        <w:rPr>
          <w:lang w:val="bi_VU" w:bidi="bi_VU"/>
        </w:rPr>
      </w:r>
    </w:p>
    <w:p>
      <w:pPr>
        <w:pStyle w:val="Heading2"/>
      </w:pPr>
      <w:r>
        <w:rPr>
          <w:lang w:val="bi_VU" w:bidi="bi_VU"/>
        </w:rPr>
        <w:t>Proverbs 13:1</w:t>
      </w:r>
      <w:r>
        <w:rPr>
          <w:lang w:val="bi_VU" w:bidi="bi_VU"/>
        </w:rPr>
      </w:r>
    </w:p>
    <w:p>
      <w:pPr/>
      <w:r>
        <w:rPr>
          <w:lang w:val="bi_VU" w:bidi="bi_VU"/>
        </w:rPr>
      </w:r>
      <w:r>
        <w:rPr>
          <w:vertAlign w:val="superscript"/>
          <w:lang w:val="bi_VU" w:bidi="bi_VU"/>
        </w:rPr>
        <w:t>1</w:t>
      </w:r>
      <w:r>
        <w:rPr>
          <w:lang w:val="bi_VU" w:bidi="bi_VU"/>
        </w:rPr>
        <w:t xml:space="preserve"> Pikinini we i waes, taem papa blong hem i tok long hem blong stretem hem, hem i stap lesin gud long hem. Be pikinini we i stronghed, hem i no save talem samtaem se, “Papa, mi mi rong.”</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Man we oltaem i stap talem ol gudfala tok, hem bambae i save kasem ol gudgudfala samting from, be man we i stap trikim ol man long ol giaman toktok blong hem, oltaem, hem i stap singaot faet nomo i kam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Man we i stap tingting gud fastaem, nao biaen i tok, hem i stap lukaot gud long laef blong hem, be man we i no kea long ol tok we hem i stap sakem, hem i stap spolem hem nomo.</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Nating we man blong les i wantem plante samting, be hem i no save kasem. Man we i stap wok had, yes, hem bambae i kasem evri samting we hem i wantem.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man we oli no save giaman oli no laekem nating fasin blong giaman, be tok blong ol man nogud i samting blong sem nomo.</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Stret fasin i stap blokem ol stret man, blong oli no mekem ol samting nogud, mo long sem fasin, fasin nogud i stap mekem ol man nogud oli go lus.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I gat sam man oli stap giaman se oli rijman, be oli no gat wan samting nating, mo i gat sam narawan oli stap talem se oli puaman, be oli stap giaman nomo, oli gat plante gudgudfala samting.</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Rijman, samtaem hem i mas yusum mane blong hem blong pemaot laef blong hem long man we i wantem kilim hem i ded, be puaman i no save kasem trabol olsem.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Stret man i olsem laet we i stap laet gud, we i saen we i saen, be man nogud i olsem laet we i no laet gud, we bambae i no longtaem i ded.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Man blong flas we i no save lesin, hem i stamba blong trabol nomo. Be man we i save lesin long advaes, hem i gat hed.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Mane we man i kasem isi nomo i save lus kwiktaem, be mane we man i hadwok from, oltaem i stap kam bigwan moa.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Taem man i putum tingting blong hem i stap strong long wan samting, be samting ya i no kamtru, tingting blong hem i save foldaon, be taem samting ya i kamtru, hem i glad we i glad.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Sipos man i no wantem lesin long gudfala advaes, hem i stap pulum trabol nomo i kam long hem, be sipos hem i stap lesin long advaes ya, bambae hem i save stap gud.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 samting ya we waes man i stap tijim ol man long hem, hem i olsem springwota blong laef. Springwota ya i save sevem man we i stap long rod blong ded.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Man we i gat gud hed, ol man oli save ona long hem, be man we ol man oli no trastem hem, rod blong hem i strong we i strong.</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Man we i gat hed, oltaem nomo hem i stap tingting gud fastaem, nao biaen i mekem samting, be man we i no gat hed, oltaem nomo hem i stap soemaot i klia we i no save wan samting.</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Man blong karem tok we ol man oli save trastem hem, hem i man blong mekem pis, be man blong karem tok we i man blong giaman, hem i man blong mekem trabol nomo.</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Man we i no wantem lan, bambae hem i kam puaman, mo bambae i sem long fes blong olgeta man, be man we i stap lesin long ol toktok we i blong stretem hem, bambae ol man oli save ona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Taem man i kasem ol samting we i stap tingbaot, hem i save harem gud, mo from samting ya, man we i no gat hed i no wantem livim ol fasin nogud.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Sipos man i go joen long ol waes man, bambae hem i save kam waes, be sipos hem i go mekem fren wetem ol man we oli no gat hed, bambae hem i spolem hem nomo.</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 man nogud, oltaem trabol nomo i stap folem olgeta, be ol man we fasin blong olgeta i stret, olgeta oli stap kasem ol gudgudfala samting olsem pei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Taem gudfala man i ded, ol gudgudfala samting we hem i gat, ol smol bubu blong hem oli save tekem i blong olgeta. Be taem man nogud i ded, ol samting we hem i hivimap, bambae oli go long han blong ol stret man.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I gat plante kakae i stap long ol olfala garen blong ol puaman, we i naf blong olgeta oli kakae, be ol man nogud oli stap blokem ol puaman blong oli no go tekem.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Sipos yu no wantem panisim pikinini blong yu, hemia i min se yu no lavem hem. Sipos yu lavem hem, bambae yu stap stretem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Ol stret man oli gat plante kakae blong olgeta, be ol man nogud oli stap hanggri oltaem nomo.</w:t>
      </w:r>
      <w:r>
        <w:rPr>
          <w:lang w:val="bi_VU" w:bidi="bi_VU"/>
        </w:rPr>
      </w:r>
      <w:r>
        <w:rPr>
          <w:lang w:val="bi_VU" w:bidi="bi_VU"/>
        </w:rPr>
      </w:r>
    </w:p>
    <w:p>
      <w:pPr/>
      <w:r>
        <w:rPr>
          <w:lang w:val="bi_VU" w:bidi="bi_VU"/>
        </w:rPr>
      </w:r>
    </w:p>
    <w:p>
      <w:pPr>
        <w:pStyle w:val="Heading2"/>
      </w:pPr>
      <w:r>
        <w:rPr>
          <w:lang w:val="bi_VU" w:bidi="bi_VU"/>
        </w:rPr>
        <w:t>Proverbs 14:1</w:t>
      </w:r>
      <w:r>
        <w:rPr>
          <w:lang w:val="bi_VU" w:bidi="bi_VU"/>
        </w:rPr>
      </w:r>
    </w:p>
    <w:p>
      <w:pPr/>
      <w:r>
        <w:rPr>
          <w:lang w:val="bi_VU" w:bidi="bi_VU"/>
        </w:rPr>
      </w:r>
      <w:r>
        <w:rPr>
          <w:vertAlign w:val="superscript"/>
          <w:lang w:val="bi_VU" w:bidi="bi_VU"/>
        </w:rPr>
        <w:t>1</w:t>
      </w:r>
      <w:r>
        <w:rPr>
          <w:lang w:val="bi_VU" w:bidi="bi_VU"/>
        </w:rPr>
        <w:t xml:space="preserve"> Woman we i waes, oltaem hem i stap lukaot gud long hom blong hem, be woman we i no gat hed i stap spolem hom blong hem nomo long krangke fasin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Man we i no save giaman, hem i stap soemaot we hem i ona long Hae God, be man we i stap giaman, hem i stap soemaot i klia we i no ona long hem nating.</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Man we i no gat hed, toktok blong hem i olsem wip blong wipim hem from flas blong hem, be man we i waes, toktok blong hem i stap blokemgud hem blong trabol i no kasem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Sipos i no gat buluk blong pulum plao blong brebrekem graon blong garen, bambae haos blong kakae i no save kam fulap long kakae, be sipos i gat buluk, haos ya bambae i fulap gud oltaem nomo.</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Sipos witnes i man blong talem trutok, bambae hem i save talemaot trutok long kot, be sipos hem i man blong giaman, bambae hem i talemaot giaman tok nomo.</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man blong flas oli save lukaot waestok be oli no save kasem, be ol man we oli gat gud hed, i isi nomo blong oli kasem.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 mas stap longwe long ol man we oli no gat hed. Olgeta ya oli no gat wan gudfala samting nating we oli save tijim yu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Man we i gat hed, hem i savegud ol samting we bambae hem i mekem, from we hem i waes. Mo man we i no gat hed, hem i stap ting se hem i save olgeta samting, be hem i krangke nomo.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man we oli no gat hed, taem oli mekem sin, oli no kea, be ol gudfala man, oltaem oli wantem blong Hae God i fogivim olgeta, i tekemaot 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Sipos samting i spolem tingting blong wan man, man ya nomo i save harem nogud from samting ya, narafala man i no save harem nogud olsem. Mo long sem fasin, sipos samting i mekem man i harem gud, hem nomo i save harem gud.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Long taem blong trabol, haos blong man nogud bambae i kam nogud, be haos blong gudfala man bambae i save stap gud nomo.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I gat rod i stap we man i ting se i stret gud, be hem i rod blong ded nomo.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Taem man i harem nogud from we man i ded, hem i save laf blong haedem tingting ya blong hem. Be biaen, taem glad blong hem i finis, bambae hem i harem nogud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Man nogud bambae i stap kakae frut blong ol rabis wok blong hem oltaem nomo, be gudfala man bambae i stap harem gud long frut blong ol gudfala wok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Man we i no gat hed, hem i save bilif long evri samting, be man we i gat hed, hem i stap lukluk gud long rod we bambae i folem.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 man we oli waes, oltaem oli stap lukaot gud long laef blong olgeta blong oli no kasem trabol, be ol man we oli no gat hed oli no kea, oltaem nomo oli stap kwik tumas blong mekem samting.</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Man blong kros kwik i save mekem ol krangke samting, be man blong wokem trik, ol man oli no laekem hem nating, oli agens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 man we oli no gat hed oli stap kasem trabol olsem frut blong ol krangke fasin blong olgeta, be ol man we oli gat hed oli stap kasem save olsem pei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 man nogud bambae oli mas bodaon long fes blong ol stret man blong askem long olgeta blong oli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Man we i pua, hem i no gat fren blong hem. Nating we plante man oli stap raonabaot long hem, be olgeta tu oli no wantem hem. Be man we i rij, hem i gat plante fren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Man we i stap lukluk nogud long ol man we oli stap raonabaot long hem, hem i stap mekem sin, be man we i stap kaen long ol puaman, hem bambae i harem gud.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Man we i stap wok strong blong mekem ol gudgudfala samting, ol man oli save trastem hem, mo oli save ona long hem. Be man we i stap wok blong mekem ol samting we i nogud, hem i lusum rod finis.</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Sipos man i stap wok had, bambae hem i stap win, be sipos hem i jes sidaon nomo, i stap toktok, bambae hem i kam puaman.</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Ol man we oli waes, ol gudgudfala samting we oli gat i olsem pei blong olgeta. Be ol man we oli no gat hed, krangke fasin blong olgeta i soemaot i klia we oli krangke.</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Sipos man we i witnes i stap talem trutok, hem i save sevem laef blong ol man. Be sipos hem i stap giaman, hem i save letem ol man oli go long han blong ol enemi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Man we i stap ona long Hae God, hem i no save fraet. Hem i savegud se hem wetem ol famle blong hem bambae oli stap gud from we Hae God i stap lukaot gud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Fasin ya we man i tinghevi long Hae God, mo i ona gud long hem, hem i save mekem man i no moa fraet long ded. Hem i olsem wan springwota we i stap givim laef long man.</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King i gat hae nem from we hem i stap rul long plante man, be king we i stap rul long fiu man nomo, hem i olsem nating nomo.</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Man we i no save kros kwik, hem i waes we i waes, be man we i stap faerap kwiktaem nomo, hem i soemaot we hem i no gat hed nating.</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Sipos tingting blong man i stap kwaet oltaem, hemia bambae i mekem bodi blong hem i stap gud. Be jalus i olsem sik ya kansa we i save spolem bodi blong man.</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Man we i stap mekem i nogud long ol puaman, hem i stap mekem i nogud long Hae God we i mekem olgeta. Be taem we man i stap kaen gud long ol puaman, hemia i olsem we hem i stap mekem wosip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Ol man nogud oli stap foldaon from ol samting nogud we oli stap mekem, be ol gudfala man, nating we ded i kam, be tingting blong olgeta i no save foldaon.</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Man we i gat hed, tingting blong hem i fulap long ol waestok, be man we i no gat hed, hem i no save wan samting nating long saed blong waestok ya.</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Stret fasin i stap leftemap laef blong kantri i kam antap, be sin i stap mekem ol man blong kantri oli sem.</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King i stap glad long ol haeman blong hem we oli gat save, mo we oli stap wok gud, be olgeta we oli stap mekem hem i sem, hem i stap panisim olgeta.</w:t>
      </w:r>
      <w:r>
        <w:rPr>
          <w:lang w:val="bi_VU" w:bidi="bi_VU"/>
        </w:rPr>
      </w:r>
      <w:r>
        <w:rPr>
          <w:lang w:val="bi_VU" w:bidi="bi_VU"/>
        </w:rPr>
      </w:r>
    </w:p>
    <w:p>
      <w:pPr/>
      <w:r>
        <w:rPr>
          <w:lang w:val="bi_VU" w:bidi="bi_VU"/>
        </w:rPr>
      </w:r>
    </w:p>
    <w:p>
      <w:pPr>
        <w:pStyle w:val="Heading2"/>
      </w:pPr>
      <w:r>
        <w:rPr>
          <w:lang w:val="bi_VU" w:bidi="bi_VU"/>
        </w:rPr>
        <w:t>Proverbs 15:1</w:t>
      </w:r>
      <w:r>
        <w:rPr>
          <w:lang w:val="bi_VU" w:bidi="bi_VU"/>
        </w:rPr>
      </w:r>
    </w:p>
    <w:p>
      <w:pPr/>
      <w:r>
        <w:rPr>
          <w:lang w:val="bi_VU" w:bidi="bi_VU"/>
        </w:rPr>
      </w:r>
      <w:r>
        <w:rPr>
          <w:vertAlign w:val="superscript"/>
          <w:lang w:val="bi_VU" w:bidi="bi_VU"/>
        </w:rPr>
        <w:t>1</w:t>
      </w:r>
      <w:r>
        <w:rPr>
          <w:lang w:val="bi_VU" w:bidi="bi_VU"/>
        </w:rPr>
        <w:t xml:space="preserve"> Sipos yu toktok gud long man we i kros, bambae yu save mekem tingting blong hem i kam kwaet, be sipos yu tok strong long hem, bambae yu mekem hem i kros moa.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Taem waes man i tok, ol man oli glad long hem, mo oli wantem moa blong oli gat save, be taem man we i no gat hed i tok, hem i jes sakem ol tok olbaot nomo.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Hae God i stap luk olgeta samting we i stap hapen long evri ples. Nating we yumi stap mekem i gud no i nogud, be oltaem, hem i stap luk yumi.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gudfala toktok i stap leftemap laef blong man, be ol toktok we i strong tumas i stap mekem man i harem nogud.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Pikinini we i no lesin long wanem we papa blong hem i stap tijim hem long hem, hem i krangke. Be pikinini we i holem ol toktok we papa blong hem i talem long hem blong stretem hem, hem i waes.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stret man oli gat plante gudgudfala samting i stap long haos blong olgeta, be taem ol man nogud oli kasem mane, wantaem nomo oli kasem trabol tu.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 man we oli waes oli stap tijim ol narafala man, be ol man we oli no gat hed oli no save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Taem ol gudfala man oli prea, Hae God i glad blong harem olgeta, be hem i no glad nating long ol sakrefaes we ol man nogud oli stap mekem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Hae God i stap lavem ol man we oli stap wokem ol samting we i stret, be hem i no glad nating long ol fasin blong ol man nogud.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Sipos man i stap wokem ol samting we i nogud, bambae hem i kasem panis we i meksave hem. Mo sipos hem i no save letem blong ol man oli stretem hem, bambae hem i ded from.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 samting we i stap long Hom* blong ol Dedman, oli no save haed long fes blong Hae God. From samting ya, man i no save haedem ol tingting blong hem nating blong Hae God i no save luk.</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Man blong flas i no wantem man i stretem hem, mo i no save askem samtaem long man we i waes moa long hem, blong i givim advaes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Sipos man i harem gud, ol man oli luksave long fes blong hem, be sipos hem i harem nogud, tingting blong hem i foldaon, mo fes blong hem tu i kam nogud.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Man we i gat gud hed, hem i wantem lan moa, be man we i no gat hed, hem i glad blong stap olsem nomo.</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 puaman, oltaem nomo oli mas traehad blong kasem kakae blong olgeta. Be olgeta we oli stap glad oltaem, i olsem we oli lafet olwe.</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Sipos man i pua, be i stap tinghevi long Hae God, mo i stap ona long hem, hemia i moa gud, i winim we man i rij be i stap kasem trabol oltaem nomo.</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Sipos man i stap kakae drae nomo wetem ol man we oli lavem hem, hemia i moa gud, i winim we i stap kakae gudfala mit wetem ol man we oli no laekem hem nating, oli agens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Fasin ya we man i stap kros kwik, hem i stap pulum rao i kam, be fasin we man i gat longfala tingting, hem i stap mekem ol man oli kam kwaet.</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Man we i les, oltaem rod blong hem i paspas long grasnil, be man we i stap wok had long fasin we i stret, rod blong hem i klin gud olwe.</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Pikinini we i waes i stap mekem mama mo papa blong hem, tufala i glad, be pikinini we i no gat hed i stap tingting nating 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Man we i no gat hed, oltaem hem i stap glad long krangke fasin blong hem, be man we i waes, oltaem hem i stap makem ol fasin we i stret, mo i stap traehad from.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Man we i stap holem ol gudfala advaes we ol man oli givim long hem, bambae laef blong hem i save gohed gud, be man we i tanem baksaed long ol advaes olsem, ol plan blong hem bambae oli foldaon.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Sipos man i save givim gudfala tok long stret taem blong hem, bambae hem i save harem gud.</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Rod we ol waes man oli stap folem i no blong godaon long Hom blong ol Dedman, be i blong go antap blong kasem laef.</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Hae God i stap spolem ol haos blong ol man we oli stap flas, be hem i stap lukaot gud long olting blong ol wido.</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 rabis tingting blong man, Hae God i no laekem nating, i agens long olgeta, be ol tok blong man we laef blong hem i klin gud, hem i glad tumas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Man we i traem blong winim mane long fasin we i no stret, bambae i pulum trabol i kam long famle blong hem. Be man we i tanem baksaed long fasin ya we man i pem narafala man blong i givhan long hem long fasin we i no stret, hem bambae i gat longfala laef.</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Oltaem, gudfala man i tingting gud fastaem, nao biaen i tok, be man nogud i stap sakem tok kwiktaem nomo, mo tok blong hem i blong statem trabol nomo.</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Taem ol gudfala man oli prea, Hae God i stap harem olgeta, be hem i stap tanem baksaed long ol man nogud.</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Man we i smael i kam long yu i save mekem yu yu glad, mo gud nius i save leftemap tingting blong yu.</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Man we i lesin gud long ol man we oli tok blong stretem hem, hem i wan waes man.</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Man we i no wantem lan, hem i stap spolem hem nomo, be man we i stap holem ol tok we ol man oli talem blong stretem hem, hem i stap kam waes moa.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Sipos man i wantem faenem rod blong kam waes, hem i mas tinghevi long Hae God mo i mas ona gud long hem, mo sipos hem i wantem blong ol man oli ona long hem, hem i mas mekem tingting blong hem i stap daon.</w:t>
      </w:r>
      <w:r>
        <w:rPr>
          <w:lang w:val="bi_VU" w:bidi="bi_VU"/>
        </w:rPr>
      </w:r>
      <w:r>
        <w:rPr>
          <w:lang w:val="bi_VU" w:bidi="bi_VU"/>
        </w:rPr>
      </w:r>
    </w:p>
    <w:p>
      <w:pPr/>
      <w:r>
        <w:rPr>
          <w:lang w:val="bi_VU" w:bidi="bi_VU"/>
        </w:rPr>
      </w:r>
    </w:p>
    <w:p>
      <w:pPr>
        <w:pStyle w:val="Heading2"/>
      </w:pPr>
      <w:r>
        <w:rPr>
          <w:lang w:val="bi_VU" w:bidi="bi_VU"/>
        </w:rPr>
        <w:t>Proverbs 16:1</w:t>
      </w:r>
      <w:r>
        <w:rPr>
          <w:lang w:val="bi_VU" w:bidi="bi_VU"/>
        </w:rPr>
      </w:r>
    </w:p>
    <w:p>
      <w:pPr/>
      <w:r>
        <w:rPr>
          <w:lang w:val="bi_VU" w:bidi="bi_VU"/>
        </w:rPr>
      </w:r>
      <w:r>
        <w:rPr>
          <w:vertAlign w:val="superscript"/>
          <w:lang w:val="bi_VU" w:bidi="bi_VU"/>
        </w:rPr>
        <w:t>1</w:t>
      </w:r>
      <w:r>
        <w:rPr>
          <w:lang w:val="bi_VU" w:bidi="bi_VU"/>
        </w:rPr>
        <w:t xml:space="preserve"> Man i save mekem plan blong hem, be Hae God nomo i save talem se plan ya i gud no i nogud.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Maet man i ting se olgeta samting we hem i stap mekem oli stret nomo, be Hae God bambae i skelem tingting blong man ya se i stret no i no stret.</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Sipos yu askem long Hae God blong i lukluk gud long ol plan blong yu, wok blong yu bambae i save gohed gud.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Olgeta samting we Hae God i mekem, hem i mekem we olgeta wanwan oli gat plan blong olgeta we bambae oli mas kamtru. Mo man nogud tu, Hae God i mekem plan blong hem we i blong spolem hem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Hae God i no wantem nating ol man we oli stap flas, oli stap leftemap olgeta. Ol man olsem bambae oli no save ronwe, hem bambae i panisim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Man we i stanap strong long Hae God, mo i putum tingting blong hem i stap strong long hem, Hae God bambae i fogivim hem, mo i tekemaot ol sin blong hem. Man we i stap tinghevi long Hae God, mo i stap ona gud long hem, hem i no save go klosap long ol fasin nogud.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Taem man i stap mekem ol fasin we Hae God i glad long hem, Hae God i stap mekem ol enemi blong hem oli kam fren 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I moa gud man i kasem smol mane we i hadwok from, be i kasem long stret fasin, i winim we i kasem big mane long fasin we i no stret.</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Man i save mekem plan blong rod blong hem, be Hae God nomo i stap makem rod we hem i mas folem.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Tok we king i talem, hem i talem long paoa we Hae God i givim long hem, mo taem hem i jajem man, ol tok blong hem oli stret nomo.</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Hae God i wantem blong ol man oli yusum skel mo meta we i stret gud, blong man i save pem ol samting long stret praes blong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King i no wantem nating ol fasin nogud, from we stret fasin nomo i save mekem gavman i strong.</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Fasin blong king, hem i wantem harem ol trutok nomo, mo oltaem hem i glad long olgeta we oli stap talemaot ol samting we i stret.</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Man we i waes, oltaem hem i stap traehad blong mekem king i glad, from we sipos king i kros, i isi nomo blong man i ded.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Taem king i glad, ol man blong hem oli stap gud. Fasin ya i olsem ren we i kam long taem blong planem garen.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Sipos man i gat gol mo silva, hemia i gud, be sipos hem i waes mo i save plante samting, hemia i gud we i gud tumas.</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 gudfala man oli stap ronwe long ol fasin nogud. From samting ya, man we i lukluk gud long rod blong hem, hem i save sevem laef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Man we i praod bambae i kasem trabol we i spolemgud hem, mo man we i flas tumas bambae i foldaon we i foldaon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Fasin we man i mekem tingting blong hem i stap daon, mo i stap joen wetem ol puaman, hem i moa gud, i winim we man i stap joen long ol man blong flas, mo i stap kasem haf blong ol samting we olgeta ya oli stap stilim.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Man we i stap lesin gud long ol samting we ol man oli stap tijim hem long hem, laef blong hem bambae i save gohed gud oltaem. Man we i stap trastem Hae God, hem bambae i harem gud.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Man we i waes gud, ol man oli luksave we hem i gat hed. Ol gudfala tok blong hem i stap pulum plante man moa oli folem tingting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Man we i gat hed, waes blong hem i stap givim laef long hem, olsem springwota we i no save finis. Be man we i no gat hed, krangke fasin blong hem i stap pulum panis i kam 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Man we i gat hed, hem i tingting gud fastaem, nao biaen i tok, mo ol samting we hem i talem i save pulum ol man oli folem tingting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Man we i kaen gud, tok blong hem i olsem gudfala kakae. Taem man i kakae, hem i harem i swit, mo i mekem bodi blong hem i strong.</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I gat rod i stap we man i ting se i stret gud, be hem i rod blong ded nomo.</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Hanggri i save mekem man blong wok i wok had moa, from we hem i wantem blong i gat plante kakae.</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Man nogud, oltaem hem i stap lukaot rod blong spolem narafala man, mo ol tok blong hem tu i nogud olgeta, i stap kakae man olsem faea.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Rabis man i save go olbaot blong statem trabol nomo, mo man we i stap go talem ol tok olbaot we i spolem nem blong narafala man, hem i save mekem ol man we oli fren gud oli seraot.</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Man blong faet, oltaem hem i stap trikim ol fren blong hem blong pulum olgeta i go long rod we i no stret.</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Sipos wan man i luk yu, nao i laf smol long yu, mo i stap satem ae long yu, yu mas lukaot gud. Man olsem i stap tingting long samting nogud, mo i wantem pulum yu nomo.</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Longfala laef, hem i pei we ol stret man oli kasem, mo taem man i gat waet hea, hemia i olsem wan gudfala hat blong king we ol man oli putum long hed blong man blong ona long hem.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Man we i strong blong faet, hem i gud, be man we i save mekem tingting blong hem i longfala, hem i gud moa. Man we i save go mekem faet long ol narafala taon, mo i naf blong winim olgeta, hem i wan strong man, be man we i save blokem ol samting we hem nomo i wantem, hem i strong moa.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Ol man oli stap yusum ol spesel ston* blong faenemaot ol samting we Hae God i wantem, be Hae God nomo i stap mekem ansa i kamaot.</w:t>
      </w:r>
      <w:r>
        <w:rPr>
          <w:lang w:val="bi_VU" w:bidi="bi_VU"/>
        </w:rPr>
      </w:r>
      <w:r>
        <w:rPr>
          <w:lang w:val="bi_VU" w:bidi="bi_VU"/>
        </w:rPr>
      </w:r>
    </w:p>
    <w:p>
      <w:pPr/>
      <w:r>
        <w:rPr>
          <w:lang w:val="bi_VU" w:bidi="bi_VU"/>
        </w:rPr>
      </w:r>
    </w:p>
    <w:p>
      <w:pPr>
        <w:pStyle w:val="Heading2"/>
      </w:pPr>
      <w:r>
        <w:rPr>
          <w:lang w:val="bi_VU" w:bidi="bi_VU"/>
        </w:rPr>
        <w:t>Proverbs 17:1</w:t>
      </w:r>
      <w:r>
        <w:rPr>
          <w:lang w:val="bi_VU" w:bidi="bi_VU"/>
        </w:rPr>
      </w:r>
    </w:p>
    <w:p>
      <w:pPr/>
      <w:r>
        <w:rPr>
          <w:lang w:val="bi_VU" w:bidi="bi_VU"/>
        </w:rPr>
      </w:r>
      <w:r>
        <w:rPr>
          <w:vertAlign w:val="superscript"/>
          <w:lang w:val="bi_VU" w:bidi="bi_VU"/>
        </w:rPr>
        <w:t>1</w:t>
      </w:r>
      <w:r>
        <w:rPr>
          <w:lang w:val="bi_VU" w:bidi="bi_VU"/>
        </w:rPr>
        <w:t xml:space="preserve"> Fasin ya we man i stap kakae drae nomo be tingting blong hem i stap kwaet, hemia i moa gud, i winim we oltaem hem i stap kakae ol gudgudfala kakae be haos blong hem i fulap long rao.</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Sipos pikinini blong wan masta i stap mekem ol krangke fasin, mo wan man blong wok blong masta ya i gat hed, man ya i save kam bos long pikinini ya, mo bambae i save kasem haf blong olting blong masta ya, olsem we ol narafala pikinini blong masta ya bambae oli kasem.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Gol mo silva, man i save bonem long faea blong faenemaot se i gud no i nogud, be tingting blong man, Hae God nomo i save mekem olsem long hem blong faenemaot se i gud no i nogud.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Oltaem, man nogud i stap lesin long ol rabis tingting, mo man blong giaman i stap lesin long ol giaman toktok.</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God i mekem ol puaman, mo sipos yu stap laf nogud long olgeta, be yu stap mekem i nogud long hem. Mo sipos yu glad from we narafala man i kasem trabol, bambae yu yu kasem panis from.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olfala oli glad tumas long ol smol bubu blong olgeta, olsem nomo we pikinini i glad tumas long papa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I no stret blong man we i no gat hed i traem yusum ol flas tok, mo long sem fasin, i no stret nating blong haeman i traem giaman.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Man we i stap pem wan haeman blong i mekem samting we i no stret blong i givhan long hem, hem i ting se fasin ya i olsem wan tabu ston we i save mekem hem i gat laki. Hem i bilif se fasin ya i save mekem hem i win long evri samting.</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Sipos yu wantem ol man oli laekem yu, yu mas fogivim olgeta long taem we oli mekem i no stret long yu. Sipos yu stap tokbaot ol fasin nogud we narafala man i mekem long yu, fasin ya bambae i mekem we yutufala i no moa fren gud.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Man we i gat hed, sipos yu tok strong long hem blong stretem hem, nating we wan taem nomo, be bambae hem i lan moa, i winim krangke man we yu kilim hem plante taem blong stretem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Man nogud we oltaem nomo i stap tingting blong mekem trabol, Hae God bambae i sanem ded i kam long hem, olsem man blong karem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Sipos yu go klosap long dog we i kros tumas from we man i stilim ol pikinini blong hem, hemia i nogud, be i moa gud, i winim we yu go klosap long wan krangke man we i stap gohed long krangke tingting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Sipos yu givimbak fasin nogud long man we i mekem i gud long yu, fasin nogud bambae i no save finis long haos blong yu samtaem.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Stat blong rao i olsem wan smol hol long bigfala tang, we wota i stap lik smosmol long hem. Yu mas blokem kwik. Sipos no, bambae i kam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Sipos man blong mekem kot i letem wan man nogud i go fri, no i mekem wan stret man we i no mekem samting nogud i kasem panis, be Hae God i no laekem nating tufala fasin ya, i agens 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Krangke man i save spenem mane blong hem blong kasem save, be fasin ya i no save givhan long hem nating, from we hem i no gat hed.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Fren blong yu, oltaem hem i stap soemaot we hem i lavem yu, mo ol brata blong yumi oli stap, blong yumi save givgivhan long yumi long taem blong trabol.</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Man we i no gat hed, hem nomo i save promes blong pemaot ol kaon blong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Man we i laekem sin, hem i man blong laekem trabol. Mo man we i stap tok flas oltaem, hem i stap singaot trabol i kam 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Man we i stap tingbaot ol samting nogud, mo we oltaem i stap tokbaot ol samting olsem, hem i no save kasem wan gud samting nating. Hem bambae i save kasem trabol nomo.</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Pikinini we i stap mekem ol krangke fasin, hem i stap mekem we papa blong hem i harem nogud, gogo tingting blong hem i foldaon.</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Sipos yu yu stap glad oltaem, sik i no save spolem yu. Be sipos tingting blong yu i stap kam nogud oltaem, bambae yu stap long rod blong ded nomo.</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Sipos man blong mekem kot i no wan stret man, bambae hem i save letem narafala man i pem hem blong i folem tingting blong hem, nao bambae i no moa gat stret fasin long kot ya.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Man we i gat hed, hem i stap putum tingting blong hem long ol fasin nomo we i waes, be man we i no gat hed i stap lukluk long plante narafala rod.</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Pikinini we i no gat hed, hem i mekem mama mo papa blong hem, tufala i harem i nogud we i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I no stret we man blong mekem kot i jajem wan stret man we i no mekem samting nogud se i mas pem faen. Sipos man we i no gat poen long hem i stap kasem panis, hemia i min se fasin blong mekem kot i krangke.</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Man we i savegud ol samting we i stap mekem, hem i no save toktok tumas, i save stap kwaet. Man olsem, hem i man blong luksave mining blong ol had samting.</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Be i tru, nating we man i no waes, be sipos hem i stap kwaet, i no toktok, bambae ol man oli save ting se hem tu i waes, i gat hed.</w:t>
      </w:r>
      <w:r>
        <w:rPr>
          <w:lang w:val="bi_VU" w:bidi="bi_VU"/>
        </w:rPr>
      </w:r>
      <w:r>
        <w:rPr>
          <w:lang w:val="bi_VU" w:bidi="bi_VU"/>
        </w:rPr>
      </w:r>
    </w:p>
    <w:p>
      <w:pPr/>
      <w:r>
        <w:rPr>
          <w:lang w:val="bi_VU" w:bidi="bi_VU"/>
        </w:rPr>
      </w:r>
    </w:p>
    <w:p>
      <w:pPr>
        <w:pStyle w:val="Heading2"/>
      </w:pPr>
      <w:r>
        <w:rPr>
          <w:lang w:val="bi_VU" w:bidi="bi_VU"/>
        </w:rPr>
        <w:t>Proverbs 18:1</w:t>
      </w:r>
      <w:r>
        <w:rPr>
          <w:lang w:val="bi_VU" w:bidi="bi_VU"/>
        </w:rPr>
      </w:r>
    </w:p>
    <w:p>
      <w:pPr/>
      <w:r>
        <w:rPr>
          <w:lang w:val="bi_VU" w:bidi="bi_VU"/>
        </w:rPr>
      </w:r>
      <w:r>
        <w:rPr>
          <w:vertAlign w:val="superscript"/>
          <w:lang w:val="bi_VU" w:bidi="bi_VU"/>
        </w:rPr>
        <w:t>1</w:t>
      </w:r>
      <w:r>
        <w:rPr>
          <w:lang w:val="bi_VU" w:bidi="bi_VU"/>
        </w:rPr>
        <w:t xml:space="preserve"> Man we i no save wok gud wetem ol narafala man, oltaem hem i stap tingbaot ol bisnes blong hem nomo. Hem i no save agri long ol gudfala tok we ol narafala man oli givim 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Man we i no gat hed, hem i no wantem lan, hem i wantem nomo blong ol man oli harem tingting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Sin, fren blong hem, sem. Mo sipos yu lego stret fasin, bambae ol man oli tok nogud long yu, mo oli jikim yu.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Tok blong man i fres olsem reva we i ron strong, mo i dip olsem solwota. Hem i ples blong kasem waestok.</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Long kot, i no stret we jaj i saed wetem man we i brekem loa, mo i nogud tu blong i blokem man we i mekem i stret, blong i no kasem ol samting we hem i gat raet blong kasem.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Taem man we i no gat hed i toktok tumas, hem i stap statem rao, mo taem i tok bigwan, i olsem we hem i stap singaot nomo long ol man blong oli kam wipim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Man we i no gat hed, toktok blong hem i stap spolem hem nomo. Ol toktok blong hem i olsem trap blong kasem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Fasin ya we man i go talem ol tok olbaot we i spolem nem blong narafala man, hem i olsem wan samting we i swit we i swit, we man i wantem tumas blong solemdaon.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Lesman, brata blong hem, man blong spolem evri samting.</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Hae God i olsem wan strong wajhaos,* we ol stret man oli stap go haed 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ol rijman oli stap ting se olting blong olgeta i save blokem olgeta oli stap gud, olsem we bigfala stonwol we i goraon long taon i blokemgud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Man i mas mekem tingting blong hem i stap daon, blong ol man oli save ona long hem. Man we i stap flas oltaem, hem i stap finis long rod blong lus.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Yu mas lesin long tok blong ol man fastaem, nao biaen bambae yu save givim ansa long olgeta. Sipos no, fasin ya i soemaot we yu yu no gat hed, mo bambae yu sem bigwan from.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Sipos yu sik bigwan, be yu wantem tumas blong yu laef, tingting ya blong yu bambae i save holem yu yu no ded, be sipos tingting ya i lus, bambae yu ded kwiktaem nomo.</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 man we oli gat gud hed, oltaem nomo oli wantem tumas blong lan, mo oli rere oltaem blong kasem save.</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Sipos yu wantem go luk wan bigman, i gud yu tekem wan presen blong givim long hem, nao bambae i isi nomo blong toktok wetem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Oltaem, taem ol man oli harem fas man we i tok insaed long kot, oli ting se hem i stret nomo, be taem man we i stap tok agens long hem i stat askem kwestin long hem, olgeta oli stap tingting bakegen nao.</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Sipos tu strong man i pas long kot nao tufala i stap toktok agens long tufala, i gud jaj i yusum ol spesel ston, blong Hae God i soemaot hu long tufala ya i rong.</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Sipos yu stap rao long brata blong yu, mo yu mekem hem i harem nogud, bambae hem i tanem baksaed long yu, olsem we hem i lokem doa blong haos blong hem, nao yu no moa save go insaed.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 tok we yu stap talem, i gat frut blong hem we bambae yu yu mas kasem.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Sipos ol tok ya i blong sevem laef, bambae yu save glad long frut blong hem, be sipos i blong spolem laef, bambae yu mas rere blong kakae frut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Sipos yu faenem wan woman we yu save mared long hem, hemia yu faenem wan gudfala samting ya. Hemia i soemaot we Hae God i glad long yu.</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Oltaem, taem puaman i wantem askem wan samting long rijman, hem i stap toktok gud long hem, be taem rijman i givim ansa long hem, hem i stap tok raf 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Sam man oli save fren long yu blong smoltaem nomo, be samfala oli save mekem i gud moa long yu, i winim ol brata blong yu.</w:t>
      </w:r>
      <w:r>
        <w:rPr>
          <w:lang w:val="bi_VU" w:bidi="bi_VU"/>
        </w:rPr>
      </w:r>
      <w:r>
        <w:rPr>
          <w:lang w:val="bi_VU" w:bidi="bi_VU"/>
        </w:rPr>
      </w:r>
    </w:p>
    <w:p>
      <w:pPr/>
      <w:r>
        <w:rPr>
          <w:lang w:val="bi_VU" w:bidi="bi_VU"/>
        </w:rPr>
      </w:r>
    </w:p>
    <w:p>
      <w:pPr>
        <w:pStyle w:val="Heading2"/>
      </w:pPr>
      <w:r>
        <w:rPr>
          <w:lang w:val="bi_VU" w:bidi="bi_VU"/>
        </w:rPr>
        <w:t>Proverbs 19:1</w:t>
      </w:r>
      <w:r>
        <w:rPr>
          <w:lang w:val="bi_VU" w:bidi="bi_VU"/>
        </w:rPr>
      </w:r>
    </w:p>
    <w:p>
      <w:pPr/>
      <w:r>
        <w:rPr>
          <w:lang w:val="bi_VU" w:bidi="bi_VU"/>
        </w:rPr>
      </w:r>
      <w:r>
        <w:rPr>
          <w:vertAlign w:val="superscript"/>
          <w:lang w:val="bi_VU" w:bidi="bi_VU"/>
        </w:rPr>
        <w:t>1</w:t>
      </w:r>
      <w:r>
        <w:rPr>
          <w:lang w:val="bi_VU" w:bidi="bi_VU"/>
        </w:rPr>
        <w:t xml:space="preserve"> Sipos yu yu wan puaman we fasin blong yu i stret, laef we yu stap long hem i moa gud, i winim laef blong man blong giaman we i no gat hed.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Fasin ya we man i hareap blong traem wokem wan samting, be i no save rod blong hem, hem i nogud. Man blong hareap bambae i kasem trabol nomo.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Sam man oli stap spolem laef blong olgeta long ol rabis fasin blong olgeta, mo biaen, oli talem se Hae God nomo i stap spolem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rijman, oltaem nomo oli gat ol niufala fren blong olgeta, be ol puaman oli no gat plante fren, mo oltaem nomo, ol fren ya oli stap ronwe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Sipos yu go talem ol giaman toktok insaed long kot, bambae yu kasem panis from. Man we i giaman olsem bambae i no save ronwe long panis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man oli stap traehad blong mekem ol haeman oli glad long olgeta, mo sipos wan man i man blong givhan long man, plante man oli wantem kam fren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Taem we man i kam puaman, nating we ol stret brata blong hem nomo, be oli no wantem hem, oli agens long hem, mo ol fren blong hem oli mowas, oli stap tanem baksaed long hem. Mo nating we hem i stap traehad tumas blong holem olgeta, be i no save mekem.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I gud yu lanem olgeta samting we yu save lanem. Fasin ya i save givhan bigwan long yu, mo sipos yu no fogetem ol samting ya, bambae laef blong yu i save gohed gud.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Sipos yu go talem ol giaman toktok insaed long kot, bambae yu no save ronwe long panis. Man we i giaman olsem bambae i ded from.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I no stret blong man we i no gat hed i kam rijman, we i gat evri samting we hem i wantem, mo i no stret moa blong slef i kam bos long ol haeman.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Sipos yu gat hed, bambae yu no save kros kwik. Sipos wan man i mekem i rong long yu, nao yu no tingbaot, hemia i wan gudfala fasin.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Taem we king i kros long yu, i olsem we laeon i stap singaot bigwan blong kakae man, be taem we hem i glad long yu, i olsem ren long taem blong bigsan.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Pikinini we i no gat hed i save spolem papa blong hem. Mo woman we oltaem i stap toktok tumas long man blong hem, hem i olsem paep we i lik, we wota i stap drop oltaem nomo,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Man i save kasem haos mo mane long papa mo mama blong hem, be Hae God nomo i save givim woman long hem, we i waes.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Sipos yu wantem, yu save les, yu save gohed blong slip, be biaen, bambae hanggri i meksave yu.</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Sipos yu stap holem ol loa blong Hae God, bambae yu gat longfala laef, be sipos yu tanem baksaed long olgeta, bambae yu ded.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Taem yu givim samting long puaman, i olsem we yu letem Hae God i yusum fastaem, mo biaen, hem bambae i givim jenis blong samting ya long yu.</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Taem pikinini blong yu i yangfala, we i save lan yet, yu mas stretem hem. Sipos no, i olsem we yu stap givhan nomo long hem blong i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Sipos wan man i stap kros kwik, i gud hem i stap kakae frut blong kros ya blong hem bakegen. Sipos yu go givhan long hem blong tekemaot hem long trabol, be oltaem, bambae hem i wantem blong yu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Sipos yu stap lesin long ol gudfala tok we ol man oli givim blong givhan long yu, mo yu glad blong lan, bambae yu yu kam wan waes man.</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 man oli save mekem plan blong mekem ol naranarafala samting, be ol samting we Hae God i wantem, bambae oli mas kamtru.</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Laef blong puaman i nogud, be i moa gud, i winim laef blong man blong giaman. Mo man we i wantem tumas ol samting, bambae hem i sem long fes blong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Sipos yu stap obei long Hae God, bambae yu gat longfala laef we yu glad long hem. Bambae yu save stap gud we i no gat wan samting i save spolem yu.</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Sam man oli les tumas, we kakae nomo, be oli no save putum i go long maot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Man we i stap flas, we i stap leftemap hem, i gud hem i kasem panis, blong man we save blong hem i smol nomo i save lan long hem. Sipos yu tok strong long man we i waes, blong stretem hem, bambae hem i save lan.</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Man we i spolem papa blong hem no i ronemaot mama blong hem i gowe long haos blong hem, hem i spolem nem blong hem, mo i stap pulum sem i kam 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Pikinini blong mi, sipos yu kam we yu no moa wantem lan, bambae i no longtaem, yu no moa save mekem ol samting we yu lanem finis.</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Sipos wan witnes long kot i wantem tumas blong spolem wan man, kot ya bambae i no save wok long fasin we i stret. Ol man nogud oli laekem tumas blong mekem ol samting we i nogud.</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Man we i no gat hed, mo i stap flas, hem i stap leftemap hem, be bambae i no longtaem, ol man oli mas wipim hem.</w:t>
      </w:r>
      <w:r>
        <w:rPr>
          <w:lang w:val="bi_VU" w:bidi="bi_VU"/>
        </w:rPr>
      </w:r>
      <w:r>
        <w:rPr>
          <w:lang w:val="bi_VU" w:bidi="bi_VU"/>
        </w:rPr>
      </w:r>
    </w:p>
    <w:p>
      <w:pPr/>
      <w:r>
        <w:rPr>
          <w:lang w:val="bi_VU" w:bidi="bi_VU"/>
        </w:rPr>
      </w:r>
    </w:p>
    <w:p>
      <w:pPr>
        <w:pStyle w:val="Heading2"/>
      </w:pPr>
      <w:r>
        <w:rPr>
          <w:lang w:val="bi_VU" w:bidi="bi_VU"/>
        </w:rPr>
        <w:t>Proverbs 20:1</w:t>
      </w:r>
      <w:r>
        <w:rPr>
          <w:lang w:val="bi_VU" w:bidi="bi_VU"/>
        </w:rPr>
      </w:r>
    </w:p>
    <w:p>
      <w:pPr/>
      <w:r>
        <w:rPr>
          <w:lang w:val="bi_VU" w:bidi="bi_VU"/>
        </w:rPr>
      </w:r>
      <w:r>
        <w:rPr>
          <w:vertAlign w:val="superscript"/>
          <w:lang w:val="bi_VU" w:bidi="bi_VU"/>
        </w:rPr>
        <w:t>1</w:t>
      </w:r>
      <w:r>
        <w:rPr>
          <w:lang w:val="bi_VU" w:bidi="bi_VU"/>
        </w:rPr>
        <w:t xml:space="preserve"> Sipos yu dring tumas waen, hemia bambae i mekem yu yu mekem tumas noes, mo i mekem yu yu krangke. Fasin ya we man i dring gogo i drong, hem i wan krangke fasin.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Sipos king i kros, i gud yu ronwe long hem, olsem we yu ronwe long laeon we i rere blong kakae yu. Sipos yu wantem ded, yu go mekem king i kros.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Man we i no gat hed i save statem rao isi nomo, be man we i wantem stret fasin i no save go klosap long fasin olsem.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Man we i les blong planem garen blong hem long stret taem blong hem, hem bambae i no gat kakae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tingting blong man i olsem wota long wel we i godaon we i godaon, be man we i save luksave ol had samting, hem i save faenemaot ol tingting olsem.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man oli stap talem se tingting blong olgeta bambae i stap strong oltaem long ol fren blong olgeta, be sipos yu traem lukaot man olsem, bambae yu no save faenem.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Pikinini we papa blong hem i wan stret man we i stap folem ol stret fasin, bambae hem i save harem gud.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Oltaem king i stap sidaon long ples blong jajem man, i stap skelem ol toktok, mo hem i save faenemaot wantaem nomo ol samting we i no stret.</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I no gat wan man nating we i save talem se, “Tingting blong mi i no save jajem mi, sin blong mi i lus finis.”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Hae God i no laekem nating man we i stap jenisim bol blong skel blong giaman long ol man, mo i stap yusum meta we mak blong hem i no stret, hem i agens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Nating we smol pikinini nomo, be ol samting we hem i mekem i stap soemaot fasin blong hem. Sipos hem i no save giaman, mo fasin blong hem i stret, bambae yu save wantaem nomo.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Hae God i mekem ae long yumi blong yumi save lukluk, mo i mekem sora blong yumi blong yumi save lesin.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Sipos yu stap slip oltaem, bambae yu kam puaman. Be sipos yu stap wok had oltaem, bambae yu gat plante kakae.</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Taem we man i pem samting, hem i save talem se praes blong samting ya i hae tumas, be taem hem i gobak long haos blong hem, oltaem hem i stap bigmaot se praes blong samting ya we i pem i gud we i gud.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Sipos yu savegud samting we yu stap tokbaot, save ya blong yu i wan samting we i gud tumas, i winim gol mo ol flas ston ya rubi.*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Sipos wan man i mekem kaon long yu, mo narafala man i promes blong pemaot ol kaon ya be i no savegud man ya, hem i krangke nomo. Sipos hem i mekem olsem, i moa gud yu holem ol klos blong hem fastaem, gogo i pemaot kaon ya.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 samting we yu kasem long fasin we i no stret, maet yu stap glad long hem olsem wan gudfala kakae, be biaen, bambae yu harem olsem we maot blong yu i fulap long sanbij.</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Yu no hareap blong go long faet we yu no mekem wan gudfala plan fastaem. Yu mas go sidaon wetem ol advaesa blong yu blong oli givhan long yu, nao biaen, bambae yu save win long evri samting.</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Man we i stap go talem ol tok olbaot we i spolem nem blong narafala man, hem i no man blong holem ol tok haed. Man we i stap toktok tumas, i nogud blong go klosap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Man we i tok nogud long papa no mama blong hem, bambae hem i ded, mo i go long ples we i tudak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Sipos yu faenem i isi blong winim plante samting blong mekem yu yu kam rijman, ol samting ya bambae oli no save givhan gud long yu.</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Yu no mas givimbak samting nogud long man we i mekem i nogud long yu. Yu mas trastem Hae God nomo, nao hem bambae i save stretem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Hae God i no wantem nating man we i stap jenisim bol blong skel blong giaman long ol man, hem i agens long man olsem.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Hae God i makemaot finis ol rod blong laef blong yumi wanwan we bambae yumi folem, mo i no gat man i save wokemaot se laef blong hem bambae i pas long weples.</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Sipos yu wantem mekem promes blong givim presen i go long Hae God, be yu mas tingting gud fastaem. Sipos no, biaen, maet yu harem nogud from.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King we i waes, hem i save faenemaot man we i stap mekem samting nogud, mo bambae i panisim hem we i no gat sore.</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Tingting blong yumi i olsem laet blong Hae God we i stap saen long evri haf blong laef blong yumi. Hem i stap soemaot long yumi wanem i stret mo wanem i no stret, mo yumi no save haed long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Sipos king i stap rul long stret fasin, we i no save giaman mo i stap mekem i sem mak nomo long evri man, bambae hem i save rul longtaem.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Oltaem yumi glad blong luk ol yangfala, from we bodi blong olgeta i strong, mo yumi stap tinghevi long ol olfala, from we hea blong olgeta i waet.</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Sipos oli kilim man long wud, no oli wipim hem long wip, hemia i save stretem fasin nogud blong hem, mo i save mekem hem i kam wan gudfala man.</w:t>
      </w:r>
      <w:r>
        <w:rPr>
          <w:lang w:val="bi_VU" w:bidi="bi_VU"/>
        </w:rPr>
      </w:r>
      <w:r>
        <w:rPr>
          <w:lang w:val="bi_VU" w:bidi="bi_VU"/>
        </w:rPr>
      </w:r>
    </w:p>
    <w:p>
      <w:pPr/>
      <w:r>
        <w:rPr>
          <w:lang w:val="bi_VU" w:bidi="bi_VU"/>
        </w:rPr>
      </w:r>
    </w:p>
    <w:p>
      <w:pPr>
        <w:pStyle w:val="Heading2"/>
      </w:pPr>
      <w:r>
        <w:rPr>
          <w:lang w:val="bi_VU" w:bidi="bi_VU"/>
        </w:rPr>
        <w:t>Proverbs 21:1</w:t>
      </w:r>
      <w:r>
        <w:rPr>
          <w:lang w:val="bi_VU" w:bidi="bi_VU"/>
        </w:rPr>
      </w:r>
    </w:p>
    <w:p>
      <w:pPr/>
      <w:r>
        <w:rPr>
          <w:lang w:val="bi_VU" w:bidi="bi_VU"/>
        </w:rPr>
      </w:r>
      <w:r>
        <w:rPr>
          <w:vertAlign w:val="superscript"/>
          <w:lang w:val="bi_VU" w:bidi="bi_VU"/>
        </w:rPr>
        <w:t>1</w:t>
      </w:r>
      <w:r>
        <w:rPr>
          <w:lang w:val="bi_VU" w:bidi="bi_VU"/>
        </w:rPr>
        <w:t xml:space="preserve"> I isi nomo blong Hae God i mekem reva i ron i folem rod we hem i wantem, mo long sem fasin, i isi nomo blong hem i holem tingting blong king, i lidim hem long rod we hem i wantem.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Maet yu ting se ol samting we yu stap mekem i stret nomo, be yu mas save we Hae God i stap skelem ol tingting blong yu, mo hem i savegud blong wanem yu stap mekem ol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mas mekem ol fasin we i stret, mo yu mas mekem i sem mak long olgeta man. Hemia bambae i mekem Hae God i glad moa, i winim we yu stap bonem ol sakrefaes blong mekem wosip 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man nogud, fasin blong flas blong olgeta wetem tingting ya se olgeta nomo oli nambawan, hem i stap holem olgeta, be fasin ya i sin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Man we i mekem gudfala plan mo i stap wok strong long hem, hem i save kasem plante samting, be man we i stap wok hareap, neva hem i save kasem i naf.</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samting we yu winim long giaman toktok oli save mekem yu yu rijman, be blong smoltaem nomo. Mo bambae oli tekem yu yu go klosap long doa blong Hom* blong ol Dedman.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 man nogud bambae oli kasem panis from we oli stap mekem i strong tumas long ol man. Oli no wantem mekem ol samting we i stret.</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Man we i stap mekem i no stret, rod blong hem i kruked olbaot, be man we laef blong hem i klin, fasin blong hem i stret gud.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I moa gud blong man i go slip hem wan afsaed, i winim we i stap long haos wetem woman blong hem we oltaem i stap toktok tumas.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man nogud, oltaem nomo oli stap wantem tumas blong oli mekem ol samting nogud. Olgeta oli no gat sore nating long man.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Sipos yu panisim man we i stap tok flas mo i stap leftemap hem, bambae man we save blong hem i smol nomo i save lan long hem. Mo long sem fasin, sipos yu tijim man we i waes, be man olsem tu bambae i save lan.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Fasin blong Hae God i stret oltaem. Hem i save olgeta samting we i stap long haos blong ol man nogud, mo bambae hem i spolem ol man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Sipos yu blokem sora blong yu blong yu no harem puaman we i stap krae long yu blong yu givhan long hem, nao biaen, yu yu trabol, mo yu krae blong man i givhan long yu, be bambae i no gat man i save lesin long yu.</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Sipos wan man i kros tumas long yu, nao yu tekem wan presen, yu go givimhaed nomo long hem, presen ya bambae i mekem kros blong hem i finis.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Taem kot i stap jajem man long stret fasin, ol gudfala man oli glad, be ol man nogud oli stap harem nogud, tingting blong olgeta i foldaon.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Man we i no moa yusum hed blong hem, hem i stap finis long rod blong ded.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Sipos yu stap yusum mane blong yu oltaem blong pem ol flas kakae mo dring mo ol narafala flas samting, bambae yu no save kam rijman samtaem.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Oltaem ol man nogud oli stap traem blong mekem ol gudfala man oli kasem trabol, be trabol ya i stap kasem olgeta bakegen nomo.</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I moa gud man i go stap hem wan long draeples, i winim we i stap wetem woman blong hem we oltaem i stap toktok tumas, mo i stap krae from evri samting.</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 waes man oli gat ol gudgudfala samting i stap long ol haos blong olgeta, be ol man we oli no gat hed oli stap spenem mane blong olgeta kwiktaem nomo.</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Man we i kaen gud long ol man, mo i stap mekem i stret long olgeta, hem bambae i gat longfala laef. Bambae ol man oli mekem i stret long hem, mo oli ona 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Komanda we i gat hed, hem i save go mekem faet long taon we i gat ol strong man oli stap long hem, mo i save brekemdaon bigfala stonwol blong taon ya we ol man blong taon ya oli stap trastem, nao i save holem taon ya 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Sipos yu no wantem trabol i kasem yu, yu mas lukaot gud long ol tok blong yu.</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Man we i ting se hem nomo i nambawan, sipos yu lukluk gud long hem, bambae yu luksave we hem i stap flas tumas, i no gat sore long ol narafala man, mo i no save givhan long olgeta nating.</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Sipos man i les, i no wantem wok, fasin ya bambae i stap pulum ded nomo i kam long hem.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Tingting blong hem i stap olwe long ol samting we hem nomo i wantem. Be man we fasin blong hem i stret, hem i save givim presen long gladhat blong hem, mo i stap givim plante samting long ol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Hae God i no laekem nating we ol man nogud oli bonem sakrefaes blong mekem wosip long hem, hem i agens long fasin ya. Mo sipos oli mekem long tingting we i nogud, hemia i mowas olgeta.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Tok blong wan witnes we i man blong giaman, man i no save bilif long hem, be tok blong witnes we i tingting gud long ol samting we bambae i talem, olgeta man oli save lesin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Stret man, oltaem hem i tingting gud fastaem, nao biaen i mekem samting, be man nogud, hem i mekem olsem we i savegud ol samting, nao i jes gohed nomo.</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Nating we yu yu waes, mo yu gat gud hed, mo yu save luksave ol samting we i haed, be sipos Hae God i agens long yu, bambae yu no save win.</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Yu yu save mekemrere ol hos blong go mekem faet, be Hae God nomo i save mekem yu yu win.</w:t>
      </w:r>
      <w:r>
        <w:rPr>
          <w:lang w:val="bi_VU" w:bidi="bi_VU"/>
        </w:rPr>
      </w:r>
      <w:r>
        <w:rPr>
          <w:lang w:val="bi_VU" w:bidi="bi_VU"/>
        </w:rPr>
      </w:r>
    </w:p>
    <w:p>
      <w:pPr/>
      <w:r>
        <w:rPr>
          <w:lang w:val="bi_VU" w:bidi="bi_VU"/>
        </w:rPr>
      </w:r>
    </w:p>
    <w:p>
      <w:pPr>
        <w:pStyle w:val="Heading2"/>
      </w:pPr>
      <w:r>
        <w:rPr>
          <w:lang w:val="bi_VU" w:bidi="bi_VU"/>
        </w:rPr>
        <w:t>Proverbs 22:1</w:t>
      </w:r>
      <w:r>
        <w:rPr>
          <w:lang w:val="bi_VU" w:bidi="bi_VU"/>
        </w:rPr>
      </w:r>
    </w:p>
    <w:p>
      <w:pPr/>
      <w:r>
        <w:rPr>
          <w:lang w:val="bi_VU" w:bidi="bi_VU"/>
        </w:rPr>
      </w:r>
      <w:r>
        <w:rPr>
          <w:vertAlign w:val="superscript"/>
          <w:lang w:val="bi_VU" w:bidi="bi_VU"/>
        </w:rPr>
        <w:t>1</w:t>
      </w:r>
      <w:r>
        <w:rPr>
          <w:lang w:val="bi_VU" w:bidi="bi_VU"/>
        </w:rPr>
        <w:t xml:space="preserve"> Sipos ol man oli luk se yu yu wan gudfala man nao oli ona long yu, hemia i gud moa i winim we yu kam rijman.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Nating we rijman no puaman, be Hae God i mekem tufala evriwan.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Man we i gat gudfala tingting i save luksave we trabol i stap kam, nao i save ronwe long hem, be man we i no save tingting gud, hem i save letem trabol i kam, i kasem hem, we biaen i sore from.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Man we i obei long Hae God, mo i mekem tingting blong hem i stap daon, hem bambae i kam rijman. Bambae hem i gat longfala laef, mo ol man bambae oli ona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Sipos yu wantem laef blong yu i stap gud, yu mas ronwe long ol trap ya long rod, we ol man nogud oli stap foldaon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Sipos yu tijimgud pikinini blong yu long fasin we i stret blong hem i folem, taem hem i kam bigman, bambae i no save gowe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Oltaem, ol puaman oli stap kam slef blong ol rijman, mo sipos yu kaon long wan man, bambae yu kam slef blong hem nao.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Sipos yu stap folem fasin we i no stret, we yu stap spolem ol narafala man, i olsem we yu stap planem sid we frut blong hem, bigfala trabol, nao bambae yu no save win.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Man we oltaem i rere blong givim kakae long ol puaman long gladhat blong hem, Hae God bambae i blesem hem from.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Sipos yu ronemaot ol stronghed we oli stap tok flas, ol fasin ya we ol man oli stap rao, mo oli stap faet, mo oli stap tok nogud long olgeta bakegen bambae oli finis.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Sipos yu yu wan man we oltaem tingting blong yu i klin, mo yu stap toktok gud long ol man, king bambae i kam fren blong yu.</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Hae God i stap daonem ol tok blong ol man blong giaman, be hem i stap lukaot gud long ol trutok.</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Man blong les, oltaem hem i stap nomo insaed long haos blong hem, from we hem i stap ting se sipos hem i go afsaed, bambae wan laeon i kakae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Woman we i stap pulum man we i mared finis i kam stap wetem hem, hem i olsem wan trap we i stap kasem ol man we Hae God i kros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Fasin blong pikinini, oltaem i save mekem ol krangke samting we i no save tingbaot, be sipos papa blong hem i stap wipim as blong hem blong lanem hem, bambae i save lanem ol gudfala fasin.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Man we i stap givim ol presen i go long ol rijman, no we i stap ravem ol puaman blong kam rijman, man olsem bambae i kam puaman tru.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Pikinini blong mi. I gud yu lesin gud, nao bambae mi tijim yu long ol tok we ol waes man oli stap talem. Yu mas stadi gud long ol tok ya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sipos yu stap tingbaot olgeta oltaem, mo yu save talemaot olgeta baehat, bambae yu save harem gud.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Mi mi wantem talemaot ol waestok ya long yu naoia, from we mi wantem se oltaem yu mas trastem Hae God.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Mi mi raetemdaon toti waestok we oli save mekem yu yu gat save, mo oli save givhan long yu long laef blong yu.</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 tok ya oli save tijim yu blong yu savegud ol tok we i tru, nao sipos ol man oli sanem yu blong yu go faenemaot trutok blong wan samting, bambae yu save tekem stret ansa i kambak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I nogud yu stap ravem ol puaman from we yu luk se i isi nomo blong spolem olgeta, mo i nogud tu blong yu stap ravem ol man we oli pas long kot we oli no gat man blong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Ol man olsem, Hae God bambae i stanap long saed blong olgeta, mo hem bambae i spolem man we i stap spolem olgeta.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I nogud yu stap fren long ol man blong faerap, we oli save kros kwik.</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Yu mas lukaot gud. Sipos no, bambae yu tekem fasin blong olgeta, nao bambae i strong blong yu jenisim fasin ya blong yu bakegen.</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I nogud yu promes blong pemaot kaon blong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Sipos yu no save pem, bambae oli kam tekemaot olting blong yu, wetem bed blong yu tu.</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I nogud yu muvum olfala mak blong graon we ol olfala bubu blong yumi bifo oli putum.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Man we wok blong hem i gud, sipos yu luklukgud long hem, bambae yu luksave we hem i wan man we i gud moa, i winim plante narafala man, mo we hem i naf blong kam man blong wok blong king.</w:t>
      </w:r>
      <w:r>
        <w:rPr>
          <w:lang w:val="bi_VU" w:bidi="bi_VU"/>
        </w:rPr>
      </w:r>
      <w:r>
        <w:rPr>
          <w:lang w:val="bi_VU" w:bidi="bi_VU"/>
        </w:rPr>
      </w:r>
    </w:p>
    <w:p>
      <w:pPr/>
      <w:r>
        <w:rPr>
          <w:lang w:val="bi_VU" w:bidi="bi_VU"/>
        </w:rPr>
      </w:r>
    </w:p>
    <w:p>
      <w:pPr>
        <w:pStyle w:val="Heading2"/>
      </w:pPr>
      <w:r>
        <w:rPr>
          <w:lang w:val="bi_VU" w:bidi="bi_VU"/>
        </w:rPr>
        <w:t>Proverbs 23:1</w:t>
      </w:r>
      <w:r>
        <w:rPr>
          <w:lang w:val="bi_VU" w:bidi="bi_VU"/>
        </w:rPr>
      </w:r>
    </w:p>
    <w:p>
      <w:pPr/>
      <w:r>
        <w:rPr>
          <w:lang w:val="bi_VU" w:bidi="bi_VU"/>
        </w:rPr>
      </w:r>
      <w:r>
        <w:rPr>
          <w:vertAlign w:val="superscript"/>
          <w:lang w:val="bi_VU" w:bidi="bi_VU"/>
        </w:rPr>
        <w:t>1</w:t>
      </w:r>
      <w:r>
        <w:rPr>
          <w:lang w:val="bi_VU" w:bidi="bi_VU"/>
        </w:rPr>
        <w:t xml:space="preserve"> Sipos yu go kakae wetem wan haeman, be yu mas lukluk gud se hem i wanem kaen man.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Sipos yu yu man blong kakae tumas, i moa gud yu taetem yu blong yu no kakae bigwan.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I nogud yu stap wantem tumas ol gudfala kakae ya we hem i givim long yu. Maet hem i wantem trikim yu nomo.</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I nogud yu stap hadwok tumas blong kam rijman. Man we i waes i no save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Mane blong yu bambae i flae kwiktaem nomo i go, olsem pijin we i flae i go.</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I nogud yu go kakae long haos blong man we i griri, mo i nogud tu blong yu wantem tumas ol gudfala kakae we man olsem i save givim long yu.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Maet hem i save talem se, “Yu gohed, yu kakae olsem we yu wantem,” be hem i no minim.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 kakae ya blong hem bambae i mekem yu yu traot nomo, mo bambae yu westem gudfala tok ya blong yu, blong talem tangkiu 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I nogud yu traem givim gudfala tok long man we i no gat hed, from we hem i no save luksave, se tok ya blong yu i waes.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I nogud yu seftem olfala mak blong graon we i stap finis, mo i nogud yu seftem mak blong graon blong yu i go insaed long graon blong ol pikinini we papa blong olgeta i ded.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Hae God i gat paoa, mo hem nao i stap givhan long ol pikinini olsem. Hem bambae i stanap long kot long saed blong olgeta blong tok agens long yu.</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 mas lesin gud long tija blong yu oltaem, mo yu mas traehad blong lanem evri samting.</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Yu no fraet blong mekem samting long pikinini blong yu blong stretem hem. Sipos yu wipim as blong hem, bambae hem i no save ded from.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Fasin ya bambae i save sevem laef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Pikinini blong mi, sipos yu kam waes, bambae mi mi glad we mi glad.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Sipos mi harem we yu stap talem ol waestok, bambae mi mi glad tumas.</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I nogud yu stap harem nogud from we yu no gat ol samting ya we ol man nogud oli gat. Yu mas mekem we oltaem long laef blong yu, yu tinghevi long Hae God nomo mo yu mas ona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Sipos yu stap mekem olsem, bambae laef blong yu i kam nambawan.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!Pikinini blong mi, yu lesin gud! Yu yu mas waes, mo yu mas tingting gud long rod blong laef blong yu.</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I nogud yu go joen wetem ol man we oli stap dring tumas mo oli stap kakae we i bitim mak.</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Man we i stap drong oltaem mo i stap kakae tumas bambae i kam puaman. Sipos yu no wok, yu stap kakae nomo, mo yu stap slip, bambae i no longtaem yu stap werem ol rabis klos nomo.</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Pikinini blong mi. Mi mi papa blong yu. Yu mas lesin long mi, from we mi mi bonem yu. Mo taem mama blong yu i kam olfala, yu mas soemaot long hem, we yu yu stap tingbaot ol samting we hem i mekem long yu.</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Trutok, mo waestok, mo save, mo fasin blong luksave ol samting, ol fo samting ya oli gud tumas. Yu mas pemaot olgeta i blong yu, mo yu no mas salemaot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Pikinini we fasin blong hem i stret, papa blong hem i save glad tumas from. Sipos pikinini blong yu i waes, bambae yu save glad from.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Oltaem yu mas mekem we mi wetem mama blong yu, mitufala i save glad long ol samting we yu yu stap mekem. Mama blong yu i bonem yu, mo oltaem yu mas mekem hem i glad.</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Pikinini blong mi. Yu mas lesin gud long mi. Oltaem yu mas glad blong folem fasin blong mi.</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Ol woman blong rod mo ol woman we oli stap pleplei olbaot, oli olsem trap blong kilim man i ded.</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Oli stap wet long man, olsem we ol man blong stil oli stap wet blong kilim man blong stilim ol samting blong hem. Ol woman olsem oli mekem plante man oli lego ol woman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29-30</w:t>
      </w:r>
      <w:r>
        <w:rPr>
          <w:lang w:val="bi_VU" w:bidi="bi_VU"/>
        </w:rPr>
        <w:t xml:space="preserve"> Man blong dring, we oltaem i stap traem ol niufala dring, sipos yu lukluk gud long hem, bambae yu luksave we oltaem hem i stap harem nogud, mo i stap talem se, “!A! !Mi mi krangke ya!” Oltaem hem i stap statem trabol, mo i stap toktok tumas from ol trabol blong hem. Oltaem ae blong hem i red we i red, mo i karekil tu olbaot long bodi blong hem, we sipos i no dring olsem, bambae i no gat.</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Nating we waen i red gud, mo i stap saen gud insaed long glas, mo taem yu dring, i stap godaon gud nomo long bel blong yu, be yu mas blokem fasin ya, blong i no pulum tingting blong yu.</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Sipos no, biaen, bambae yu harem olsem we posen snek i kakae yu, we bambae yu ded from.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Bambae yu stap luk ol samting we oli narafala olgeta, we oli nogud we i nogud, mo bambae yu no save tingting gud, mo yu no save toktok gud tu.</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Bambae yu harem olsem we yu stap long bigsi, nao yu stap traot, no yu stap hang antap long mas blong sip, we bigsi i stap sakem i go olbaot.</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bambae yu talem se, “!Ating ol man oli kam faetem mi! Ating oli kilim mi, be mi no save tingbaot. ?From wanem mi no save wekap gud? Naoia mi mas dring wan glas bakegen.”</w:t>
      </w:r>
      <w:r>
        <w:rPr>
          <w:lang w:val="bi_VU" w:bidi="bi_VU"/>
        </w:rPr>
      </w:r>
      <w:r>
        <w:rPr>
          <w:lang w:val="bi_VU" w:bidi="bi_VU"/>
        </w:rPr>
      </w:r>
    </w:p>
    <w:p>
      <w:pPr/>
      <w:r>
        <w:rPr>
          <w:lang w:val="bi_VU" w:bidi="bi_VU"/>
        </w:rPr>
      </w:r>
    </w:p>
    <w:p>
      <w:pPr>
        <w:pStyle w:val="Heading2"/>
      </w:pPr>
      <w:r>
        <w:rPr>
          <w:lang w:val="bi_VU" w:bidi="bi_VU"/>
        </w:rPr>
        <w:t>Proverbs 24:1</w:t>
      </w:r>
      <w:r>
        <w:rPr>
          <w:lang w:val="bi_VU" w:bidi="bi_VU"/>
        </w:rPr>
      </w:r>
    </w:p>
    <w:p>
      <w:pPr/>
      <w:r>
        <w:rPr>
          <w:lang w:val="bi_VU" w:bidi="bi_VU"/>
        </w:rPr>
      </w:r>
      <w:r>
        <w:rPr>
          <w:vertAlign w:val="superscript"/>
          <w:lang w:val="bi_VU" w:bidi="bi_VU"/>
        </w:rPr>
        <w:t>1</w:t>
      </w:r>
      <w:r>
        <w:rPr>
          <w:lang w:val="bi_VU" w:bidi="bi_VU"/>
        </w:rPr>
        <w:t xml:space="preserve"> I nogud yu stap harem nogud from we yu no gat ol samting ya we ol man nogud oli gat, mo i nogud tu blong yu traem kam fren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 man olsem oli wantem mekem trabol nomo, mo oltaem, taem oli tok, be oli stap mekem plan blong mekem narafala man i harem nogud nomo.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Prapa fandesen blong man i wokem haos blong hem long hem, waes mo save.</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haos blong man we save blong hem i bigwan, ol rum blong hem oli fulap long ol gudgudfala samting, we praes blong olgeta i antap moa.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I moa gud blong yu kam waes, i winim we yu kam strong. Mo i moa gud blong yu gat save, i winim we yu gat paoa.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Sipos yu wantem go mekem faet, be yu mas mekem gudfala plan fastaem. Mo sipos yu gat plante man blong givim gudfala advaes long yu, janis blong yu blong yu win, bambae i stap kam bigwan moa.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 waestok oli strong tumas, man we i no gat hed i no save kasem mining blong olgeta. Sipos ol haeman oli sidaon blong tokbaot wan bigfala samting, bambae man olsem i no save tok, oltaem hem i stap sidaon kwaet nomo.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Man we oltaem i stap mekem plan blong mekem ol samting nogud, bambae nem blong hem i kam rabis. Bambae ol man oli stap singaot hem se, “Man blong mekem trabol.”</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plan blong man we i no gat hed, oli blong mekem samting nogud nomo. Mo man we oltaem i stap laf nogud long ol narafala man, ol man oli no laekem hem nating, oli stap agens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Sipos tingting blong yu i no strong long taem blong trabol, hemia i soemaot we yu yu no strong nating.</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Sipos ol man oli wantem kilim wan man i ded, be i no stret nating blong hem i ded, yu yu no mas fraet blong go sevem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Maet yu save talem se, “!Hemia i no bisnes blong mi ya!”, be Hae God i save, mo hem i stap skelem tingting blong yu, blong save from wanem yu stap talem olsem. Hem i stap lukluk yu, mo i savegud yu. Mo bambae hem i givim pei long yu, stret long mak blong fasin we yu yu mekem.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Pikinini blong mi. Eg* blong sugabag,* hem i wan gudfala samting blong kakae. Mo yu save, taem we yu jes tekemaot long bed blong hem, hem i gud tumas, i swit we i swit.</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long sem fasin, yu mas save we waes tu, hem i gud tumas, mo i save holem tingting blong yu. Sipos yu save kasem waes, bambae laef blong yu i save kam gud moa.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I nogud yu folem fasin blong ol man nogud, we oli stap mekem plan blong go stilim olting blong ol stret man, mo blong spolem ol haos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Nating we trabol i stap kasem stret man hamas taem, be oltaem hem i save girap bakegen. Be sipos trabol i kasem ol man nogud ya, bambae i stap spolemgud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Sipos enemi blong yu i kasem trabol no i stambol, i nogud yu stap glad from.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Sipos yu stap glad long ol samting ya, Hae God bambae i save, nao bambae hem i no glad nating long fasin ya blong yu, mo maet hem i no save panisim enemi ya blong yu.</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I nogud yu stap harem nogud long ol samting we ol man nogud oli stap mekem. Nating we olgeta oli stap win, be i nogud yu stap jalus long olgeta from.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I no gat wan gudfala samting nating i stap, we ol man ya oli save putum tingting blong olgeta i stap long hem, se bambae oli kasem.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Pikinini blong mi. Oltaem yu mas tinghevi long Hae God, mo yu mas ona gud long hem, mo yu mas mekem olsem tu long king. I nogud yu go joen long ol man we oli stap girap agens long Hae God, no agens long king.</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 man olsem bambae oli save kasem trabol kwiktaem nomo. Yumi no naf blong makem trabol we Hae God i save mekem i kamtru long enemi blong hem, no we king tu i save mekem i kamtru.</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I gat ol narafala waestok tu i stap we ol waes man oli stap talem, we oli olsem. Fasin ya we man blong mekem kot i stap lesin long wan saed nomo, hem i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Sipos hem i stap jajem ol man we oli mekem i no stret se oli stret nomo, olgeta man bambae oli agens long hem, oli stap singaot* trabol i kam long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Be sipos hem i stap panisim ol man we oli stap mekem i nogud, bambae laef blong hem i gohed gud, mo bambae hem i gat gud nem long fes blong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Man we oltaem i stap givim stret ansa long yu, hem i stap soemaot we hem i wan prapa fren blong yu.</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Fastaem yu mas wok strong blong planem garen blong yu, mo yu mas lukaot gud long hem, nao biaen, bambae yu save wokem haos blong yu.</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Sipos yu no savegud poen we wan man i gat agens long narafala man, bambae yu no mas go long kot blong witnes agens long narafala man ya. I nogud yu go talemaot ol giaman toktok we bambae i mekem kot i go krangke.</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i nogud yu talem se, “Mi bambae mi mekem long hem stret olsem we hem i mekem long mi. Fasin ya blong hem, bambae mi givimbak 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Wan dei, mi mi stap wokbaot long bus, nao mi luk wan garen, mo wan plantesen blong rop ya grep,* we tufala i blong wan lesman we i no gat hed.</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Tufala garen ya i fulap long ol rop we i gat nil, mo grasnil i kavremapgud, mo stonwol we i goraon long tufala i brobrok olbaot.</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taem mi luk ol samting ya, mi stap tingting gud long hem, mo mi lanem wan gudfala samting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Sipos yu stap ledaon, yu stap spel, yu stap slip,</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wantaem nomo bambae yu kam puaman, olsem we man blong stil i kam stilim olgeta samting blong yu. Sipos yu mekem olsem, wantaem nomo bambae yu trabol gud blong kasem kakae, olsem we strong man blong faet i kam flatemgud yu.</w:t>
      </w:r>
      <w:r>
        <w:rPr>
          <w:lang w:val="bi_VU" w:bidi="bi_VU"/>
        </w:rPr>
      </w:r>
      <w:r>
        <w:rPr>
          <w:lang w:val="bi_VU" w:bidi="bi_VU"/>
        </w:rPr>
      </w:r>
    </w:p>
    <w:p>
      <w:pPr/>
      <w:r>
        <w:rPr>
          <w:lang w:val="bi_VU" w:bidi="bi_VU"/>
        </w:rPr>
      </w:r>
    </w:p>
    <w:p>
      <w:pPr>
        <w:pStyle w:val="Heading2"/>
      </w:pPr>
      <w:r>
        <w:rPr>
          <w:lang w:val="bi_VU" w:bidi="bi_VU"/>
        </w:rPr>
        <w:t>Proverbs 25:1</w:t>
      </w:r>
      <w:r>
        <w:rPr>
          <w:lang w:val="bi_VU" w:bidi="bi_VU"/>
        </w:rPr>
      </w:r>
    </w:p>
    <w:p>
      <w:pPr/>
      <w:r>
        <w:rPr>
          <w:lang w:val="bi_VU" w:bidi="bi_VU"/>
        </w:rPr>
      </w:r>
      <w:r>
        <w:rPr>
          <w:vertAlign w:val="superscript"/>
          <w:lang w:val="bi_VU" w:bidi="bi_VU"/>
        </w:rPr>
        <w:t>1</w:t>
      </w:r>
      <w:r>
        <w:rPr>
          <w:lang w:val="bi_VU" w:bidi="bi_VU"/>
        </w:rPr>
        <w:t xml:space="preserve"> I gat sam narafala waestok blong King Solomon i stap we biaen, ol man blong King Hesekia blong Juda* oli raetemdaon. Ol waestok ya i olsem.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Yumi stap ona long God, from we hem i stap mekem ol wok blong hem long fasin we yumi no save luk, be yumi stap ona long ol king, from we oli stap faenemaot ol samting ya, mo oli stap talemaot i klia 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Yumi no naf blong save tingting blong ol king. Tingting blong olgeta i moa, i winim ol tingting blong yumi, i hae olsem skae we i antap we i antap, mo i dip, olsem dipsi we i dip we i dip.</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Sipos ol man oli tekemaot ol doti long silva blong mekem i klin, bambae man blong wokem ol flas samting i save wokem ol gudgudfala samting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long sem fasin, sipos yumi ronemaot ol man nogud we oli stap givim ol krangke tok long king oli gowe long hem, bambae kantri i save gohed long stret fasin, mo ol man oli save talem se oltaem rul blong king ya, hem i stret gud.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Sipos king i singaot yu blong yu kam long haos blong hem, i nogud yu traem mekem olsem we yu yu wan haeman, nao yu go sidaon wetem ol narafala haeman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Sipos yu mekem olsem, maet hem i singaot wan narafala man we i hae moa long yu, blong hem i kam sidaon long ples ya. I moa gud hem nomo i talem long yu, blong yu kam sidaon long wan ples we i hae moa.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 no hareap blong go long kot blong talemaot wan samting we yu yu luk. ?Sipos biaen, wan witnes i soemaot we yu yu rong, wanem nao bambae yu mekem?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Sipos yu wetem fren blong yu we i stap klosap long yu, yutufala i rao from wan samting, i moa gud yutufala nomo i stretem bisnes ya, mo biaen, bisnes ya we i no blong tokbaot, yu no mas tokbaot bakegen.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Sipos yu stap talemaot ol tok olsem, bambae ol man oli faenemaot we yu yu no man blong holemtaet tok haed, nao bambae yu no save mekem olgeta oli fogetem samting ya bakegen, mo oltaem, bambae yu sem from.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Sipos yu talemaot wan tingting blong yu, we yu mekem i klia gud long ol man, hemia i olsem we yu wokem wan pija long gol, mo yu putum silva i goraon long hem blong flasem.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Sipos man we i gat save i tok strong long narafala man blong stretem hem, mo man ya i save lesin long hem, tok ya i gud moa, i winim ring mo jen we oli wokem long gol we i beswan.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Man blong karem tok we ol man oli save trastem hem, hem i save mekem man we i sanem hem i glad tumas. Hem i olsem kolwota, we i save mekem ol man we oli stap wok strong tumas long bigsan blong tekemaot ol kakae long garen oli harem gud.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Man we oltaem i stap promes blong mekem samting be i no mekem, hem i olsem ol klaod blong ren long draetaem, we oli no karem ren nating i kam.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Sipos wan man i agens long yu tumas, nating we hem i wan haeman, be sipos yu stap toktok gud wetem hem, we yu mekem tingting blong yu i longfala, fasin ya bambae i save winim hem, i save mekem hem i kam fren gud wetem yu bakegen.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Sipos yu faenem eg* blong sugabag,* i nogud yu kakae tumas. Sipos yu kakae tumas, bambae i mekem yu yu traot.</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long sem fasin, i nogud yu stap go oltaem blong visitim fren blong yu we i stap klosap long yu. I isi blong hem i kam taed tumas long yu, nao bambae i no wantem yu, i agens long yu.</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Giaman toktok we man i mekem agens long narafala man, hem i olsem naef blong faet, no nalnal, no ara we i sap we i sap. Hem i save kilim man i ded.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Sipos trabol i kasem yu, nao yu stap trastem ol man we oli no blong trastem, hemia i olsem we yu stap traem kakae long tut blong yu we i stap muvmuv, no we yu stap wokbaot long leg blong yu we i nogud.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Sipos yu traem singsing long man we tingting blong hem i foldaon, hemia i olsem we yu go tekemaot klos blong hem long koltaem, no we yu go ravem sol long bodi blong hem long ples we i karekil.</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Sipos wan enemi blong yu i hanggri, yu mas go givim kakae long hem, no sipos hem i tosta, yu mas go givim wota 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Long fasin ya, bambae yu mekem hem i sem we i sem, mo bambae Hae God i givim pei long yu from.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Fasin ya we oltaem man i stap talem ol tok olbaot blong spolem narafala man, hem i save mekem man i kros evritaem nomo, olsem we not win, oltaem i stap tekem ren i kam.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I moa gud blong man i go slip hem wan afsaed, i winim we hem i stap long haos wetem woman blong hem we oltaem i stap toktok tumas.</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Sipos yu stap wet longtaem blong harem nius long wan kantri longwe, nao wan gud nius i kamtru, hemia i olsem we yu tosta tumas, trot blong yu i drae olgeta, nao yu dring kolwota.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Gudfala man we i letem man nogud i gohed long fasin nogud, hem i olsem springwota we i kam doti, no wel we oli putum posen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I nogud yu stap dring tumas suga. Samting ya bambae i spolem yu. Mo long sem fasin, i nogud yu stap traem mekem ol man oli stap leftemap yu oltaem.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Sipos yu no save holem kros blong yu, bambae i no gat man i save givhan long yu. Bambae yu kam olsem taon we i no gat bigfala stonwol i goraon long hem, we i isi nomo blong ol enemi blong hem oli kam mekem faet long hem.</w:t>
      </w:r>
      <w:r>
        <w:rPr>
          <w:lang w:val="bi_VU" w:bidi="bi_VU"/>
        </w:rPr>
      </w:r>
      <w:r>
        <w:rPr>
          <w:lang w:val="bi_VU" w:bidi="bi_VU"/>
        </w:rPr>
      </w:r>
    </w:p>
    <w:p>
      <w:pPr/>
      <w:r>
        <w:rPr>
          <w:lang w:val="bi_VU" w:bidi="bi_VU"/>
        </w:rPr>
      </w:r>
    </w:p>
    <w:p>
      <w:pPr>
        <w:pStyle w:val="Heading2"/>
      </w:pPr>
      <w:r>
        <w:rPr>
          <w:lang w:val="bi_VU" w:bidi="bi_VU"/>
        </w:rPr>
        <w:t>Proverbs 26:1</w:t>
      </w:r>
      <w:r>
        <w:rPr>
          <w:lang w:val="bi_VU" w:bidi="bi_VU"/>
        </w:rPr>
      </w:r>
    </w:p>
    <w:p>
      <w:pPr/>
      <w:r>
        <w:rPr>
          <w:lang w:val="bi_VU" w:bidi="bi_VU"/>
        </w:rPr>
      </w:r>
      <w:r>
        <w:rPr>
          <w:vertAlign w:val="superscript"/>
          <w:lang w:val="bi_VU" w:bidi="bi_VU"/>
        </w:rPr>
        <w:t>1</w:t>
      </w:r>
      <w:r>
        <w:rPr>
          <w:lang w:val="bi_VU" w:bidi="bi_VU"/>
        </w:rPr>
        <w:t xml:space="preserve"> Sipos yu stap presem man we i no gat hed, hemia i olsem we i gat hariken long koltaem, no we man i go bonem garen blong hem long big ren.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Sipos wan man i singaot* trabol i kam long yu, be yu yu no mekem wan samting we i stret blong trabol i kasem yu from, trabol ya bambae i no save kasem yu. Tok blong man ya bambae i olsem ol smosmol pijin ya we oli stap flaflae olbaot, we oli no save sidaon samtaem.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Hos, oltaem yu mas wipim hem blong i obei long yu, mo dongki, yu mas putum aean long maot blong hem, mo long sem fasin, man we i no gat hed, yu mas wipim baksaed blong hem long stik.</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Sipos yu stap givim ansa long ol sili kwestin, hemia i soemaot we yu tu yu wan sili man, yu sem mak nomo long man ya we i stap askem ol kwestin ya long yu.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sipos yu givim sili ansa long sili kwestin, bambae yu mekem man we i askem kwestin ya i save we hem i no waes olsem we hem i stap tingbaot.</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I nogud yu sanem man we i no gat hed i karem tok blong yu i go long narafala man. Sipos yu mekem olsem, yu stap lukaot trabol nomo. I moa gud yu katemaot tufala leg blong yu.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Man we leg blong hem i nogud, hem i no save wokbaot, mo long sem fasin, man we i no gat hed i no save talem ol waestok.</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Fasin ya we man i stap presem man we i no gat hed, hem i olsem we man i fasemtaet ston long sling, nao ston ya i no save flae i go.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Man we i no gat hed, we i stap traem talemaot wan waestok, hem i olsem man we i drong, we nil blong grasnil i stikim han blong hem, nao i stap traem blong pulumaot.</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Man we i stap givim wok long man we i no gat hed, mo long ol man olbaot nomo, hem i stap spolem hem nomo, wetem ol man raonabaot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Man we i no gat hed we i mekem wan krangke samting finis, nao biaen i mekem sem samting bakegen, hem i olsem dog we i traot, we biaen i gobak, i kakae traot blong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I moa isi blong yu lanem man we i no gat hed, i winim we yu lanem man we i ting se i waes, be i no waes nating.</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Man blong les, oltaem hem i stap nomo insaed long haos blong hem, from we hem i talem se, “Mi no wantem go long big rod, from we i gat bigfala laeon i stap klosap nomo.”</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Man blong les i stap tantanem hem long bed blong hem, olsem we doa i stap swing long hinsis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Sam man oli les tumas, oli no save putum kakae i go long maot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Man blong les, hem i save ting se tok blong hem i waes moa, i winim tok blong plante man we oli save talemaot ol gudfala poen blong olgeta, blong soemaot from wanem oli stap holem ol tingting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Sipos yu go joen long wan rao we yu yu no gat bisnes long hem, hemia i olsem we yu go wokbaot long big rod, nao yu kasolem wan dog long sora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18-19</w:t>
      </w:r>
      <w:r>
        <w:rPr>
          <w:lang w:val="bi_VU" w:bidi="bi_VU"/>
        </w:rPr>
        <w:t xml:space="preserve"> Man we i giaman long narafala man, nao i mekem hem i go rong, be biaen i talem se i stap mekem blong laf nomo, hem i olsem man we i no gat hed, we i stap pleplei long ol tul blong faet we i save kilim man i ded.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Sipos i no moa gat faeawud, bambae faea i ded, mo long sem fasin, sipos i no moa gat man i stap talem ol tok olbaot blong spolem narafala man, rao tu bambae i finis.</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Faeawud i stap mekem faea i laet strong, mo long sem fasin, man blong mekem trabol i stap mekem rao i gohed moa.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Fasin ya we man i go talem ol tok olbaot we i spolem nem blong narafala man, hem i olsem wan samting we i swit we i swit, we yumi wantem tumas blong solemdaon.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Tok we yu talem nomo blong haedem ol samting we i stap long tingting blong yu, hem i olsem pen we oli putum long rabis graonpot blong mekem i naes we i naes, be graonpot ya i rabis yet.</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Man we i gat tu tingting, sipos hem i no laekem yu, i agens long yu, bambae hem i save tok swit long fes blong yu oltaem blong haedem tingting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Nating we ol tok ya blong hem i gud we i gud, be yu no mas bilif long hem, from we hem i stap giaman nomo, tingting blong hem i fulap gud long tingting ya we i no laekem yu.</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Maet hem i traem haedem tingting ya blong hem, be olgeta man bambae oli save luk ol samting nogud ya we hem 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Man we i stap digim hol blong narafala man i foldaon long hem, hem bambae i foldaon long wan hol olsem. Mo man we i stap rolem ston i godaon long hil blong flatem narafala man, ston olsem bambae i flatemgud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Sipos yu wantem tumas blong spolem wan man long ol giaman toktok blong yu, hemia i soemaot we yu yu no laekem hem nating, yu agens long hem. Ol swit toktok ya we yu stap talem, hem i no save mekem wan gud samting nating, i stap spolem ol samting nomo.</w:t>
      </w:r>
      <w:r>
        <w:rPr>
          <w:lang w:val="bi_VU" w:bidi="bi_VU"/>
        </w:rPr>
      </w:r>
      <w:r>
        <w:rPr>
          <w:lang w:val="bi_VU" w:bidi="bi_VU"/>
        </w:rPr>
      </w:r>
    </w:p>
    <w:p>
      <w:pPr/>
      <w:r>
        <w:rPr>
          <w:lang w:val="bi_VU" w:bidi="bi_VU"/>
        </w:rPr>
      </w:r>
    </w:p>
    <w:p>
      <w:pPr>
        <w:pStyle w:val="Heading2"/>
      </w:pPr>
      <w:r>
        <w:rPr>
          <w:lang w:val="bi_VU" w:bidi="bi_VU"/>
        </w:rPr>
        <w:t>Proverbs 27:1</w:t>
      </w:r>
      <w:r>
        <w:rPr>
          <w:lang w:val="bi_VU" w:bidi="bi_VU"/>
        </w:rPr>
      </w:r>
    </w:p>
    <w:p>
      <w:pPr/>
      <w:r>
        <w:rPr>
          <w:lang w:val="bi_VU" w:bidi="bi_VU"/>
        </w:rPr>
      </w:r>
      <w:r>
        <w:rPr>
          <w:vertAlign w:val="superscript"/>
          <w:lang w:val="bi_VU" w:bidi="bi_VU"/>
        </w:rPr>
        <w:t>1</w:t>
      </w:r>
      <w:r>
        <w:rPr>
          <w:lang w:val="bi_VU" w:bidi="bi_VU"/>
        </w:rPr>
        <w:t xml:space="preserve"> I nogud yu stap bigmaot long ol samting we bambae yu kasem tumora, from we yu no save ol samting we bambae i kamtru tede.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nogud yu nomo yu stap leftemap yu bakegen. I moa gud yu letem ol narafala man mo ol strenja oli mekem fasin ya long yu.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Man we i no gat hed, trabol we hem i mekem i bigwan tumas, i winim bigfala ston we i hevi tumas, man i no save muvum.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Man we i kros, hem i save spolem olgeta samting, mo i save spolem man, we i no gat sore, be man we i jalus, hem i mowas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Sipos yu lavem wan man, i moa gud yu tok stret long hem long fes blong ol man, blong stretem hem, i winim we yu no mekem wan samting nating long hem, nao hem i ting se yu no lavem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Maet fren blong yu i mekem wan samting long yu we i mekem yu yu harem nogud, be hem i mekem from we i wantem givhan long yu. Be sipos wan enemi blong yu i kam putum han blong hem long solda blong yu, bambae yu mas lukaot gud.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Sipos yu kakae we yu fulap gud, nating we gudfala kakae, be bambae yu no wantem. Be sipos yu hanggri, nating we kakae we i konkon tumas, be bambae yu harem i swit we i swit.</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Man we i stap longwe long hom blong hem, hem i olsem pijin we i lusum bed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Senta mo oel we smel blong hem i naes, tufala i save mekem yu yu harem gud, be trabol i stap mekem we tingting blong yu i no save stap kwaet.</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I nogud yu stap fogetem ol fren blong yu, mo ol fren blong papa blong yu. Sipos trabol i kasem yu, i nogud yu resis blong go luk stret brata blong yu we i stap longwe long yu, blong i givhan long yu. I moa gud yu go luk wan fren blong yu we i stap klosap long yu.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Pikinini blong mi, yu yu mas kam waes. Sipos yu kam waes, bambae mi glad we mi glad, mo sipos man i faerap long mi, be bambae mi gat ansa blong givim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Man we i gat gudfala tingting i save luk we trabol i stap kam, mo i save ronwe long hem, be man we i no tingting gud, hem i no kea, i save letem trabol i kam kasem hem, we biaen i sore from.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Sipos wan man i mekem kaon long yu, mo narafala man i promes blong pemaot ol kaon ya be i no savegud man ya, hem i krangke nomo. Sipos hem i mekem olsem, i moa gud yu holem ol klos blong hem fastaem, gogo i pemaot kaon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Man we i singaot strong blong wekemap fren blong hem long eli moning blong talem gudmoning long hem, fasin ya i olsem we man ya i singaot trabol i kam 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Woman we oltaem i stap toktok tumas long man blong hem, hem i olsem haos we i stap lik, we wota i stap drop, drop, drop oltaem nomo.</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Woman olsem, i strong tumas blong man i mekem hem i stap kwaet. Yu traem tingbaot. ?Yu yu traem samtaem blong yu blokem win blong i no blu, no blong yu pikimap oel long han blong yu?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Oltaem, ol man oli stap lanlan long olgeta bakegen, olsem we naef i save sapenem naef.</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Sipos yu stap lukaot gud long figtri* blong yu, frut blong hem bambae i kam plante blong yu kakae. Mo long sem fasin, sipos yu stap wok long wan masta, mo yu stap lukaot gud long hem, hem bambae i ona gud long yu.</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Taem we yu lukluk i go long wota, fes we yu luk, fes blong yu nomo, mo long sem fasin, taem we yu lukluk long laef blong yu, laef we yu luk, laef blong yu nomo.</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Tingting blong man we oltaem i stap wantem plante samting, hem i olsem Hom* blong ol Dedman we oltaem i gat rum blong man i go 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Gol mo silva, oltaem man i stap bonem long faea blong faenemaot se i gud no i nogud, be man, nem we ol narafala man oli givim long hem i save soemaot fasin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Man we i no gat hed, nating we yu wipim hem gogo i hafded, be yu no save ronemaot ol krangke tingting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Oltaem yu mas traehad blong lukaot gud long ol sipsip mo ol buluk blong yu,</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from we ol samting ya oli mekem yu yu rijman, be oli no save stap olwe. Nating we ol bigfala kantri, be ol man blong olgeta tu bambae oli no save stap olwe.</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Evri yia, yu mas go long graon blong yu fastaem blong katem ol gras, blong ol anamol ya oli save kakae long koltaem, nao biaen, taem we gras ya i stap gru bakegen, yu save go katem gras olbaot long saed blong hil.</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Sipos yu stap wok strong olsem, bambae yu save tekem ol hea blong pikinini blong sipsip blong wokem klos blong yu long hem, mo yu save pem graon long mane we yu kasem long ol nani we yu stap salem.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ol narafala nani we i stap bambae oli save givim melek, we i naf blong yu wetem ol pikinini blong yu, mo ol gel blong wok blong yu tu.</w:t>
      </w:r>
      <w:r>
        <w:rPr>
          <w:lang w:val="bi_VU" w:bidi="bi_VU"/>
        </w:rPr>
      </w:r>
      <w:r>
        <w:rPr>
          <w:lang w:val="bi_VU" w:bidi="bi_VU"/>
        </w:rPr>
      </w:r>
    </w:p>
    <w:p>
      <w:pPr/>
      <w:r>
        <w:rPr>
          <w:lang w:val="bi_VU" w:bidi="bi_VU"/>
        </w:rPr>
      </w:r>
    </w:p>
    <w:p>
      <w:pPr>
        <w:pStyle w:val="Heading2"/>
      </w:pPr>
      <w:r>
        <w:rPr>
          <w:lang w:val="bi_VU" w:bidi="bi_VU"/>
        </w:rPr>
        <w:t>Proverbs 28:1</w:t>
      </w:r>
      <w:r>
        <w:rPr>
          <w:lang w:val="bi_VU" w:bidi="bi_VU"/>
        </w:rPr>
      </w:r>
    </w:p>
    <w:p>
      <w:pPr/>
      <w:r>
        <w:rPr>
          <w:lang w:val="bi_VU" w:bidi="bi_VU"/>
        </w:rPr>
      </w:r>
      <w:r>
        <w:rPr>
          <w:vertAlign w:val="superscript"/>
          <w:lang w:val="bi_VU" w:bidi="bi_VU"/>
        </w:rPr>
        <w:t>1</w:t>
      </w:r>
      <w:r>
        <w:rPr>
          <w:lang w:val="bi_VU" w:bidi="bi_VU"/>
        </w:rPr>
        <w:t xml:space="preserve"> Man nogud i save fraet isi nomo. Nating we i no gat man i ronem hem, be hem i save ronwe kwiktaem nomo, be man we i stret, hem i no save fraet, tingting blong hem i strong we i strong, olsem laeon nomo.</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Sipos ol man blong wan kantri oli stap mekem sin, ol lida blong olgeta bambae oli no save stanap longtaem. Be sipos ol lida blong kantri ya oli gat hed mo oli waes gud, ol man blong olgeta bambae oli stap gud longtaem.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Lida we i stap mekem i strong tumas long ol puaman, hem i olsem bigfala hariken we i flatemgud ol kakae long garen.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man we oli no save obei long ol loa blong Hae God, oli stap leftemap ol man nogud, be ol man we oli stap obei long ol loa ya oli agens long ol man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man nogud oli no save nating ol stret fasin blong jajem man, be ol man we oli stap ona long Hae God oli savegud ol fasin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Sipos yu yu kam puaman be laef blong yu i stret gud, hemia i moa gud, i winim we yu kam rijman be laef blong yu i no stret nating.</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Yangfala we i stap obei long ol loa blong Hae God, hem i gat hed, mo papa blong hem i save glad long hem. Be yangfala we i stap hangraon wetem ol man we oli stap mekem ol rabis fasin, hem i stap mekem papa blong hem i sem, i harem nogud.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Sipos yu stap mekem ol man we oli kaon long yu oli pem intres, mo yu stap ravem ol man, maet mane blong yu i kam bigwan, be bambae narafala man i karem, i yusum blong givhan long ol puaman.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Sipos yu no obei long ol loa blong Hae God, hem bambae i no save lesin nating long ol prea blong yu, bambae i tanem baksaed long yu.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Sipos yu stap trikim wan stret man blong pulum hem blong i mekem samting nogud, bambae trik ya i save kasem yu bakegen. Man we i stret, we i no mekem wan samting nogud, hem bambae i kasem stret pei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 rijman, oltaem oli stap ting se oli waes, be puaman we i gat hed, hem i save luksave se i no olsem.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Taem we ol stret man oli stap holem paoa, olgeta man oli stap mekem lafet. Be taem we ol man nogud oli stap rul, ol man oli stap go haed.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Sipos yu stap traem haedem ol sin blong yu, bambae yu no save win long laef blong yu. Be sipos yu tanem tingting blong yu, nao yu talemaot ol sin ya blong yu long Hae God, mo yu gowe long olgeta, hem bambae i gat sore long yu.</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Sipos yu stap tinghevi long Hae God, mo yu stap ona gud long hem, bambae yu save harem gud. Be sipos yu stap mekem hed, bambae yu kasem trabol we i spolemgud yu.</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Haeman we fasin blong hem i nogud, hem i save spolem ol puaman we oli no gat paoa. Hem i olsem laeon we i hanggri tumas, i stap singaot bigwan from, no wael pig we i wantem kakae man.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Haeman we i no gat hed, hem bambae i mekem i strong tumas long ol man, i stap spolem olgeta nomo. Be haeman we i no wantem ol fasin nogud, hem bambae i stap holem wok blong hem longtaem.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Man we i kilim man i ded, i olsem we hem i stap resis blong go long Hom* blong ol Dedman, mo i nogud yu traem blokem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Sipos laef blong yu i stret, Hae God bambae i holem yu yu stap gud. Be sipos laef blong yu i no stret, trabol bambae i kasem yu wantaem nomo.</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Man we oltaem i stap wok had long garen blong hem, hem bambae i gat plante kakae. Be man we i stap westem taem blong hem nomo, oltaem nomo bambae hem i trabol.</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 stret man, oltaem nomo oli stap harem gud, oli glad long laef blong olgeta. Be man we i stap hareap tumas blong kam rijman, hem bambae i kasem panis from.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Fasin ya long kot we jaj i stap lesin long wan saed nomo, hem i nogud olgeta, be oltaem i gat man i wantem givim mane long hem, blong i wokem rabis fasin ya. Mo nating we mane i smol we i smol, be oltaem i gat ol jaj we oli glad blong tekem.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Man we i griri, oltaem nomo hem i stap hareap blong kasem plante samting moa blong mekem hem i kam rijman. Hem i no save tingbaot se i isi nomo blong trabol i kam spolem hem wantaem nomo.</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Sipos yu tok strong long wan man blong stretem hem, biaen, bambae hem i glad moa long yu, i winim we yu stap talem ol swit tok 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Man we i ting se i gud nomo blong i stilim sam samting long papa mo mama blong hem, hem i sem mak nomo long man we i kilim man blong stilim olting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Fasin ya we man i griri tumas, i no save tingbaot narafala man, hemia i blong statem trabol nomo. Be man we i putum tingting blong hem i stap strong long Hae God, hem bambae i gat plante samting.</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Man we oltaem i stap folem tingting blong hem nomo, hem i krangke we i bitim mak. I moa gud yu stap folem tok blong ol waes man, we oli stap tijim yu 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Sipos yu stap givhan long ol puaman, bambae yu no save sot long wan samting. Be sipos yu no save tingbaot olgeta samtaem, bambae plante man oli save singaot trabol i kam long yu.</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Sipos ol man nogud oli stap holem paoa, bambae ol man oli mas haed. Be sipos olgeta ya oli foldaon, ol stret man bambae oli stap gud mo bambae oli kam plante.</w:t>
      </w:r>
      <w:r>
        <w:rPr>
          <w:lang w:val="bi_VU" w:bidi="bi_VU"/>
        </w:rPr>
      </w:r>
      <w:r>
        <w:rPr>
          <w:lang w:val="bi_VU" w:bidi="bi_VU"/>
        </w:rPr>
      </w:r>
    </w:p>
    <w:p>
      <w:pPr/>
      <w:r>
        <w:rPr>
          <w:lang w:val="bi_VU" w:bidi="bi_VU"/>
        </w:rPr>
      </w:r>
    </w:p>
    <w:p>
      <w:pPr>
        <w:pStyle w:val="Heading2"/>
      </w:pPr>
      <w:r>
        <w:rPr>
          <w:lang w:val="bi_VU" w:bidi="bi_VU"/>
        </w:rPr>
        <w:t>Proverbs 29:1</w:t>
      </w:r>
      <w:r>
        <w:rPr>
          <w:lang w:val="bi_VU" w:bidi="bi_VU"/>
        </w:rPr>
      </w:r>
    </w:p>
    <w:p>
      <w:pPr/>
      <w:r>
        <w:rPr>
          <w:lang w:val="bi_VU" w:bidi="bi_VU"/>
        </w:rPr>
      </w:r>
      <w:r>
        <w:rPr>
          <w:vertAlign w:val="superscript"/>
          <w:lang w:val="bi_VU" w:bidi="bi_VU"/>
        </w:rPr>
        <w:t>1</w:t>
      </w:r>
      <w:r>
        <w:rPr>
          <w:lang w:val="bi_VU" w:bidi="bi_VU"/>
        </w:rPr>
        <w:t xml:space="preserve"> Sipos yu stap mekemhed, mo ol man oli stap tok long yu blong stretem yu, be yu stap kam stronghed moa, wan dei, trabol bambae i kam flatemgud yu, we neva bambae yu save kam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Sipos man we fasin blong hem i stret i kam lida, bambae ol man blong hem oli save harem gud. Be sipos man we fasin blong hem i no stret i kam lida, ol man blong hem bambae oli stap harem nogud nomo.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Sipos yu wantem tumas blong kam waes, papa blong yu bambae i glad tumas long yu. Be sipos yu stap spolem ol mane blong yu blong ronem woman blong rod, hemia i krangke stret.</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Sipos king i strong blong mekem ol stret fasin, laef blong kantri blong hem bambae i stap strong. Be sipos hem i strong blong kasem mane nomo, laef blong kantri blong hem bambae i kam nogud.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Sipos yu stap tok swit oltaem long ol fren blong yu, hemia i olsem we yu stap wokem wan trap blong kasem yu nomo.</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Sin blong ol man nogud i stap holemtaet olgeta olsem wan trap, be ol stret man oli fri, mo oltaem oli stap harem gud.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Man we i stret, hem i luksave we ol puaman oli gat ol raet blong olgeta, be man we i no stret, hem i no save tingbaot ol samting ya nating.</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Man we i no kea long narafala man, hem i save mekem olgeta man blong taon oli kros tumas, oli stap raorao, be man we i waes, hem i save mekem evri samting i stap kwaet.</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Sipos man we i gat hed i gat poen agens long wan man we i no gat hed, nao i tekem hem i go long kot, bambae man ya we i no gat hed i save faerap long hem, mo i save laf nomo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man blong kilim man i ded oli no wantem nating ol man we fasin blong olgeta i stret, be ol stret man oli stap blokemgud laef blong ol man olsem, oli stap lukaot gud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Man we i no gat hed, hem i save soemaot long fes blong ol man we hem i kros, be man we i gat hed, tingting blong hem i longfala, mo hem i save holem kros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Sipos wan haeman long gavman i stap lesin long ol giaman toktok, bambae ol man we oli stap wok aninit long hem oli man blong giaman nomo.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Hae God i givim ae long olgeta man blong oli save lukluk. Nating we puaman no man we i stap spolem hem, be tufala evriwan i gat ae.</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Sipos wan king i stap givhan long ol puaman blong ol man oli mekem i stret long olgeta, bambae hem i save rul longtaem.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Fasin ya we man i stap wipim pikinini blong hem, mo i stap tok long hem blong stretem hem, hem i save mekem pikinini i waes. Be pikinini we papa blong hem i no stretem hem, i letem hem i stap mekemhed, mo i stap folem tingting blong hem nomo, hem bambae i mekem papa mo mama blong hem, tufala i sem bigwan.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Sipos man we fasin blong hem i no stret i kam lida, bambae ol rabis fasin i stap kam strong moa, be ol stret man bambae oli save stap gogo oli luk paoa blong hem i finis.</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Sipos yu stap tijimgud pikinini blong yu blong stretem hem, bambae yu yu stap long gudfala laef, mo oltaem nomo bambae hem i mekem yu yu glad.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Taem ol man blong wan kantri oli no gat tok blong Hae God blong lidim olgeta, oli no save folem ol stret fasin. Man we i stap folem ol loa blong Hae God, hem i save harem gud.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Yu yu no save stretem man blong wok blong yu long tok nomo. Maet hem i haremsave tok blong yu, be bambae i no save obei 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Man we i no gat hed, hem i moa gud, i winim man we i stap tok kwik be i no tingting gud fastaem.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Sipos yu stap givim evri samting long man blong wok blong yu, i stat long taem we hem i pikinini, wan dei bambae hem i karemaot olgeta samting we yu yu gat, oli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Man blong kros kwik, oltaem hem i stap faerap mo i statem rao. Oltaem hem i stap mekem sin.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Sipos yu stap flas, yu stap leftemap yu, mo yu stap tingting nogud long ol narafala man, bambae yu foldaon. Be sipos yu mekem tingting blong yu i stap daon, ol narafala man bambae oli tinghae long yu.</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Man we i go joen wetem man blong stil, hem nomo i pulum bigfala trabol i kam long hem bakegen. Biaen, taem we hem i stanap insaed long kot, sipos hem i talemaot ol samting we hem i mekem, bambae jaj i givim panis long hem, be sipos hem i stap giaman, bambae God i givim panis long hem we i bigwan moa.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Fasin ya we man i fraet tumas long ol narafala man, hem i olsem trap nomo, mo i nogud yu yu foldaon long hem. Sipos yu stap trastem Hae God, bambae yu save stap gud oltaem.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Plante man oli wantem tumas blong king i mekem i gud long olgeta, be Hae God nomo i save stretem trabol blong man long stret fasin.</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Ol stret man oli no wantem nating ol man nogud, oli stap agens long olgeta, mo ol man nogud tu oli no wantem nating ol stret man, oli stap agens long olgeta bakegen.</w:t>
      </w:r>
      <w:r>
        <w:rPr>
          <w:lang w:val="bi_VU" w:bidi="bi_VU"/>
        </w:rPr>
      </w:r>
      <w:r>
        <w:rPr>
          <w:lang w:val="bi_VU" w:bidi="bi_VU"/>
        </w:rPr>
      </w:r>
    </w:p>
    <w:p>
      <w:pPr/>
      <w:r>
        <w:rPr>
          <w:lang w:val="bi_VU" w:bidi="bi_VU"/>
        </w:rPr>
      </w:r>
    </w:p>
    <w:p>
      <w:pPr>
        <w:pStyle w:val="Heading2"/>
      </w:pPr>
      <w:r>
        <w:rPr>
          <w:lang w:val="bi_VU" w:bidi="bi_VU"/>
        </w:rPr>
        <w:t>Proverbs 30:1</w:t>
      </w:r>
      <w:r>
        <w:rPr>
          <w:lang w:val="bi_VU" w:bidi="bi_VU"/>
        </w:rPr>
      </w:r>
    </w:p>
    <w:p>
      <w:pPr/>
      <w:r>
        <w:rPr>
          <w:lang w:val="bi_VU" w:bidi="bi_VU"/>
        </w:rPr>
      </w:r>
      <w:r>
        <w:rPr>
          <w:vertAlign w:val="superscript"/>
          <w:lang w:val="bi_VU" w:bidi="bi_VU"/>
        </w:rPr>
        <w:t>1</w:t>
      </w:r>
      <w:r>
        <w:rPr>
          <w:lang w:val="bi_VU" w:bidi="bi_VU"/>
        </w:rPr>
        <w:t xml:space="preserve"> I gat ol waestok i stap, we i blong Aguru we papa blong hem Jake, mo ol tok ya i olsem. Hem i talem se, “!God i no moa stap wetem mi! !Hem i no stap nating wetem mi, mo mi mi kam slak olgeta!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Naoia mi mi no moa olsem man, mi olsem anamol nomo. Mi no moa gat paoa blong save ol samting olsem we ol narafala man oli gat.</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Mi no lanem ol waestok nating. God i tabu we i tabu, be mi mi no save fasin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?Olsem wanem? ?I gat man finis we i go antap long heven, nao i kamdaon bakegen, i talemaot ol samting we hem i luk? ?I gat man finis we i holemtaet win long han blong hem? ?I gat man finis we i karem wota long kaliko? ?I gat man finis we i makem ol ples we wol i go finis long hem? Sipos yu save we i gat man olsem i stap, i gud yu talemaot nem blong hem long mi, wetem nem blong pikinini blong hem, blong mi mi save.</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“Olgeta promes we God i mekem, hem i stap holem olgeta evriwan. Olgeta man we oli stap kam long hem blong faenem sefples long hem, hem i stap lukaot gud long olgeta, i stap blokemgud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sipos yu talem se hem i talem wan samting we neva hem i talem samtaem, bambae hem i tok long yu, mo bambae i soemaot long yu we yu yu man blong giaman.”</w:t>
      </w:r>
      <w:r>
        <w:rPr>
          <w:lang w:val="bi_VU" w:bidi="bi_VU"/>
        </w:rPr>
      </w:r>
      <w:r>
        <w:rPr>
          <w:lang w:val="bi_VU" w:bidi="bi_VU"/>
        </w:rPr>
      </w:r>
    </w:p>
    <w:p>
      <w:pPr/>
      <w:r>
        <w:rPr>
          <w:lang w:val="bi_VU" w:bidi="bi_VU"/>
        </w:rPr>
      </w:r>
    </w:p>
    <w:p>
      <w:pPr/>
      <w:r>
        <w:rPr>
          <w:lang w:val="bi_VU" w:bidi="bi_VU"/>
        </w:rPr>
      </w:r>
      <w:r>
        <w:rPr>
          <w:vertAlign w:val="superscript"/>
          <w:lang w:val="bi_VU" w:bidi="bi_VU"/>
        </w:rPr>
        <w:t>7-9</w:t>
      </w:r>
      <w:r>
        <w:rPr>
          <w:lang w:val="bi_VU" w:bidi="bi_VU"/>
        </w:rPr>
        <w:t xml:space="preserve"> Hae God, yu yu God blong mi. I gat tu samting i stap we mi wantem blong yu letem mi mi kasem long taem ya we mi stap laef yet. Plis, mi wantem blong yu mekem we mi mi no moa save giaman, mo we mi no save kam puaman, mo mi no save kam rijman tu. Mi wantem blong yu givim kakae long mi we i stret nomo long mi, from we sipos mi gat plante kakae, maet mi save tok nogud long yu, se mi no save yu, mo sipos mi kam puaman, maet mi save stil, nao bambae mi spolem nem blong yu.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Fren, sipos yu stap toktok wetem wan man, i nogud yu tok agens long man blong wok blong hem. Maet man ya blong hem i singaot* trabol i kam long yu, we bambae yu harem nogud from.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I gat ol man we oli stap singaot trabol i kam long papa mo mama blong olgeta, mo we oli no glad nating 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i gat ol man we oli ting se laef blong olgeta i klin we i klin gud, be oli stap mekem ol samting nogud, we laef blong olgeta i nogud we i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i gat ol man we oli ting se oli gud tumas, oli stap leftemap olgeta, se oli gud moa i winim ol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i gat ol man we oli stap mekem i strong tumas long ol puaman, mo long ol man we oli stap long trabol. Oli stap ravem olgeta, we oli stap spolemgud olgeta, mo fasin ya nao, oli stap laef 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Wom ya long bus we i stap dring blad, hem i gat tu dota blong hem, we oli putum nem long tufala se, “!Givim long mi!”. Mo i gat plante man oli stap mekem fasin ya. Mo i gat ol samting i stap, we neva oli save talem se, “I naf ya.” Fo long olgeta i olsem.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I gat Hom* blong ol Dedman, mo woman we i no gat pikinini, mo graon ya we oltaem i stap sot long ren, mo bigfala faea we man i no save blokem.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Man we i stap laf nogud long papa mo mama blong hem, mo i no wantem obei long tufala, i gud hem i ded, mo oli no berem hem, blong ol pijin ya we oli stap kakae dedbodi, oli kam kakae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I gat ol samting i stap, we oli strong tumas i bitim save blong mi. Fo long olgeta i olsem.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I gat fasin blong pijin ya igel* we i stap flae antap long skae, mo fasin blong snek we i stap ron antap long ston, mo fasin blong sip we i stap go olbaot long solwota, mo fasin blong boe wetem gel we tufala i stap laeklaekem tufala tumas.</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Fasin blong woman we i lego man blong hem i olsem. Hem i go slip wetem narafala man, mo biaen i swim, nao i stap talem se, “Mi mi no mekem wan samting nogud.”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I gat ol samting i stap, we olgeta man long wol ya oli no wantem nating. Fo long olgeta i olsem.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I gat slef* we i kam king, mo man we i no gat hed, be neva i sot long kakae,</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gel we ol man raonabaot long hem oli no laekem hem, oli agens long hem, be hem i go mared long wan man, mo woman slef we i tekem ples blong misis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i gat fo samting i stap, we oli smosmol nomo, be oli waes we i waes.</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Faswan, ol anis, we oli no strong, be oli save mekemrere ol kakae blong olgeta blong rentaem.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sekenwan, ol anamol ya baja,* we oli no strong nating, be oli save mekem ples blong olgeta long hol blong ston.</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namba tri, ol lokis,* we oli no gat king blong olgeta, be taem oli wokbaot, oli save muf wantaem olsem ol soldia.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namba fo, ol lised ya bigae, we yu save holem long han blong yu, be yu save luk olgeta tu long haos blong king.</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i gat ol samting i stap, we fasin blong olgeta blong wokbaot i nambawan. Fo long olgeta i olsem.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I gat laeon, we i strong moa i winim ol narafala anamol, mo i no save fraet nating,</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man nani, mo man faol, we i stap wokbaot long fes blong ol woman faol, mo king, we i stap wokbaot long fes blong ol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Sipos yu stap mekem ol krangke fasin, we yu stap leftemap yu tumas no yu stap mekem plan blong mekem ol samting nogud, i moa gud yu stap kwaet, yu tingting gud.</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Sipos yu stap tantanem krim blong melek bambae i kam bata. Mo sipos yu faetem nus blong man, bambae blad blong hem i ron. Mo long sem fasin, sipos yu stap mekem man i kros, bambae yu kasem trabol from.</w:t>
      </w:r>
      <w:r>
        <w:rPr>
          <w:lang w:val="bi_VU" w:bidi="bi_VU"/>
        </w:rPr>
      </w:r>
      <w:r>
        <w:rPr>
          <w:lang w:val="bi_VU" w:bidi="bi_VU"/>
        </w:rPr>
      </w:r>
    </w:p>
    <w:p>
      <w:pPr/>
      <w:r>
        <w:rPr>
          <w:lang w:val="bi_VU" w:bidi="bi_VU"/>
        </w:rPr>
      </w:r>
    </w:p>
    <w:p>
      <w:pPr>
        <w:pStyle w:val="Heading2"/>
      </w:pPr>
      <w:r>
        <w:rPr>
          <w:lang w:val="bi_VU" w:bidi="bi_VU"/>
        </w:rPr>
        <w:t>Proverbs 31:1</w:t>
      </w:r>
      <w:r>
        <w:rPr>
          <w:lang w:val="bi_VU" w:bidi="bi_VU"/>
        </w:rPr>
      </w:r>
    </w:p>
    <w:p>
      <w:pPr/>
      <w:r>
        <w:rPr>
          <w:lang w:val="bi_VU" w:bidi="bi_VU"/>
        </w:rPr>
      </w:r>
      <w:r>
        <w:rPr>
          <w:vertAlign w:val="superscript"/>
          <w:lang w:val="bi_VU" w:bidi="bi_VU"/>
        </w:rPr>
        <w:t>1</w:t>
      </w:r>
      <w:r>
        <w:rPr>
          <w:lang w:val="bi_VU" w:bidi="bi_VU"/>
        </w:rPr>
        <w:t xml:space="preserve"> Ol tok we mama blong King Lemuel i tijim hem long hem i olsem. Hem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“Pikinini blong mi, mi mi lavem yu tumas. Bifo, mi mi prea long God, mo hem i harem prea blong mi, nao i mekem we mi mi bonem yu. Mi wantem givim gudfala advaes long yu.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I nogud yu ronem woman tumas, nao bambae yu kam slak from. Mo i nogud yu stap ronem woman blong rod, nao bambae yu kam puaman from. Ol woman olsem oli spolem plante king finis.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I gud yu lesin long mi. I no stret blong man we i king i stap dring waen, mo i no stret nating blong hem i stap wantem tumas ol narafala dring olsem.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Sipos king i stap dring, bambae hem i no moa save tingbaot ol loa, mo i no moa save givhan long ol puaman we ol narafala man oli stap mekem i strong tumas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Dring olsem i blong olgeta we klosap oli ded, wetem olgeta we oli stap harem nogud long rabis laef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Sipos ol man olsem oli stap dring, bambae oli save fogetem laef ya blong olgeta we oli pua tumas, mo we oltaem oli stap harem nogud tumas.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“Sipos yu yu mekem kot, yu mas tok long saed blong ol man we oli no save tok long saed blong olgeta. Mo yu mas givhan long olgeta we oli no gat paoa, we ol narafala man oli stap spolem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 yu mas tok long saed blong olgeta, mo yu mas jajem ol man long stret fasin. Mo yu mas givhan long ol puaman mo long ol man we oli stap long trabol, blong oli save kasem ol samting we oli gat raet blong kasem.”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I strong tumas blong man we i wantem mared i faenem wan gel we fasin blong hem i stret, mo we i save wokem evri samting. Praes blong woman olsem i antap we i antap, i winim praes blong ol flas ston ya perel.*</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Woman olsem, man blong hem i stap putum tingting blong hem i stap strong long hem. Mo from we hem i mekem olsem, oltaem hem i no save sot long wan samting.</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Oltaem woman olsem i stap mekem i gud tumas long man blong hem, mo i no save mekem wan samting samtaem blong spolem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Oltaem nomo hem i bisi tumas, i stap wokem ol klos blong olgeta blong koltaem mo blong hotaem.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Oltaem hem i stap wokbaot i go longwe blong lukaot ol kakae, blong karem i kam long haos, olsem ol sip blong bisnesman we oli stap go lukaot kago longwe blong karem i kam.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Oltaem, taem we i no delaet gud yet, be hem i girap finis blong mekemrere ol kakae blong ol famle blong hem, mo blong talemaot long ol gel blong wok blong hem ol wok we bambae oli mas mekem.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Fasin blong hem, hem i stap lukaot graon we i gudwan, mo taem i faenem wan, hem i pemaot, nao i yusum ol mane we i stap kasem long ol samting we hem nomo i wokem, blong wokem wan plantesen blong rop ya grep* long graon ya.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Hem i wan strong woman blong wok, mo i stap wok had oltaem.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Hem i savegud stret praes blong putum long evri samting we hem i stap wokem, blong i save win long hem, mo plante taem, hem i stap wok gogo kasem medel naet.</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Oltaem hem i stap wokem ol tred, mo i stap yusum blong wivim ol kaliko 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Oltaem hem i stap kaen tumas long ol puaman, mo i stap givhan gud long ol man we oli stap long trabol.</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Long koltaem, nating we ples i kolkol we i kolkol, be hem i no save wari tumas, from we ol famle blong hem oli gat ol klos blong koltaem.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Hem i stap wokem ol gudfala kwil blong flasem ol bed, mo klos blong hem, hem i stap wokem long gudfala kaliko ya linen,* we i pepol.</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man blong hem, olgeta man oli savegud hem, mo oli stap tinghae long hem, from we hem i wan bigman long taon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Woman olsem i stap wokem ol klos mo ol strap, mo i stap salem olgeta long ol bisnesman.</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Woman olsem, hem i strong, mo tingting blong hem i stap kwaet, mo ol man oli stap tinghae long hem. Hem i no save fraet nating long ol samting we bambae i kamtru long laef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Oltaem hem i save toktok gud long ol man, mo ol tok blong hem i waes.</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Oltaem nomo hem i stap bisi, mo i stap lukaot gud long ol pikinini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Oltaem, ol pikinini blong hem oli stap soemaot we oli glad tumas long hem, mo man blong hem tu i stap talemaot long hem we i glad tumas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Man blong hem i stap talem long hem, se, “Plante woman oli gud, be yu yu nambawan long olgeta evriwan.”</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Gudfala fasin blong woman i save trikim man isi nomo, mo fes we i naes i no save stap longtaem. Be woman we i stap ona long Hae God, i stret blong olgeta man evriwan oli stap leftemap nem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i stret blong oli stap tinghevi long hem from ol gudgudfala samting we hem i stap mekem, mo blong oli stap ona gud long hem.</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