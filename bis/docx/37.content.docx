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Haggai 1:1</w:t>
      </w:r>
      <w:r>
        <w:rPr>
          <w:lang w:val="bi_VU" w:bidi="bi_VU"/>
        </w:rPr>
      </w:r>
    </w:p>
    <w:p>
      <w:pPr/>
      <w:r>
        <w:rPr>
          <w:lang w:val="bi_VU" w:bidi="bi_VU"/>
        </w:rPr>
      </w:r>
      <w:r>
        <w:rPr>
          <w:vertAlign w:val="superscript"/>
          <w:lang w:val="bi_VU" w:bidi="bi_VU"/>
        </w:rPr>
        <w:t>1</w:t>
      </w:r>
      <w:r>
        <w:rPr>
          <w:lang w:val="bi_VU" w:bidi="bi_VU"/>
        </w:rPr>
        <w:t xml:space="preserve"> Long namba tu yia we Darias i king* long Pesia, long namba sikis manis*, long fas dei blong hem, Hae God i givim tok blong hem long Profet Hagae, blong hem i go talemaot long Serubabel we i distrikejen* blong Juda*, mo long Josua we i hae pris*. Serubabel ya, papa blong hem Sealtiel, mo Josua ya, papa blong hem Jehosadak.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Hagae i talem se, “Hae God i gat olgeta paoa, mo hem i talem se, ‘Ol man ya oli stap talem se i no taem yet blong wokem haos* blong mi bakegen.’ ”</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profet i go talemaot long ol man we Hae God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man blong mi. ?From wanem yufala i stap slip long ol gudgudfala haos, be haos blong mi i stap we i nogud yet?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?Ating yufala i no luksave samting ya we i stap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stap planem plante kakae long ol garen blong yufala, be smol kakae nomo i stap kamaot long hem. Yufala i stap kakae, be kakae ya i no naf long yufala. Yufala i stap dring waen, be waen ya tu i no naf blong mekem yufala i harem gud long hem. Yufala i gat klos blong yufala, be ol klos ya i no naf blong mekem yufala i wom. Mo man blong wok i stap wok had blong kasem mane, be mane ya we i stap kasem i no naf blong holem hem, from we oltaem nomo poket i stap brok.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?Olsem wanem? ?Yufala i no luksave ol samting ya we i stap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Naoia yufala i mas go long bus, yufala i katem ol timba, yufala i kam wokem haos blong mi bakegen, blong bambae mi save harem gud long hem. Mo yufala i save mekem wosip long mi bakegen, long fasin we mi mi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yufala i stap wet se bambae yufala i kasem plante kakae long ol garen blong yufala, be smol kakae nomo i stap kamaot long olgeta. Taem yufala i stap tekem ol kakae ya i kam long haos blong yufala, mi mi stap mekem win i blu long hem, nao ol kakae ya i lus. ?Yufala i ting se mi mekem olsem from wanem? Mi mekem olsem from we yufala i stap hadwok blong wokem ol haos blong yufala, be haos blong mi i stap we i nogud yet.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from samting ya, mi mi no stap sanem ren i kam blong mekem ol garen blong yufala i gru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letem finis blong olgeta ples long kantri blong yufala oli drae evriwan. Olgeta ples antap long hil, mo ol ples blong wokem garen, mo ol plantesen blong grep*, mo ol plantesen blong ol tri ya olif* oli drae evriwan. Trabol ya i kasem ol man mo ol anamol, mo i kasem olgeta samting we yufala i stap wok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Serubabel mo Hae Pris* ya Josua mo olgeta man ya we oli bin stap wok slef* long Babilonia nao oli kambak, oli mekem samting ya we Hae God we i God blong olgeta i talem. Olgeta ya, oli fraet, nao oli obei long ol tok ya blong hem we Profet Hagae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i talemaot bakegen long ol man ya we Hae God i talem se, “Mi bambae mi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Hae God i gat olgeta paoa, nao hem i givim gudfala tingting long olgeta blong oli wokem bakegen haos* blong hem. Nao long namba tu yia blong King Darias, long namba sikis manis* blong yia ya, long namba twanti fo dei blong hem, olgeta ya oli statem wok blong haos ya bakegen.</w:t>
      </w:r>
      <w:r>
        <w:rPr>
          <w:lang w:val="bi_VU" w:bidi="bi_VU"/>
        </w:rPr>
      </w:r>
      <w:r>
        <w:rPr>
          <w:lang w:val="bi_VU" w:bidi="bi_VU"/>
        </w:rPr>
      </w:r>
    </w:p>
    <w:p>
      <w:pPr/>
      <w:r>
        <w:rPr>
          <w:lang w:val="bi_VU" w:bidi="bi_VU"/>
        </w:rPr>
      </w:r>
    </w:p>
    <w:p>
      <w:pPr>
        <w:pStyle w:val="Heading2"/>
      </w:pPr>
      <w:r>
        <w:rPr>
          <w:lang w:val="bi_VU" w:bidi="bi_VU"/>
        </w:rPr>
        <w:t>Haggai 2:1</w:t>
      </w:r>
      <w:r>
        <w:rPr>
          <w:lang w:val="bi_VU" w:bidi="bi_VU"/>
        </w:rPr>
      </w:r>
    </w:p>
    <w:p>
      <w:pPr/>
      <w:r>
        <w:rPr>
          <w:lang w:val="bi_VU" w:bidi="bi_VU"/>
        </w:rPr>
      </w:r>
      <w:r>
        <w:rPr>
          <w:vertAlign w:val="superscript"/>
          <w:lang w:val="bi_VU" w:bidi="bi_VU"/>
        </w:rPr>
        <w:t>1</w:t>
      </w:r>
      <w:r>
        <w:rPr>
          <w:lang w:val="bi_VU" w:bidi="bi_VU"/>
        </w:rPr>
        <w:t xml:space="preserve"> Long sem yia ya, we i namba tu yia we Darias i king, long namba seven manis*, long namba twanti wan dei blong hem, Hae God i toktok bakegen long Profet Hagae.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sanem profet ya blong i go luk Serubabel we i distrikejen* blong Juda*, mo Hae Pris* ya Josua, mo olgeta man, blong i talemaot tok blong hem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talem long olgeta ya se, “Hae God i gat olgeta paoa, mo hem i talem se, ‘?Ating i gat sam long yufala long ples ya, we oli save tingbaot yet haos* ya blong mi bifo we i flas we i flas gud? ?Naoia yufala i luk se i olsem wanem? ?Ating yufala i luk se hemia we yufala i stap wokem naoia, bambae i no gudwan olsem hemia blong fastaem?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yufala i no mas harem nogud from samting ya. Mi wantem se yufala evriwan i mas wok, from we mi mi stap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Bifo, taem ol olfala bubu blong yufala oli aot long Ijip, mi mi mekem promes* wetem olgeta long taem ya, se oltaem bambae mi stap wetem olgeta, mo wetem olgeta we bambae oli stap kamaot biaen long olgeta. Mo kam kasem tede, mi stap yet wetem yufala. From samting ya i gud yufala i no fraet.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 ‘Mi mi Hae God, mi gat olgeta paoa, mo mi talem long yufala, se bambae i no longtaem, mi mekem heven mo wol ya mo solwota, olgeta evriwan i seksek.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winim olgeta narafala kantri, nao mi tekemaot ol gudgudfala samting blong olgeta, mi karem i kam, mi fulumap haos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silva mo gol we i stap long wol ya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Niufala haos ya blong mi bambae i flas we i flas gud, i winim hemia blong fastaem. Yufala i man blong mi, mo bambae mi mekem we yufala i gat plante samting, mo bambae yufala i gat pis. Mi mi Hae God, mi gat olgeta paoa,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sem yia ya bakegen, long namba naen manis*, long namba twanti fo dei blong hem, Hae God i toktok bakegen long Profet Hagae,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go faenemaot long ol pris* se loa i talem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askem long olgeta se, ‘?Olsem wanem? ?Sipos wan long yufala i katemaot wan pis mit long mit ya we i blong bonem blong mekem sakrefaes, nao hem i karem mit ya long klos blong hem, mo klos ya i kasem wan bred*, no i kasem kakae we i dan finis, no i kasem waen, no olifoel* no sam narafala samting olsem, bambae samting ya i kam tabu?’ ” Taem hem i askem kwestin ya long olgeta, oli talem se, “Nogat.”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Hagae i talem se, “Taem wan man i tajem bodi blong wan dedman, yufala i save wantaem se man ya i kam doti long fes blong God. ?Nao sipos man ya i go tajem wan long ol kakae ya, kakae ya bambae i kam doti no olsem wanem?” Ol pris oli talem se, “Yes, i mas kam doti.”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Hagae i talemaot we Hae God i talem se, “Hemia nao, i sem mak long yufala ol man blong ples ya, mo long olgeta samting we yufala i stap mekem, mo long olgeta sakrefaes we yufala i stap bonem blong givim i kam long mi. Olgeta evriwan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Hagae i talemaot we Hae God i talem se, “Olgeta. ?Ating yufala i no luksave ol samting ya we i stap kasem yufala naoia? Bifo, taem yufala i no stat yet blong wokem haos*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taem yufala i stap go blong tekemaot ol wit* mo bale* long ol garen blong yufala, yufala i stap ting se bambae yufala i kasem tu handred kilo, be yufala i stap kasem wan handred kilo nomo. Mo taem yufala i stap go blong tekem waen long ples blong hem, yufala i stap ting se bambae yufala i kasem wan handred lita, be yufala i stap kasem foti lita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bin mekem ol ston blong aes* i folfoldaon long ol garen blong yufala, mo mi bin sanem strong win, mo sik blong kakae i kam long ples blong yufala blong spolem olgeta kakae long ol garen blong yufala. Be yufala i no tanem tingting blong yufala nating from ol sin blong yufala blong kambak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Tede i namba twanti fo dei blong namba naen manis*, mo tede yufala i finisim fandesen blong haos ya blong mi. I stat naoia, bambae yufala i save luk wanem we bambae i kam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Nating we ol kakae blong yufala i finis, mo ol rop blong grep*, mo ol figtri*, mo ol grenadin*, mo ol oliftri* blong yufala, oli no karem frut blong olgeta yet, be i stat naoia, bambae mi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sem dei ya bakegen, Hae God i givim tok blong hem long Profet Hagae blong i go talemaot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Serubabel, distrikejen* blong Juda* se, “Serubabel. I no longtaem, mi bambae mi mekem heven mo wol ya, tufala i seksek.</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kantri we oli gat king blong olgeta, mi bambae mi spolem olgeta evriwan, mo bambae mi finisim paoa blong olgeta. Ol kat blong faet blong olgeta, mo ol man blong ron long ol kat ya, bambae mi kilim olgeta evriwan i ded. Ol hos blong olgeta, bambae mi kilim olgeta evriwan, mo ol man blong ron long ol hos ya bambae olgeta nomo oli kilkilim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yu Serubabel, long dei ya, bambae mi putumap yu, yu kam man blong wok blong mi, mo bambae mi mekem yu yu rul long nem blong mi. Mi mi jusumaot yu finis blong yu kam man blong mi. Mi mi Hae God, mi gat olgeta paoa, mo hemia tok blong mi.”</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