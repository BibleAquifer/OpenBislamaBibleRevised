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Amos 1:1</w:t>
      </w:r>
      <w:r>
        <w:rPr>
          <w:lang w:val="bi_VU" w:bidi="bi_VU"/>
        </w:rPr>
      </w:r>
    </w:p>
    <w:p>
      <w:pPr/>
      <w:r>
        <w:rPr>
          <w:lang w:val="bi_VU" w:bidi="bi_VU"/>
        </w:rPr>
      </w:r>
      <w:r>
        <w:rPr>
          <w:vertAlign w:val="superscript"/>
          <w:lang w:val="bi_VU" w:bidi="bi_VU"/>
        </w:rPr>
        <w:t>1</w:t>
      </w:r>
      <w:r>
        <w:rPr>
          <w:lang w:val="bi_VU" w:bidi="bi_VU"/>
        </w:rPr>
        <w:t xml:space="preserve"> Profet Amos, hem i man blong lukaot long sipsip, mo ples blong hem long taon ya Tekoa long Juda.* Long taem we King Usia i king long Juda, mo King Jeroboam, we papa blong hem King Jehoas, i king long Isrel,* profet ya i luk wan vison.* Long vison ya, God i givim ol tok long hem blong hem i go talemaot long ol laen* blong Isrel long not. Hem i luk vison ya fastaem, bigfala etkwek ya we i kasem olgeta long taem blong King Usia, hem i kam biaen, we tu yia i pas finis. Ol tok we i stap long buk ya, hemia nao ol tok we God i talem long hem.</w:t>
      </w:r>
    </w:p>
    <w:p>
      <w:pPr/>
      <w:r>
        <w:rPr>
          <w:lang w:val="bi_VU" w:bidi="bi_VU"/>
        </w:rPr>
      </w:r>
      <w:r>
        <w:rPr>
          <w:vertAlign w:val="superscript"/>
          <w:lang w:val="bi_VU" w:bidi="bi_VU"/>
        </w:rPr>
        <w:t>2</w:t>
      </w:r>
      <w:r>
        <w:rPr>
          <w:lang w:val="bi_VU" w:bidi="bi_VU"/>
        </w:rPr>
        <w:t xml:space="preserve"> Nao Profet Amos i talem se, “Hae God i stap long hil ya Saeon,* long Jerusalem.* Hem i singaot i kam, we voes blong hem i faerap bigwan olsem tanda. Ol gudgudfala gras we ol sipsip oli stap kakae, mo olgeta gras long hil ya Kamel oli drae evriwan.”</w:t>
      </w:r>
    </w:p>
    <w:p>
      <w:pPr/>
      <w:r>
        <w:rPr>
          <w:lang w:val="bi_VU" w:bidi="bi_VU"/>
        </w:rPr>
      </w:r>
      <w:r>
        <w:rPr>
          <w:vertAlign w:val="superscript"/>
          <w:lang w:val="bi_VU" w:bidi="bi_VU"/>
        </w:rPr>
        <w:t>3</w:t>
      </w:r>
      <w:r>
        <w:rPr>
          <w:lang w:val="bi_VU" w:bidi="bi_VU"/>
        </w:rPr>
        <w:t xml:space="preserve"> Nao Profet Amos i talemaot we Hae God i talem se, “Ol man Damaskes ya, oli stap mekem sin plante taem, we oli no save lego fasin ya. Oli mekem i strong tumas long ol man Gilead, oli spolemgud olgeta we oli no gat sore. Tru, mi talem long yufala, mi bambae mi panisim olgeta from ol rabis fasin ya blong olgeta.</w:t>
      </w:r>
    </w:p>
    <w:p>
      <w:pPr/>
      <w:r>
        <w:rPr>
          <w:lang w:val="bi_VU" w:bidi="bi_VU"/>
        </w:rPr>
      </w:r>
      <w:r>
        <w:rPr>
          <w:vertAlign w:val="superscript"/>
          <w:lang w:val="bi_VU" w:bidi="bi_VU"/>
        </w:rPr>
        <w:t>4</w:t>
      </w:r>
      <w:r>
        <w:rPr>
          <w:lang w:val="bi_VU" w:bidi="bi_VU"/>
        </w:rPr>
        <w:t xml:space="preserve"> Bambae mi bonem haos ya blong king, we King Hasael i bin wokem bifo, mo bambae mi bonem ol strong ples blong haed blong King Benadad tu.</w:t>
      </w:r>
    </w:p>
    <w:p>
      <w:pPr/>
      <w:r>
        <w:rPr>
          <w:lang w:val="bi_VU" w:bidi="bi_VU"/>
        </w:rPr>
      </w:r>
      <w:r>
        <w:rPr>
          <w:vertAlign w:val="superscript"/>
          <w:lang w:val="bi_VU" w:bidi="bi_VU"/>
        </w:rPr>
        <w:t>5</w:t>
      </w:r>
      <w:r>
        <w:rPr>
          <w:lang w:val="bi_VU" w:bidi="bi_VU"/>
        </w:rPr>
        <w:t xml:space="preserve"> Bambae mi brekemdaon ol doa* blong bigfala stonwol blong taon ya Damaskes, mo bambae mi tekemaot haeman blong taon ya Beteden, wetem ol man blong bigfala levelples ya Aven we i stap daon, long medel blong ol hil. Bambae mi tekemaot olgeta man Siria oli go wok slef* longwe long ples ya Kiri. Mi mi Hae God, mo hemia tok blong mi.”</w:t>
      </w:r>
    </w:p>
    <w:p>
      <w:pPr/>
      <w:r>
        <w:rPr>
          <w:lang w:val="bi_VU" w:bidi="bi_VU"/>
        </w:rPr>
      </w:r>
      <w:r>
        <w:rPr>
          <w:vertAlign w:val="superscript"/>
          <w:lang w:val="bi_VU" w:bidi="bi_VU"/>
        </w:rPr>
        <w:t>6</w:t>
      </w:r>
      <w:r>
        <w:rPr>
          <w:lang w:val="bi_VU" w:bidi="bi_VU"/>
        </w:rPr>
        <w:t xml:space="preserve"> Bakegen, Profet Amos i talemaot we Hae God i talem se, “Ol man Gasa ya, oli stap mekem sin plante taem, we oli no save lego fasin ya. Taem oli go mekem faet, nao oli winim wan ples, oli stap karemaot olgeta man blong hem evriwan, oli go salem olgeta long ol man Edom blong oli go wok slef,* be fasin ya i no stret nating. Tru, mi talem long yufala, mi bambae mi panisim olgeta from ol rabis fasin ya blong olgeta.</w:t>
      </w:r>
    </w:p>
    <w:p>
      <w:pPr/>
      <w:r>
        <w:rPr>
          <w:lang w:val="bi_VU" w:bidi="bi_VU"/>
        </w:rPr>
      </w:r>
      <w:r>
        <w:rPr>
          <w:vertAlign w:val="superscript"/>
          <w:lang w:val="bi_VU" w:bidi="bi_VU"/>
        </w:rPr>
        <w:t>7</w:t>
      </w:r>
      <w:r>
        <w:rPr>
          <w:lang w:val="bi_VU" w:bidi="bi_VU"/>
        </w:rPr>
        <w:t xml:space="preserve"> Bambae mi bonem olgeta samting blong taon ya Gasa, mo bambae mi bonem ol strong ples blong haed blong olgeta tu.</w:t>
      </w:r>
    </w:p>
    <w:p>
      <w:pPr/>
      <w:r>
        <w:rPr>
          <w:lang w:val="bi_VU" w:bidi="bi_VU"/>
        </w:rPr>
      </w:r>
      <w:r>
        <w:rPr>
          <w:vertAlign w:val="superscript"/>
          <w:lang w:val="bi_VU" w:bidi="bi_VU"/>
        </w:rPr>
        <w:t>8</w:t>
      </w:r>
      <w:r>
        <w:rPr>
          <w:lang w:val="bi_VU" w:bidi="bi_VU"/>
        </w:rPr>
        <w:t xml:space="preserve"> Bambae mi tekemaot king blong taon ya Asdod wetem king blong taon ya Askelon. Bambae mi panisim ol man blong taon ya Ekron, mo ol man Filistia we oli stap yet, bambae mi kilim olgeta oli ded. Mi mi Hae God, mo hemia tok blong mi.”</w:t>
      </w:r>
    </w:p>
    <w:p>
      <w:pPr/>
      <w:r>
        <w:rPr>
          <w:lang w:val="bi_VU" w:bidi="bi_VU"/>
        </w:rPr>
      </w:r>
      <w:r>
        <w:rPr>
          <w:vertAlign w:val="superscript"/>
          <w:lang w:val="bi_VU" w:bidi="bi_VU"/>
        </w:rPr>
        <w:t>9</w:t>
      </w:r>
      <w:r>
        <w:rPr>
          <w:lang w:val="bi_VU" w:bidi="bi_VU"/>
        </w:rPr>
        <w:t xml:space="preserve"> Bakegen, Profet Amos i talemaot we Hae God i talem se, “Ol man Taea ya, oli stap mekem sin plante taem, we oli no save lego fasin ya. Olgeta oli mekem promes blong fren gud wetem ol brata blong yufala, be biaen, oli no holem promes ya, oli girap, oli go mekem faet long olgeta ya bakegen, oli winim olgeta, nao oli karemaot olgeta evriwan oli go wok slef* long Edom. Tru, mi talem long yufala, mi bambae mi panisim olgeta from ol rabis fasin ya blong olgeta.</w:t>
      </w:r>
    </w:p>
    <w:p>
      <w:pPr/>
      <w:r>
        <w:rPr>
          <w:lang w:val="bi_VU" w:bidi="bi_VU"/>
        </w:rPr>
      </w:r>
      <w:r>
        <w:rPr>
          <w:vertAlign w:val="superscript"/>
          <w:lang w:val="bi_VU" w:bidi="bi_VU"/>
        </w:rPr>
        <w:t>10</w:t>
      </w:r>
      <w:r>
        <w:rPr>
          <w:lang w:val="bi_VU" w:bidi="bi_VU"/>
        </w:rPr>
        <w:t xml:space="preserve"> Bambae mi bonem olgeta samting blong taon ya blong olgeta, mo bambae mi bonem ol strong ples blong haed blong olgeta tu.”</w:t>
      </w:r>
    </w:p>
    <w:p>
      <w:pPr/>
      <w:r>
        <w:rPr>
          <w:lang w:val="bi_VU" w:bidi="bi_VU"/>
        </w:rPr>
      </w:r>
      <w:r>
        <w:rPr>
          <w:vertAlign w:val="superscript"/>
          <w:lang w:val="bi_VU" w:bidi="bi_VU"/>
        </w:rPr>
        <w:t>11</w:t>
      </w:r>
      <w:r>
        <w:rPr>
          <w:lang w:val="bi_VU" w:bidi="bi_VU"/>
        </w:rPr>
        <w:t xml:space="preserve"> Bakegen, Profet Amos i talemaot we Hae God i talem se, “Ol man Edom ya, oli stap mekem sin plante taem, we oli no save lego fasin ya. Olgeta oli brata blong yufala nomo, be oli girap, oli stap ronem yufala long not, oli stap kilim yufala, we oli no gat sore nating. Olgeta oli kros tumas, we oli no save lego kros blong olgeta nating. Tru, mi talem long yufala, mi bambae mi panisim olgeta from ol rabis fasin ya blong olgeta.</w:t>
      </w:r>
    </w:p>
    <w:p>
      <w:pPr/>
      <w:r>
        <w:rPr>
          <w:lang w:val="bi_VU" w:bidi="bi_VU"/>
        </w:rPr>
      </w:r>
      <w:r>
        <w:rPr>
          <w:vertAlign w:val="superscript"/>
          <w:lang w:val="bi_VU" w:bidi="bi_VU"/>
        </w:rPr>
        <w:t>12</w:t>
      </w:r>
      <w:r>
        <w:rPr>
          <w:lang w:val="bi_VU" w:bidi="bi_VU"/>
        </w:rPr>
        <w:t xml:space="preserve"> Bambae mi bonem taon ya Teman, mo mi bonem ol strong ples blong haed blong olgeta long taon ya Bojeraha.”</w:t>
      </w:r>
    </w:p>
    <w:p>
      <w:pPr/>
      <w:r>
        <w:rPr>
          <w:lang w:val="bi_VU" w:bidi="bi_VU"/>
        </w:rPr>
      </w:r>
      <w:r>
        <w:rPr>
          <w:vertAlign w:val="superscript"/>
          <w:lang w:val="bi_VU" w:bidi="bi_VU"/>
        </w:rPr>
        <w:t>13</w:t>
      </w:r>
      <w:r>
        <w:rPr>
          <w:lang w:val="bi_VU" w:bidi="bi_VU"/>
        </w:rPr>
        <w:t xml:space="preserve"> Bakegen, Profet Amos i talemaot we Hae God i talem se, “Ol man Amon ya, oli stap mekem sin plante taem, we oli no save lego fasin ya. Bifo, taem oli go mekem faet long ol man Gilead blong winim graon blong olgeta, oli holem ol woman we oli gat bel, nao oli katem bel blong olgeta i open, blong kilim olgeta i ded. Tru, mi talem long yufala, mi bambae mi panisim olgeta from ol rabis fasin ya blong olgeta.</w:t>
      </w:r>
    </w:p>
    <w:p>
      <w:pPr/>
      <w:r>
        <w:rPr>
          <w:lang w:val="bi_VU" w:bidi="bi_VU"/>
        </w:rPr>
      </w:r>
      <w:r>
        <w:rPr>
          <w:vertAlign w:val="superscript"/>
          <w:lang w:val="bi_VU" w:bidi="bi_VU"/>
        </w:rPr>
        <w:t>14</w:t>
      </w:r>
      <w:r>
        <w:rPr>
          <w:lang w:val="bi_VU" w:bidi="bi_VU"/>
        </w:rPr>
        <w:t xml:space="preserve"> Bambae mi bonem olgeta samting blong taon ya Raba we i kaptel blong olgeta, mo bambae mi bonem ol strong ples blong haed blong olgeta tu. Long taem blong faet, bambae ol enemi blong olgeta oli stap singaot bigwan, mo bambae oli stap kilim olgeta, olsem we hariken i kilimdaon evri samting.</w:t>
      </w:r>
    </w:p>
    <w:p>
      <w:pPr/>
      <w:r>
        <w:rPr>
          <w:lang w:val="bi_VU" w:bidi="bi_VU"/>
        </w:rPr>
      </w:r>
      <w:r>
        <w:rPr>
          <w:vertAlign w:val="superscript"/>
          <w:lang w:val="bi_VU" w:bidi="bi_VU"/>
        </w:rPr>
        <w:t>15</w:t>
      </w:r>
      <w:r>
        <w:rPr>
          <w:lang w:val="bi_VU" w:bidi="bi_VU"/>
        </w:rPr>
        <w:t xml:space="preserve"> Bambae ol enemi ya oli tekemaot king blong olgeta wetem ol haeman blong olgeta, oli tekem olgeta i go wok slef* long narafala ples. Mi mi Hae God, mo hemia tok blong mi.”</w:t>
      </w:r>
    </w:p>
    <w:p>
      <w:pPr>
        <w:pStyle w:val="Heading2"/>
      </w:pPr>
      <w:r>
        <w:rPr>
          <w:lang w:val="bi_VU" w:bidi="bi_VU"/>
        </w:rPr>
        <w:t>Amos 2:1</w:t>
      </w:r>
      <w:r>
        <w:rPr>
          <w:lang w:val="bi_VU" w:bidi="bi_VU"/>
        </w:rPr>
      </w:r>
    </w:p>
    <w:p>
      <w:pPr/>
      <w:r>
        <w:rPr>
          <w:lang w:val="bi_VU" w:bidi="bi_VU"/>
        </w:rPr>
      </w:r>
      <w:r>
        <w:rPr>
          <w:vertAlign w:val="superscript"/>
          <w:lang w:val="bi_VU" w:bidi="bi_VU"/>
        </w:rPr>
        <w:t>1</w:t>
      </w:r>
      <w:r>
        <w:rPr>
          <w:lang w:val="bi_VU" w:bidi="bi_VU"/>
        </w:rPr>
        <w:t xml:space="preserve"> Bakegen, Profet Amos i talemaot we Hae God i talem se, “Ol man Moab ya, oli stap mekem sin plante taem, we oli no save lego fasin ya. Olgeta oli no save tinghevi long ol bun blong king blong Edom. Oli girap, oli bonem ol bun ya blong wokem laem long hem. Tru, mi talem long yufala, mi bambae mi panisim olgeta from ol rabis fasin ya blong olgeta.</w:t>
      </w:r>
    </w:p>
    <w:p>
      <w:pPr/>
      <w:r>
        <w:rPr>
          <w:lang w:val="bi_VU" w:bidi="bi_VU"/>
        </w:rPr>
      </w:r>
      <w:r>
        <w:rPr>
          <w:vertAlign w:val="superscript"/>
          <w:lang w:val="bi_VU" w:bidi="bi_VU"/>
        </w:rPr>
        <w:t>2</w:t>
      </w:r>
      <w:r>
        <w:rPr>
          <w:lang w:val="bi_VU" w:bidi="bi_VU"/>
        </w:rPr>
        <w:t xml:space="preserve"> Bambae mi bonem olgeta ples blong olgeta. Ol strong ples blong haed blong ol man blong taon ya Keriot, bambae mi bonem olgeta evriwan. Bambae i gat bigfala faet, we ol enemi blong ol man Moab ya bambae oli stap singsingaot bigwan, mo oli stap blu long ol bigfala pupu blong olgeta, nao long faet ya, ol man Moab ya bambae oli ded.</w:t>
      </w:r>
    </w:p>
    <w:p>
      <w:pPr/>
      <w:r>
        <w:rPr>
          <w:lang w:val="bi_VU" w:bidi="bi_VU"/>
        </w:rPr>
      </w:r>
      <w:r>
        <w:rPr>
          <w:vertAlign w:val="superscript"/>
          <w:lang w:val="bi_VU" w:bidi="bi_VU"/>
        </w:rPr>
        <w:t>3</w:t>
      </w:r>
      <w:r>
        <w:rPr>
          <w:lang w:val="bi_VU" w:bidi="bi_VU"/>
        </w:rPr>
        <w:t xml:space="preserve"> Mi bambae mi kilim king blong olgeta, wetem ol lida blong olgeta oli ded. Mi mi Hae God, mo hemia tok blong mi.”</w:t>
      </w:r>
    </w:p>
    <w:p>
      <w:pPr/>
      <w:r>
        <w:rPr>
          <w:lang w:val="bi_VU" w:bidi="bi_VU"/>
        </w:rPr>
      </w:r>
      <w:r>
        <w:rPr>
          <w:vertAlign w:val="superscript"/>
          <w:lang w:val="bi_VU" w:bidi="bi_VU"/>
        </w:rPr>
        <w:t>4</w:t>
      </w:r>
      <w:r>
        <w:rPr>
          <w:lang w:val="bi_VU" w:bidi="bi_VU"/>
        </w:rPr>
        <w:t xml:space="preserve"> Bakegen, Profet Amos i talemaot we Hae God i talem se, “Ol man Juda* ya, oli stap mekem sin plante taem, we oli no save lego fasin ya. Olgeta oli tanem baksaed long ol tok blong mi, mo oli no obei nating long ol tok we mi mi putum. Fasin blong ol narafala god ya we ol bubu blong olgeta bifo oli stap mekem wosip long olgeta, hem i pulum olgeta oli gowe long mi finis. Tru, mi talem long yufala, mi bambae mi panisim olgeta from ol rabis fasin ya blong olgeta.</w:t>
      </w:r>
    </w:p>
    <w:p>
      <w:pPr/>
      <w:r>
        <w:rPr>
          <w:lang w:val="bi_VU" w:bidi="bi_VU"/>
        </w:rPr>
      </w:r>
      <w:r>
        <w:rPr>
          <w:vertAlign w:val="superscript"/>
          <w:lang w:val="bi_VU" w:bidi="bi_VU"/>
        </w:rPr>
        <w:t>5</w:t>
      </w:r>
      <w:r>
        <w:rPr>
          <w:lang w:val="bi_VU" w:bidi="bi_VU"/>
        </w:rPr>
        <w:t xml:space="preserve"> Bambae mi bonem olgeta ples blong olgeta. Ol strong ples blong haed blong olgeta long Jerusalem,* bambae mi bonem olgeta evriwan.”</w:t>
      </w:r>
    </w:p>
    <w:p>
      <w:pPr/>
      <w:r>
        <w:rPr>
          <w:lang w:val="bi_VU" w:bidi="bi_VU"/>
        </w:rPr>
      </w:r>
      <w:r>
        <w:rPr>
          <w:vertAlign w:val="superscript"/>
          <w:lang w:val="bi_VU" w:bidi="bi_VU"/>
        </w:rPr>
        <w:t>6</w:t>
      </w:r>
      <w:r>
        <w:rPr>
          <w:lang w:val="bi_VU" w:bidi="bi_VU"/>
        </w:rPr>
        <w:t xml:space="preserve"> Mo bakegen, Profet Amos i talemaot we Hae God i talem se, “Ol man Isrel.* !Yufala i stap mekem sin plante taem, we yufala i no save lego fasin ya! !Tru, mi talem long yufala, mi bambae mi panisim yufala from ol rabis fasin ya blong yufala! Ol stret man we oli no save pem ol kaon blong olgeta long yufala, be yufala i stap salem olgeta oli kam slef* blong ol narafala man. Sam long olgeta oli pua tumas, we oli stap kaon blong pem sandel nomo, be yufala i salemaot olgeta.</w:t>
      </w:r>
    </w:p>
    <w:p>
      <w:pPr/>
      <w:r>
        <w:rPr>
          <w:lang w:val="bi_VU" w:bidi="bi_VU"/>
        </w:rPr>
      </w:r>
      <w:r>
        <w:rPr>
          <w:vertAlign w:val="superscript"/>
          <w:lang w:val="bi_VU" w:bidi="bi_VU"/>
        </w:rPr>
        <w:t>7</w:t>
      </w:r>
      <w:r>
        <w:rPr>
          <w:lang w:val="bi_VU" w:bidi="bi_VU"/>
        </w:rPr>
        <w:t xml:space="preserve"> Olgeta we oli no strong, mo oli no gat paoa, yufala i stap purumbut long olgeta, mo ol puaman, yufala i stap blokem olgeta blong oli no save kasem ol samting we oli gat raet blong kasem. Fasin blong yufala, man i tekem woman slef blong hem, blong i slip wetem hem, nao pikinini blong hem i girap, i go slip wetem sem woman ya bakegen. Fasin ya i mekem nem blong mi i kam nogud olgeta.</w:t>
      </w:r>
    </w:p>
    <w:p>
      <w:pPr/>
      <w:r>
        <w:rPr>
          <w:lang w:val="bi_VU" w:bidi="bi_VU"/>
        </w:rPr>
      </w:r>
      <w:r>
        <w:rPr>
          <w:vertAlign w:val="superscript"/>
          <w:lang w:val="bi_VU" w:bidi="bi_VU"/>
        </w:rPr>
        <w:t>8</w:t>
      </w:r>
      <w:r>
        <w:rPr>
          <w:lang w:val="bi_VU" w:bidi="bi_VU"/>
        </w:rPr>
        <w:t xml:space="preserve"> Kaliko blong ol puaman we yufala i holem fastaem, blong letem olgeta oli kaon long yufala, be long naet, yufala i no givimbak long olgeta. Yufala i yusum blong mekem bed blong yufala long ol ples blong mekem wosip. Waen ya we ol man oli stap givim long yufala blong pemaot ol faen we yufala i putum long olgeta, yufala i stap yusum blong dring long haos* blong mi.</w:t>
      </w:r>
    </w:p>
    <w:p>
      <w:pPr/>
      <w:r>
        <w:rPr>
          <w:lang w:val="bi_VU" w:bidi="bi_VU"/>
        </w:rPr>
      </w:r>
      <w:r>
        <w:rPr>
          <w:vertAlign w:val="superscript"/>
          <w:lang w:val="bi_VU" w:bidi="bi_VU"/>
        </w:rPr>
        <w:t>9</w:t>
      </w:r>
      <w:r>
        <w:rPr>
          <w:lang w:val="bi_VU" w:bidi="bi_VU"/>
        </w:rPr>
        <w:t xml:space="preserve"> “Be mi nao mi kilim ol laen* blong Amoro* evriwan oli ded blong tekem yufala i kam stap long ples ya. Nating we olgeta ya oli longlongfala man, olsem ol tri ya sida,* mo oli strong tumas olsem oktri,* be mi mi flatemgud olgeta evriwan.</w:t>
      </w:r>
    </w:p>
    <w:p>
      <w:pPr/>
      <w:r>
        <w:rPr>
          <w:lang w:val="bi_VU" w:bidi="bi_VU"/>
        </w:rPr>
      </w:r>
      <w:r>
        <w:rPr>
          <w:vertAlign w:val="superscript"/>
          <w:lang w:val="bi_VU" w:bidi="bi_VU"/>
        </w:rPr>
        <w:t>10</w:t>
      </w:r>
      <w:r>
        <w:rPr>
          <w:lang w:val="bi_VU" w:bidi="bi_VU"/>
        </w:rPr>
        <w:t xml:space="preserve"> Bifo, taem yufala i stap long Ijip, mi nao mi tekemaot yufala, mo long foti yia ya we yufala i stap wokbaot long draeples, mi mi stap lidim yufala. Mo biaen, graon ya we fastaem i blong ol laen blong Amoro, mi mi givim i go long yufala.</w:t>
      </w:r>
    </w:p>
    <w:p>
      <w:pPr/>
      <w:r>
        <w:rPr>
          <w:lang w:val="bi_VU" w:bidi="bi_VU"/>
        </w:rPr>
      </w:r>
      <w:r>
        <w:rPr>
          <w:vertAlign w:val="superscript"/>
          <w:lang w:val="bi_VU" w:bidi="bi_VU"/>
        </w:rPr>
        <w:t>11</w:t>
      </w:r>
      <w:r>
        <w:rPr>
          <w:lang w:val="bi_VU" w:bidi="bi_VU"/>
        </w:rPr>
        <w:t xml:space="preserve"> Mo mi jusumaot sam long ol pikinini blong yufala blong oli kam profet, mo sam blong oli kam spesel man blong mi, we nem blong olgeta Nasiraet ?Tok ya i tru, no nogat?</w:t>
      </w:r>
    </w:p>
    <w:p>
      <w:pPr/>
      <w:r>
        <w:rPr>
          <w:lang w:val="bi_VU" w:bidi="bi_VU"/>
        </w:rPr>
      </w:r>
      <w:r>
        <w:rPr>
          <w:vertAlign w:val="superscript"/>
          <w:lang w:val="bi_VU" w:bidi="bi_VU"/>
        </w:rPr>
        <w:t>12</w:t>
      </w:r>
      <w:r>
        <w:rPr>
          <w:lang w:val="bi_VU" w:bidi="bi_VU"/>
        </w:rPr>
        <w:t xml:space="preserve"> Ol Nasiraet* ya, i tabu blong oli dring, be yufala i girap, yufala i mekem olgeta oli dring waen, mo yufala i blokem ol profet ya blong mi, blong oli no talemaot tok blong mi long ol man.</w:t>
      </w:r>
    </w:p>
    <w:p>
      <w:pPr/>
      <w:r>
        <w:rPr>
          <w:lang w:val="bi_VU" w:bidi="bi_VU"/>
        </w:rPr>
      </w:r>
      <w:r>
        <w:rPr>
          <w:vertAlign w:val="superscript"/>
          <w:lang w:val="bi_VU" w:bidi="bi_VU"/>
        </w:rPr>
        <w:t>13</w:t>
      </w:r>
      <w:r>
        <w:rPr>
          <w:lang w:val="bi_VU" w:bidi="bi_VU"/>
        </w:rPr>
        <w:t xml:space="preserve"> Naoia, bambae mi panisim yufala, we bambae yufala i stap krae from, olsem we wil blong kat i stap krae, taem we kat i fulap tumas.</w:t>
      </w:r>
    </w:p>
    <w:p>
      <w:pPr/>
      <w:r>
        <w:rPr>
          <w:lang w:val="bi_VU" w:bidi="bi_VU"/>
        </w:rPr>
      </w:r>
      <w:r>
        <w:rPr>
          <w:vertAlign w:val="superscript"/>
          <w:lang w:val="bi_VU" w:bidi="bi_VU"/>
        </w:rPr>
        <w:t>14</w:t>
      </w:r>
      <w:r>
        <w:rPr>
          <w:lang w:val="bi_VU" w:bidi="bi_VU"/>
        </w:rPr>
        <w:t xml:space="preserve"> Long taem ya, ol strong man blong resis bambae oli no save ronwe. Ol strong man bambae oli no moa strong, mo ol lariken man blong faet bambae oli no moa save sevem laef blong olgeta.</w:t>
      </w:r>
    </w:p>
    <w:p>
      <w:pPr/>
      <w:r>
        <w:rPr>
          <w:lang w:val="bi_VU" w:bidi="bi_VU"/>
        </w:rPr>
      </w:r>
      <w:r>
        <w:rPr>
          <w:vertAlign w:val="superscript"/>
          <w:lang w:val="bi_VU" w:bidi="bi_VU"/>
        </w:rPr>
        <w:t>15</w:t>
      </w:r>
      <w:r>
        <w:rPr>
          <w:lang w:val="bi_VU" w:bidi="bi_VU"/>
        </w:rPr>
        <w:t xml:space="preserve"> Ol man blong sut long bonara bambae oli fraet, oli ronwe, mo ol strong man blong resis, bambae oli traem ronwe, be bambae oli kanduit. Mo ol man blong ron long hos bambae oli traem ronwe, be bambae oli no save sevem laef blong olgeta.</w:t>
      </w:r>
    </w:p>
    <w:p>
      <w:pPr/>
      <w:r>
        <w:rPr>
          <w:lang w:val="bi_VU" w:bidi="bi_VU"/>
        </w:rPr>
      </w:r>
      <w:r>
        <w:rPr>
          <w:vertAlign w:val="superscript"/>
          <w:lang w:val="bi_VU" w:bidi="bi_VU"/>
        </w:rPr>
        <w:t>16</w:t>
      </w:r>
      <w:r>
        <w:rPr>
          <w:lang w:val="bi_VU" w:bidi="bi_VU"/>
        </w:rPr>
        <w:t xml:space="preserve"> Ol nambawan man blong faet, be long taem ya, bambae oli sakem ol samting blong faet blong olgeta, oli resis, oli ronwe. Mi mi Hae God, mo hemia tok blong mi.”</w:t>
      </w:r>
    </w:p>
    <w:p>
      <w:pPr>
        <w:pStyle w:val="Heading2"/>
      </w:pPr>
      <w:r>
        <w:rPr>
          <w:lang w:val="bi_VU" w:bidi="bi_VU"/>
        </w:rPr>
        <w:t>Amos 3:1</w:t>
      </w:r>
      <w:r>
        <w:rPr>
          <w:lang w:val="bi_VU" w:bidi="bi_VU"/>
        </w:rPr>
      </w:r>
    </w:p>
    <w:p>
      <w:pPr/>
      <w:r>
        <w:rPr>
          <w:lang w:val="bi_VU" w:bidi="bi_VU"/>
        </w:rPr>
      </w:r>
      <w:r>
        <w:rPr>
          <w:vertAlign w:val="superscript"/>
          <w:lang w:val="bi_VU" w:bidi="bi_VU"/>
        </w:rPr>
        <w:t>1</w:t>
      </w:r>
      <w:r>
        <w:rPr>
          <w:lang w:val="bi_VU" w:bidi="bi_VU"/>
        </w:rPr>
        <w:t xml:space="preserve"> Nao profet i talem se, “!Ol laen blong Isrel! Yufala i lesin gud long tok we Hae God i talem. Bifo hem i tekemaot ol olfala bubu blong yumi long Ijip, mo tok ya blong hem i jajem yumi evriwan we i kamaot biaen long ol olfala ya. Hem i talem se,</w:t>
      </w:r>
    </w:p>
    <w:p>
      <w:pPr/>
      <w:r>
        <w:rPr>
          <w:lang w:val="bi_VU" w:bidi="bi_VU"/>
        </w:rPr>
      </w:r>
      <w:r>
        <w:rPr>
          <w:vertAlign w:val="superscript"/>
          <w:lang w:val="bi_VU" w:bidi="bi_VU"/>
        </w:rPr>
        <w:t>2</w:t>
      </w:r>
      <w:r>
        <w:rPr>
          <w:lang w:val="bi_VU" w:bidi="bi_VU"/>
        </w:rPr>
        <w:t xml:space="preserve"> ‘Long olgeta man long wol, be yufala ya nomo we mi mi jusumaot yufala blong yufala i man blong mi. Be oltaem yufala i stap mekem sin agens long mi, nao from samting ya, bambae mi mi panisim yufala.’ ”</w:t>
      </w:r>
    </w:p>
    <w:p>
      <w:pPr/>
      <w:r>
        <w:rPr>
          <w:lang w:val="bi_VU" w:bidi="bi_VU"/>
        </w:rPr>
      </w:r>
      <w:r>
        <w:rPr>
          <w:vertAlign w:val="superscript"/>
          <w:lang w:val="bi_VU" w:bidi="bi_VU"/>
        </w:rPr>
        <w:t>3</w:t>
      </w:r>
      <w:r>
        <w:rPr>
          <w:lang w:val="bi_VU" w:bidi="bi_VU"/>
        </w:rPr>
        <w:t xml:space="preserve"> Nao Profet Amos i talem se, “!Yufala i traem tingbaot! ?Sipos tu man i no mekem plan blong kam wanples fastaem, yufala i ting se tufala i save wokbaot wanples?</w:t>
      </w:r>
    </w:p>
    <w:p>
      <w:pPr/>
      <w:r>
        <w:rPr>
          <w:lang w:val="bi_VU" w:bidi="bi_VU"/>
        </w:rPr>
      </w:r>
      <w:r>
        <w:rPr>
          <w:vertAlign w:val="superscript"/>
          <w:lang w:val="bi_VU" w:bidi="bi_VU"/>
        </w:rPr>
        <w:t>4</w:t>
      </w:r>
      <w:r>
        <w:rPr>
          <w:lang w:val="bi_VU" w:bidi="bi_VU"/>
        </w:rPr>
        <w:t xml:space="preserve"> “?Sipos laeon i no luk wan samting we i save kakae, yufala i ting se hem i save singaot bigwan? “?Taem smol laeon i stap kakae, sipos brata blong hem i no kam klosap long hem, yufala i ting se hem i save mekenoes?</w:t>
      </w:r>
    </w:p>
    <w:p>
      <w:pPr/>
      <w:r>
        <w:rPr>
          <w:lang w:val="bi_VU" w:bidi="bi_VU"/>
        </w:rPr>
      </w:r>
      <w:r>
        <w:rPr>
          <w:vertAlign w:val="superscript"/>
          <w:lang w:val="bi_VU" w:bidi="bi_VU"/>
        </w:rPr>
        <w:t>5</w:t>
      </w:r>
      <w:r>
        <w:rPr>
          <w:lang w:val="bi_VU" w:bidi="bi_VU"/>
        </w:rPr>
        <w:t xml:space="preserve"> “?Sipos man we i putum trap i no putum kakae long hem, yufala i ting se trap ya i save kasem faol? “?Sipos wan samting i no go insaed long trap ya, yufala i ting se trap ya i save jam?</w:t>
      </w:r>
    </w:p>
    <w:p>
      <w:pPr/>
      <w:r>
        <w:rPr>
          <w:lang w:val="bi_VU" w:bidi="bi_VU"/>
        </w:rPr>
      </w:r>
      <w:r>
        <w:rPr>
          <w:vertAlign w:val="superscript"/>
          <w:lang w:val="bi_VU" w:bidi="bi_VU"/>
        </w:rPr>
        <w:t>6</w:t>
      </w:r>
      <w:r>
        <w:rPr>
          <w:lang w:val="bi_VU" w:bidi="bi_VU"/>
        </w:rPr>
        <w:t xml:space="preserve"> “?Sipos ol lida oli blu long pupu blong singaot ol man blong faet, yufala i ting se ol man blong ples ya oli no save fraet? “Taem trabol i kam kasem ol man long wan ples, be hemia Hae God nomo we i sanem i kam.</w:t>
      </w:r>
    </w:p>
    <w:p>
      <w:pPr/>
      <w:r>
        <w:rPr>
          <w:lang w:val="bi_VU" w:bidi="bi_VU"/>
        </w:rPr>
      </w:r>
      <w:r>
        <w:rPr>
          <w:vertAlign w:val="superscript"/>
          <w:lang w:val="bi_VU" w:bidi="bi_VU"/>
        </w:rPr>
        <w:t>7</w:t>
      </w:r>
      <w:r>
        <w:rPr>
          <w:lang w:val="bi_VU" w:bidi="bi_VU"/>
        </w:rPr>
        <w:t xml:space="preserve"> “Hae God i Masta* blong yumi, mo ol profet oli man blong wok blong hem, mo oltaem, sipos hem i wantem mekem wan samting, hem i stap soemaot ol plan blong hem fastaem long olgeta.</w:t>
      </w:r>
    </w:p>
    <w:p>
      <w:pPr/>
      <w:r>
        <w:rPr>
          <w:lang w:val="bi_VU" w:bidi="bi_VU"/>
        </w:rPr>
      </w:r>
      <w:r>
        <w:rPr>
          <w:vertAlign w:val="superscript"/>
          <w:lang w:val="bi_VU" w:bidi="bi_VU"/>
        </w:rPr>
        <w:t>8</w:t>
      </w:r>
      <w:r>
        <w:rPr>
          <w:lang w:val="bi_VU" w:bidi="bi_VU"/>
        </w:rPr>
        <w:t xml:space="preserve"> “?Sipos wan laeon i stap singaot bigwan, yufala i ting se ol man oli no save fraet long hem? “Hae God i Masta blong yumi, mo sipos hem i tok, ol profet blong hem oli mas go talemaot ol tok blong hem.”</w:t>
      </w:r>
    </w:p>
    <w:p>
      <w:pPr/>
      <w:r>
        <w:rPr>
          <w:lang w:val="bi_VU" w:bidi="bi_VU"/>
        </w:rPr>
      </w:r>
      <w:r>
        <w:rPr>
          <w:vertAlign w:val="superscript"/>
          <w:lang w:val="bi_VU" w:bidi="bi_VU"/>
        </w:rPr>
        <w:t>9</w:t>
      </w:r>
      <w:r>
        <w:rPr>
          <w:lang w:val="bi_VU" w:bidi="bi_VU"/>
        </w:rPr>
        <w:t xml:space="preserve"> Nao Profet Amos i talem se, “Naoia, yufala i go talemaot tok blong mi long ol haeman we oli stap long haos blong king blong Filistia long Asdod, mo long ol haos blong king blong Ijip. Yufala i go talem long olgeta se, ‘I gud yufala evriwan i kam long Sameria,* yufala i kam stap long ol hil raonabaot long taon ya. Nao bambae yufala i save luk we ol samting long ples ya i olbaot tumas, mo we plante man oli stap mekem i strong tumas long ol narafala man.’ ”</w:t>
      </w:r>
    </w:p>
    <w:p>
      <w:pPr/>
      <w:r>
        <w:rPr>
          <w:lang w:val="bi_VU" w:bidi="bi_VU"/>
        </w:rPr>
      </w:r>
      <w:r>
        <w:rPr>
          <w:vertAlign w:val="superscript"/>
          <w:lang w:val="bi_VU" w:bidi="bi_VU"/>
        </w:rPr>
        <w:t>10</w:t>
      </w:r>
      <w:r>
        <w:rPr>
          <w:lang w:val="bi_VU" w:bidi="bi_VU"/>
        </w:rPr>
        <w:t xml:space="preserve"> Mo hem i talemaot we Hae God i talem se, “Stret fasin i no stap nating long laef blong ol man Sameria. Oltaem oli stap stil, mo oli stap kilim man, nao ol haos blong olgeta i fulap gud long olting blong ol narafala man we oli stap kasem long fasin ya.</w:t>
      </w:r>
    </w:p>
    <w:p>
      <w:pPr/>
      <w:r>
        <w:rPr>
          <w:lang w:val="bi_VU" w:bidi="bi_VU"/>
        </w:rPr>
      </w:r>
      <w:r>
        <w:rPr>
          <w:vertAlign w:val="superscript"/>
          <w:lang w:val="bi_VU" w:bidi="bi_VU"/>
        </w:rPr>
        <w:t>11</w:t>
      </w:r>
      <w:r>
        <w:rPr>
          <w:lang w:val="bi_VU" w:bidi="bi_VU"/>
        </w:rPr>
        <w:t xml:space="preserve"> Be ol enemi bambae oli kam hivap raon long ples blong olgeta blong mekem faet long olgeta, nao bambae oli brekemdaon ol strong ples blong haed blong olgeta, mo bambae oli go insaed long ol haos ya blong olgeta, oli tekemaot olting ya blong olgeta, oli karem i go.</w:t>
      </w:r>
    </w:p>
    <w:p>
      <w:pPr/>
      <w:r>
        <w:rPr>
          <w:lang w:val="bi_VU" w:bidi="bi_VU"/>
        </w:rPr>
      </w:r>
      <w:r>
        <w:rPr>
          <w:vertAlign w:val="superscript"/>
          <w:lang w:val="bi_VU" w:bidi="bi_VU"/>
        </w:rPr>
        <w:t>12</w:t>
      </w:r>
      <w:r>
        <w:rPr>
          <w:lang w:val="bi_VU" w:bidi="bi_VU"/>
        </w:rPr>
        <w:t xml:space="preserve"> “Naoia, ol man Sameria oli stap slip gud long ol gudfala bed blong olgeta, be taem ol enemi ya oli aot long olgeta bakegen, bambae oli livim olgeta i stap, olsem sipsip we laeon i kakae, we taem man blong lukaot long sipsip i go faenem, i luk we tu leg blong hem nomo, no haf blong wan sora nomo blong hem i stap.</w:t>
      </w:r>
    </w:p>
    <w:p>
      <w:pPr/>
      <w:r>
        <w:rPr>
          <w:lang w:val="bi_VU" w:bidi="bi_VU"/>
        </w:rPr>
      </w:r>
      <w:r>
        <w:rPr>
          <w:vertAlign w:val="superscript"/>
          <w:lang w:val="bi_VU" w:bidi="bi_VU"/>
        </w:rPr>
        <w:t>13</w:t>
      </w:r>
      <w:r>
        <w:rPr>
          <w:lang w:val="bi_VU" w:bidi="bi_VU"/>
        </w:rPr>
        <w:t xml:space="preserve"> “Mi mi Hae God, mi Masta* blong olgeta man, mo mi gat olgeta paoa. Mo mi mi talem long yufala, se yufala i mas lesin gud long tok ya blong mi. Mo yufala i mas tok strong long ol laen* ya blong Jekob,* blong wekemap olgeta.</w:t>
      </w:r>
    </w:p>
    <w:p>
      <w:pPr/>
      <w:r>
        <w:rPr>
          <w:lang w:val="bi_VU" w:bidi="bi_VU"/>
        </w:rPr>
      </w:r>
      <w:r>
        <w:rPr>
          <w:vertAlign w:val="superscript"/>
          <w:lang w:val="bi_VU" w:bidi="bi_VU"/>
        </w:rPr>
        <w:t>14</w:t>
      </w:r>
      <w:r>
        <w:rPr>
          <w:lang w:val="bi_VU" w:bidi="bi_VU"/>
        </w:rPr>
        <w:t xml:space="preserve"> Long dei ya we mi bambae mi panisim olgeta, bambae mi spolem ol olta ya long Betel tu. Mo long evri olta, ol fo hon* ya we oli stap long ol fo kona blong olgeta, bambae mi katemaot olgeta oli foldaon i go long graon.</w:t>
      </w:r>
    </w:p>
    <w:p>
      <w:pPr/>
      <w:r>
        <w:rPr>
          <w:lang w:val="bi_VU" w:bidi="bi_VU"/>
        </w:rPr>
      </w:r>
      <w:r>
        <w:rPr>
          <w:vertAlign w:val="superscript"/>
          <w:lang w:val="bi_VU" w:bidi="bi_VU"/>
        </w:rPr>
        <w:t>15</w:t>
      </w:r>
      <w:r>
        <w:rPr>
          <w:lang w:val="bi_VU" w:bidi="bi_VU"/>
        </w:rPr>
        <w:t xml:space="preserve"> Ol haos ya blong olgeta we oli stap yusum long koltaem, wetem olgeta we oli stap yusum long hot taem, bambae mi spolem olgeta. Ol bigbigfala haos ya blong olgeta we oli flasem olgeta long tut blong elefen, be bambae mi spolem olgeta evriwan.”</w:t>
      </w:r>
    </w:p>
    <w:p>
      <w:pPr>
        <w:pStyle w:val="Heading2"/>
      </w:pPr>
      <w:r>
        <w:rPr>
          <w:lang w:val="bi_VU" w:bidi="bi_VU"/>
        </w:rPr>
        <w:t>Amos 4:1</w:t>
      </w:r>
      <w:r>
        <w:rPr>
          <w:lang w:val="bi_VU" w:bidi="bi_VU"/>
        </w:rPr>
      </w:r>
    </w:p>
    <w:p>
      <w:pPr/>
      <w:r>
        <w:rPr>
          <w:lang w:val="bi_VU" w:bidi="bi_VU"/>
        </w:rPr>
      </w:r>
      <w:r>
        <w:rPr>
          <w:vertAlign w:val="superscript"/>
          <w:lang w:val="bi_VU" w:bidi="bi_VU"/>
        </w:rPr>
        <w:t>1</w:t>
      </w:r>
      <w:r>
        <w:rPr>
          <w:lang w:val="bi_VU" w:bidi="bi_VU"/>
        </w:rPr>
        <w:t xml:space="preserve"> Mo profet i talem se, “Ol rij woman blong Sameria. Yufala i mas lesin gud long tok blong mi. Oltaem yufala i stap spolem olgeta we oli no strong, mo yufala i stap mekem i strong tumas long ol puaman, mo oltaem, yufala i stap talem long ol man blong yufala blong oli stap givim waen long yufala. Nao from samting ya, yufala i kam fatfat gud olsem ol buluk blong ples ya Basan.</w:t>
      </w:r>
    </w:p>
    <w:p>
      <w:pPr/>
      <w:r>
        <w:rPr>
          <w:lang w:val="bi_VU" w:bidi="bi_VU"/>
        </w:rPr>
      </w:r>
      <w:r>
        <w:rPr>
          <w:vertAlign w:val="superscript"/>
          <w:lang w:val="bi_VU" w:bidi="bi_VU"/>
        </w:rPr>
        <w:t>2</w:t>
      </w:r>
      <w:r>
        <w:rPr>
          <w:lang w:val="bi_VU" w:bidi="bi_VU"/>
        </w:rPr>
        <w:t xml:space="preserve"> Hae God i Masta blong yumi, mo hem i tabu, fasin blong hem i stret olgeta. Mo hem i promes finis se, ‘I gat dei blong yufala i stap kam we bambae ol enemi blong yufala oli kam hukum yufala long ol huk, oli pulum yufala i goaot long ples ya, yufala i go longwe. Bambae yufala evriwan i hang long ol huk ya olsem fis.</w:t>
      </w:r>
    </w:p>
    <w:p>
      <w:pPr/>
      <w:r>
        <w:rPr>
          <w:lang w:val="bi_VU" w:bidi="bi_VU"/>
        </w:rPr>
      </w:r>
      <w:r>
        <w:rPr>
          <w:vertAlign w:val="superscript"/>
          <w:lang w:val="bi_VU" w:bidi="bi_VU"/>
        </w:rPr>
        <w:t>3</w:t>
      </w:r>
      <w:r>
        <w:rPr>
          <w:lang w:val="bi_VU" w:bidi="bi_VU"/>
        </w:rPr>
        <w:t xml:space="preserve"> Nao bambae oli pulum yufala i go long ol hol blong bigfala stonwol blong taon ya we oli stap klosap nomo, oli pulum yufala i gotru, yufala i go afsaed, long saed blong go long hil ya Hemon. Mi mi Hae God, mo hemia tok blong mi.’ ”</w:t>
      </w:r>
    </w:p>
    <w:p>
      <w:pPr/>
      <w:r>
        <w:rPr>
          <w:lang w:val="bi_VU" w:bidi="bi_VU"/>
        </w:rPr>
      </w:r>
      <w:r>
        <w:rPr>
          <w:vertAlign w:val="superscript"/>
          <w:lang w:val="bi_VU" w:bidi="bi_VU"/>
        </w:rPr>
        <w:t>4</w:t>
      </w:r>
      <w:r>
        <w:rPr>
          <w:lang w:val="bi_VU" w:bidi="bi_VU"/>
        </w:rPr>
        <w:t xml:space="preserve"> Mo Profet Amos i talemaot we Hae God i talem se, “Ol man Isrel.* Oltaem yufala i laekem tumas blong kam long tabu ples ya Betel blong mekem wosip, be ol wosip blong yufala, sin nomo. Yufala i laekem moa blong kam long tabu ples ya Gilgal blong mekem wosip long ples ya, be blong dabolem ol sin blong yufala nomo. Evri moning, yufala i stap tekem ol anamol blong yufala i kam blong mekem sakrefaes, be long fasin we i nogud olgeta. Mo evri tri dei, yufala i stap tekem ol taet* blong yufala i kam blong givim long mi, be long fasin we i no stret nating.</w:t>
      </w:r>
    </w:p>
    <w:p>
      <w:pPr/>
      <w:r>
        <w:rPr>
          <w:lang w:val="bi_VU" w:bidi="bi_VU"/>
        </w:rPr>
      </w:r>
      <w:r>
        <w:rPr>
          <w:vertAlign w:val="superscript"/>
          <w:lang w:val="bi_VU" w:bidi="bi_VU"/>
        </w:rPr>
        <w:t>5</w:t>
      </w:r>
      <w:r>
        <w:rPr>
          <w:lang w:val="bi_VU" w:bidi="bi_VU"/>
        </w:rPr>
        <w:t xml:space="preserve"> Taem yufala i givim bred i kam long mi blong talem tangkiu long mi, yufala i stap mekem sin nomo. Mo taem yufala i givim presen long mi we i ova long mak we Loa i putum, be yufala i girap, yufala i stap tok flas from. !Hemia nao fasin blong yufala stret! Mi mi Hae God, mi Masta* blong yufala, mo hemia tok blong mi.</w:t>
      </w:r>
    </w:p>
    <w:p>
      <w:pPr/>
      <w:r>
        <w:rPr>
          <w:lang w:val="bi_VU" w:bidi="bi_VU"/>
        </w:rPr>
      </w:r>
      <w:r>
        <w:rPr>
          <w:vertAlign w:val="superscript"/>
          <w:lang w:val="bi_VU" w:bidi="bi_VU"/>
        </w:rPr>
        <w:t>6</w:t>
      </w:r>
      <w:r>
        <w:rPr>
          <w:lang w:val="bi_VU" w:bidi="bi_VU"/>
        </w:rPr>
        <w:t xml:space="preserve"> “Plante taem, long ol taon blong yufala, mi mi mekem we yufala i gat hadtaem blong kasem kakae, be yufala i no tanem tingting blong yufala nating, from ol rabis fasin ya blong yufala, blong kam long mi bakegen.</w:t>
      </w:r>
    </w:p>
    <w:p>
      <w:pPr/>
      <w:r>
        <w:rPr>
          <w:lang w:val="bi_VU" w:bidi="bi_VU"/>
        </w:rPr>
      </w:r>
      <w:r>
        <w:rPr>
          <w:vertAlign w:val="superscript"/>
          <w:lang w:val="bi_VU" w:bidi="bi_VU"/>
        </w:rPr>
        <w:t>7</w:t>
      </w:r>
      <w:r>
        <w:rPr>
          <w:lang w:val="bi_VU" w:bidi="bi_VU"/>
        </w:rPr>
        <w:t xml:space="preserve"> Mo long taem ya we yufala i wantem tumas blong ren i kam wasem ol garen blong yufala, be mi stap blokem ren blong i no kam. Oltaem, mi stap mekem we long sam taon i gat ren, be long samfala taon i no gat, mo long sam ples, ren i stap wasem ol garen, be long samfala ples, ol garen oli kam drae olgeta.</w:t>
      </w:r>
    </w:p>
    <w:p>
      <w:pPr/>
      <w:r>
        <w:rPr>
          <w:lang w:val="bi_VU" w:bidi="bi_VU"/>
        </w:rPr>
      </w:r>
      <w:r>
        <w:rPr>
          <w:vertAlign w:val="superscript"/>
          <w:lang w:val="bi_VU" w:bidi="bi_VU"/>
        </w:rPr>
        <w:t>8</w:t>
      </w:r>
      <w:r>
        <w:rPr>
          <w:lang w:val="bi_VU" w:bidi="bi_VU"/>
        </w:rPr>
        <w:t xml:space="preserve"> From ol samting ya, ol man blong samfala taon we oli hafded long tosta, oli stap traehad blong go long narafala taon blong lukaot wota, be taem oli faenem, wota ya i no naf blong mekem olgeta oli harem gud. !Be yufala i no tanem tingting blong yufala nating blong kambak long mi!</w:t>
      </w:r>
    </w:p>
    <w:p>
      <w:pPr/>
      <w:r>
        <w:rPr>
          <w:lang w:val="bi_VU" w:bidi="bi_VU"/>
        </w:rPr>
      </w:r>
      <w:r>
        <w:rPr>
          <w:vertAlign w:val="superscript"/>
          <w:lang w:val="bi_VU" w:bidi="bi_VU"/>
        </w:rPr>
        <w:t>9</w:t>
      </w:r>
      <w:r>
        <w:rPr>
          <w:lang w:val="bi_VU" w:bidi="bi_VU"/>
        </w:rPr>
        <w:t xml:space="preserve"> “Bifo mi mekem win we i hot we i hot i kam bonem ol garen blong yufala, nao i mekem olgeta i drae. Taem yufala i putumgud ol kakae blong garen i stap, be mi mekem we olgeta oli kam nogud kwiktaem. Ol plantesen blong grep* wetem ol figtri,* mo ol tri ya olif* blong yufala, mi letem ol lokis* oli kam kakae olgeta. !Be yufala i no tanem tingting blong yufala nating blong kambak long mi bakegen!</w:t>
      </w:r>
    </w:p>
    <w:p>
      <w:pPr/>
      <w:r>
        <w:rPr>
          <w:lang w:val="bi_VU" w:bidi="bi_VU"/>
        </w:rPr>
      </w:r>
      <w:r>
        <w:rPr>
          <w:vertAlign w:val="superscript"/>
          <w:lang w:val="bi_VU" w:bidi="bi_VU"/>
        </w:rPr>
        <w:t>10</w:t>
      </w:r>
      <w:r>
        <w:rPr>
          <w:lang w:val="bi_VU" w:bidi="bi_VU"/>
        </w:rPr>
        <w:t xml:space="preserve"> “Long taem ya, mi sanem wan rabis sik i kam long yufala we i sem mak long hemia we i kasem ol man Ijip bifo. Mo mi kilim olgeta yang man blong yufala evriwan i ded long taem blong faet, mo mi tekemaot ol hos blong yufala tu i gowe long yufala. Mi mekem we ples blong yufala i sting we i sting from ol dedman ya. !Be yufala i no tanem tingting blong yufala nating blong kambak long mi bakegen!</w:t>
      </w:r>
    </w:p>
    <w:p>
      <w:pPr/>
      <w:r>
        <w:rPr>
          <w:lang w:val="bi_VU" w:bidi="bi_VU"/>
        </w:rPr>
      </w:r>
      <w:r>
        <w:rPr>
          <w:vertAlign w:val="superscript"/>
          <w:lang w:val="bi_VU" w:bidi="bi_VU"/>
        </w:rPr>
        <w:t>11</w:t>
      </w:r>
      <w:r>
        <w:rPr>
          <w:lang w:val="bi_VU" w:bidi="bi_VU"/>
        </w:rPr>
        <w:t xml:space="preserve"> “Sam long yufala, mi kilim olgeta i ded, stret olsem we bifo, mi kilim ol man blong tufala taon ya Sodom mo Gomora oli ded. Mo yufala we i stap laef yet, yufala i olsem wud we i go long faea, mo i laet, be biaen, man i pulumaot bakegen. !Be yufala i no tanem tingting blong yufala nating blong kambak long mi bakegen! Mi mi Hae God, mo hemia tok blong mi.</w:t>
      </w:r>
    </w:p>
    <w:p>
      <w:pPr/>
      <w:r>
        <w:rPr>
          <w:lang w:val="bi_VU" w:bidi="bi_VU"/>
        </w:rPr>
      </w:r>
      <w:r>
        <w:rPr>
          <w:vertAlign w:val="superscript"/>
          <w:lang w:val="bi_VU" w:bidi="bi_VU"/>
        </w:rPr>
        <w:t>12</w:t>
      </w:r>
      <w:r>
        <w:rPr>
          <w:lang w:val="bi_VU" w:bidi="bi_VU"/>
        </w:rPr>
        <w:t xml:space="preserve"> “!Ol man Isrel! From ol samting ya, bambae mi mi panisimgud yufala. Mo from we mi bambae mi mekem olsem, yufala evriwan i mas mekemrere blong kam stanap long fes blong mi.”</w:t>
      </w:r>
    </w:p>
    <w:p>
      <w:pPr/>
      <w:r>
        <w:rPr>
          <w:lang w:val="bi_VU" w:bidi="bi_VU"/>
        </w:rPr>
      </w:r>
      <w:r>
        <w:rPr>
          <w:vertAlign w:val="superscript"/>
          <w:lang w:val="bi_VU" w:bidi="bi_VU"/>
        </w:rPr>
        <w:t>13</w:t>
      </w:r>
      <w:r>
        <w:rPr>
          <w:lang w:val="bi_VU" w:bidi="bi_VU"/>
        </w:rPr>
        <w:t xml:space="preserve"> Nao profet i talem se, “God ya, hem nao i mekem ol hil, mo hem nomo i mekem win i blu. Hem i letem long ol man blong oli save tingting blong hem, mo hem i gat paoa blong mekem delaet i kam tudak. Hem i hae we i hae, mo hem i stap rul long olgeta ples long wol ya. Nem blong hem, ‘Hae God we i Gat Olgeta Paoa’, mo hem i God blong yumi.”</w:t>
      </w:r>
    </w:p>
    <w:p>
      <w:pPr>
        <w:pStyle w:val="Heading2"/>
      </w:pPr>
      <w:r>
        <w:rPr>
          <w:lang w:val="bi_VU" w:bidi="bi_VU"/>
        </w:rPr>
        <w:t>Amos 5:1</w:t>
      </w:r>
      <w:r>
        <w:rPr>
          <w:lang w:val="bi_VU" w:bidi="bi_VU"/>
        </w:rPr>
      </w:r>
    </w:p>
    <w:p>
      <w:pPr/>
      <w:r>
        <w:rPr>
          <w:lang w:val="bi_VU" w:bidi="bi_VU"/>
        </w:rPr>
      </w:r>
      <w:r>
        <w:rPr>
          <w:vertAlign w:val="superscript"/>
          <w:lang w:val="bi_VU" w:bidi="bi_VU"/>
        </w:rPr>
        <w:t>1</w:t>
      </w:r>
      <w:r>
        <w:rPr>
          <w:lang w:val="bi_VU" w:bidi="bi_VU"/>
        </w:rPr>
        <w:t xml:space="preserve"> Nao Profet Amos i talem se, “Ol man Isrel.* Bambae mi singim wan sing blong krae long dedman. Sing ya i blong krae long yufala. Yufala i mas lesin gud long hem.</w:t>
      </w:r>
    </w:p>
    <w:p>
      <w:pPr/>
      <w:r>
        <w:rPr>
          <w:lang w:val="bi_VU" w:bidi="bi_VU"/>
        </w:rPr>
      </w:r>
      <w:r>
        <w:rPr>
          <w:vertAlign w:val="superscript"/>
          <w:lang w:val="bi_VU" w:bidi="bi_VU"/>
        </w:rPr>
        <w:t>2</w:t>
      </w:r>
      <w:r>
        <w:rPr>
          <w:lang w:val="bi_VU" w:bidi="bi_VU"/>
        </w:rPr>
        <w:t xml:space="preserve"> !Isrel ooo! Yu yu wan kantri we yu gudfala tumas. Yu yu olsem wan gudfala gel we i no mekem wan samting nogud. Be ol enemi blong yu oli kilim yu yu ded. Yu yu ded olgeta, yu no save laef bakegen samtaem. Yu yu ded long graon ya blong yu nomo, mo i no gat man nating i save givhan long yu. !Isrel ooo!”</w:t>
      </w:r>
    </w:p>
    <w:p>
      <w:pPr/>
      <w:r>
        <w:rPr>
          <w:lang w:val="bi_VU" w:bidi="bi_VU"/>
        </w:rPr>
      </w:r>
      <w:r>
        <w:rPr>
          <w:vertAlign w:val="superscript"/>
          <w:lang w:val="bi_VU" w:bidi="bi_VU"/>
        </w:rPr>
        <w:t>3</w:t>
      </w:r>
      <w:r>
        <w:rPr>
          <w:lang w:val="bi_VU" w:bidi="bi_VU"/>
        </w:rPr>
        <w:t xml:space="preserve"> Mo profet i gohed i talem se, “Hae God i Masta* blong yumi, mo hem i talem se, ‘Wan taon long Isrel i sanemaot wan taosen soldia blong hem oli go faet, be i gat wan handred nomo oli kambak we oli no ded. Mo narafala taon i sanemaot wan handred soldia blong hem oli go, be i gat ten nomo oli kambak we oli no ded.</w:t>
      </w:r>
    </w:p>
    <w:p>
      <w:pPr/>
      <w:r>
        <w:rPr>
          <w:lang w:val="bi_VU" w:bidi="bi_VU"/>
        </w:rPr>
      </w:r>
      <w:r>
        <w:rPr>
          <w:vertAlign w:val="superscript"/>
          <w:lang w:val="bi_VU" w:bidi="bi_VU"/>
        </w:rPr>
        <w:t>4</w:t>
      </w:r>
      <w:r>
        <w:rPr>
          <w:lang w:val="bi_VU" w:bidi="bi_VU"/>
        </w:rPr>
        <w:t xml:space="preserve"> “ ‘Ol man Isrel. !Yufala i mas kambak long mi! Sipos yufala i kambak long mi, bambae yufala i save stap gud.</w:t>
      </w:r>
    </w:p>
    <w:p>
      <w:pPr/>
      <w:r>
        <w:rPr>
          <w:lang w:val="bi_VU" w:bidi="bi_VU"/>
        </w:rPr>
      </w:r>
      <w:r>
        <w:rPr>
          <w:vertAlign w:val="superscript"/>
          <w:lang w:val="bi_VU" w:bidi="bi_VU"/>
        </w:rPr>
        <w:t>5</w:t>
      </w:r>
      <w:r>
        <w:rPr>
          <w:lang w:val="bi_VU" w:bidi="bi_VU"/>
        </w:rPr>
        <w:t xml:space="preserve"> Be i nogud yufala i go long ples ya Bereseba blong mekem wosip long mi. Mo i nogud yufala i go joen wetem olgeta long ples ya Gilgal, from we olgeta ya bambae oli go wok slef* long narafala kantri. Mo i nogud yufala i stap lukaot mi long ples ya Betel, from we ples ya bambae i lus olgeta.</w:t>
      </w:r>
    </w:p>
    <w:p>
      <w:pPr/>
      <w:r>
        <w:rPr>
          <w:lang w:val="bi_VU" w:bidi="bi_VU"/>
        </w:rPr>
      </w:r>
      <w:r>
        <w:rPr>
          <w:vertAlign w:val="superscript"/>
          <w:lang w:val="bi_VU" w:bidi="bi_VU"/>
        </w:rPr>
        <w:t>6</w:t>
      </w:r>
      <w:r>
        <w:rPr>
          <w:lang w:val="bi_VU" w:bidi="bi_VU"/>
        </w:rPr>
        <w:t xml:space="preserve"> Sipos yufala i kambak long mi, bambae yufala i save stap gud. !Yufala i mas kambak long mi! Mi mi Hae God, mo hemia tok blong mi.’ ” Nao profet i talem se, “Be sipos yufala i no kambak long Hae God, bambae hem i kamdaon wantaem long yufala olsem faea, i kakae yufala. Faea ya bambae i finisim olgeta man Betel evriwan, mo bambae i no gat man we i save kilim.</w:t>
      </w:r>
    </w:p>
    <w:p>
      <w:pPr/>
      <w:r>
        <w:rPr>
          <w:lang w:val="bi_VU" w:bidi="bi_VU"/>
        </w:rPr>
      </w:r>
      <w:r>
        <w:rPr>
          <w:vertAlign w:val="superscript"/>
          <w:lang w:val="bi_VU" w:bidi="bi_VU"/>
        </w:rPr>
        <w:t>7</w:t>
      </w:r>
      <w:r>
        <w:rPr>
          <w:lang w:val="bi_VU" w:bidi="bi_VU"/>
        </w:rPr>
        <w:t xml:space="preserve"> Fasin blong yufala i no stret nating. Oltaem yufala i stap tekem ol gudfala fasin, yufala i tanem i kam rabis fasin. Mo stret fasin blong jajem man long kot, i no gat nating long ples blong yufala. Mo from samting ya, Hae God bambae i jajem yufala.</w:t>
      </w:r>
    </w:p>
    <w:p>
      <w:pPr/>
      <w:r>
        <w:rPr>
          <w:lang w:val="bi_VU" w:bidi="bi_VU"/>
        </w:rPr>
      </w:r>
      <w:r>
        <w:rPr>
          <w:vertAlign w:val="superscript"/>
          <w:lang w:val="bi_VU" w:bidi="bi_VU"/>
        </w:rPr>
        <w:t>8-9</w:t>
      </w:r>
      <w:r>
        <w:rPr>
          <w:lang w:val="bi_VU" w:bidi="bi_VU"/>
        </w:rPr>
        <w:t xml:space="preserve"> “Hae God ya, hem nomo i mekem olgeta sta long skae. Hem i mekem ol seven sta ya we nem blong olgeta Pleades,* mo i mekem narafala grup ya tu we nem blong hem Oraeon.* Hem i gat paoa blong mekem tudak i kam delaet, mo blong mekem dei i kam naet. Hem i gat paoa blong singaot solwota i go antap, i kam klaod, mo blong mekem i kam ren, i foldaon bakegen long wol ya. Hem i gat paoa blong spolemgud ol strong man blong wol ya, mo blong brekemdaon ol strong ples blong haed blong olgeta. Nem blong hem, Hae God.</w:t>
      </w:r>
    </w:p>
    <w:p>
      <w:pPr/>
      <w:r>
        <w:rPr>
          <w:lang w:val="bi_VU" w:bidi="bi_VU"/>
        </w:rPr>
      </w:r>
      <w:r>
        <w:rPr>
          <w:vertAlign w:val="superscript"/>
          <w:lang w:val="bi_VU" w:bidi="bi_VU"/>
        </w:rPr>
        <w:t>10</w:t>
      </w:r>
      <w:r>
        <w:rPr>
          <w:lang w:val="bi_VU" w:bidi="bi_VU"/>
        </w:rPr>
        <w:t xml:space="preserve"> “Fasin blong yufala long kot, sipos wan man i girap, i tok strong long ol man we oli wantem pulum kot i go krangke, oltaem yufala i no laekem hem, yufala i agens long hem. Mo man we ol tok blong hem i tru, yufala i no laekem hem nating.</w:t>
      </w:r>
    </w:p>
    <w:p>
      <w:pPr/>
      <w:r>
        <w:rPr>
          <w:lang w:val="bi_VU" w:bidi="bi_VU"/>
        </w:rPr>
      </w:r>
      <w:r>
        <w:rPr>
          <w:vertAlign w:val="superscript"/>
          <w:lang w:val="bi_VU" w:bidi="bi_VU"/>
        </w:rPr>
        <w:t>11</w:t>
      </w:r>
      <w:r>
        <w:rPr>
          <w:lang w:val="bi_VU" w:bidi="bi_VU"/>
        </w:rPr>
        <w:t xml:space="preserve"> Oltaem, yufala i stap mekem i strong tumas long ol puaman. Yufala i stap ravem olgeta, mo yufala i stap stilim ol kakae blong olgeta. Nao from samting ya, ol gudgudfala haos we yufala i wokem long ston, neva bambae yufala i go stap long olgeta. Mo ol grep* blong yufala, neva bambae yufala i dring waen blong hem.</w:t>
      </w:r>
    </w:p>
    <w:p>
      <w:pPr/>
      <w:r>
        <w:rPr>
          <w:lang w:val="bi_VU" w:bidi="bi_VU"/>
        </w:rPr>
      </w:r>
      <w:r>
        <w:rPr>
          <w:vertAlign w:val="superscript"/>
          <w:lang w:val="bi_VU" w:bidi="bi_VU"/>
        </w:rPr>
        <w:t>12</w:t>
      </w:r>
      <w:r>
        <w:rPr>
          <w:lang w:val="bi_VU" w:bidi="bi_VU"/>
        </w:rPr>
        <w:t xml:space="preserve"> Mi mi savegud yufala. Plante taem yufala i stap brekem loa, mo ol sin blong yufala oli nogud we i nogud. Yufala i stap agens long ol stret man, yufala i stap ronem olgeta, be yufala i stap kasem mane long ol man nogud blong haedem ol rong blong olgeta. Yufala i stap blokem wok blong kot, blong man blong kot i no save jajem bisnes blong ol puaman long stret fasin.</w:t>
      </w:r>
    </w:p>
    <w:p>
      <w:pPr/>
      <w:r>
        <w:rPr>
          <w:lang w:val="bi_VU" w:bidi="bi_VU"/>
        </w:rPr>
      </w:r>
      <w:r>
        <w:rPr>
          <w:vertAlign w:val="superscript"/>
          <w:lang w:val="bi_VU" w:bidi="bi_VU"/>
        </w:rPr>
        <w:t>13</w:t>
      </w:r>
      <w:r>
        <w:rPr>
          <w:lang w:val="bi_VU" w:bidi="bi_VU"/>
        </w:rPr>
        <w:t xml:space="preserve"> Man we yufala i agens long hem, sipos hem i gat hed, bambae hem i stap kwaet, i no tok, from we naoia, laef i strong, yufala ol man nogud i holem paoa.</w:t>
      </w:r>
    </w:p>
    <w:p>
      <w:pPr/>
      <w:r>
        <w:rPr>
          <w:lang w:val="bi_VU" w:bidi="bi_VU"/>
        </w:rPr>
      </w:r>
      <w:r>
        <w:rPr>
          <w:vertAlign w:val="superscript"/>
          <w:lang w:val="bi_VU" w:bidi="bi_VU"/>
        </w:rPr>
        <w:t>14</w:t>
      </w:r>
      <w:r>
        <w:rPr>
          <w:lang w:val="bi_VU" w:bidi="bi_VU"/>
        </w:rPr>
        <w:t xml:space="preserve"> “Be yufala i mas lego ol rabis fasin, mo yufala i mas traehad blong folem stret fasin. Sipos yufala i mekem olsem, bambae yufala i gat longfala laef. Naoia yufala i stap talem se Hae God i God blong yufala, mo hem i gat olgeta paoa, mo hem i stap oltaem wetem yufala, be sipos yufala i stap mekem olsem we mi mi talem, oltaem bambae hem i stap wetem yufala tru.</w:t>
      </w:r>
    </w:p>
    <w:p>
      <w:pPr/>
      <w:r>
        <w:rPr>
          <w:lang w:val="bi_VU" w:bidi="bi_VU"/>
        </w:rPr>
      </w:r>
      <w:r>
        <w:rPr>
          <w:vertAlign w:val="superscript"/>
          <w:lang w:val="bi_VU" w:bidi="bi_VU"/>
        </w:rPr>
        <w:t>15</w:t>
      </w:r>
      <w:r>
        <w:rPr>
          <w:lang w:val="bi_VU" w:bidi="bi_VU"/>
        </w:rPr>
        <w:t xml:space="preserve"> Fasin we i no stret, yufala i mas tanem baksaed long hem, be fasin we i stret, yufala i mas glad long hem, mo oltaem yufala i mas folem. Mo taem yufala i mekem kot, yufala i mas lukaot gud, blong kot i wok long stret fasin. Sipos yufala i mekem olsem, maet Hae God bambae i gat sore long haf blong yufala we bambae oli stap laef yet.</w:t>
      </w:r>
    </w:p>
    <w:p>
      <w:pPr/>
      <w:r>
        <w:rPr>
          <w:lang w:val="bi_VU" w:bidi="bi_VU"/>
        </w:rPr>
      </w:r>
      <w:r>
        <w:rPr>
          <w:vertAlign w:val="superscript"/>
          <w:lang w:val="bi_VU" w:bidi="bi_VU"/>
        </w:rPr>
        <w:t>16-17</w:t>
      </w:r>
      <w:r>
        <w:rPr>
          <w:lang w:val="bi_VU" w:bidi="bi_VU"/>
        </w:rPr>
        <w:t xml:space="preserve"> “Hae God i God blong yumi, mo hem i gat olgeta paoa, mo hem i talem se, ‘Mi bambae mi pas long medel blong yufala blong jajem yufala. Nao from samting ya, olbaot long ples blong yufala, bambae i gat fulap man oli stap krae bigwan from yufala. Olbaot long ol big rod, ol man bambae oli stap krae tumas se, “!O, sore tumas long yufala!” Ol man ya we wok blong olgeta i blong krae long ol dedman, bambae oli harem se oli no naf, nao bambae oli singaot i go long ol man blong wokem garen blong oli kam givhan long olgeta blong krae. Olbaot long ol plantesen blong grep, ol man blong plantesen tu bambae oli krae from yufala. Ol samting ya bambae i kamtru olsem, from we mi bambae mi jajem yufala. Mi mi Hae God, mo hemia tok blong mi.’ ”</w:t>
      </w:r>
    </w:p>
    <w:p>
      <w:pPr/>
      <w:r>
        <w:rPr>
          <w:lang w:val="bi_VU" w:bidi="bi_VU"/>
        </w:rPr>
      </w:r>
      <w:r>
        <w:rPr>
          <w:vertAlign w:val="superscript"/>
          <w:lang w:val="bi_VU" w:bidi="bi_VU"/>
        </w:rPr>
        <w:t>18</w:t>
      </w:r>
      <w:r>
        <w:rPr>
          <w:lang w:val="bi_VU" w:bidi="bi_VU"/>
        </w:rPr>
        <w:t xml:space="preserve"> Nao profet i talem se, “!Be yufala ya we i wantem tumas blong luk Dei ya blong Hae God, sore tumas long yufala! ?Blong wanem yufala i ting se long dei ya bambae yufala i win? Dei ya bambae i taem blong tudak nomo long yufala, we bambae i no gat delaet nating long hem.</w:t>
      </w:r>
    </w:p>
    <w:p>
      <w:pPr/>
      <w:r>
        <w:rPr>
          <w:lang w:val="bi_VU" w:bidi="bi_VU"/>
        </w:rPr>
      </w:r>
      <w:r>
        <w:rPr>
          <w:vertAlign w:val="superscript"/>
          <w:lang w:val="bi_VU" w:bidi="bi_VU"/>
        </w:rPr>
        <w:t>19</w:t>
      </w:r>
      <w:r>
        <w:rPr>
          <w:lang w:val="bi_VU" w:bidi="bi_VU"/>
        </w:rPr>
        <w:t xml:space="preserve"> Long dei ya, bambae i olsem we man i ronwe long wan laeon, nao taem i stap resis i go, be i sek long wan bea we i stap stret long fes blong hem. No i olsem man we i kambak long haos blong hem, nao i lei long wol blong haos blong i spel smol, be wantaem nomo, wan posen snek i kakae han blong hem.</w:t>
      </w:r>
    </w:p>
    <w:p>
      <w:pPr/>
      <w:r>
        <w:rPr>
          <w:lang w:val="bi_VU" w:bidi="bi_VU"/>
        </w:rPr>
      </w:r>
      <w:r>
        <w:rPr>
          <w:vertAlign w:val="superscript"/>
          <w:lang w:val="bi_VU" w:bidi="bi_VU"/>
        </w:rPr>
        <w:t>20</w:t>
      </w:r>
      <w:r>
        <w:rPr>
          <w:lang w:val="bi_VU" w:bidi="bi_VU"/>
        </w:rPr>
        <w:t xml:space="preserve"> Long bigfala Dei ya blong Hae God, bambae i gat tudak nomo, bambae i no gat delaet nating i kamtru. Long dei ya, bambae ol man oli stap harem nogud nomo, bambae i no gat wan samting nating blong mekem man i harem gud.”</w:t>
      </w:r>
    </w:p>
    <w:p>
      <w:pPr/>
      <w:r>
        <w:rPr>
          <w:lang w:val="bi_VU" w:bidi="bi_VU"/>
        </w:rPr>
      </w:r>
      <w:r>
        <w:rPr>
          <w:vertAlign w:val="superscript"/>
          <w:lang w:val="bi_VU" w:bidi="bi_VU"/>
        </w:rPr>
        <w:t>21</w:t>
      </w:r>
      <w:r>
        <w:rPr>
          <w:lang w:val="bi_VU" w:bidi="bi_VU"/>
        </w:rPr>
        <w:t xml:space="preserve"> Mo hem i talemaot we Hae God i talem se, “Mi mi no laekem nating ol lafet ya blong yufala blong mekem wosip long mi, mi no wantem luk olgeta nating.</w:t>
      </w:r>
    </w:p>
    <w:p>
      <w:pPr/>
      <w:r>
        <w:rPr>
          <w:lang w:val="bi_VU" w:bidi="bi_VU"/>
        </w:rPr>
      </w:r>
      <w:r>
        <w:rPr>
          <w:vertAlign w:val="superscript"/>
          <w:lang w:val="bi_VU" w:bidi="bi_VU"/>
        </w:rPr>
        <w:t>22</w:t>
      </w:r>
      <w:r>
        <w:rPr>
          <w:lang w:val="bi_VU" w:bidi="bi_VU"/>
        </w:rPr>
        <w:t xml:space="preserve"> Ol sakrefaes ya blong yufala we yufala i bonem anamol i bon evriwan blong mekem wosip long mi, mo ol presen long kakae blong garen we yufala i givim i kam long mi, bambae mi no save tekem olgeta. Nating we yufala i tekem ol anamol ya we yufala i stap fidim olgeta i fatfat gud, nao yufala i kilim olgeta blong mekem sakrefaes long mi, be bambae mi no save glad long olgeta.</w:t>
      </w:r>
    </w:p>
    <w:p>
      <w:pPr/>
      <w:r>
        <w:rPr>
          <w:lang w:val="bi_VU" w:bidi="bi_VU"/>
        </w:rPr>
      </w:r>
      <w:r>
        <w:rPr>
          <w:vertAlign w:val="superscript"/>
          <w:lang w:val="bi_VU" w:bidi="bi_VU"/>
        </w:rPr>
        <w:t>23</w:t>
      </w:r>
      <w:r>
        <w:rPr>
          <w:lang w:val="bi_VU" w:bidi="bi_VU"/>
        </w:rPr>
        <w:t xml:space="preserve"> Yufala i stap sing bigwan blong presem mi, mo yufala i stap plei gita blong mekem wosip long mi, be mi mi no wantem ol samting ya.</w:t>
      </w:r>
    </w:p>
    <w:p>
      <w:pPr/>
      <w:r>
        <w:rPr>
          <w:lang w:val="bi_VU" w:bidi="bi_VU"/>
        </w:rPr>
      </w:r>
      <w:r>
        <w:rPr>
          <w:vertAlign w:val="superscript"/>
          <w:lang w:val="bi_VU" w:bidi="bi_VU"/>
        </w:rPr>
        <w:t>24</w:t>
      </w:r>
      <w:r>
        <w:rPr>
          <w:lang w:val="bi_VU" w:bidi="bi_VU"/>
        </w:rPr>
        <w:t xml:space="preserve"> Mi mi wantem we stret fasin blong jajem man bambae i stap oltaem long medel blong yufala, olsem wan springwota. Mo mi wantem we fasin ya we man i mekem i stret long narafala man, bambae i stap oltaem long laef blong yufala, olsem wan bigfala reva we i ron oltaem, i no save drae.”</w:t>
      </w:r>
    </w:p>
    <w:p>
      <w:pPr/>
      <w:r>
        <w:rPr>
          <w:lang w:val="bi_VU" w:bidi="bi_VU"/>
        </w:rPr>
      </w:r>
      <w:r>
        <w:rPr>
          <w:vertAlign w:val="superscript"/>
          <w:lang w:val="bi_VU" w:bidi="bi_VU"/>
        </w:rPr>
        <w:t>25</w:t>
      </w:r>
      <w:r>
        <w:rPr>
          <w:lang w:val="bi_VU" w:bidi="bi_VU"/>
        </w:rPr>
        <w:t xml:space="preserve"> “Ol man Isrel. Long foti yia ya we mi mi stap lidim ol bubu blong yufala bifo long draeples, be mi no talem long olgeta blong oli kilim anamol, oli bonem blong mekem wosip long mi, mo mi no talem long olgeta blong oli kam givim presen long mi, nogat.</w:t>
      </w:r>
    </w:p>
    <w:p>
      <w:pPr/>
      <w:r>
        <w:rPr>
          <w:lang w:val="bi_VU" w:bidi="bi_VU"/>
        </w:rPr>
      </w:r>
      <w:r>
        <w:rPr>
          <w:vertAlign w:val="superscript"/>
          <w:lang w:val="bi_VU" w:bidi="bi_VU"/>
        </w:rPr>
        <w:t>26</w:t>
      </w:r>
      <w:r>
        <w:rPr>
          <w:lang w:val="bi_VU" w:bidi="bi_VU"/>
        </w:rPr>
        <w:t xml:space="preserve"> Be yufala i girap, yufala i go mekem wosip long god ya Sakut we i kam olsem king blong yufala, mo yufala i mekem wosip tu long god ya Kaewan we i sta nomo.</w:t>
      </w:r>
    </w:p>
    <w:p>
      <w:pPr/>
      <w:r>
        <w:rPr>
          <w:lang w:val="bi_VU" w:bidi="bi_VU"/>
        </w:rPr>
      </w:r>
      <w:r>
        <w:rPr>
          <w:vertAlign w:val="superscript"/>
          <w:lang w:val="bi_VU" w:bidi="bi_VU"/>
        </w:rPr>
        <w:t>27</w:t>
      </w:r>
      <w:r>
        <w:rPr>
          <w:lang w:val="bi_VU" w:bidi="bi_VU"/>
        </w:rPr>
        <w:t xml:space="preserve"> Nao from samting ya, long taem ya we bambae mi tekemaot yufala i go wok slef long kantri ya long narasaed Damaskes i go, be bambae mi mekem yufala i karem pija blong tufala god ya i go wetem yufala. Nem blong mi, Hae God we i Gat Olgeta Paoa. Mi mi God blong yufala, mo hemia tok blong mi.”</w:t>
      </w:r>
    </w:p>
    <w:p>
      <w:pPr>
        <w:pStyle w:val="Heading2"/>
      </w:pPr>
      <w:r>
        <w:rPr>
          <w:lang w:val="bi_VU" w:bidi="bi_VU"/>
        </w:rPr>
        <w:t>Amos 6:1</w:t>
      </w:r>
      <w:r>
        <w:rPr>
          <w:lang w:val="bi_VU" w:bidi="bi_VU"/>
        </w:rPr>
      </w:r>
    </w:p>
    <w:p>
      <w:pPr/>
      <w:r>
        <w:rPr>
          <w:lang w:val="bi_VU" w:bidi="bi_VU"/>
        </w:rPr>
      </w:r>
      <w:r>
        <w:rPr>
          <w:vertAlign w:val="superscript"/>
          <w:lang w:val="bi_VU" w:bidi="bi_VU"/>
        </w:rPr>
        <w:t>1</w:t>
      </w:r>
      <w:r>
        <w:rPr>
          <w:lang w:val="bi_VU" w:bidi="bi_VU"/>
        </w:rPr>
        <w:t xml:space="preserve"> Nao Profet Amos i talem se, “Ol laen* blong Isrel.* !Yufala we i stap long tabu hil ya Saeon,* we yufala i gat gudfala laef, mo yufala i ting se evri samting i oraet nomo, sore tumas long yufala! !Mo yufala ol man Sameria,* we yufala i harem se yufala i stap gud, sore tumas long yufala! !Yufala i hae moa, i winim ol narafala man long kantri ya Isrel, we hem i wan strong kantri, mo ol man blong yufala oli stap kam long yufala blong yufala i givhan long olgeta, be sore tumas long yufala!</w:t>
      </w:r>
    </w:p>
    <w:p>
      <w:pPr/>
      <w:r>
        <w:rPr>
          <w:lang w:val="bi_VU" w:bidi="bi_VU"/>
        </w:rPr>
      </w:r>
      <w:r>
        <w:rPr>
          <w:vertAlign w:val="superscript"/>
          <w:lang w:val="bi_VU" w:bidi="bi_VU"/>
        </w:rPr>
        <w:t>2</w:t>
      </w:r>
      <w:r>
        <w:rPr>
          <w:lang w:val="bi_VU" w:bidi="bi_VU"/>
        </w:rPr>
        <w:t xml:space="preserve"> Yufala i stap leftemap tingting blong ol man blong yufala long tok ya se, ‘I gud yufala i traem go luk taon ya Kalnei, mo yufala i go luk bigfala taon ya Hamat, mo biaen, yufala i go luk bigfala taon ya Gat long Filistia. Bambae yufala i luksave wantaem nomo. Ol man blong ol ples ya oli no strong olsem yumi ya long Isrel, mo long Juda.* Ol graon blong olgeta ya oli no bigwan, olsem ol graon ya blong yumi.’</w:t>
      </w:r>
    </w:p>
    <w:p>
      <w:pPr/>
      <w:r>
        <w:rPr>
          <w:lang w:val="bi_VU" w:bidi="bi_VU"/>
        </w:rPr>
      </w:r>
      <w:r>
        <w:rPr>
          <w:vertAlign w:val="superscript"/>
          <w:lang w:val="bi_VU" w:bidi="bi_VU"/>
        </w:rPr>
        <w:t>3</w:t>
      </w:r>
      <w:r>
        <w:rPr>
          <w:lang w:val="bi_VU" w:bidi="bi_VU"/>
        </w:rPr>
        <w:t xml:space="preserve"> Be yufala i no wantem talemaot se i gat dei i stap kam we ol man blong faet bambae oli kam flatemgud yumi. Ol fasin ya blong yufala i stap pulum dei ya i kam klosap moa.</w:t>
      </w:r>
    </w:p>
    <w:p>
      <w:pPr/>
      <w:r>
        <w:rPr>
          <w:lang w:val="bi_VU" w:bidi="bi_VU"/>
        </w:rPr>
      </w:r>
      <w:r>
        <w:rPr>
          <w:vertAlign w:val="superscript"/>
          <w:lang w:val="bi_VU" w:bidi="bi_VU"/>
        </w:rPr>
        <w:t>4</w:t>
      </w:r>
      <w:r>
        <w:rPr>
          <w:lang w:val="bi_VU" w:bidi="bi_VU"/>
        </w:rPr>
        <w:t xml:space="preserve"> “!Yufala ya we yufala i stap lafet olwe nomo, sore tumas long yufala! Yufala i stap ledaon long ol bed ya blong yufala we oli flasemgud long tut blong elefen, mo yufala i stap kakae mit blong ol yang buluk mo sipsip, we praes blong ol samting ya i antap tumas, be sore tumas long yufala.</w:t>
      </w:r>
    </w:p>
    <w:p>
      <w:pPr/>
      <w:r>
        <w:rPr>
          <w:lang w:val="bi_VU" w:bidi="bi_VU"/>
        </w:rPr>
      </w:r>
      <w:r>
        <w:rPr>
          <w:vertAlign w:val="superscript"/>
          <w:lang w:val="bi_VU" w:bidi="bi_VU"/>
        </w:rPr>
        <w:t>5</w:t>
      </w:r>
      <w:r>
        <w:rPr>
          <w:lang w:val="bi_VU" w:bidi="bi_VU"/>
        </w:rPr>
        <w:t xml:space="preserve"> Yufala i wantem tumas blong kam man blong wokem singsing, olsem King Deved ya bifo, mo oltaem yufala i stap plei long ol gita blong sing long ol singsing ya.</w:t>
      </w:r>
    </w:p>
    <w:p>
      <w:pPr/>
      <w:r>
        <w:rPr>
          <w:lang w:val="bi_VU" w:bidi="bi_VU"/>
        </w:rPr>
      </w:r>
      <w:r>
        <w:rPr>
          <w:vertAlign w:val="superscript"/>
          <w:lang w:val="bi_VU" w:bidi="bi_VU"/>
        </w:rPr>
        <w:t>6</w:t>
      </w:r>
      <w:r>
        <w:rPr>
          <w:lang w:val="bi_VU" w:bidi="bi_VU"/>
        </w:rPr>
        <w:t xml:space="preserve"> Yufala i stap yusum ol bigbigfala panikin blong dring waen, mo yufala i stap yusum ol gudgudfala oel blong ravem long bodi blong yufala. Be yufala i no stap harem nogud nating from kantri ya Isrel we bambae i kasem panis, i kam nogud olgeta.</w:t>
      </w:r>
    </w:p>
    <w:p>
      <w:pPr/>
      <w:r>
        <w:rPr>
          <w:lang w:val="bi_VU" w:bidi="bi_VU"/>
        </w:rPr>
      </w:r>
      <w:r>
        <w:rPr>
          <w:vertAlign w:val="superscript"/>
          <w:lang w:val="bi_VU" w:bidi="bi_VU"/>
        </w:rPr>
        <w:t>7</w:t>
      </w:r>
      <w:r>
        <w:rPr>
          <w:lang w:val="bi_VU" w:bidi="bi_VU"/>
        </w:rPr>
        <w:t xml:space="preserve"> Nao from samting ya, yufala ya nao bambae i faswan blong go wok slef* long narafala kantri. Mo ol lafet blong yufala we yufala i stap harem gud long hem, bambae i finis olgeta.</w:t>
      </w:r>
    </w:p>
    <w:p>
      <w:pPr/>
      <w:r>
        <w:rPr>
          <w:lang w:val="bi_VU" w:bidi="bi_VU"/>
        </w:rPr>
      </w:r>
      <w:r>
        <w:rPr>
          <w:vertAlign w:val="superscript"/>
          <w:lang w:val="bi_VU" w:bidi="bi_VU"/>
        </w:rPr>
        <w:t>8</w:t>
      </w:r>
      <w:r>
        <w:rPr>
          <w:lang w:val="bi_VU" w:bidi="bi_VU"/>
        </w:rPr>
        <w:t xml:space="preserve"> “Hae God, Masta* blong yumi, hem i gat olgeta paoa, mo hem i mekem wan strong promes* finis blong panisim yufala. Hem i talem se, ‘Ol man Isrel. Fasin ya blong yufala we yufala i stap flas tumas, mi mi no laekem nating, mi agens long hem. Ol gudgudfala haos ya blong yufala, mi mi no glad nating long olgeta. Bigfala taon ya we i kaptel blong yufala wetem olgeta samting we i stap long hem, mi bambae mi putum olgeta evriwan i go long han blong ol enemi blong yufala.’ ”</w:t>
      </w:r>
    </w:p>
    <w:p>
      <w:pPr/>
      <w:r>
        <w:rPr>
          <w:lang w:val="bi_VU" w:bidi="bi_VU"/>
        </w:rPr>
      </w:r>
      <w:r>
        <w:rPr>
          <w:vertAlign w:val="superscript"/>
          <w:lang w:val="bi_VU" w:bidi="bi_VU"/>
        </w:rPr>
        <w:t>9</w:t>
      </w:r>
      <w:r>
        <w:rPr>
          <w:lang w:val="bi_VU" w:bidi="bi_VU"/>
        </w:rPr>
        <w:t xml:space="preserve"> Nao profet i talem se, “Sipos i gat ten man oli go haed long wan haos, be olgeta ya bambae oli ded evriwan.</w:t>
      </w:r>
    </w:p>
    <w:p>
      <w:pPr/>
      <w:r>
        <w:rPr>
          <w:lang w:val="bi_VU" w:bidi="bi_VU"/>
        </w:rPr>
      </w:r>
      <w:r>
        <w:rPr>
          <w:vertAlign w:val="superscript"/>
          <w:lang w:val="bi_VU" w:bidi="bi_VU"/>
        </w:rPr>
        <w:t>10</w:t>
      </w:r>
      <w:r>
        <w:rPr>
          <w:lang w:val="bi_VU" w:bidi="bi_VU"/>
        </w:rPr>
        <w:t xml:space="preserve"> Nao sipos wan man olsem i ded, mo wan famle blong hem i kam wetem man blong berem dedman, blong tufala i berem hem, maet famle ya blong dedman i save singaot se, ‘!E! ?Olsem wanem? ?I gat man i stap yet wetem yu, no i no gat?’ Nao sipos man ya i talem se, ‘!No, i no gat!’, be famle blong dedman ya bambae i talem se, ‘Ssss. Yu stap kwaet. Yumi no mas talem nem blong Hae God. I nogud hem i harem yumi.’</w:t>
      </w:r>
    </w:p>
    <w:p>
      <w:pPr/>
      <w:r>
        <w:rPr>
          <w:lang w:val="bi_VU" w:bidi="bi_VU"/>
        </w:rPr>
      </w:r>
      <w:r>
        <w:rPr>
          <w:vertAlign w:val="superscript"/>
          <w:lang w:val="bi_VU" w:bidi="bi_VU"/>
        </w:rPr>
        <w:t>11</w:t>
      </w:r>
      <w:r>
        <w:rPr>
          <w:lang w:val="bi_VU" w:bidi="bi_VU"/>
        </w:rPr>
        <w:t xml:space="preserve"> “Yufala i mas save. Sipos Hae God i tok strong, bambae ol bigbigfala haos oli folfoldaon oli smas, mo ol smosmol haos bambae oli brobrok olbaot.</w:t>
      </w:r>
    </w:p>
    <w:p>
      <w:pPr/>
      <w:r>
        <w:rPr>
          <w:lang w:val="bi_VU" w:bidi="bi_VU"/>
        </w:rPr>
      </w:r>
      <w:r>
        <w:rPr>
          <w:vertAlign w:val="superscript"/>
          <w:lang w:val="bi_VU" w:bidi="bi_VU"/>
        </w:rPr>
        <w:t>12</w:t>
      </w:r>
      <w:r>
        <w:rPr>
          <w:lang w:val="bi_VU" w:bidi="bi_VU"/>
        </w:rPr>
        <w:t xml:space="preserve"> Yufala i traem tingbaot. ?Samtaem, yufala i luk we hos i stap resis long ol sap ston? ?Samtaem yufala i luk we man i go digim solwota blong planem garen blong hem long hem? Neva man i save mekem samting ya. Be hemia nao ol samting we yufala i stap mekem. Ol stret fasin, yufala i tanem i kam olsem posen, mo ol stret fasin blong mekem wok blong kot, yufala i tanem i kam krangke olgeta.</w:t>
      </w:r>
    </w:p>
    <w:p>
      <w:pPr/>
      <w:r>
        <w:rPr>
          <w:lang w:val="bi_VU" w:bidi="bi_VU"/>
        </w:rPr>
      </w:r>
      <w:r>
        <w:rPr>
          <w:vertAlign w:val="superscript"/>
          <w:lang w:val="bi_VU" w:bidi="bi_VU"/>
        </w:rPr>
        <w:t>13</w:t>
      </w:r>
      <w:r>
        <w:rPr>
          <w:lang w:val="bi_VU" w:bidi="bi_VU"/>
        </w:rPr>
        <w:t xml:space="preserve"> “Oltaem yufala i stap bigmaot, yufala i stap talem se yufala i holem taon ya Lodebara finis. Oltaem yufala i stap tok flas se, ‘Mifala i strong, mifala i winim ol man blong taon ya Kanaem finis.’</w:t>
      </w:r>
    </w:p>
    <w:p>
      <w:pPr/>
      <w:r>
        <w:rPr>
          <w:lang w:val="bi_VU" w:bidi="bi_VU"/>
        </w:rPr>
      </w:r>
      <w:r>
        <w:rPr>
          <w:vertAlign w:val="superscript"/>
          <w:lang w:val="bi_VU" w:bidi="bi_VU"/>
        </w:rPr>
        <w:t>14</w:t>
      </w:r>
      <w:r>
        <w:rPr>
          <w:lang w:val="bi_VU" w:bidi="bi_VU"/>
        </w:rPr>
        <w:t xml:space="preserve"> “Be Hae God i gat olgeta paoa, mo hem i talem se, ‘Ol man Isrel. !Yufala i lesin! Mi bambae mi tekem ol soldia blong narafala kantri oli kam winim yufala, nao bambae oli holem evri haf blong kantri ya blong yufala, i stat long ples ya we rod i gotru long ol hil, long Hamat long not, i go olwe kasem reva ya Araba, long saot.’ ”</w:t>
      </w:r>
    </w:p>
    <w:p>
      <w:pPr>
        <w:pStyle w:val="Heading2"/>
      </w:pPr>
      <w:r>
        <w:rPr>
          <w:lang w:val="bi_VU" w:bidi="bi_VU"/>
        </w:rPr>
        <w:t>Amos 7:1</w:t>
      </w:r>
      <w:r>
        <w:rPr>
          <w:lang w:val="bi_VU" w:bidi="bi_VU"/>
        </w:rPr>
      </w:r>
    </w:p>
    <w:p>
      <w:pPr/>
      <w:r>
        <w:rPr>
          <w:lang w:val="bi_VU" w:bidi="bi_VU"/>
        </w:rPr>
      </w:r>
      <w:r>
        <w:rPr>
          <w:vertAlign w:val="superscript"/>
          <w:lang w:val="bi_VU" w:bidi="bi_VU"/>
        </w:rPr>
        <w:t>1</w:t>
      </w:r>
      <w:r>
        <w:rPr>
          <w:lang w:val="bi_VU" w:bidi="bi_VU"/>
        </w:rPr>
        <w:t xml:space="preserve"> Nao Profet Amos i talem se, “Hae God we i Masta* blong yumi, hem i soemaot wan vison* long mi. Long taem ya, ol man blong king oli katem gras finis, blong ol anamol blong king oli save kakae long koltaem, mo gras i stat gru bakegen. Long vison ya, mi mi luk we Hae God i mekem ol lokis* i kamaot, oli kakae ol niufala gras ya,</w:t>
      </w:r>
    </w:p>
    <w:p>
      <w:pPr/>
      <w:r>
        <w:rPr>
          <w:lang w:val="bi_VU" w:bidi="bi_VU"/>
        </w:rPr>
      </w:r>
      <w:r>
        <w:rPr>
          <w:vertAlign w:val="superscript"/>
          <w:lang w:val="bi_VU" w:bidi="bi_VU"/>
        </w:rPr>
        <w:t>2</w:t>
      </w:r>
      <w:r>
        <w:rPr>
          <w:lang w:val="bi_VU" w:bidi="bi_VU"/>
        </w:rPr>
        <w:t xml:space="preserve"> gogo oli finisimgud olgeta samting we i stap gru long ples ya. Nao mi mi talem se, ‘Hae God. Yu yu Masta blong mifala. Plis yu fogivim ol man Isrel* ya. Olgeta oli man blong yu, oli laen* blong Jekob,* we i stamba blong mifala evriwan. ?Bambae oli save stap gud olsem wanem? Olgeta oli no plante ya.’</w:t>
      </w:r>
    </w:p>
    <w:p>
      <w:pPr/>
      <w:r>
        <w:rPr>
          <w:lang w:val="bi_VU" w:bidi="bi_VU"/>
        </w:rPr>
      </w:r>
      <w:r>
        <w:rPr>
          <w:vertAlign w:val="superscript"/>
          <w:lang w:val="bi_VU" w:bidi="bi_VU"/>
        </w:rPr>
        <w:t>3</w:t>
      </w:r>
      <w:r>
        <w:rPr>
          <w:lang w:val="bi_VU" w:bidi="bi_VU"/>
        </w:rPr>
        <w:t xml:space="preserve"> Nao Hae God i jenisim tingting blong hem, i talem se, ‘Oraet. Samting ya we yu yu luk, bambae i no save kamtru olsem.’</w:t>
      </w:r>
    </w:p>
    <w:p>
      <w:pPr/>
      <w:r>
        <w:rPr>
          <w:lang w:val="bi_VU" w:bidi="bi_VU"/>
        </w:rPr>
      </w:r>
      <w:r>
        <w:rPr>
          <w:vertAlign w:val="superscript"/>
          <w:lang w:val="bi_VU" w:bidi="bi_VU"/>
        </w:rPr>
        <w:t>4</w:t>
      </w:r>
      <w:r>
        <w:rPr>
          <w:lang w:val="bi_VU" w:bidi="bi_VU"/>
        </w:rPr>
        <w:t xml:space="preserve"> “Mo biaen, hem i soemaot wan narafala vison long mi bakegen. Long vison ya, mi luk wan bigfala faea we Hae God i mekemrere, blong i bonem ol man blong hem blong panisim olgeta. Dip solwota ya we i godaon olgeta, be bigfala faea ya i bonem evriwan finis, mo mi luk we i jes stat bakegen blong kakae ol graon.</w:t>
      </w:r>
    </w:p>
    <w:p>
      <w:pPr/>
      <w:r>
        <w:rPr>
          <w:lang w:val="bi_VU" w:bidi="bi_VU"/>
        </w:rPr>
      </w:r>
      <w:r>
        <w:rPr>
          <w:vertAlign w:val="superscript"/>
          <w:lang w:val="bi_VU" w:bidi="bi_VU"/>
        </w:rPr>
        <w:t>5</w:t>
      </w:r>
      <w:r>
        <w:rPr>
          <w:lang w:val="bi_VU" w:bidi="bi_VU"/>
        </w:rPr>
        <w:t xml:space="preserve"> Nao mi mi talem se, ‘Hae God. Yu yu Masta blong mifala. Plis yu kilim faea ya. Olgeta ya oli man blong yu. ?Bambae oli save stap gud olsem wanem? Olgeta oli no plante ya.’</w:t>
      </w:r>
    </w:p>
    <w:p>
      <w:pPr/>
      <w:r>
        <w:rPr>
          <w:lang w:val="bi_VU" w:bidi="bi_VU"/>
        </w:rPr>
      </w:r>
      <w:r>
        <w:rPr>
          <w:vertAlign w:val="superscript"/>
          <w:lang w:val="bi_VU" w:bidi="bi_VU"/>
        </w:rPr>
        <w:t>6</w:t>
      </w:r>
      <w:r>
        <w:rPr>
          <w:lang w:val="bi_VU" w:bidi="bi_VU"/>
        </w:rPr>
        <w:t xml:space="preserve"> Nao hem i jenisim tingting blong hem bakegen, i talem se, ‘Oraet. Samting ya tu bambae i no save kamtru olsem.’</w:t>
      </w:r>
    </w:p>
    <w:p>
      <w:pPr/>
      <w:r>
        <w:rPr>
          <w:lang w:val="bi_VU" w:bidi="bi_VU"/>
        </w:rPr>
      </w:r>
      <w:r>
        <w:rPr>
          <w:vertAlign w:val="superscript"/>
          <w:lang w:val="bi_VU" w:bidi="bi_VU"/>
        </w:rPr>
        <w:t>7</w:t>
      </w:r>
      <w:r>
        <w:rPr>
          <w:lang w:val="bi_VU" w:bidi="bi_VU"/>
        </w:rPr>
        <w:t xml:space="preserve"> “Bakegen mi luk wan narafala vison, we Hae God i soemaot long mi. Long vison ya, mi luk we hem i stap stanap klosap long wan stonwol, we taem oli wokem stonwol ya fastaem, oli yusum ledlaen blong makem se i stret. Mo mi luk we hem i stap holem wan ledlaen,</w:t>
      </w:r>
    </w:p>
    <w:p>
      <w:pPr/>
      <w:r>
        <w:rPr>
          <w:lang w:val="bi_VU" w:bidi="bi_VU"/>
        </w:rPr>
      </w:r>
      <w:r>
        <w:rPr>
          <w:vertAlign w:val="superscript"/>
          <w:lang w:val="bi_VU" w:bidi="bi_VU"/>
        </w:rPr>
        <w:t>8</w:t>
      </w:r>
      <w:r>
        <w:rPr>
          <w:lang w:val="bi_VU" w:bidi="bi_VU"/>
        </w:rPr>
        <w:t xml:space="preserve"> nao hem i askem long mi se, ‘Amos. ?Yu save samting ya we mi stap holem?’ Nao mi talem se, ‘Yes, wan ledlaen ya.’ Nao hem i talem long mi se, ‘Samting ya, mi stap yusum blong soemaot long ol man blong mi, we oli olsem stonwol ya we i no stanap stret. Mi mi no save jenisim tingting blong mi bakegen. Bambae mi mas panisim olgeta.</w:t>
      </w:r>
    </w:p>
    <w:p>
      <w:pPr/>
      <w:r>
        <w:rPr>
          <w:lang w:val="bi_VU" w:bidi="bi_VU"/>
        </w:rPr>
      </w:r>
      <w:r>
        <w:rPr>
          <w:vertAlign w:val="superscript"/>
          <w:lang w:val="bi_VU" w:bidi="bi_VU"/>
        </w:rPr>
        <w:t>9</w:t>
      </w:r>
      <w:r>
        <w:rPr>
          <w:lang w:val="bi_VU" w:bidi="bi_VU"/>
        </w:rPr>
        <w:t xml:space="preserve"> Ol man Isrel ya oli laen blong Aesak, be ol tabu ples ya olbaot antap long ol hil we oli stap go blong mekem wosip long hem, mi bambae mi flatemdaon evriwan. Mo olgeta we bambae oli kamaot biaen long King Jeroboam, bambae mi kilim olgeta evriwan i ded.’ ”</w:t>
      </w:r>
    </w:p>
    <w:p>
      <w:pPr/>
      <w:r>
        <w:rPr>
          <w:lang w:val="bi_VU" w:bidi="bi_VU"/>
        </w:rPr>
      </w:r>
      <w:r>
        <w:rPr>
          <w:vertAlign w:val="superscript"/>
          <w:lang w:val="bi_VU" w:bidi="bi_VU"/>
        </w:rPr>
        <w:t>10</w:t>
      </w:r>
      <w:r>
        <w:rPr>
          <w:lang w:val="bi_VU" w:bidi="bi_VU"/>
        </w:rPr>
        <w:t xml:space="preserve"> Nao pris* ya Amajia we i pris long ples ya blong mekem wosip long Betel, hem i sanem tok i go long King Jeroboam we i king blong ol man Isrel* blong ripotem Profet Amos. Hem i talem se, “Naoia, Profet Amos i stap pulum ol man ples, blong oli mekem plan blong spolem yu. Mo ol tok we hem i stap talem, bambae i spolemgud kantri ya blong yumi.</w:t>
      </w:r>
    </w:p>
    <w:p>
      <w:pPr/>
      <w:r>
        <w:rPr>
          <w:lang w:val="bi_VU" w:bidi="bi_VU"/>
        </w:rPr>
      </w:r>
      <w:r>
        <w:rPr>
          <w:vertAlign w:val="superscript"/>
          <w:lang w:val="bi_VU" w:bidi="bi_VU"/>
        </w:rPr>
        <w:t>11</w:t>
      </w:r>
      <w:r>
        <w:rPr>
          <w:lang w:val="bi_VU" w:bidi="bi_VU"/>
        </w:rPr>
        <w:t xml:space="preserve"> Hem i stap talem se, ‘King Jeroboam bambae i ded long taem blong faet, mo yufala ya tu, ol enemi blong yufala bambae oli kam tekemaot yufala i go wok slef* long narafala kantri.’ ”</w:t>
      </w:r>
    </w:p>
    <w:p>
      <w:pPr/>
      <w:r>
        <w:rPr>
          <w:lang w:val="bi_VU" w:bidi="bi_VU"/>
        </w:rPr>
      </w:r>
      <w:r>
        <w:rPr>
          <w:vertAlign w:val="superscript"/>
          <w:lang w:val="bi_VU" w:bidi="bi_VU"/>
        </w:rPr>
        <w:t>12</w:t>
      </w:r>
      <w:r>
        <w:rPr>
          <w:lang w:val="bi_VU" w:bidi="bi_VU"/>
        </w:rPr>
        <w:t xml:space="preserve"> Nao pris ya i kam luk profet ya, i talem long hem se, “Profet. I gud yu hareap, yu gobak long Juda,* yu go talemaot tok blong yu long ol man ples blong yu, nao olgeta bambae oli save pem yu from.</w:t>
      </w:r>
    </w:p>
    <w:p>
      <w:pPr/>
      <w:r>
        <w:rPr>
          <w:lang w:val="bi_VU" w:bidi="bi_VU"/>
        </w:rPr>
      </w:r>
      <w:r>
        <w:rPr>
          <w:vertAlign w:val="superscript"/>
          <w:lang w:val="bi_VU" w:bidi="bi_VU"/>
        </w:rPr>
        <w:t>13</w:t>
      </w:r>
      <w:r>
        <w:rPr>
          <w:lang w:val="bi_VU" w:bidi="bi_VU"/>
        </w:rPr>
        <w:t xml:space="preserve"> I nogud yu stap long ples ya, from we Betel i ples blong mekem wosip blong king.”</w:t>
      </w:r>
    </w:p>
    <w:p>
      <w:pPr/>
      <w:r>
        <w:rPr>
          <w:lang w:val="bi_VU" w:bidi="bi_VU"/>
        </w:rPr>
      </w:r>
      <w:r>
        <w:rPr>
          <w:vertAlign w:val="superscript"/>
          <w:lang w:val="bi_VU" w:bidi="bi_VU"/>
        </w:rPr>
        <w:t>14</w:t>
      </w:r>
      <w:r>
        <w:rPr>
          <w:lang w:val="bi_VU" w:bidi="bi_VU"/>
        </w:rPr>
        <w:t xml:space="preserve"> Be profet i talem se, “Mi mi no wan long ol profet ya, we taem oli talemaot tok blong olgeta, be ol man oli mas pem olgeta from. Mi mi wan man blong lukaot long ol buluk mo sipsip, mo mi gat plantesen blong figtri* blong mi, we mi stap lukaot bifo.</w:t>
      </w:r>
    </w:p>
    <w:p>
      <w:pPr/>
      <w:r>
        <w:rPr>
          <w:lang w:val="bi_VU" w:bidi="bi_VU"/>
        </w:rPr>
      </w:r>
      <w:r>
        <w:rPr>
          <w:vertAlign w:val="superscript"/>
          <w:lang w:val="bi_VU" w:bidi="bi_VU"/>
        </w:rPr>
        <w:t>15</w:t>
      </w:r>
      <w:r>
        <w:rPr>
          <w:lang w:val="bi_VU" w:bidi="bi_VU"/>
        </w:rPr>
        <w:t xml:space="preserve"> Be Hae God i tekemaot mi long wok ya, mo hem i talem strong long mi blong mi kam talemaot tok blong hem long yufala long Isrel, from we yufala i man blong hem.</w:t>
      </w:r>
    </w:p>
    <w:p>
      <w:pPr/>
      <w:r>
        <w:rPr>
          <w:lang w:val="bi_VU" w:bidi="bi_VU"/>
        </w:rPr>
      </w:r>
      <w:r>
        <w:rPr>
          <w:vertAlign w:val="superscript"/>
          <w:lang w:val="bi_VU" w:bidi="bi_VU"/>
        </w:rPr>
        <w:t>16</w:t>
      </w:r>
      <w:r>
        <w:rPr>
          <w:lang w:val="bi_VU" w:bidi="bi_VU"/>
        </w:rPr>
        <w:t xml:space="preserve"> Amajia. !Yu lesin gud! Bambae mi talemaot long yu tok ya we Hae God i talem long mi. Yu yu wantem blokem mi blong mi no moa talemaot tok blong hem, mo blong mi no moa prij agens long yufala long Isrel.</w:t>
      </w:r>
    </w:p>
    <w:p>
      <w:pPr/>
      <w:r>
        <w:rPr>
          <w:lang w:val="bi_VU" w:bidi="bi_VU"/>
        </w:rPr>
      </w:r>
      <w:r>
        <w:rPr>
          <w:vertAlign w:val="superscript"/>
          <w:lang w:val="bi_VU" w:bidi="bi_VU"/>
        </w:rPr>
        <w:t>17</w:t>
      </w:r>
      <w:r>
        <w:rPr>
          <w:lang w:val="bi_VU" w:bidi="bi_VU"/>
        </w:rPr>
        <w:t xml:space="preserve"> Be Hae God i talem se, ‘Woman blong yu bambae i kam woman blong rod, mo ol pikinini blong yutufala bambae oli ded evriwan long taem blong faet. Ol graon blong yu, bambae ol narafala man oli seraot i go long olgeta, mo yu bambae yu ded long kantri blong narafala man. Mo ol man Isrel evriwan, bambae ol enemi blong yufala oli kam tekemaot olgeta oli go wok slef long ples blong olgeta.’ ”</w:t>
      </w:r>
    </w:p>
    <w:p>
      <w:pPr>
        <w:pStyle w:val="Heading2"/>
      </w:pPr>
      <w:r>
        <w:rPr>
          <w:lang w:val="bi_VU" w:bidi="bi_VU"/>
        </w:rPr>
        <w:t>Amos 8:1</w:t>
      </w:r>
      <w:r>
        <w:rPr>
          <w:lang w:val="bi_VU" w:bidi="bi_VU"/>
        </w:rPr>
      </w:r>
    </w:p>
    <w:p>
      <w:pPr/>
      <w:r>
        <w:rPr>
          <w:lang w:val="bi_VU" w:bidi="bi_VU"/>
        </w:rPr>
      </w:r>
      <w:r>
        <w:rPr>
          <w:vertAlign w:val="superscript"/>
          <w:lang w:val="bi_VU" w:bidi="bi_VU"/>
        </w:rPr>
        <w:t>1</w:t>
      </w:r>
      <w:r>
        <w:rPr>
          <w:lang w:val="bi_VU" w:bidi="bi_VU"/>
        </w:rPr>
        <w:t xml:space="preserve"> Nao Profet Amos i talem se, “Mi mi luk wan narafala vison* bakegen we Hae God we i Masta* blong yumi i soemaot long mi. Long vison ya, mi luk wan bigfala basket we i fulap long frut,</w:t>
      </w:r>
    </w:p>
    <w:p>
      <w:pPr/>
      <w:r>
        <w:rPr>
          <w:lang w:val="bi_VU" w:bidi="bi_VU"/>
        </w:rPr>
      </w:r>
      <w:r>
        <w:rPr>
          <w:vertAlign w:val="superscript"/>
          <w:lang w:val="bi_VU" w:bidi="bi_VU"/>
        </w:rPr>
        <w:t>2</w:t>
      </w:r>
      <w:r>
        <w:rPr>
          <w:lang w:val="bi_VU" w:bidi="bi_VU"/>
        </w:rPr>
        <w:t xml:space="preserve"> mo Hae God i askem long mi se, ‘Amos. ?Yu save samting ya?’ Mo mi talem se, ‘Yes, wan basket frut ya.’ Nao hem i talem long mi se, ‘Yes. Mo hemia i min se nating we ol man Isrel* ya oli man blong mi, be naoia i taem blong olgeta blong oli lus. Bambae mi mi no save jenisim tingting blong mi bakegen, mi mas panisim olgeta, olsem we mi talem finis.</w:t>
      </w:r>
    </w:p>
    <w:p>
      <w:pPr/>
      <w:r>
        <w:rPr>
          <w:lang w:val="bi_VU" w:bidi="bi_VU"/>
        </w:rPr>
      </w:r>
      <w:r>
        <w:rPr>
          <w:vertAlign w:val="superscript"/>
          <w:lang w:val="bi_VU" w:bidi="bi_VU"/>
        </w:rPr>
        <w:t>3</w:t>
      </w:r>
      <w:r>
        <w:rPr>
          <w:lang w:val="bi_VU" w:bidi="bi_VU"/>
        </w:rPr>
        <w:t xml:space="preserve"> Long taem ya, ol woman ya we oltaem oli stap singsing blong mekem king i glad, oli no moa save singsing, bambae oli stap krae nomo. Nao ples ya blong yufala bambae i kam fulap long ol dedbodi blong yufala, mo bambae yufala i jes sakem olgeta oli go afsaed long taon nomo, we bambae yufala i no save mekenoes nating.’ ”</w:t>
      </w:r>
    </w:p>
    <w:p>
      <w:pPr/>
      <w:r>
        <w:rPr>
          <w:lang w:val="bi_VU" w:bidi="bi_VU"/>
        </w:rPr>
      </w:r>
      <w:r>
        <w:rPr>
          <w:vertAlign w:val="superscript"/>
          <w:lang w:val="bi_VU" w:bidi="bi_VU"/>
        </w:rPr>
        <w:t>4</w:t>
      </w:r>
      <w:r>
        <w:rPr>
          <w:lang w:val="bi_VU" w:bidi="bi_VU"/>
        </w:rPr>
        <w:t xml:space="preserve"> Nao Profet Amos i talem se, “Ol bisnesman. !Yufala i lesin gud long tok blong mi! Fasin blong yufala, oltaem yufala i stap mekem i strong tumas long ol puaman, mo yufala i stap traem blong spolem olgeta we oli no gat paoa.</w:t>
      </w:r>
    </w:p>
    <w:p>
      <w:pPr/>
      <w:r>
        <w:rPr>
          <w:lang w:val="bi_VU" w:bidi="bi_VU"/>
        </w:rPr>
      </w:r>
      <w:r>
        <w:rPr>
          <w:vertAlign w:val="superscript"/>
          <w:lang w:val="bi_VU" w:bidi="bi_VU"/>
        </w:rPr>
        <w:t>5</w:t>
      </w:r>
      <w:r>
        <w:rPr>
          <w:lang w:val="bi_VU" w:bidi="bi_VU"/>
        </w:rPr>
        <w:t xml:space="preserve"> Oltaem yufala i stap taltalem long yufala se, ‘?Ol tabu dei ya bambae i finis wetaem, blong yumi save go salem ol wit* blong yumi? !Sabat dei* ya i longfala tumas! !I gud i finis kwik, blong yumi save go salem olting blong yumi bakegen! !Ol giaman lita mo ol giaman skel ya blong yumi i stap finis! !Bambae yumi giaman gud long olgeta! !Yumi save leftemap praes blong ol samting i go antap moa, nao bambae yumi save stil gud long olgeta!</w:t>
      </w:r>
    </w:p>
    <w:p>
      <w:pPr/>
      <w:r>
        <w:rPr>
          <w:lang w:val="bi_VU" w:bidi="bi_VU"/>
        </w:rPr>
      </w:r>
      <w:r>
        <w:rPr>
          <w:vertAlign w:val="superscript"/>
          <w:lang w:val="bi_VU" w:bidi="bi_VU"/>
        </w:rPr>
        <w:t>6</w:t>
      </w:r>
      <w:r>
        <w:rPr>
          <w:lang w:val="bi_VU" w:bidi="bi_VU"/>
        </w:rPr>
        <w:t xml:space="preserve"> !Ol wit ya blong yumi we i nogud finis be bambae yumi leftemap praes blong olgeta! Ol puaman ya oli trabol gud. Olgeta oli no save pem ol kaon blong olgeta, mo oli no gat mane nating blong pem sandel blong olgeta, be bambae yumi givim sandel long olgeta, mo yumi pem ol kaon blong olgeta, blong fosem olgeta blong oli kam slef* blong yumi.’</w:t>
      </w:r>
    </w:p>
    <w:p>
      <w:pPr/>
      <w:r>
        <w:rPr>
          <w:lang w:val="bi_VU" w:bidi="bi_VU"/>
        </w:rPr>
      </w:r>
      <w:r>
        <w:rPr>
          <w:vertAlign w:val="superscript"/>
          <w:lang w:val="bi_VU" w:bidi="bi_VU"/>
        </w:rPr>
        <w:t>7</w:t>
      </w:r>
      <w:r>
        <w:rPr>
          <w:lang w:val="bi_VU" w:bidi="bi_VU"/>
        </w:rPr>
        <w:t xml:space="preserve"> “Ol man Isrel.* Hae God i God blong yumi, mo hem i mekem wan strong promes finis long yufala se, ‘Ol rabis fasin ya blong yufala, mi bambae mi no save fogetem olgeta samtaem.</w:t>
      </w:r>
    </w:p>
    <w:p>
      <w:pPr/>
      <w:r>
        <w:rPr>
          <w:lang w:val="bi_VU" w:bidi="bi_VU"/>
        </w:rPr>
      </w:r>
      <w:r>
        <w:rPr>
          <w:vertAlign w:val="superscript"/>
          <w:lang w:val="bi_VU" w:bidi="bi_VU"/>
        </w:rPr>
        <w:t>8</w:t>
      </w:r>
      <w:r>
        <w:rPr>
          <w:lang w:val="bi_VU" w:bidi="bi_VU"/>
        </w:rPr>
        <w:t xml:space="preserve"> Olbaot long kantri ya, bambae i gat etkwek, nao bambae yufala evriwan i kasem plante trabol from samting ya. Long evri ples, graon bambae i kam antap, i godaon, i kam antap, i godaon, olsem we long taem blong taedelwef, solwota i stap kam antap, i godaon.</w:t>
      </w:r>
    </w:p>
    <w:p>
      <w:pPr/>
      <w:r>
        <w:rPr>
          <w:lang w:val="bi_VU" w:bidi="bi_VU"/>
        </w:rPr>
      </w:r>
      <w:r>
        <w:rPr>
          <w:vertAlign w:val="superscript"/>
          <w:lang w:val="bi_VU" w:bidi="bi_VU"/>
        </w:rPr>
        <w:t>9</w:t>
      </w:r>
      <w:r>
        <w:rPr>
          <w:lang w:val="bi_VU" w:bidi="bi_VU"/>
        </w:rPr>
        <w:t xml:space="preserve"> Mi mi Hae God, mi Masta* blong yufala, mo mi talem stret long yufala, se i gat taem i stap kam we bambae mi mi mekem san i godaon nomo long medel dei, nao olgeta ples long wol ya bambae i kam tudak.</w:t>
      </w:r>
    </w:p>
    <w:p>
      <w:pPr/>
      <w:r>
        <w:rPr>
          <w:lang w:val="bi_VU" w:bidi="bi_VU"/>
        </w:rPr>
      </w:r>
      <w:r>
        <w:rPr>
          <w:vertAlign w:val="superscript"/>
          <w:lang w:val="bi_VU" w:bidi="bi_VU"/>
        </w:rPr>
        <w:t>10</w:t>
      </w:r>
      <w:r>
        <w:rPr>
          <w:lang w:val="bi_VU" w:bidi="bi_VU"/>
        </w:rPr>
        <w:t xml:space="preserve"> Ol dei blong lafet blong yufala, bambae mi mekem i kam dei blong berem dedman. Mo ol sing ya blong mekem yufala i glad, bambae mi jenisim olgeta oli kam sing blong krae long dedman. Bambae mi mekem we yufala i pulum resa long hed blong yufala, mo yufala i stap werem ol rabis klos nomo, blong soemaot we yufala i stap harem nogud. Bambae mi mekem we yufala i kam olsem man wetem woman blong hem, we tufala i stap harem nogud tumas from we pikinini blong tufala i ded, we hem i wan pikinini nomo we tufala i gat. !Dei ya bambae i nogud we i nogud! Mi mi Hae God, mo hemia tok blong mi.</w:t>
      </w:r>
    </w:p>
    <w:p>
      <w:pPr/>
      <w:r>
        <w:rPr>
          <w:lang w:val="bi_VU" w:bidi="bi_VU"/>
        </w:rPr>
      </w:r>
      <w:r>
        <w:rPr>
          <w:vertAlign w:val="superscript"/>
          <w:lang w:val="bi_VU" w:bidi="bi_VU"/>
        </w:rPr>
        <w:t>11</w:t>
      </w:r>
      <w:r>
        <w:rPr>
          <w:lang w:val="bi_VU" w:bidi="bi_VU"/>
        </w:rPr>
        <w:t xml:space="preserve"> “ ‘I gat taem i stap kam we bambae mi mekem we yufala i gat hadtaem blong kasem kakae. Bambae yufala i hanggri tumas, mo yufala i tosta tumas, be i no from wota. Long taem ya, bambae yufala i wantem tumas blong harem tok blong mi, olsem we man we i hanggri tumas i wantem kakae, mo man we i tosta tumas i wantem dring.</w:t>
      </w:r>
    </w:p>
    <w:p>
      <w:pPr/>
      <w:r>
        <w:rPr>
          <w:lang w:val="bi_VU" w:bidi="bi_VU"/>
        </w:rPr>
      </w:r>
      <w:r>
        <w:rPr>
          <w:vertAlign w:val="superscript"/>
          <w:lang w:val="bi_VU" w:bidi="bi_VU"/>
        </w:rPr>
        <w:t>12</w:t>
      </w:r>
      <w:r>
        <w:rPr>
          <w:lang w:val="bi_VU" w:bidi="bi_VU"/>
        </w:rPr>
        <w:t xml:space="preserve"> Long taem ya, bambae yufala i stap go olbaot blong harem tok blong mi. Olgeta long not bambae oli wokbaot i go kasem ol ples long saot, mo olgeta long is bambae oli wokbaot i go kasem ol ples long wes, be neva bambae oli save harem.</w:t>
      </w:r>
    </w:p>
    <w:p>
      <w:pPr/>
      <w:r>
        <w:rPr>
          <w:lang w:val="bi_VU" w:bidi="bi_VU"/>
        </w:rPr>
      </w:r>
      <w:r>
        <w:rPr>
          <w:vertAlign w:val="superscript"/>
          <w:lang w:val="bi_VU" w:bidi="bi_VU"/>
        </w:rPr>
        <w:t>13</w:t>
      </w:r>
      <w:r>
        <w:rPr>
          <w:lang w:val="bi_VU" w:bidi="bi_VU"/>
        </w:rPr>
        <w:t xml:space="preserve"> Long taem ya, ol boe mo gel we oli strong gud, be bambae oli ded nomo long tosta.</w:t>
      </w:r>
    </w:p>
    <w:p>
      <w:pPr/>
      <w:r>
        <w:rPr>
          <w:lang w:val="bi_VU" w:bidi="bi_VU"/>
        </w:rPr>
      </w:r>
      <w:r>
        <w:rPr>
          <w:vertAlign w:val="superscript"/>
          <w:lang w:val="bi_VU" w:bidi="bi_VU"/>
        </w:rPr>
        <w:t>14</w:t>
      </w:r>
      <w:r>
        <w:rPr>
          <w:lang w:val="bi_VU" w:bidi="bi_VU"/>
        </w:rPr>
        <w:t xml:space="preserve"> Yufala we i stap talem nem blong rabis aedol ya blong ol man Sameria,* mo yufala we i stap talem nem blong god blong ol man Dan, mo yufala we i stap talem nem blong god blong ol man Bereseba, blong mekem tok blong yufala i strong, long taem ya, bambae yufala evriwan i ded we nem blong yufala bambae i lus olgeta. Mi mi Hae God, mo hemia tok blong mi.’ ”</w:t>
      </w:r>
    </w:p>
    <w:p>
      <w:pPr>
        <w:pStyle w:val="Heading2"/>
      </w:pPr>
      <w:r>
        <w:rPr>
          <w:lang w:val="bi_VU" w:bidi="bi_VU"/>
        </w:rPr>
        <w:t>Amos 9:1</w:t>
      </w:r>
      <w:r>
        <w:rPr>
          <w:lang w:val="bi_VU" w:bidi="bi_VU"/>
        </w:rPr>
      </w:r>
    </w:p>
    <w:p>
      <w:pPr/>
      <w:r>
        <w:rPr>
          <w:lang w:val="bi_VU" w:bidi="bi_VU"/>
        </w:rPr>
      </w:r>
      <w:r>
        <w:rPr>
          <w:vertAlign w:val="superscript"/>
          <w:lang w:val="bi_VU" w:bidi="bi_VU"/>
        </w:rPr>
        <w:t>1</w:t>
      </w:r>
      <w:r>
        <w:rPr>
          <w:lang w:val="bi_VU" w:bidi="bi_VU"/>
        </w:rPr>
        <w:t xml:space="preserve"> Nao bakegen, Profet Amos i talem se, “Mi mi luk wan vison* bakegen, we Masta* blong yumi i soemaot long mi, mo long vison ya, mi luk we hem i stap stanap klosap long olta ya long haos* blong hem. Nao mi harem we hem i talem se, ‘Yufala i go kilimstrong top blong tu bigfala pos ya long vranda blong haos ya, blong mekem fandesen blong hem i seksek evriwan. Bambae yufala i go kilimaot tufala pos ya, blong tufala i folfoldaon long hed blong ol man we i stap long ples ya. Ol narafala man we oli no ded long taem ya, mi bambae mi kilim olgeta long taem blong faet. Bambae i no gat wan long olgeta i save ronwe blong go haed. Bambae i no gat wan long olgeta nating i stap.</w:t>
      </w:r>
    </w:p>
    <w:p>
      <w:pPr/>
      <w:r>
        <w:rPr>
          <w:lang w:val="bi_VU" w:bidi="bi_VU"/>
        </w:rPr>
      </w:r>
      <w:r>
        <w:rPr>
          <w:vertAlign w:val="superscript"/>
          <w:lang w:val="bi_VU" w:bidi="bi_VU"/>
        </w:rPr>
        <w:t>2</w:t>
      </w:r>
      <w:r>
        <w:rPr>
          <w:lang w:val="bi_VU" w:bidi="bi_VU"/>
        </w:rPr>
        <w:t xml:space="preserve"> Nating we sam long olgeta oli digim hol i godaon blong go haed long Hom* blong ol Dedman, be bambae mi tekemaot olgeta i kam antap bakegen. Mo nating we sam long olgeta oli ronwe i go antap i kasem long skae, be bambae mi tekemaot olgeta i kamdaon bakegen.</w:t>
      </w:r>
    </w:p>
    <w:p>
      <w:pPr/>
      <w:r>
        <w:rPr>
          <w:lang w:val="bi_VU" w:bidi="bi_VU"/>
        </w:rPr>
      </w:r>
      <w:r>
        <w:rPr>
          <w:vertAlign w:val="superscript"/>
          <w:lang w:val="bi_VU" w:bidi="bi_VU"/>
        </w:rPr>
        <w:t>3</w:t>
      </w:r>
      <w:r>
        <w:rPr>
          <w:lang w:val="bi_VU" w:bidi="bi_VU"/>
        </w:rPr>
        <w:t xml:space="preserve"> Nating we sam long olgeta oli go haed olbaot long hil ya Kamel, be bambae mi go lukaot olgeta, mi holem olgeta, mi tekem olgeta i kambak bakegen. Mo nating we sam long olgeta oli go haed long solwota, oli godaon olgeta long botom blong hem, be bambae mi givim tok long bigfala samting ya Leviatan,* blong i kakae olgeta.</w:t>
      </w:r>
    </w:p>
    <w:p>
      <w:pPr/>
      <w:r>
        <w:rPr>
          <w:lang w:val="bi_VU" w:bidi="bi_VU"/>
        </w:rPr>
      </w:r>
      <w:r>
        <w:rPr>
          <w:vertAlign w:val="superscript"/>
          <w:lang w:val="bi_VU" w:bidi="bi_VU"/>
        </w:rPr>
        <w:t>4</w:t>
      </w:r>
      <w:r>
        <w:rPr>
          <w:lang w:val="bi_VU" w:bidi="bi_VU"/>
        </w:rPr>
        <w:t xml:space="preserve"> Nating we ol enemi blong olgeta oli kam tekemaot olgeta i go wok slef,* be bambae mi givim tok long ol enemi ya blong oli kilim olgeta oli ded. Tingting blong mi i stap strong yet, se bambae mi no save givhan long ol man ya, mi mas kilim olgeta oli ded.’ ”</w:t>
      </w:r>
    </w:p>
    <w:p>
      <w:pPr/>
      <w:r>
        <w:rPr>
          <w:lang w:val="bi_VU" w:bidi="bi_VU"/>
        </w:rPr>
      </w:r>
      <w:r>
        <w:rPr>
          <w:vertAlign w:val="superscript"/>
          <w:lang w:val="bi_VU" w:bidi="bi_VU"/>
        </w:rPr>
        <w:t>5</w:t>
      </w:r>
      <w:r>
        <w:rPr>
          <w:lang w:val="bi_VU" w:bidi="bi_VU"/>
        </w:rPr>
        <w:t xml:space="preserve"> Nao profet i talem se, “Hae God i Masta blong yumi, mo hem i gat olgeta paoa. Taem hem i tajem wol ya, wantaem nomo graon ya i seksek, nao olgeta man we oli stap long hem oli stap krae bigwan. Long evri ples, bambae graon i kam antap, i godaon, i kam antap, i godaon, olsem we long taem blong taedelwef, solwota i stap kam antap, i godaon.</w:t>
      </w:r>
    </w:p>
    <w:p>
      <w:pPr/>
      <w:r>
        <w:rPr>
          <w:lang w:val="bi_VU" w:bidi="bi_VU"/>
        </w:rPr>
      </w:r>
      <w:r>
        <w:rPr>
          <w:vertAlign w:val="superscript"/>
          <w:lang w:val="bi_VU" w:bidi="bi_VU"/>
        </w:rPr>
        <w:t>6</w:t>
      </w:r>
      <w:r>
        <w:rPr>
          <w:lang w:val="bi_VU" w:bidi="bi_VU"/>
        </w:rPr>
        <w:t xml:space="preserve"> Hae God ya, hem i wokem ples blong hem antap long skae ya, mo i mekem wan samting olsem ruf, i putum antap long wol ya. Hem i gat paoa blong singaot solwota i go antap, i kam klaod, mo blong mekem i kam ren, i foldaon bakegen long wol ya. !Nem blong hem, Hae God!”</w:t>
      </w:r>
    </w:p>
    <w:p>
      <w:pPr/>
      <w:r>
        <w:rPr>
          <w:lang w:val="bi_VU" w:bidi="bi_VU"/>
        </w:rPr>
      </w:r>
      <w:r>
        <w:rPr>
          <w:vertAlign w:val="superscript"/>
          <w:lang w:val="bi_VU" w:bidi="bi_VU"/>
        </w:rPr>
        <w:t>7</w:t>
      </w:r>
      <w:r>
        <w:rPr>
          <w:lang w:val="bi_VU" w:bidi="bi_VU"/>
        </w:rPr>
        <w:t xml:space="preserve"> Mo profet i talemaot we Hae God i talem se, “Ol man Isrel.* ?Yufala i ting se mi mi stap tinghevi long yufala nomo? !Nogat! Ol man Itiopia, mi mi stap tinghevi long olgeta tu, olsem we mi stap tinghevi long yufala. I tru, bifo, taem we yufala i stap long kantri ya Ijip, mi mi tekem yufala i kam long ples ya. !Be yufala i luk! Ol man Filistia ya, fastaem oli stap long ples ya Krit, be mi nao mi tekem olgeta i kam stap long ples blong olgeta, we oli stap long hem naoia. Mo ol man Siria ya, fastaem oli stap long ples ya Kiri, be mi nao mi tekem olgeta i kam stap long ples blong olgeta, we oli stap long hem naoia.</w:t>
      </w:r>
    </w:p>
    <w:p>
      <w:pPr/>
      <w:r>
        <w:rPr>
          <w:lang w:val="bi_VU" w:bidi="bi_VU"/>
        </w:rPr>
      </w:r>
      <w:r>
        <w:rPr>
          <w:vertAlign w:val="superscript"/>
          <w:lang w:val="bi_VU" w:bidi="bi_VU"/>
        </w:rPr>
        <w:t>8</w:t>
      </w:r>
      <w:r>
        <w:rPr>
          <w:lang w:val="bi_VU" w:bidi="bi_VU"/>
        </w:rPr>
        <w:t xml:space="preserve"> Ol man Isrel. Mi mi Hae God, mi Masta blong yufala, mo oltaem mi stap lukluk ol rabis fasin blong yufala. Bambae mi flatemgud yufala evriwan, we bambae i no moa gat wan long yufala i stap long wol ya. Be bambae mi no save kilim yufala evriwan we i laen* blong Jekob.*</w:t>
      </w:r>
    </w:p>
    <w:p>
      <w:pPr/>
      <w:r>
        <w:rPr>
          <w:lang w:val="bi_VU" w:bidi="bi_VU"/>
        </w:rPr>
      </w:r>
      <w:r>
        <w:rPr>
          <w:vertAlign w:val="superscript"/>
          <w:lang w:val="bi_VU" w:bidi="bi_VU"/>
        </w:rPr>
        <w:t>9</w:t>
      </w:r>
      <w:r>
        <w:rPr>
          <w:lang w:val="bi_VU" w:bidi="bi_VU"/>
        </w:rPr>
        <w:t xml:space="preserve"> “Mi bambae mi talem wan tok, nao yufala we i stap long ol narafala kantri, bambae mi mekem long yufala, olsem we man i sevem sanbij long netwaea blong tekemaot ol ston long hem. Olsem we i no gat ston i save pastru long netwaea ya, long sem fasin, bambae i no gat wan long yufala we mi save mestem.</w:t>
      </w:r>
    </w:p>
    <w:p>
      <w:pPr/>
      <w:r>
        <w:rPr>
          <w:lang w:val="bi_VU" w:bidi="bi_VU"/>
        </w:rPr>
      </w:r>
      <w:r>
        <w:rPr>
          <w:vertAlign w:val="superscript"/>
          <w:lang w:val="bi_VU" w:bidi="bi_VU"/>
        </w:rPr>
        <w:t>10</w:t>
      </w:r>
      <w:r>
        <w:rPr>
          <w:lang w:val="bi_VU" w:bidi="bi_VU"/>
        </w:rPr>
        <w:t xml:space="preserve"> Sam long yufala ol man blong mi, yufala i man nogud, mo yufala i stap talem se, ‘God bambae i no save letem wan samting nogud i kam spolem yumi ya.’ Be mi bambae mi kilim yufala evriwan i ded long taem blong faet.”</w:t>
      </w:r>
    </w:p>
    <w:p>
      <w:pPr/>
      <w:r>
        <w:rPr>
          <w:lang w:val="bi_VU" w:bidi="bi_VU"/>
        </w:rPr>
      </w:r>
      <w:r>
        <w:rPr>
          <w:vertAlign w:val="superscript"/>
          <w:lang w:val="bi_VU" w:bidi="bi_VU"/>
        </w:rPr>
        <w:t>11</w:t>
      </w:r>
      <w:r>
        <w:rPr>
          <w:lang w:val="bi_VU" w:bidi="bi_VU"/>
        </w:rPr>
        <w:t xml:space="preserve"> Nao Profet Amos i talemaot we Hae God i talem se, “I gat taem i stap kam we mi bambae mi mekem kantri ya blong yufala, we King Deved i stap rul long hem bifo, we i foldaon finis olsem haos we i kam nogud olgeta, hem i kam gud bakegen. Bambae mi mekem olsem we mi wokem ol wol blong haos ya oli kam niuwan bakegen olsem fastaem.</w:t>
      </w:r>
    </w:p>
    <w:p>
      <w:pPr/>
      <w:r>
        <w:rPr>
          <w:lang w:val="bi_VU" w:bidi="bi_VU"/>
        </w:rPr>
      </w:r>
      <w:r>
        <w:rPr>
          <w:vertAlign w:val="superscript"/>
          <w:lang w:val="bi_VU" w:bidi="bi_VU"/>
        </w:rPr>
        <w:t>12</w:t>
      </w:r>
      <w:r>
        <w:rPr>
          <w:lang w:val="bi_VU" w:bidi="bi_VU"/>
        </w:rPr>
        <w:t xml:space="preserve"> Nao long taem ya, olgeta we bambae oli kamaot biaen long yufala, bambae oli winim kantri ya Edom, oli holem ol graon blong hem i blong olgeta, mo bambae oli winimbak ol narafala kantri ya tu, we fastaem yufala i holem olgeta long nem blong mi. Olgeta samting ya, mi bambae mi mekem i kamtru. Mi mi Hae God, mo hemia tok blong mi.”</w:t>
      </w:r>
    </w:p>
    <w:p>
      <w:pPr/>
      <w:r>
        <w:rPr>
          <w:lang w:val="bi_VU" w:bidi="bi_VU"/>
        </w:rPr>
      </w:r>
      <w:r>
        <w:rPr>
          <w:vertAlign w:val="superscript"/>
          <w:lang w:val="bi_VU" w:bidi="bi_VU"/>
        </w:rPr>
        <w:t>13</w:t>
      </w:r>
      <w:r>
        <w:rPr>
          <w:lang w:val="bi_VU" w:bidi="bi_VU"/>
        </w:rPr>
        <w:t xml:space="preserve"> Nao profet i finisim tok blong hem, i talemaot we Hae God i talem se, “I gat taem i stap kam we bambae ol garen oli stap gru kwiktaem nomo, we ol kakae blong hem bambae oli plante we plante, ol man bambae oli no naf blong karem i kam. Long taem ya, ol rop ya grep* bambae oli stap gru kwiktaem, we ol frut blong hem bambae oli plante we plante. Bambae ol man oli no naf blong wokem waen long hem. Olbaot long ol hil, long ol ples ya we oli planem ol rop ya long hem, wota blong ol grep ya bambae i fulap we i fulap, i mekem graon i sofsof, nao i ron i kamdaon olsem bigfala reva.</w:t>
      </w:r>
    </w:p>
    <w:p>
      <w:pPr/>
      <w:r>
        <w:rPr>
          <w:lang w:val="bi_VU" w:bidi="bi_VU"/>
        </w:rPr>
      </w:r>
      <w:r>
        <w:rPr>
          <w:vertAlign w:val="superscript"/>
          <w:lang w:val="bi_VU" w:bidi="bi_VU"/>
        </w:rPr>
        <w:t>14</w:t>
      </w:r>
      <w:r>
        <w:rPr>
          <w:lang w:val="bi_VU" w:bidi="bi_VU"/>
        </w:rPr>
        <w:t xml:space="preserve"> Long taem ya, olgeta we bambae oli kamaot biaen long yufala, we oli stap olbaot long ol narafala kantri, mi bambae mi tekem olgeta i kambak long ples ya, we i stret ples blong yufala. Nao bambae oli wokemgud ol taon ya blong yufala we oli folfoldaon, mo bambae oli planem ol grep bakegen, nao bambae oli stap dring waen we oli wokem long ol frut blong hem. Bambae oli wokem ol garen bakegen, nao bambae oli stap kakae ol kakae blong ol garen ya blong olgeta.</w:t>
      </w:r>
    </w:p>
    <w:p>
      <w:pPr/>
      <w:r>
        <w:rPr>
          <w:lang w:val="bi_VU" w:bidi="bi_VU"/>
        </w:rPr>
      </w:r>
      <w:r>
        <w:rPr>
          <w:vertAlign w:val="superscript"/>
          <w:lang w:val="bi_VU" w:bidi="bi_VU"/>
        </w:rPr>
        <w:t>15</w:t>
      </w:r>
      <w:r>
        <w:rPr>
          <w:lang w:val="bi_VU" w:bidi="bi_VU"/>
        </w:rPr>
        <w:t xml:space="preserve"> Mi bambae mi putum olgeta long kantri ya we mi mi givim long yufala, mo neva bambae mi letem ol man oli tekemaot olgeta long kantri ya bakegen. Mi mi Hae God, mi God blong yufala, mo hemia tok blong mi.”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