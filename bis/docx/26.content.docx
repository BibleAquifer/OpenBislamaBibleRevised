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r>
        <w:rPr>
          <w:lang w:val="bi_VU" w:bidi="bi_VU"/>
        </w:rPr>
      </w:r>
      <w:r>
        <w:rPr>
          <w:vertAlign w:val="superscript"/>
          <w:lang w:val="bi_VU" w:bidi="bi_VU"/>
        </w:rPr>
        <w:t>1-3</w:t>
      </w:r>
      <w:r>
        <w:rPr>
          <w:lang w:val="bi_VU" w:bidi="bi_VU"/>
        </w:rPr>
        <w:t xml:space="preserve"> Mi Esikel, we papa blong mi Busi, mo mi mi pris* we mi stap wok slef* wetem ol man ples blong yumi ol laen* blong Isrel,* long saed blong Kebara Reva long Babilonia. Nao long namba toti yia, long namba fo manis,* long namba faef dei blong hem, mi mi stap long saed blong reva ya, nao mi luk wan vison.* Hemia long namba faef yia biaen long taem ya we oli holem King Jehoeakin long Jerusalem,* oli karem hem i kam wok slef long Babilonia. Long vison ya, mi luk we skae i open, nao mi luk ol samting we Hae God i soemaot long mi. Nao mi harem we hem i toktok long mi, mo mi harem we paoa blong hem i holem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lukluk i go antap, nao mi luk wan bigfala klaod blong hariken i aot long not, i stap kam, mo laetning i stap laet i kamtru long klaod ya, mo skae i red raonabaot long hem. Mo long ples ya we laetning i stap laet long hem, i gat wan samting i stap saen olsem bras.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medel blong hariken ya, mi luk olsem fo laef samting i stap we oli olsem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olgeta wanwan i gat fo fes mo fo wing.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leg blong olgeta oli stret gud mo leg blong olgeta daon i olsem leg blong buluk. Oli saen olsem bras we man i saenemgud.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samting ya wanwan oli gat fo fes mo fo wing, be aninit long olgeta wing ya wanwan, oli gat han olsem han blong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wanwan, wan i stretem tu wing blong hem, wan i stretem tu wing blong hem, blong oli mekem wan skwea we en blong ol wing ya blong olgeta i stap tajem olgeta long ol fo kona blong skwea ya. Taem oli go samples, oli muv olsem wan kampani nomo we oli no stap tantanem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samting ya wanwan oli gat fo naranarafala fes. Long fored i gat fes blong man, mo long raet saed i gat fes blong laeon, mo long lef saed i gat fes blong bul, mo long baksaed i gat fes blong bigfala pijin ya igel.*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olgeta wanwan, wan i stretem tu wing blong hem, wan i stretem tu wing blong hem, we en blong ol wing ya i stap tajem olgeta, mo oli kavremap bodi blong olgeta long ol narafala tu wing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samting ya wanwan oli stap lukluk i go long evri saed, from we olgeta wanwan oli gat fo fes, nao oli stap go long weples we God i wantem olgeta oli go long hem, we oli no save tanem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medel blong ol samting ya, i gat wan samting olsem sakol faea we i stap laet, no i olsem faea we i stap laet i stap muvmuv olbaot. Faea ya i stap laet, mo i stap sutumaot laet blong hem i go olsem laetning.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oli stap muv kwiktaem olsem laetning. Oli stap muv i go, oli stap muv i kam.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mi stap lukluk long ol fo samting ya, mi luk fo wil we oli stap long saed blong olgeta wanwan, we ol wil ya oli go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fo wil ya evriwan oli sem mak nomo, mo olgeta wanwan i saen olsem flas ston ya krisolaet.* Mo ol wil ya wanwan i gat narafala wil i gotru long hem, we i mekem fo kona long medel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blong bambae ol wil ya oli save muv i go long ol fo saed, we oli no save tanem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aean blong ol wil ya oli bigbigwan we i mekem mi mi fraet blong lukluk olgeta, from we oli gat plante ae blong man i kavremapgud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ol samting ya oli muv i go, oli go wetem ol wil ya, mo taem oli girap i go antap, oli go wetem ol wil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Weples we God i wantem olgeta oli go long hem, olgeta oli stap muv wetem ol wil ya, from we ol wil ya oli haf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oltaem, taem ol samting ya oli muv i go, no oli stanap, no oli girap i go antap, be ol wil ya tu oli mekem sem samting, from we oli haf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Antap long hed blong ol samting ya, i gat wan samting olsem ruf we i raon, mo i saen we i saen olsem glas we i klia gud, we i mekem mi mi harem we mi no naf blong go klosap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oli stanap aninit long ruf ya, mo olgeta wanwan, wan i stretem tu wing blong hem, wan i stretem tu wing blong hem, we en blong ol wing ya i stap tajem olgeta, mo oli kavremap bodi blong olgeta long ol narafala tu wing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Taem oli flae mi harem noes blong ol wing blong olgeta we i olsem noes blong bigfala solwota we i brok long rif, mo i olsem noes blong wan bigfala kampani blong ol soldia, mo i olsem voes blong God ya we i gat olgeta paoa. Taem oli no flae, wing blong olgeta i godaon.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i gat wan voes i kamaot antap long ruf ya, antap long hed blong olgeta, i toktok i kam.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Antap long ruf ya i gat wan samting olsem bigfala jea blong king i stap we oli wokem long flas ston ya safaea,* mo mi luk olsem we i gat wan man i stap sidaon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ya, i stat long ples blong strap blong hem, i go antap, bodi blong hem i saen olsem bras we i stap bon insaed long faea, mo i gat faea i laet raonabaot long hem. Mo i stat long ples blong strap i godaon, bodi blong hem i olsem faea we i laet, mo bigfala laet i stap saen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we i gat olgeta kala blong renbo long hem. Bigfala laet ya i soemaot we Hae God i stap. Nao taem mi luk samting ya, mi foldaon we fes blong mi i godaon long graon. Nao mi harem Hae God i toktok.</w:t>
      </w:r>
      <w:r>
        <w:rPr>
          <w:lang w:val="bi_VU" w:bidi="bi_VU"/>
        </w:rPr>
      </w:r>
      <w:r>
        <w:rPr>
          <w:lang w:val="bi_VU" w:bidi="bi_VU"/>
        </w:rPr>
      </w:r>
    </w:p>
    <w:p>
      <w:pPr/>
      <w:r>
        <w:rPr>
          <w:lang w:val="bi_VU" w:bidi="bi_VU"/>
        </w:rPr>
      </w:r>
    </w:p>
    <w:p>
      <w:pPr>
        <w:pStyle w:val="Heading2"/>
      </w:pPr>
      <w:r>
        <w:rPr>
          <w:lang w:val="bi_VU" w:bidi="bi_VU"/>
        </w:rPr>
        <w:t>Ezekiel 2:1</w:t>
      </w:r>
      <w:r>
        <w:rPr>
          <w:lang w:val="bi_VU" w:bidi="bi_VU"/>
        </w:rPr>
      </w:r>
    </w:p>
    <w:p>
      <w:pPr/>
      <w:r>
        <w:rPr>
          <w:lang w:val="bi_VU" w:bidi="bi_VU"/>
        </w:rPr>
      </w:r>
      <w:r>
        <w:rPr>
          <w:vertAlign w:val="superscript"/>
          <w:lang w:val="bi_VU" w:bidi="bi_VU"/>
        </w:rPr>
        <w:t>1</w:t>
      </w:r>
      <w:r>
        <w:rPr>
          <w:lang w:val="bi_VU" w:bidi="bi_VU"/>
        </w:rPr>
        <w:t xml:space="preserve"> Long mi, i talem se, “Man blong wol ya. Yu stanap. Mi wantem toktok 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hem i stap toktok long mi, Spirit blong hem i kam long mi, i mekem mi mi stanap. Nao mi harem hem i gohed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blong wol ya. Bambae mi sanem yu yu go long ol laen* blong Isrel* ya. Olgeta oli girap oli agens long mi, mo oli stap agens long mi yet olsem we ol bubu blong olgeta bifo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oli stronghed tumas, mo oli no save ona long mi. Be mi mi Hae God, mi Masta* blong yufala, taswe mi wantem sanem yu yu go blong talemaot ol samting long olgeta we mi wantem talem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ya oli stronghed, mo nating we oli lesin long yu no oli no lesin long yu, be bambae oli mas save se i gat wan profet i stap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yu yu no mas fraet long olgeta ya, mo long ol tok we bambae oli sakem long yu. Bambae oli mekemhed, oli no save lesin long yu, mo bambae oli ting rabis long yu. Bambae i olsem we yu stap sidaon long ol skopion long medel blong ol ropnil. Be yu no fraet long ol stronghed ya mo long ol samting ya we bambae oli talem.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mas talemaot tok blong mi long olgeta, nating we bambae oli lesin long yu no oli no save lesin. Yu mas save we olgeta ya, oltaem oli stap girap oli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mas lesin gud long ol samting we bambae mi talem long yu naoia. Yu yu no mas girap agens long mi olsem olgeta ya. Yu openem maot blong yu, yu kakae samting ya we bambae mi givim long yu naoia.”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mi luk wan han i kamaot we i stap holem wan buk* we oli raetem ol toktok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han ya i openem buk ya long fes blong mi, mo mi luk we ol toktok i stap long evri haf blong hem. Long buk ya oli raetem krae blong ol man we oli sore, mo krae blong olgeta we oli krae bigwan, mo krae blong olgeta we oli stap harem nogud tumas long bodi blong olgeta.</w:t>
      </w:r>
      <w:r>
        <w:rPr>
          <w:lang w:val="bi_VU" w:bidi="bi_VU"/>
        </w:rPr>
      </w:r>
      <w:r>
        <w:rPr>
          <w:lang w:val="bi_VU" w:bidi="bi_VU"/>
        </w:rPr>
      </w:r>
    </w:p>
    <w:p>
      <w:pPr/>
      <w:r>
        <w:rPr>
          <w:lang w:val="bi_VU" w:bidi="bi_VU"/>
        </w:rPr>
      </w:r>
    </w:p>
    <w:p>
      <w:pPr>
        <w:pStyle w:val="Heading2"/>
      </w:pPr>
      <w:r>
        <w:rPr>
          <w:lang w:val="bi_VU" w:bidi="bi_VU"/>
        </w:rPr>
        <w:t>Ezekiel 3:1</w:t>
      </w:r>
      <w:r>
        <w:rPr>
          <w:lang w:val="bi_VU" w:bidi="bi_VU"/>
        </w:rPr>
      </w:r>
    </w:p>
    <w:p>
      <w:pPr/>
      <w:r>
        <w:rPr>
          <w:lang w:val="bi_VU" w:bidi="bi_VU"/>
        </w:rPr>
      </w:r>
      <w:r>
        <w:rPr>
          <w:vertAlign w:val="superscript"/>
          <w:lang w:val="bi_VU" w:bidi="bi_VU"/>
        </w:rPr>
        <w:t>1</w:t>
      </w:r>
      <w:r>
        <w:rPr>
          <w:lang w:val="bi_VU" w:bidi="bi_VU"/>
        </w:rPr>
        <w:t xml:space="preserve"> Nao Hae God i talem long mi se, “Man blong wol ya. Yu kakae buk ya, nao bambae yu go talemaot tok blong mi long ol laen blong Isrel*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mi openem maot blong mi, mo hem i givim buk ya long mi blong mi kakae.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talem se, “Yu kakae buk ya we mi givim long yu naoia, yu fulap gud long hem.” Nao mi kakae buk ya, mo mi harem i swit we i swit olsem hani.*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talem long mi se, “Olgeta samting we mi talem long yu, yu yu mas go talemaot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no save sanem yu yu go long ol man blong narafala kantri we lanwis blong olgeta i strong tumas long yu, bambae mi sanem yu yu go long ol laen blong Isrel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mi sanem yu yu go long ol kantri we oli gat plante man, mo ol lanwis blong olgeta oli strong tumas we yu yu no save nating, bambae olgeta oli save lesin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ol laen blong Isrel bambae oli no glad nating blong lesin long yu, from we oli no wantem nating blong lesin long mi. Olgeta evriwan oli stronghed, mo oli no save lesin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naoia bambae mi mekem yu yu strong moa blong oli no save winim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no fraet long ol stronghed ya. Yu no ting se yu no save winim olgeta. Bambae mi mekem yu yu strong we yu strong moa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gohed i talem long mi se, “Yu lesin gud long mi. Olgeta samting ya we bambae mi talem long yu, yu mas holemgud long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Naoia yu yu stap long Babilonia, mo ol man ples blong yu oli stap wok slef* wetem yu long ples ya. Bambae yu girap, yu go talemaot ol samting ya long olgeta we mi bambae mi talem, nating we oli lesin long yu no oli no lesin.”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Spirit blong Hae God i leftemap mi mi go antap, mo mi harem wan man i tok long baksaed blong mi, we voes blong hem i olsem noes blong bigfala etkwek. Hem i talem se, “Hae God i hae we i hae, mo hem i stap long heven. Yumi presem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mi harem ol fo samting ya oli stap mekem noes long ol wing blong olgeta, mo mi harem noes blong ol wil blong olgeta tu i bigwan olsem noes blong etkwek.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Spirit blong Hae God i leftemap mi i karem mi mi go, mo mi harem nogud, mi kros we mi kros. Be Spirit blong hem i kam long mi we i strong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mi kamtru bakegen long Kebara Reva, long taon ya Telabib we ol laen blong Isrel oli stap wok slef long hem. Mi stap wetem olgeta long ples ya seven dei, from we mi stap harem nogud tumas long ol samting ya we mi mi luk.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biaen long seven dei ya,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blong wol ya. Mi mi mekem yu yu kam wan wajman blong lukaot long ol laen* blong Isrel.* Bambae yu tekem strong tok ya blong mi we mi talem long yu, yu go talem long olgeta blong wonem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mi talemaot se wan man nogud bambae i ded, be yu yu no go tok long hem, blong hem i jenisim fasin blong hem blong i sevem laef blong hem, man ya bambae i ded from ol sin ya blong hem, be ded blong hem bambae i fol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sipos yu tok long wan man nogud, blong hem i stretem laef blong hem, be hem i no lego ol rabis fasin blong hem, hem bambae i ded from ol sin ya blong hem, be yu yu sevem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bakegen, sipos wan stret man i stat blong mekem ol rabis fasin, nao mi mekem hem i stap long poen we bambae hem i ded from, mo yu no go toktok long hem blong hem i tanem tingting blong hem, bambae hem i ded from ol sin ya blong hem. Man ya, bambae mi no moa save tingbaot ol gudgudfala samting we hem i bin wokem, mo ded blong hem bambae i fol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sipos yu tok long wan stret man, blong hem i no mekem samting nogud, mo hem i harem tok blong yu, bambae hem i stap laef, mo yu tu bambae yu sevem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taem mi stap long ples ya, mi harem we paoa blong Hae God i kam long mi, mo hem i talem long mi se, “Yu girap, yu go long bigfala levelples ya, nao bambae mi toktok long yu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mi girap, mi go long bigfala levelples ya, mo mi luk wan bigfala laet i saen we i saen. Laet ya i olsem bigfala laet ya we mi luk long saed blong Kebara Reva, mo i soemaot we Hae God i stap long ples ya, mo mi foldaon we fes blong mi i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Hae God i Masta* blong yumi, mo Spirit blong hem i kam long mi i mekem mi mi stanap. Hem i talem long mi se, “Man blong wol ya. Yu gobak long haos blong yu, yu go insaed, yu satem doa, yu stap insaed.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ol man oli fasem yu long rop, mo yu no save go wokbaot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bambae mi mekem tang blong yu i fas, nao bambae yu no save toktok blong wonem ol man ya we oli girap oli stap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sipos mi toktok long yu bakegen, bambae mi mekem yu yu save toktok bakegen, nao bambae yu save go talemaot ol samting ya we mi stap talem. Sam long olgeta bambae oli lesin long yu, be sam long olgeta bambae oli no save lesin, from we olgeta ya oli man blong girap agens long mi.”</w:t>
      </w:r>
      <w:r>
        <w:rPr>
          <w:lang w:val="bi_VU" w:bidi="bi_VU"/>
        </w:rPr>
      </w:r>
      <w:r>
        <w:rPr>
          <w:lang w:val="bi_VU" w:bidi="bi_VU"/>
        </w:rPr>
      </w:r>
    </w:p>
    <w:p>
      <w:pPr/>
      <w:r>
        <w:rPr>
          <w:lang w:val="bi_VU" w:bidi="bi_VU"/>
        </w:rPr>
      </w:r>
    </w:p>
    <w:p>
      <w:pPr>
        <w:pStyle w:val="Heading2"/>
      </w:pPr>
      <w:r>
        <w:rPr>
          <w:lang w:val="bi_VU" w:bidi="bi_VU"/>
        </w:rPr>
        <w:t>Ezekiel 4:1</w:t>
      </w:r>
      <w:r>
        <w:rPr>
          <w:lang w:val="bi_VU" w:bidi="bi_VU"/>
        </w:rPr>
      </w:r>
    </w:p>
    <w:p>
      <w:pPr/>
      <w:r>
        <w:rPr>
          <w:lang w:val="bi_VU" w:bidi="bi_VU"/>
        </w:rPr>
      </w:r>
      <w:r>
        <w:rPr>
          <w:vertAlign w:val="superscript"/>
          <w:lang w:val="bi_VU" w:bidi="bi_VU"/>
        </w:rPr>
        <w:t>1</w:t>
      </w:r>
      <w:r>
        <w:rPr>
          <w:lang w:val="bi_VU" w:bidi="bi_VU"/>
        </w:rPr>
        <w:t xml:space="preserve"> Nao Hae God i talem long mi se, “Man blong wol ya. Yu go tekem wan brikis, yu putum long graon, mo yu katem pija blong taon ya Jerusalem*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bambae yu mekem pija blong olgeta samting we ol enemi bambae oli mekem long taon ya. Bambae yu digim hol i goraon long pija blong taon ya, mo yu hivimap graon i goraon long hem, mo yu mekem pija blong ol haos tapolen blong ol enemi, mo yu mekem pija blong ol bigbigfala wud blong kilimdaon stonwol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yu tekem wan trei we oli wokem long aean, yu stanemap olsem wol long medel blong yu mo pija blong taon ya, we taon ya i stap narasaed, mo yu narasaed. Nao yu lukluk i go long taon ya olsem we yu stap gad long hem. Be yu yu olsem ol enemi we oli raonem taon ya blong blokem ol man blong hem oli no save kamaot. Hemia bambae i wan saen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yu ledaon long lef saed blong yu, mo bambae yu stap harem nogud from ol sin blong ol laen blong Isrel long not. Bambae yu stap harem nogud olsem gogo kasem tri handred naenti dei blong soemaot panis blong olgeta. Long tri handred naenti dei ya, wan dei i saen blong wan yia, wan dei i saen blong wan yia, we bambae oli stap harem nogud from panis ya we mi stap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yu finisim ol samting ya, bambae yu ledaon long raet saed blong yu, blong yu stap harem nogud from sin blong ol man Juda.* Bambae yu mekem olsem gogo kasem foti dei, we bambae wan dei i saen blong wan yia, wan dei i saen blong wan yia, we bambae oli stap harem nogud from panis ya we mi bambae mi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yu lukluk strong long pija ya blong Jerusalem we ol enemi oli raonem, mo yu leftemap han blong yu, yu talemaot tok blong mi agens 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mi fasem yu, nao yu no save tantanem yu, gogo yu finisim olgeta dei ya we yu stap soemaot we ol enemi bambae oli stap raonem taon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bambae yu tekem wit,* mo bale,* wetem tu kaen bin, mo tu narakaen wit we nem blong tufala milet mo spel, nao yu miksimap olgeta wanples blong mekem bred long hem. Hemia nao kakae we bambae yu stap kakae long tri handred naenti dei ya we bambae yu stap ledaon long lef saed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yu save kakae haf blong wan smol bred nomo long wan dei, mo hemia nomo bambae i holem yu gogo kasem nekis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bambae yu gat smol wota nomo blong yu yu dring, we tu smol pankin nomo long wan dei.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evri dei long fes blong ol man, bambae yu tekem sitsit blong man, yu mekem i drae gud blong mekem faea long hem, nao yu kukum bred blong yu long hem, mo yu kakae.”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long mi se, “Samting ya, hem i saen we bambae ol laen blong Isrel oli mas kakae ol mit we Loa i blokem se i tabu blong yufala i kakae. Hemia long taem ya we bambae mi ronemaot olgeta oli go stap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mi talem se, “Hae God, yu yu Masta* blong mi. Neva mi mekem mi mi doti long fes blong yu. I stat long taem we mi mi pikinini, i kam kasem tede, neva mi kakae mit blong anamol we hem i ded hem wan, no we ol narafala anamol oli kilim i ded. Neva mi kakae ol kakae we i doti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Hae God i talem long mi se, “Oraet, bambae mi letem yu yu tekem sitsit blong buluk nomo, blong yu mekem faea long hem blong kukum bred blong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gohed i talem se, “Man blong wol ya. Bambae mi mekem we ol man Jerusalem oli no save aot long taon blong go lukaot kakae blong olgeta. Mo taem oli skelemgud kakae we bambae oli kakae, mo wota we bambae oli dring, bambae oli harem nogud, oli stap wari oltaem nomo, from we ol samting ya i smol tumas.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ol kakae blong olgeta mo wota blong olgeta i finis, mo bambae tingting blong olgeta i foldaon olgeta, mo bambae oli stap bunbun from ol sin blong olgeta.”</w:t>
      </w:r>
      <w:r>
        <w:rPr>
          <w:lang w:val="bi_VU" w:bidi="bi_VU"/>
        </w:rPr>
      </w:r>
      <w:r>
        <w:rPr>
          <w:lang w:val="bi_VU" w:bidi="bi_VU"/>
        </w:rPr>
      </w:r>
    </w:p>
    <w:p>
      <w:pPr/>
      <w:r>
        <w:rPr>
          <w:lang w:val="bi_VU" w:bidi="bi_VU"/>
        </w:rPr>
      </w:r>
    </w:p>
    <w:p>
      <w:pPr>
        <w:pStyle w:val="Heading2"/>
      </w:pPr>
      <w:r>
        <w:rPr>
          <w:lang w:val="bi_VU" w:bidi="bi_VU"/>
        </w:rPr>
        <w:t>Ezekiel 5:1</w:t>
      </w:r>
      <w:r>
        <w:rPr>
          <w:lang w:val="bi_VU" w:bidi="bi_VU"/>
        </w:rPr>
      </w:r>
    </w:p>
    <w:p>
      <w:pPr/>
      <w:r>
        <w:rPr>
          <w:lang w:val="bi_VU" w:bidi="bi_VU"/>
        </w:rPr>
      </w:r>
      <w:r>
        <w:rPr>
          <w:vertAlign w:val="superscript"/>
          <w:lang w:val="bi_VU" w:bidi="bi_VU"/>
        </w:rPr>
        <w:t>1</w:t>
      </w:r>
      <w:r>
        <w:rPr>
          <w:lang w:val="bi_VU" w:bidi="bi_VU"/>
        </w:rPr>
        <w:t xml:space="preserve"> Nao Hae God i talem se, “Man blong wol ya. Yu tekem wan naef blong faet we i sap gud, yu katemaot hea blong yu wetem mustas blong yu, nao yu skelem olgeta long skel, mo yu seraot olgeta long tri haf.</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we yu soemaot we ol enemi oli no moa blokem taon ya, oli winim finis, bambae yu tekem fas haf blong hea ya, yu bonem antap long pija blong taon ya. Mo namba tu haf blong hem, bambae yu tekem, yu katkatem long naef blong faet raonabaot long taon ya. Mo namba tri haf blong hem, bambae yu sakem, blong win i karem i go, nao mi bambae mi ronem olgeta long naef blong faet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bambae yu pikimap smol nomo long olgeta ya we win i stap karem i go, yu fasem long en blong klos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yu tekemaot sam long klos ya bakegen, yu sakem i go long faea blong i bon evriwan, mo smok blong hem bambae i goaot i kasem olgeta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Masta* blong yumi, mo hem i talem long mi se, “Yu luk Jerusalem* ya. Mi putum hem i stap long medel blong wol ya, mo ol narafala kantri oli stap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 man blong hem oli stap girap agens long ol tok blong mi, mo oli stap soemaot we oli nogud moa i winim ol man blong ol narafala kantri ya. Oli no obei long mi nating, oli nogud moa, i winim ol kantri ya. Oli sakem ol tok blong mi, oli no wantem nating, mo oli no wantem holem ol loa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Jerusalem. Yufala i mas harem tok blong mi. Mi mi Hae God, mi Masta blong yufala. Fasin ya we yufala i no obei long ol loa blong mi, mo yufala i no holem ol tok blong mi, hem i mekem tumas trabol long mi, i winim ol narafala kantri ya we oli stap raonabaot long yufala. Yufala i stap folem ol kastom blong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from samting ya, mi mi talem long yufala, se mi mi enemi blong yufala. Bambae mi jajem yufala, stret long fes blong ol narafala kantri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we yufala i stap mekem ol samting we mi mi no wantem nating, bambae mi givim wan panis long yufala we neva mi givim long yufala samtaem, mo biaen bambae mi no moa save panisim yufala bakegen olsem.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yufala i gat hadtaem blong kasem kakae, nao sam long yufala bambae oli kakae ol pikinini blong olgeta, mo sam long ol pikinini bambae oli kakae ol olfala blong olgeta. Bambae mi panisim yufala, mo haf blong yufala we i stap laef bambae mi ronemaot olgeta oli go stap olbaot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Hae God, mi Masta blong yufala. Mi mi laef, mi stap we mi stap, mo tok blong mi i olsem. From we yufala i mekem haos* blong mi i kam doti long ol samting nogud ya we yufala i stap mekem, bambae mi spolem yufala we mi no gat sore long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mi seraot yufala long tri kampani. Fas kampani bambae oli hanggri mo oli sik gogo oli ded insaed long taon ya. Mo seken kampani, bambae ol enemi oli kilim olgeta long faet afsaed long taon. Mo namba tri kampani, bambae mi mekem olgeta oli go wanwan olbaot long ol narafala kantri, mo bambae mi tekem naef blong faet blong mi, mi ronem olgeta i go.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fasin ya, bambae mi soemaot we mi kros we mi kros tumas long yufala, be taem mi panisim yufala finis, bambae kros blong mi i finis, nao mi harem gud bakegen. Nao bambae yufala i save haremsave we mi Hae God, mi tok from we mi harem nogud long yufala. Bambae mi panisim yufala from we tingting blong yufala i no moa stap strong long mi, yufala i tanem baksaed long mi, nao yufala i girap, yufala i biaen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bambae mi spolemgud yufala, nao olgeta man blong ol kantri we oli stap raonabaot long yufala we oli wokbaot long ples ya bambae oli luk yufala, mo oli stap laf nogud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mi kros we mi kros long yufala, bambae mi panisim yufala, mo olgeta kantri ya bambae oli fraet we i fraet. Bambae oli lukluk long yufala, oli ting rabis long yufala, nao bambae oli laf nogud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mi mekem yufala i sot long kakae, nao bambae yufala i stap hanggri gogo yufala i harem i nogud we i nogud, olsem we man i sutum yufala long ara we i sap we i sap, blong kilim yufala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mekem ol pikinini blong yufala oli ded long hanggri, mo bambae mi sanem ol wael anamol tu oli kam blong kilim olgeta oli ded. Mo yufala, bambae mi letem yufala i ded long rabis sik mo long faet. Mi mi Hae God, mo hemia tok blong mi.”</w:t>
      </w:r>
      <w:r>
        <w:rPr>
          <w:lang w:val="bi_VU" w:bidi="bi_VU"/>
        </w:rPr>
      </w:r>
      <w:r>
        <w:rPr>
          <w:lang w:val="bi_VU" w:bidi="bi_VU"/>
        </w:rPr>
      </w:r>
    </w:p>
    <w:p>
      <w:pPr/>
      <w:r>
        <w:rPr>
          <w:lang w:val="bi_VU" w:bidi="bi_VU"/>
        </w:rPr>
      </w:r>
    </w:p>
    <w:p>
      <w:pPr>
        <w:pStyle w:val="Heading2"/>
      </w:pPr>
      <w:r>
        <w:rPr>
          <w:lang w:val="bi_VU" w:bidi="bi_VU"/>
        </w:rPr>
        <w:t>Ezekiel 6:1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long wan vison,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lukluk i go long ol hil ya blong Isrel,* yu talemaot tok blong mi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talem long ol hil ya blong oli harem tok blong mi. Ol bigbigfala hil, mo ol smosmol hil, mo ol krik, mo ol levelples long medel blong ol hil, olgeta evriwan oli mas harem. Mi bambae mi sanem ol enemi i kam wetem ol naef blong faet blong olgeta, blong oli spolem ol ples we ol laen* blong Isrel oli stap go mekem wosip long ol aedol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olta blong bonem sakrefaes, mo ol olta blong bonem insens,* bambae oli brebrekem olgeta evriwan, mo bambae oli kilim ol man long ples ya long fes blong ol aedol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ol enemi oli sakem ol dedbodi blong olgeta long fes blong ol aedol ya, mo bambae ol bun blong olgeta i stap olbaot raon long ol olta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ol enemi oli spolemgud ol taon blong olgeta, mo bambae oli smasemgud ol olta mo ol aedol blong olgeta, we bambae oli flatemgud olgeta. Mo bambae oli smasemgud ol olta ya blong olgeta we oli stap bonem insens long hem, mo olgeta samting blong olgeta bambae oli lus.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ol enemi oli kilim olgeta oli ded long evri ples, nao olgeta we oli stap laef yet bambae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sam long olgeta we oli stap laef, bambae mi ronemaot olgeta oli go stap wanwan olbaot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we bambae oli wok slef* long ol ples ya. Nao bambae oli tingbaot mi, mo bambae oli save we mi mi panisim olgeta. Mo bambae mi mekem olgeta oli sem gud, from we oli no bilif long mi, oli gowe long mi, mo oli wantem ol narafala god ya moa, i winim we oli wantem mi. Mo bambae oli luksave we laef blong olgeta i nogud we i nogud from we oli stap mekem ol rabis fasin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bambae oli savegud we mi mi Hae God, mo ol tok ya we mi talem blong wonem olgeta, se bigfala trabol bambae i kasem olgeta, mi no jes talem nomo, bambae mi mekem i kamtru.”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Hae God i talem long mi se, “Bambae ol laen blong Isrel* oli ded long faet, mo long hanggri, mo long rabis sik. Mo naoia yu yu mas harem nogud tumas from. Yu mas sore we yu krae we yu krae. Yu mas talem se, ‘!Sore tumas long yufala! !Sore tumas from we yufala i mekem plante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I tru tumas. Olgeta evriwan bambae oli mas ded. Olgeta we oli stap longwe bambae oli ded long rabis sik, mo olgeta we oli stap klosap bambae oli ded long faet. Mo olgeta we oli laef yet bambae oli hanggri gogo oli ded from. Bambae oli haremsave paoa blong kros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ol dedbodi blong olgeta oli stap olbaot long ol ples we ol aedol wetem ol olta blong olgeta oli stap long hem. Antap long ol hil, mo aninit long ol bigbigfala tri, mo aninit long ol oktri,* mo long olgeta ples we oli stap mekem sakrefaes long hem, be ol dedbodi ya bambae oli stap olbaot long hem. Nao bambae olgeta evriwan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leftemap han blong mi, mi spolem kantri blong olgeta, we mi spolemgud, we bambae i no gat man i stap long hem. Bambae mi mekem i kam rabis olgeta, i stat long draeples long saot i go kasem taon ya Riblaha long not, i kavremap olgeta ples we ol laen blong Isrel oli stap long hem. Nao bambae olgeta evriwan oli savegud we mi mi Hae God.”</w:t>
      </w:r>
      <w:r>
        <w:rPr>
          <w:lang w:val="bi_VU" w:bidi="bi_VU"/>
        </w:rPr>
      </w:r>
      <w:r>
        <w:rPr>
          <w:lang w:val="bi_VU" w:bidi="bi_VU"/>
        </w:rPr>
      </w:r>
    </w:p>
    <w:p>
      <w:pPr/>
      <w:r>
        <w:rPr>
          <w:lang w:val="bi_VU" w:bidi="bi_VU"/>
        </w:rPr>
      </w:r>
    </w:p>
    <w:p>
      <w:pPr>
        <w:pStyle w:val="Heading2"/>
      </w:pPr>
      <w:r>
        <w:rPr>
          <w:lang w:val="bi_VU" w:bidi="bi_VU"/>
        </w:rPr>
        <w:t>Ezekiel 7:1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Mi mi talem long yufala ol laen* blong Isrel,* se taem blong kantri blong yufala i stap kam nao.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we bambae yufala i lus i kam klosap finis. Bambae yufala i haremsave kros blong mi from we mi stap jajem yufala from ol samting ya we yufala i mekem. Bambae mi panisim yufala from olgeta rabis fasin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no save gat sore long yufala, mo mi no save sevem laef blong yufala. Bambae mi panisim yufala from ol rabis samting we yufala i mekem, blong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talem se, “I gat ol trabol i stap kam, we bambae wan i kam, i finis, narawan i kam, i finis, narawan bakegen i kam.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Dei blong yufala i finis nao. Bambae yufala i lus. Janis blong yufala i finis.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i stap kam nao we yufala evriwan we i stap long kantri ya, bambae yufala i lus olgeta. Oltaem yufala i stap harem gud long ol lafet blong yufala long ol ples blong wosip blong yufala antap long ol hil, be taem blong hem klosap i finis. Bambae trabol i kasem yufala long ol ples ya, we bambae i mekem tingting blong yufala i paspas olbaot.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no longtaem bambae yufala i luk paoa blong kros blong mi. Bambae mi jajem yufala from ol samting ya we yufala i mekem, mo bambae mi panisim yufala from ol rabis fasin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mi no save gat sore long yufala, mo mi no save sevem laef blong yufala. Bambae mi panisim yufala from ol rabis samting we yufala i mekem, blong bambae yufala i savegud we mi mi Hae God, mo we mi nao mi stap panisim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luk! Ol man oli stap praod we i bitim mak, mo oltaem faet i stap gohed. !Be dei blong olgeta we bambae oli lus, klosap i kamtru!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Fasin blong faet i kam bigwan we i stap mekem ol man oli stap mekem ol fasin we i nogud olgeta. Bambae i no gat wan long olgeta i save stap. Ol gudgudfala samting we i mekem olgeta oli rij, mo oli flas, mo oli gat hae nem, bambae i no moa gat.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i stap kam, mo dei i stap klosap nomo we mi bambae mi panisim olgeta man evriwan. Nao man we i stap salem ol samting, bambae i no moa save soemaot se i harem nogud we i salem ol samting long smol praes nomo. Mo man we i stap pem ol samting, bambae i no moa save glad we hem i pem ol samting we praes i gud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i no moa gat man i stap, we i save salem ol samting blong winimbak mane blong hem, from we mi mi kros long olgeta evriwan. Olgeta oli man nogud, mo bambae oli no moa save stap.”</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vison ya, Hae God i talem long mi se, “Bambae pupu i krae, mo olgeta man oli mekemrere blong go faet. Be bambae i no gat man i muv, from we mi mi kros long olgeta, nao bambae mi panisim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i gat faet i stap gohed long ol bigfala rod long taon ya Jerusalem,* mo ol man we oli stap insaed long ol haos blong olgeta, bambae oli stap hanggri, mo bambae rabis sik i stap spolem olgeta. Olgeta we oli stap afsaed long taon bambae oli ded long faet. Mo olgeta we oli stap insaed long taon, bambae oli stap ded long hanggri, mo long rabis sik.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sam long olgeta bambae oli ronwe i go antap long ol hil, olsem ol sotleg* we oli stap daon long levelples, nao oli fraet, oli flae i go antap long ol hil. Olgeta evriwan bambae oli harem nogud, oli stap krae from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man evriwan, bambae han blong olgeta i slak, mo leg blong olgeta i seksek bigwan.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oli putum ol rabis klos, mo bambae oli stap seksek we i seksek. Bambae oli katemaot hea blong olgeta blong soemaot we oli sem we i sem, mo oli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olgeta oli luk ol silva mo ol gol blong olgeta olsem samting we i nogud we i nogud, mo bambae oli sakem olgeta olbaot long ol rod long taon. Taem we mi mi panisim olgeta from we mi kros we mi kros gud long olgeta, bambae ol samting ya i no save sevem olgeta. Oli no save yusum blong mekem olgeta oli harem gud long laef blong olgeta, mo oli no save pem ol kakae long hem, blong oli kakae oli harem gud. Ol gol mo ol silva ya nao i lidim olgeta blong oli mekem sin.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Fastaem ol man ya oli stap glad tumas long ol flas ston blong olgeta, be oli girap, oli yusum olgeta blong wokem ol aedol blong olgeta we oli nogud we i nogud olgeta long fes blong mi. From samting ya nao, mi mekem ol man ya oli lukluk nogud long ol gudgudfala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mi letem ol man blong ol narafala kantri we oli man blong brekem loa oli kam stil long ol man ya, mo oli kam tektekemaot ol gudgudfala samting ya blong olgeta, mo oli mekem ol samting ya i no moa tabu.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laekem haos* blong mi tumas, be sipos ol enemi ya oli go insaed long hem, oli mekem i no moa tabu, i kam doti long fes blong mi, bambae mi no save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 mas wokem ol jen blong fasem ol man long hem, from we olbaot long kantri ya ol man oli stap kilim ol narafala man, mo ol taon oli fulap long ol man we oli stap faet, oli stap kilkilim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mi tekem ol man blong ol narafala kantri we oli mowas olgeta, mi letem olgeta oli kam long ples blong yufala, nao bambae oli holem ol haos blong yufala i blong olgeta. Mo taem we mi letem olgeta oli mekem ol ples blong wosip blong yufala oli no moa tabu, bambae ol nambawan strong man blong yufala oli lusum paoa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Taem i stap kam we bambae tingting blong yufala i foldaon olgeta. Bambae yufala i lukaot pis, be bambae yufala i no save faenem.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I gat ol trabol i stap kam, we bambae wan i kam, i finis, narawan i kam, i finis, narawan bakegen i kam. Long taem ya ol man bambae oli stap pasem ol badnius i go olbaot. Bambae oli go luk ol profet, blong askem long olgeta blong oli talemaot ol vison blong olgeta, be nogat. Ol pris* bambae oli no moa gat gudfala tingting blong tijim ol man long hem, mo ol elda* bambae oli no moa gat tok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king i harem nogud tumas, mo tingting blong pikinini blong hem bambae i foldaon olgeta, mo bambae olgeta man oli fraet, oli seksek. Bambae mi panisim olgeta from olgeta samting we oli mekem, mo bambae mi jajem olgeta sem mak nomo, olsem we olgeta oli stap jajem ol narafala man. Nao bambae oli savegud we mi mi Hae God.”</w:t>
      </w:r>
      <w:r>
        <w:rPr>
          <w:lang w:val="bi_VU" w:bidi="bi_VU"/>
        </w:rPr>
      </w:r>
      <w:r>
        <w:rPr>
          <w:lang w:val="bi_VU" w:bidi="bi_VU"/>
        </w:rPr>
      </w:r>
    </w:p>
    <w:p>
      <w:pPr/>
      <w:r>
        <w:rPr>
          <w:lang w:val="bi_VU" w:bidi="bi_VU"/>
        </w:rPr>
      </w:r>
    </w:p>
    <w:p>
      <w:pPr>
        <w:pStyle w:val="Heading2"/>
      </w:pPr>
      <w:r>
        <w:rPr>
          <w:lang w:val="bi_VU" w:bidi="bi_VU"/>
        </w:rPr>
        <w:t>Ezekiel 8:1</w:t>
      </w:r>
      <w:r>
        <w:rPr>
          <w:lang w:val="bi_VU" w:bidi="bi_VU"/>
        </w:rPr>
      </w:r>
    </w:p>
    <w:p>
      <w:pPr/>
      <w:r>
        <w:rPr>
          <w:lang w:val="bi_VU" w:bidi="bi_VU"/>
        </w:rPr>
      </w:r>
      <w:r>
        <w:rPr>
          <w:vertAlign w:val="superscript"/>
          <w:lang w:val="bi_VU" w:bidi="bi_VU"/>
        </w:rPr>
        <w:t>1</w:t>
      </w:r>
      <w:r>
        <w:rPr>
          <w:lang w:val="bi_VU" w:bidi="bi_VU"/>
        </w:rPr>
        <w:t xml:space="preserve"> Nao long namba sikis yia we yumi stap wok slef* long ples ya, long namba sikis manis,* long namba faef dei blong hem, ol lida blong ol man Juda* we oli stap wok slef long ples ya, oli stap sidaon wetem mi long haos blong mi. Nao wantaem nomo, paoa blong Hae God we i Masta* blong yumi i kam long mi, mo mi luk wan vison.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vison ya, mi lukluk i go antap, mi luk olsem we i gat wan man i stap we faea i laet raonabaot long hem. I stat long ples blong strap i godaon, bodi blong hem i olsem faea, mo i stat long ples blong strap i go antap, bodi blong hem i stap saen we i saen olsem bras we i saen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mi luk olsem we hem i pusum han blong hem, i holem hea blong mi. Nao Spirit blong hem i leftemap mi mi go antap long medel blong skae mo graon, mo i tekem mi mi go long Jerusalem,* nao mi haremsave se man ya, Hae God ya. Hem i tekem mi mi go insaed long wan doa blong smol yad ya insaed long bigfala yad blong haos* blong hem, we doa ya i stap long saed i go long not. Long ples ya, i gat wan aedol i stanap, we i mekem hem i harem nogud, i kros we i kros, from we ol man blong hem oli girap, oli lego hem, oli go biaen long aedol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ples ya, mi luk wan bigfala laet we i saen we i saen. Laet ya i soemaot we God blong yumi i stap long ples ya. Laet ya i olsem hemia we mi luk bifo, long bigfala levelples ya klosap long Kebara Reva.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long mi se, “Man blong wol ya. Yu lukluk i go long not.” Nao mi lukluk i go, mo mi luk wan aedol i stanap long doa ya we i blong kam long olta. Mo aedol ya tu i mekem hem i harem nogud, i kros.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talem bakegen long mi se, “?Yu luk ol samting ya we ol man ya oli stap mekem? Oli stap mekem ol samting ya we i nogud we i nogud, we i mekem mi mi aot long tabu haos ya blong mi, mi go longwe long hem. Mo bambae yu save luk ol samting we oli nogud moa winim hemia.”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tekem mi mi go long doa blong bigfala yad ya blong haos blong hem, mo mi luk wan hol we i gotru long bigfala stonwol blong yad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talem long mi se, “Yu brekem stonwol long ples ya i gotru.” Nao mi brekem stonwol ya, mi gotru long hem, mo mi luk wan doa.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mi se, “Yu go insaed, yu luk ol samting ya we i nogud we i nogud long fes blong mi we ol man ya oli stap mekem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mi go insaed, mi luk we olgeta ya oli droem ol pija olbaot long ol wol blong rum ya. Ol pija ya, i gat ol pija blong ol snek, mo ol anamol we oli doti long fes blong hem, mo ol pija blong ol narafala samting we ol laen* blong Isrel* oli stap mekem wosip long olgeta. Ol pija ya oli kavremapgud olgeta wol blong rum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i gat seventi lida blong ol laen blong Isrel oli stap long rum ya, mo Jahasania, we papa blong hem Safan, hem i wan long olgeta. Olgeta wanwan oli holem sensa* blong bonem insens,* mo smok blong insens ya i stap go antap.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long mi se, “?Yu luk samting ya we ol lida ya blong yufala oli stap mekem long haed? Olgeta ya wanwan oli stap mekem wosip long ol aedol blong olgeta insaed long ol haos blong olgeta we ol man oli no save luk olgeta. Oli stap mekem olsem from we oli stap talem se, ‘Hae God i no luk yumi ya. Hem i lego kantri blong yumi finis ya.’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bakegen, hem i talem long mi se, “Bambae yu save luk ol samting we oli stap mekem we oli nogud we i nogud moa, winim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tekem mi mi go long doa blong bigfala yad blong haos blong hem long saed i go long not, mo mi luk ol woman we oli stap krae long god ya Tamus we oli krae we i krae.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talem long mi se, “?Yu luk samting ya? Bambae yu luk ol samting we i nogud we i nogud moa winim hemia.”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tekem mi mi go insaed long smol yad ya bakegen, insaed long bigfala yad ya. Long ples ya i gat samwe long twanti faef man, oli stap stanap klosap long doa blong Rum we i Tabu, long medel blong olta mo vranda blong haos ya. Oli tanem baksaed i go long Rum ya we i Tabu, nao oli lukluk i go long is, oli bodaon, oli stap mekem wosip long san we i stap kam antap.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talem long mi se, “?Yu luk samting ya? Ol man Juda* ya oli stap mekem ol samting we i nogud we i nogud, stret long fes blong mi. Mo olgeta oli girap, oli stap mekem olgeta man oli stap faet agensem olgeta bakegen olbaot long kantri ya, we i mekem mi mi kros we mi kros moa. Be yu luk. Oli tanem baksaed long mi, oli stap spolem mi long fasin we 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from samting ya bambae oli luk paoa blong kros blong mi, mo bambae mi no save sevem laef blong olgeta, mo mi no save gat sore long olgeta nating. Bambae oli stap prea we oli singaot bigwan long mi, be mi no save lesin long olgeta nating.”</w:t>
      </w:r>
      <w:r>
        <w:rPr>
          <w:lang w:val="bi_VU" w:bidi="bi_VU"/>
        </w:rPr>
      </w:r>
      <w:r>
        <w:rPr>
          <w:lang w:val="bi_VU" w:bidi="bi_VU"/>
        </w:rPr>
      </w:r>
    </w:p>
    <w:p>
      <w:pPr/>
      <w:r>
        <w:rPr>
          <w:lang w:val="bi_VU" w:bidi="bi_VU"/>
        </w:rPr>
      </w:r>
    </w:p>
    <w:p>
      <w:pPr>
        <w:pStyle w:val="Heading2"/>
      </w:pPr>
      <w:r>
        <w:rPr>
          <w:lang w:val="bi_VU" w:bidi="bi_VU"/>
        </w:rPr>
        <w:t>Ezekiel 9:1</w:t>
      </w:r>
      <w:r>
        <w:rPr>
          <w:lang w:val="bi_VU" w:bidi="bi_VU"/>
        </w:rPr>
      </w:r>
    </w:p>
    <w:p>
      <w:pPr/>
      <w:r>
        <w:rPr>
          <w:lang w:val="bi_VU" w:bidi="bi_VU"/>
        </w:rPr>
      </w:r>
      <w:r>
        <w:rPr>
          <w:vertAlign w:val="superscript"/>
          <w:lang w:val="bi_VU" w:bidi="bi_VU"/>
        </w:rPr>
        <w:t>1</w:t>
      </w:r>
      <w:r>
        <w:rPr>
          <w:lang w:val="bi_VU" w:bidi="bi_VU"/>
        </w:rPr>
        <w:t xml:space="preserve"> Nao long vison ya blong mi, mi harem we Hae God i singaot bigwan, i talem se, “Yufala we bambae i panisim ol man blong taon ya, yufala i karem ol samting blong faet blong yufala, yufala i kam.”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wantaem nomo sikis man i kamtru long doa blong stonwol long bigfala yad ya blong haos* blong Hae God long saed i go long not. Olgeta oli karem ol samting blong faet blong olgeta. Mo i gat wan man blong raetemdaon ol samting, we hem i werem gudfala klos we oli wokem long linen,* i kam wetem olgeta, mo hem i gat wan paos we i gat ol samting blong raet i stap long hem, i hang long strap blong hem. Olgeta ya evriwan oli kam stanap long saed blong olta ya we oli wokem long bras.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bigfala laet ya we i saen we i saen, we i soemaot we God blong yumi i stap, hem i aot long ol jerubim ya we i bin stap long hem, nao i muv i go long doa blong haos ya. Nao hem i talem long man ya blong raet se,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go long evri ples long taon ya, yu putum mak long fored blong olgeta man we oli trabol, oli stap harem nogud from ol samting nogud ya we ol narafala man ya oli stap mekem insaed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mi harem we Hae God i talem long ol sikis man ya se, “Yufala i folem man ya i go long taon ya, yufala i mas kilim olgeta man i ded. Yufala i no sore long olgeta, yufala i no livim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olfala, mo ol yang man, mo ol yang woman, mo ol mama wetem ol pikinini blong olgeta, bambae yufala i kilim olgeta evriwan i ded. Be olgeta ya we oli gat mak long fored blong olgeta, bambae yufala i no kilim olgeta. Bambae yufala i stat blong kilim ol man long tabu haos ya blong mi.” Nao oli stat long ples ya, oli kilim ol lida we oli stap stanap klosap long doa blong Rum ya we i Tabu.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Hae God i talem long olgeta se, “!Yufala i gohed! Yufala i mas mekem haos ya blong mi i no moa tabu long fes blong mi. Yufala i fulumap ol yad blong hem long ol dedbodi blong ol man ya, mo yufala i goaot blong kilim olgeta.” Nao olgeta oli gohed oli kilim olgeta man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oli gohed oli stap kilim ol man ya, mi mi stap stanap mi wan long ples ya. Nao mi harem nogud, mi foldaon we fes blong mi i godaon long graon, mi singaot bigwan se, “?Hae God, Masta* blong mi, olsem wanem? Yu yu kros tumas long ol man Jerusalem,* mo bambae yu kilim olgeta man oli ded. ?Be bambae yu kilim ol laen* blong Isrel*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mi se, “Ol laen blong Isrel oli mekem plante samting we i nogud we i nogud, we oli mas kasem panis from. Oli kilim man long evri ples long kantri ya, mo oli mekem Jerusalem i fulap long ol fasin nogud. Oli stap mekem olsem from we oli talem se mi mi lego kantri blong yufala finis, mo mi no save luk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mi no save gat sore long olgeta, mi no save sevem olgeta, mo ol samting we oli bin mekem long ol narafala man, mi bambae mi givimbak sem samting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man ya blong raet i kambak long Hae God i talem se, “Olgeta samting ya we yu yu talem, mi mi mekem finis.”</w:t>
      </w:r>
      <w:r>
        <w:rPr>
          <w:lang w:val="bi_VU" w:bidi="bi_VU"/>
        </w:rPr>
      </w:r>
      <w:r>
        <w:rPr>
          <w:lang w:val="bi_VU" w:bidi="bi_VU"/>
        </w:rPr>
      </w:r>
    </w:p>
    <w:p>
      <w:pPr/>
      <w:r>
        <w:rPr>
          <w:lang w:val="bi_VU" w:bidi="bi_VU"/>
        </w:rPr>
      </w:r>
    </w:p>
    <w:p>
      <w:pPr>
        <w:pStyle w:val="Heading2"/>
      </w:pPr>
      <w:r>
        <w:rPr>
          <w:lang w:val="bi_VU" w:bidi="bi_VU"/>
        </w:rPr>
        <w:t>Ezekiel 10:1</w:t>
      </w:r>
      <w:r>
        <w:rPr>
          <w:lang w:val="bi_VU" w:bidi="bi_VU"/>
        </w:rPr>
      </w:r>
    </w:p>
    <w:p>
      <w:pPr/>
      <w:r>
        <w:rPr>
          <w:lang w:val="bi_VU" w:bidi="bi_VU"/>
        </w:rPr>
      </w:r>
      <w:r>
        <w:rPr>
          <w:vertAlign w:val="superscript"/>
          <w:lang w:val="bi_VU" w:bidi="bi_VU"/>
        </w:rPr>
        <w:t>1</w:t>
      </w:r>
      <w:r>
        <w:rPr>
          <w:lang w:val="bi_VU" w:bidi="bi_VU"/>
        </w:rPr>
        <w:t xml:space="preserve"> Nao long vison ya, mi lukluk i go antap, mo mi luk wan samting olsem ruf we i raon, we i stap antap long hed blong ol jerubim ya, mo antap long olgeta i gat wan samting we i olsem jea blong king we oli wokem long flas ston ya safaea.*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Hae God i talem long man ya blong raet we i werem klos ya we oli wokem long linen* se, “Yu go long medel blong ol wil ya we oli stap aninit long ol jerubim* ya, yu karem sam sakol faea we i laet, yu saksakem olgeta i go olbaot long taon ya.” Nao mi stap lukluk hem we i stap wokbaot i 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ya, ol jerubim ya oli stap stanap long smol yad ya blong haos* blong Hae God, long saed i go long saot. Mo taem hem i stap go long medel blong ol wil blong olgeta, wan klaod i kam kavremapgud smol yad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bigfala laet ya we i saen we i saen we i soemaot we Hae God i stap, hem i aot long ol jerubim ya, nao i muv i go long doa blong haos blong Hae God. Nao klaod i kam kavremap haos ya, mo bigfala laet ya i saen i kam fulap long yad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Nating we man i stap stanap long bigfala yad blong haos ya, we i longwe long Rum we i Tabu, be hem i save harem noes blong ol wing blong ol jerubim ya. Noes ya i olsem voes blong Hae God ya we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Hae God i talem long man ya blong raet, blong i go tekem faea we i stap long medel blong ol wil ya, man ya i go insaed long medel blong ol wil ya, i go stanap long saed blong wan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wan long ol jerubim ya i pusum han blong hem i go long faea ya we i stap long medel blong olgeta, i karemaot sam sakol faea, i putum long han blong man ya. Mo man ya i tekem ol sakol ya, nao hem i aot i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mi luk we ol jerubim ya oli gat han olsem han blong man i stap aninit long ol wing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Mo mi luk we i gat fo wil we oli sem mak nomo, mo olgeta wil ya wanwan oli stap long saed blong ol jerubim ya wanwan. Ol wil ya oli saen gud olsem flas ston ya krisolaet.* Mo olgeta wanwan i gat narafala wil i gotru long hem we i mekem fokona long medel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blong bambae ol wil ya oli save muv i go long ol fo saed we oli no save tanem olgeta. Ol jerubim ya oli save muv wantaem i go long weples we oli wantem go long hem, we oli no save tanem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baksaed blong olgeta, mo ol han blong olgeta, mo ol wing blong olgeta, mo ol narafala haf blong ol bodi blong olgeta, mo ol wil blong olgeta tu, oli fulap long ae blong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mi harem se nem blong ol wil ya, “Tantanem”.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jerubim ya wanwan oli gat fo naranarafala fes. Olgeta fes ya, faswan, hem i fes blong bul, sekenwan, hem i fes blong man, mo namba tri, hem i fes blong laeon, mo namba fo, hem i fes blong bigfala pijin ya igel.*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jerubim ya, hemia sem samting ya nomo we mi bin luk long Kebara Reva. Taem ol jerubim ya oli girap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oli go wetem ol wil ya. Mo taem oli stretem ol wing blong olgeta, oli flae i go, be oli stap flae wetem ol wil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wil ya oli haf blong ol jerubim ya mo taem olgeta oli no muv, no oli flae i go, be ol wil ya oli go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bigfala laet ya we i saen we i saen, we i soemaot we Hae God i stap, i aot long doa blong haos ya, i muv i go long ples blong hem antap long ol jerubim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mi stap lukluk yet, mi luk we ol jerubim ya oli stretem ol wing blong olgeta, oli flae i go antap wetem ol wil ya. Nao oli go stap smol long doa blong yad ya, long saed i go long is, mo laet ya i stap saen antap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mi luksave we ol jerubim ya oli sem samting ya nomo we mi bin luk olgeta long Kebara Reva we oli stap aninit long bigfala jea ya blong God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wanwan oli gat fo fes, mo fo wing, mo fo han blong man aninit long ol wing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fes blong olgeta oli sem fes ya nomo we mi bin luk long Kebara Reva. Mo olgeta oli gohed oli stap muv stret i go we oli no go olbaot.</w:t>
      </w:r>
      <w:r>
        <w:rPr>
          <w:lang w:val="bi_VU" w:bidi="bi_VU"/>
        </w:rPr>
      </w:r>
      <w:r>
        <w:rPr>
          <w:lang w:val="bi_VU" w:bidi="bi_VU"/>
        </w:rPr>
      </w:r>
    </w:p>
    <w:p>
      <w:pPr/>
      <w:r>
        <w:rPr>
          <w:lang w:val="bi_VU" w:bidi="bi_VU"/>
        </w:rPr>
      </w:r>
    </w:p>
    <w:p>
      <w:pPr>
        <w:pStyle w:val="Heading2"/>
      </w:pPr>
      <w:r>
        <w:rPr>
          <w:lang w:val="bi_VU" w:bidi="bi_VU"/>
        </w:rPr>
        <w:t>Ezekiel 11:1</w:t>
      </w:r>
      <w:r>
        <w:rPr>
          <w:lang w:val="bi_VU" w:bidi="bi_VU"/>
        </w:rPr>
      </w:r>
    </w:p>
    <w:p>
      <w:pPr/>
      <w:r>
        <w:rPr>
          <w:lang w:val="bi_VU" w:bidi="bi_VU"/>
        </w:rPr>
      </w:r>
      <w:r>
        <w:rPr>
          <w:vertAlign w:val="superscript"/>
          <w:lang w:val="bi_VU" w:bidi="bi_VU"/>
        </w:rPr>
        <w:t>1</w:t>
      </w:r>
      <w:r>
        <w:rPr>
          <w:lang w:val="bi_VU" w:bidi="bi_VU"/>
        </w:rPr>
        <w:t xml:space="preserve"> Nao long vison ya blong mi, Spirit blong Hae God i leftemap mi mi go antap, i tekem mi mi go long doa blong yad blong haos* blong Hae God, long saed i go long is. Long ples ya, mi luk twanti faef man oli stap, mo long grup ya, i gat tu lida blong ol laen* blong Isrel* we nem blong tufala, Jahasania, we papa blong hem Asuru, mo Pelatia, we papa blong hem Benaea.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Hae God i talem long mi se, “Man blong wol ya. Ol man ya oli stap mekem ol rabis plan, mo oli stap givim ol toktok blong givhan long ol man blong taon ya, be ol toktok ya blong olgeta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stap talem se, ‘I no longtaem, bambae yumi stat wokem ol haos blong yumi bakegen. Taon ya i olsem wan sospen, mo yumi i olsem mit insaed long hem, be nating we i olsem, hem i stap blokem yumi blong faea i no save bonem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mas tok agens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Spirit blong Hae God i kam long mi, mo hem i talem long mi blong mi talemaot tok ya blong hem long ol man long taon ya, we i talem se, “!Olgeta! Mi mi save ol samting ya we yufala i stap tokbaot, mo ol samting ya we yufala i stap plan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kilim plante man finis long taon ya, we i mekem ol rod ya oli fulap gud 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Hae God, mi Masta* blong yufala, mo mi talem long yufala se i tru we taon ya i wan sospen. ?Be mit we bambae i go long hem wanem? Ol man ya we yufala i stap kilim olgeta, hemia nao mit blong hem. Bambae yufala i no save stap long ples ya. Mi bambae mi sakemaot yufala i gowe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?Weswe? ?Yufala i fraet long naef blong faet? Be bambae mi tekem ol man blong faet oli kam wetem ol naef blong faet blong olgeta, blong oli mekem faet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bambae mi tekemaot yufala i gowe long taon ya, mi putum yufala long han blong ol man blong narafala kantri. Mi mi talemaot finis, se bambae yufala i mas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taem ya, ol man ya bambae oli kilim yufala long faet, stret long mak blong graon blong kantri ya blong yufala. Nao bambae yufala evriwan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Taon ya bambae i no save blokem yufala olsem we sospen i blokem mit we i stap insaed long hem, from we mi bambae mi panisim yufala stret long mak blong graon blong kantri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yufala i savegud we mi mi Hae God, mo bambae yufala i save we taem yufala i stap obei long ol loa blong ol narafala kantri raonabaot long yufala, yufala i stap brekem ol loa blong mi, mo yufala i no obei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mi luk se taem mi stap talemaot tok we Hae God i givim long mi, wantaem nomo, Pelatia i foldaon i ded olgeta. Nao mi mi foldaon we fes blong mi i go kasem graon blong mi prea, nao mi singaot bigwan se, “Hae God. Yu yu Masta blong mi. ?Weswe? ?Bambae yu yu kilim olgeta laen blong Isrel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vison ya,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“Man blong wol ya. Yu wetem ol narafala laen* blong Isrel* we yufala i stap wok slef* long Babilonia, ol laen blong yufala we oli stap long Jerusalem* oli stap tokbaot yufala. Oli stap talem se, ‘Ol man ya we oli stap wok slef long Babilonia oli stap longwe tumas blong mekem wosip long Hae God. Be yumi, Hae God i givim graon ya finis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from samting ya, yu mas go talem long ol fren blong yu, we mi mi talem se, ‘Mi mi Hae God, mi Masta* blong yufala, mo mi nao mi sanemaot yufala blong yufala i kam stap wetem ol man long ol narafala kantri ya, mo mi mekem yufala i kam stap olbaot long ol kantri ya. Be mi mi stap yet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bambae mi tekemaot yufala long olgeta kantri ya we mi bin mekem yufala i go stap olbaot long olgeta, nao mi tekem yufala i kambak, mi givim kantri ya blong yufala i gobak 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yufala i gobak long kantri ya blong yufala, bambae yufala i sakemaot olgeta aedol we yufala i save faenem long kantri ya, from we oli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mi mekem laef blong yufala i niuwan, mi givim narafala tingting long yufala, blong yufala i mekem wosip long mi nomo. Mo bambae mi tekemaot ol rabis tingting long yufala we i stap mekem yufala i stronghed, mo mi givim gudfala tingting long yufala blong yufala i save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olgeta tingting blong yufala, bambae yufala i save holem ol loa blong mi, mo yufala i save obei long ol tok blong mi. Nao bambae yufala i man blong mi, mo mi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bambae mi panisim ol man ya we oli wantem tumas blong mekem wosip long ol aedol. Ol aedol ya oli nogud we i nogud tumas, mo bambae mi panisim ol man ya from ol samting ya we oli stap mekem. Mi mi Hae God, mi Masta blong yufala,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vison* ya, mi luk we ol jerubim* ya oli aot, oli flae wetem ol wil blong olgeta, mo bigfala laet ya we i saen we i saen we i soemaot we God blong yumi i stap, hem i stap antap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bigfala laet ya i gowe long taon ya, i go stap smol antap long bigfala hil ya long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Spirit blong God i leftemap mi mi go antap, i karem mi mi kambak long Babilonia long ol man ya we oli stap wok slef* long ples ya, nao vison ya i lus.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olgeta samting ya we Hae God i soemaot long mi long vison ya, mi mi talemaot long olgeta.</w:t>
      </w:r>
      <w:r>
        <w:rPr>
          <w:lang w:val="bi_VU" w:bidi="bi_VU"/>
        </w:rPr>
      </w:r>
      <w:r>
        <w:rPr>
          <w:lang w:val="bi_VU" w:bidi="bi_VU"/>
        </w:rPr>
      </w:r>
    </w:p>
    <w:p>
      <w:pPr/>
      <w:r>
        <w:rPr>
          <w:lang w:val="bi_VU" w:bidi="bi_VU"/>
        </w:rPr>
      </w:r>
    </w:p>
    <w:p>
      <w:pPr>
        <w:pStyle w:val="Heading2"/>
      </w:pPr>
      <w:r>
        <w:rPr>
          <w:lang w:val="bi_VU" w:bidi="bi_VU"/>
        </w:rPr>
        <w:t>Ezekiel 12:1</w:t>
      </w:r>
      <w:r>
        <w:rPr>
          <w:lang w:val="bi_VU" w:bidi="bi_VU"/>
        </w:rPr>
      </w:r>
    </w:p>
    <w:p>
      <w:pPr/>
      <w:r>
        <w:rPr>
          <w:lang w:val="bi_VU" w:bidi="bi_VU"/>
        </w:rPr>
      </w:r>
      <w:r>
        <w:rPr>
          <w:vertAlign w:val="superscript"/>
          <w:lang w:val="bi_VU" w:bidi="bi_VU"/>
        </w:rPr>
        <w:t>1</w:t>
      </w:r>
      <w:r>
        <w:rPr>
          <w:lang w:val="bi_VU" w:bidi="bi_VU"/>
        </w:rPr>
        <w:t xml:space="preserve"> Nao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blong wol ya. Yu yu stap long ples ya long Babilonia, long medel blong ol man ya we oli girap oli stap agens long mi. Oli gat ae, be oli no save luk wan samting, mo oli gat sora, be oli no save harem wan samting, from we olgeta oli stap agensem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samting ya, yu mas fulumap rere wan basket blong yu olsem man we i go wok slef* long narafala kantri, nao yu karem, yu stat wokbaot i go we i no tudak yet. Bambae yu mekem we olgeta man oli stap lukluk yu olsem we yu aot blong go long narafala ples. Maet olgeta ya oli save luksave we oli man blong agensem mi.</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Taem i delaet yet, yu mekemrere basket blong yu we bambae olgeta oli save luk yu. Taem oli stap lukluk yu, yu brekem wan hol long wol blong haos blong yu, nao long sapa yu karem basket blong yu, yu gotru long hol ya, yu aot yu go olsem we yu stap ronwe blong go long narafala kantri. Yu mas mekem we olgeta oli save lukluk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i stap kam tudak, yu tekem basket blong yu long fes blong olgeta, mo yu kavremap fes blong yu blong yu no save lukluk ples, nao yu wokbaot i go. Nao samting ya we yu mekem bambae i wan saen blong wekemap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mi mekem olsem we Hae God i talem long mi. Long dei ya, mi fulumap rere basket blong mi olsem man we i go wok slef long narafala kantri. Mo long sapa, taem i stat blong kam tudak, mi brekem wan hol long wol blong haos blong mi long han blong mi nomo, nao mi pastru long hem, mi go afsaed. Mo taem olgeta ya oli stap lukluk mi, mi girap, mi karem basket blong mi, nao mi stap wokbaot i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nekis dei, long moning, Hae God we i Masta* blong yumi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blong wol ya. Naoia ol laen blong Isrel ya we oli stap agens long mi oli stap askem long yu se, ‘?Yu stap mekem wanem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Oraet, bambae yu go talem long olgeta, se samting ya we yu yu mekem, hem i blong man ya we i stap rul naoia long Jerusalem* we i wan pikinini blong king wetem ol laen blong Isrel we oli stap yet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talem long olgeta, se samting ya we yu mekem, hem i wan saen blong samting we bambae i hapen long olgeta ya longwe. Bambae oli gowe long ples blong olgeta, oli go wok slef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wan naet, man ya we i stap rul long olgeta bambae i karem basket blong hem, i ronwe, i pastru long hol we bambae oli brekem long stonwol blong taon ya, mo i kavremap fes blong hem blong i no save lukluk ples, nao i wokbaot i go.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bambae mi putum trap blong mi, mi kasem hem. Nao bambae mi tekem hem i kam long taon ya Babilon, be bambae i no save luksave taon ya, mo bambae hem i stap long ples ya gogo 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bambae mi ronemaot ol haeman blong hem mo ol advaesa blong hem wetem ol gad blong hem oli go olbaot long evri ples, mo bambae ol man oli go lukaot olgeta blong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mi ronemaot olgeta oli go stap wetem ol man long ol narafala kantri, bambae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bambae long taem blong faet, mo long taem we oli sot long kakae, mo long taem we rabis sik i stap spolem ol man, bambae mi letem sam long olgeta oli stap laef, be bambae oli no plante. Nao long ol narafala kantri ya, bambae oli save luksave we fasin blong olgeta i nogud we i nogud, mo bambae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i Masta* blong yumi, mo hem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“Man blong wol ya. Taem yu kakae mo yu dring, be yu mas mekem olsem we yu fraet, mo yu mas seksek we yu seksek.</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yu talem long olgeta laen* blong Isrel* evriwan, se saen ya we yu yu mekem i blong ol man Jerusalem* wetem olgeta we oli stap yet olbaot long kantri blong yufala. I gat taem i stap kam we sipos olgeta oli kakae mo oli dring, be bambae oli fraet, oli seksek we oli seksek. Bambae ol enemi oli tektekemaot olgeta samting long graon blong olgeta, from we olgeta ya oli stap brekem ol loa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taon we naoia oli fulap long ol man, bambae ol enemi oli spolem olgeta we oli flatemgud olgeta, mo bambae kantri ya blong yufala i stap nating nomo. Nao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i Masta* blong yumi, mo hem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blong wol ya. Naoia ol laen* blong Isrel* ya oli stap talem tok ya oltaem se, ‘Taem i stap go, be ol samting ya we ol profet oli stap talem, oli no kamtru nating.’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yu yu mas talemaot tingting blong mi long tok ya blong olgeta. Bambae mi mekem we tok ya i finis. Bambae oli no moa save taltalem tok ya bakegen long olgeta. Yu talem long olgeta we mi mi talem se, ‘Taem blong ol samting ya we ol profet oli stap talem, hem i stap kamtru nao.’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 ol laen blong Isrel, bambae i no moa gat man i save luk ol rabis vison, mo bambae i no moa gat man i save talem ol giaman toktok, se mi mi talem tok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bambae mi tok long olgeta, mo wanem samting we mi talem i mas kamtru, i no moa gat wan samting i save blokem. Yufala ya we i stap girap agens long mi, long taem ya we yufala i stap laef yet, bambae mi mi mekem ol samting we mi talem long yufala oli kamtru.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bakegen,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ya oli stap ting se ol vison* we mi stap soemaot long yu, mo ol samting we yu stap talemaot se bambae oli kamtru, oli no save kamtru naoia, bambae i longtaem yet blong oli kamtru.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From samting ya, yu mas talemaot long olgeta we mi mi talem se bambae i no moa gat wan samting i save blokem tok blong mi. Ol samting we mi mi talem se bambae oli kamtru, oli mas kamtru.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13:1</w:t>
      </w:r>
      <w:r>
        <w:rPr>
          <w:lang w:val="bi_VU" w:bidi="bi_VU"/>
        </w:rPr>
      </w:r>
    </w:p>
    <w:p>
      <w:pPr/>
      <w:r>
        <w:rPr>
          <w:lang w:val="bi_VU" w:bidi="bi_VU"/>
        </w:rPr>
      </w:r>
      <w:r>
        <w:rPr>
          <w:vertAlign w:val="superscript"/>
          <w:lang w:val="bi_VU" w:bidi="bi_VU"/>
        </w:rPr>
        <w:t>1</w:t>
      </w:r>
      <w:r>
        <w:rPr>
          <w:lang w:val="bi_VU" w:bidi="bi_VU"/>
        </w:rPr>
        <w:t xml:space="preserve"> Hae God i Masta* blong yumi, mo hem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blong wol ya. Yu go tok agens long ol profet ya blong ol laen* blong Isrel* we oli stap talemaot ol tok we i kamaot long tingting blong olgeta nomo, be oli stap talem se i tok blong mi. Yu talem long olgeta blong oli lesin long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talem se, ‘Ol profet. !Yufala i no gat hed nating! Bambae yufala i kasem panis we bambae yufala i ded from. Yufala i stap talemaot ol tingting blong yufala nomo, mo yufala i stap talem se yufala i luk ol samting long ol vison blong yufala, be yufala i stap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laen blong Isrel. Ol profet blong yufala oli olsem ol wael dog ya, we oli stap haed long ol stonwol blong taon we i brobrok. Oli no save givhan long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Profet. Ol ples we stonwol blong taon ya i brobrok long hem, be yufala i no save gad nating long hem, mo yufala i no stanemap stonwol ya bakegen. Dei ya blong mi blong jajem ol man bambae i kam, be long taem ya, taem ol enemi oli kam blong faet long yufala, bambae ol stonwol ya oli no save blokem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laen blong Isrel. Ol profet ya blong yufala oli stap luk ol rabis vison, mo oli stap giaman nomo se ol samting ya bambae oli kamtru. Oli talem se oli stap talemaot ol tok we mi mi givim long olgeta, be oli stap giaman nomo, mi mi no sanem olgeta. Be oli stap tingting se tok ya blong olgeta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profet! Yufala i stap luk ol rabis vison, mo yufala i stap giaman nomo se ol samting we yufala i stap talem bambae oli kamtru. Yufala i stap talem se tok we yufala i stap talemaot i tok blong mi, be mi no givim tok ya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toktok blong yufala oli blong giaman nomo, mo ol vison* we yufala i stap luk oli rabis vison nomo. From ol samting ya, mi mi agensem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stap giaman, mo ol tok blong yufala i stap mekem ol man oli gorong. From samting ya, mi bambae mi panisim yufala. Sipos ol lida blong ol man blong mi oli kam wanples blong mekem miting, bambae yufala i no moa save joen wetem olgeta. Ol nem blong yufala bambae oli no moa stap long lis blong ol man blong mi, mo bambae yufala i no save gobak long ples blong yufala bakegen samtaem. Nao bambae yufala i savegud we mi mi Hae God, mi Masta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Ol profet ya oli stap lidim yufala i gorong. Olgeta oli stap talem se ol samting i oraet nomo, be ol samting oli no stret nating. I olsem we yufala i wokem wan stonwol we i no strong nating, mo ol profet ya oli kam, oli pentem long laem blong mekem i waet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yufala i mas talem long olgeta, se stonwol ya bambae i foldaon. Bambae bigfala ren i kam, mo ol ston blong aes* bambae i folfoldaon long hem, mo bigfala win bambae i blu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bambae hem i brobrok, i folfoldaon, i kam nogud olgeta. Nao bambae yufala i stap talem long olgeta se, ‘!A! Laem ya i no givhan nating long stonwol ya.’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samting ya, Hae God we i Masta blong yumi, hem i talem se, “Mi mi kros we mi kros. Bambae mi sanem strong win, mo bigfala ren, mo ol ston blong aes i kam blong spolem stonwol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bambae mi brebrekem stonwol ya, mi flatemgud, nao bambae mi livim fandesen blong hem i stap nating nomo olsem. Taem stonwol ya i brobrok i foldaon, bambae i kilim yufala evriwan i ded. Nao bambae yufala evriwan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profet ya mo stonwol ya we oli pentem long laem, bambae oli harem paoa blong kros blong mi. Nao mi bambae mi talemaot long yufala, se stonwol ya i brobrok finis, mo ol profet ya evriwan oli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Hemia olgeta ya we oli stap talem long ol man Jerusalem,* se evri samting i oraet nomo, be ol samting oli no stret nating.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i Masta* blong yumi, mo hem i talem long mi se, “Man blong wol ya. Naoia yu mas tok agens long ol woman ples blong yu we oli profet. Olgeta oli stap talemaot ol samting, se bambae oli kamtru long fiuja, be hemia tingting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talemaot long olgeta we mi mi talem se, ‘Yufala ol woman, bambae yufala i kasem panis we bambae yufala i ded from. Yufala i stap somap ol kaliko blong fasem long han blong mekem majik, blong man i save yusum, mo yufala i stap somap ol angkejif blong majik, we man i save putum long hed blong hem, blong hem i gat paoa blong spolem laef blong narafala man. Yufala i wantem se yufala i gat paoa blong holem laef blong ol man blong mi, blong yufala i save kilim sam i ded, mo yufala i save holem sam i stap laef, blong yufala i winim mane long fasin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Yufala i wantem kasem kakae blong yufala, be yufala i stap spolem nem blong mi nomo long fes blong ol man blong mi. Yufala i kilim ol man we oli no blong ded, mo olgeta we i stret blong oli ded, yufala i holem olgeta oli stap laef. Yufala i stap giaman long ol man blong mi, nao oli stap bilif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no wantem nating ol kaliko ya we yufala i stap yusum blong traem holem paoa blong laef mo paoa blong ded. Bambae mi teremaot ol kaliko ya i gowe long han blong yufala, nao ol man ya we yufala i holem olgeta, yufala i stap bos long laef blong olgeta, mi bambae mi letem olgeta oli go fri.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bambae mi teremaot ol angkejif ya, nao mi letem ol man blong mi oli ronwe long paoa blong yufala we bambae yufala i no moa save holem olgeta bakegen samtaem. Nao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man ya we mi mi no wantem spolem olgeta, yufala i stap giaman long olgeta, nao yufala i mekem tingting blong olgeta i foldaon. Mo yufala i stap givhan long ol man nogud, blong oli gohed long ol rabis fasin blong olgeta, blong oli no sevem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from samting ya, i stat naoia, ol rabis vison ya blong yufala, mo ol giaman toktok blong yufala we yufala i stap talem se bambae oli kamtru, bambae oli finis olgeta. Bambae mi sevem ol man blong mi, mi tekemaot olgeta i gowe long han blong yufala, blong bambae yufala i savegud we mi mi Hae God.”</w:t>
      </w:r>
      <w:r>
        <w:rPr>
          <w:lang w:val="bi_VU" w:bidi="bi_VU"/>
        </w:rPr>
      </w:r>
      <w:r>
        <w:rPr>
          <w:lang w:val="bi_VU" w:bidi="bi_VU"/>
        </w:rPr>
      </w:r>
    </w:p>
    <w:p>
      <w:pPr/>
      <w:r>
        <w:rPr>
          <w:lang w:val="bi_VU" w:bidi="bi_VU"/>
        </w:rPr>
      </w:r>
    </w:p>
    <w:p>
      <w:pPr>
        <w:pStyle w:val="Heading2"/>
      </w:pPr>
      <w:r>
        <w:rPr>
          <w:lang w:val="bi_VU" w:bidi="bi_VU"/>
        </w:rPr>
        <w:t>Ezekiel 14:1</w:t>
      </w:r>
      <w:r>
        <w:rPr>
          <w:lang w:val="bi_VU" w:bidi="bi_VU"/>
        </w:rPr>
      </w:r>
    </w:p>
    <w:p>
      <w:pPr/>
      <w:r>
        <w:rPr>
          <w:lang w:val="bi_VU" w:bidi="bi_VU"/>
        </w:rPr>
      </w:r>
      <w:r>
        <w:rPr>
          <w:vertAlign w:val="superscript"/>
          <w:lang w:val="bi_VU" w:bidi="bi_VU"/>
        </w:rPr>
        <w:t>1</w:t>
      </w:r>
      <w:r>
        <w:rPr>
          <w:lang w:val="bi_VU" w:bidi="bi_VU"/>
        </w:rPr>
        <w:t xml:space="preserve"> Nao i gat sam lida blong ol laen* blong Isrel* oli kam sidaon long fes blong mi blong faenemaot tingting blong Hae God we i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hem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blong wol ya. Ol man ya oli givim laef blong olgeta finis long ol aedol, mo ol aedol ya oli lidim olgeta oli foldaon long sin. Olgeta oli no gat raet nating blong kam blong traem faenemaot sam samting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from samting ya, yu mas talemaot long olgeta we mi mi talem se, ‘Ol laen blong Isrel. Yufala i stap givim laef blong yufala long ol aedol, mo yufala i letem ol aedol ya oli lidim yufala i foldaon long sin. Be sipos yufala i kam luk wan profet blong mi blong faenemaot wan samting, mi bambae mi givim ansa long yufala. Ansa ya bambae i stret blong yufala i kasem, from we yufala i stap mekem wosip long plante aedol.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long ansa ya blong mi, mi wantem tanem tingting blong yufala blong yufala i kambak long mi, yufala i putum tingting blong yufala i stap strong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yu mas talemaot long olgeta ya we mi mi talem se, ‘Yufala i mas tanem tingting blong yufala, yufala i mas lego olgeta aedol ya blong yufala, mo yufala i mas tanem baksaed long olgeta. Ol aedol ya oli nogud we i nogud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 ‘Sipos wan long yufala, no wan man blong narafala kantri we i stap wetem yufala, i tanem baksaed long mi, nao i mekem wosip long ol aedol, nao biaen i kam luk wan profet blong faenemaot wan samting long mi, mi bambae mi givim ansa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blong meksave hem. Long fasin ya, bambae mi mekem hem i kam wan saen blong wonem yufala evriwan. Bambae mi tekemaot hem i gowe long yufala, blong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 ‘Sipos ol man oli trikim wan profet, nao hem i giaman, i givim ansa long olgeta, be hemia from we mi nao mi mekem i kamtru olsem. Mo bambae mi tekemaot hem long yufala, 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profet ya wetem man ya we i go luk hem blong faenemaot wan samting long hem, tufala tugeta bambae i kasem sem panis.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mi mekem olsem blong yufala i no lego mi, mo blong yufala i no moa mekem ol samting nogud bakegen blong mekem yufala i doti long fes blong mi. Mi wantem we yufala i man blong mi nomo, mo mi nomo mi God blong yufala. Mi mi Hae God, mi Masta blong yufala,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blong wol ya. Sipos ol man blong wan kantri oli mekem sin agens long mi we tingting blong olgeta i no moa stap strong long mi, mi bambae mi leftemap han blong mi, mi spolem ol kakae blong olgeta. Bambae mi mekem olgeta oli kasem wan hadtaem we oli sot long kakae, mo bambae oli hanggri gogo oli ded, mo ol anamol blong olgeta tu bambae oli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Nating we sipos trifala man ya, Noa mo Daniel mo Job, trifala i stap long taem ya, be gudfala fasin blong trifala bambae i sevem laef blong trifala nomo.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“Sipos mi sanem ol wael anamol oli kam blong kilim olgeta, mo olbaot long kantri ya, ol man oli no save pas long hem, from we oli fraet long ol wael anamol ya, bambae kantri ya i stap nating nomo. Mi mi Hae God, mi Masta blong yufala, mo mi laef, mi stap we mi stap. Mo naoia, mi mi promes long nem blong mi, se nating we sipos trifala man ya i stap long ples ya, be bambae trifala i no save sevem wan man nating, trifala i save sevem laef blong trifala nomo. Mo sipos ol pikinini blong trifala i stap, be bambae trifala i no save sevem olgeta tu.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sipos mi tekem faet i kam long kantri ya, mo ol enemi oli kilim olgeta man mo olgeta anamol evriwan i ded, bambae kantri ya 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mi mi promes long nem blong mi, se nating we sipos trifala ya i stap long ples ya, be bambae trifala i no save sevem wan man nating, trifala i save sevem laef blong trifala nomo. Mo sipos ol pikinini blong trifala i stap, be bambae trifala i no save sevem olgeta tu.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sipos mi sanem wan rabis sik i kam kavremap kantri ya, nao sik ya i kilim olgeta man mo olgeta anamol oli ded from we mi mi kros tumas, bambae kantri ya 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mi mi promes long nem blong mi, se nating we sipos trifala ya i stap long ples ya, be bambae trifala i no save sevem wan man nating, stret fasin blong trifala i save sevem laef blong trifala nomo. Mo sipos ol pikinini blong trifala i stap, be bambae trifala i no save sevem olgeta tu.”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i Masta blong yumi, mo hem i talem se, “Ol laen* blong Isrel.* I gat fo panis we oli nogud we i nogud we mi bambae mi sanem i kam long Jerusalem.* Ol panis ya, i gat faet, mo hadtaem we ol man bambae oli sot long kakae, mo ol wael anamol we bambae oli kilim ol man, mo rabis sik we bambae ol man oli ded from. Bambae mi sanem ol fo samting ya blong kilim olgeta man mo olgeta anamol oli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sam man oli stap laef, mo oli sevem ol pikinini blong olgeta, nao oli kam luk yufala long ples ya we yufala i stap wok slef* long hem, i gud yufala i luklukgud fasin blong olgeta. Bambae yufala i save luk we olgeta oli man nogud tru, nao bambae yufala i bilif se panis we mi stap givim long Jerusalem i stret nomo blong hem i kasem.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bambae yufala i save luksave se olgeta samting we mi mi mekem, mi mekem from ol rabis fasin ya blong olgeta, mo i stret nomo blong mi mekem olsem.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15:1</w:t>
      </w:r>
      <w:r>
        <w:rPr>
          <w:lang w:val="bi_VU" w:bidi="bi_VU"/>
        </w:rPr>
      </w:r>
    </w:p>
    <w:p>
      <w:pPr/>
      <w:r>
        <w:rPr>
          <w:lang w:val="bi_VU" w:bidi="bi_VU"/>
        </w:rPr>
      </w:r>
      <w:r>
        <w:rPr>
          <w:vertAlign w:val="superscript"/>
          <w:lang w:val="bi_VU" w:bidi="bi_VU"/>
        </w:rPr>
        <w:t>1</w:t>
      </w:r>
      <w:r>
        <w:rPr>
          <w:lang w:val="bi_VU" w:bidi="bi_VU"/>
        </w:rPr>
        <w:t xml:space="preserve"> Nao Hae God i toktok long mi long wan vison,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ting se rop ya grep* i gud moa i winim wud? ?Yu ting se han blong rop ya i gud moa i winim ol naranarafala wud long bus?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no save yusum blong wokem wan samting long hem. Rop ya i no strong. Yu no save wokem huk long hem blong hangem wan samting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faea i kakae tufala en blong hem, mo medel blong hem nomo i stap we faea i mekem i blak finis, yu ting se yu save yusum blong wokem wan gudfala samting long hem? Hem i gud blong bonem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Nating we faea i no bonem yet, be i nogud blong wokem wan samting long hem. Mo taem we faea i bonem finis, i moa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i Masta* blong yumi mo hem i talem se, “Olsem we yufala i stap tekem ol rop blong grep long bus blong mekem faeawud long hem, long sem fasin bambae mi tekem ol man ya we oli stap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bambae mi panisim olgeta. Oli bin ronwe finis long wan faea, be naoia bambae faea i bonem olgeta evriwan i ded. Mo sipos mi panisim olgeta,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Tingting blong olgeta i no moa stap strong long mi, oli tanem baksaed long mi, mo from samting ya, bambae mi mekem kantri blong olgeta i stap nating nomo.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16:1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long wan vison bakegen,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blong wol ya. Yu mas talemaot ol fasin ya long ol man long taon ya Jerusalem* we oli stap mekem we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talemaot ol tok blong mi long taon ya, we mi mi talem se, ‘Jerusalem. Yu yu olsem wan smol gel we yu bon long kantri ya Kenan.* Papa mo mama blong yu tufala i kamaot long ol laen we oli man blong mekem nogud. Papa blong yu i laen blong Amoro,* mo mama blong yu i laen blong Het.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long taem ya we yu yu bon, i no gat man i katem nambuton blong yu, mo i no gat man i wasem yu, mo i ravem sol long bodi blong yu, mo i kavremap yu long kaliko.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ya i no gat man i gat sore long yu blong mekem ol samting ya long yu. Taem we yu yu bon, i no gat man i laekem yu nating. Oli sakem yu yu stap afsaed nomo long open ples.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mi pas long ples ya, mi luk we yu yu stap harem nogud, yu stap muvmuv long blad ya we yu yu bon long hem. Blad ya i kavremap yu, be mi no letem yu yu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mekem yu yu gruap olsem wan smol tri we i gru gud. Yu yu gru, yu kam bigwan, yu kam strong, mo yu kam wan yang gel we yu naes we yu naes, be yu no gat klos blong blokem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wan taem, mi pas long ples ya bakegen, mo mi luk we yu yu naf blong mared. Nao mi kavremap bodi blong yu long wan kot blong mi, mo mi promes se bambae mi lavem yu. Nao mi mekem promes wetem yu blong mared long yu, mo yu yu kam woman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mi tekem wota, mi wasemaot blad we yu yu bon long hem i gowe long yu, mo mi tekem olifoel,* mi ravem bodi blong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mi tekem klos we oli flasemgud, mi putum long yu, mo mi tekem sus we oli wokem long skin blong anamol we i beswan, mi givim long yu. Mo mi tekem kaliko ya linen* we i beswan, mi fasem hed blong yu long hem, mo mi tekem kot we oli wokem long silik, mi putum 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mi flasem yu long ol gudgudfala samting we oli wokem long ol flas ston, mo mi tekem ol strap blong han we oli flas gud, nao mi putum long han blong yu, mo mi hangem jen long nek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mi tekem wan ring, mi putum long nus blong yu, mo mi putum iaring long sora blong yu, mo mi tekem wan hat blong kwin we i flas gud, nao mi putum long hed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samting ya, yu yu gat ol gudgudfala samting we oli wokem long gol mo silva blong flasem yu, mo oltaem yu stap putum ol klos we oli wokem long linen we i beswan, mo silik we oli flasemgud. Mo yu gat ol gudgudfala kakae blong yu. Yu gat bred we oli wokem long flaoa we i beswan, mo hani,* mo olifoel. Nao yu kam wan kwin we yu naes we yu naes.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from we yu naes tumas, olgeta man long ol narafala kantri oli harem nius blong yu. Be mi nomo mi mekem yu yu naes olsem.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from we yu yu naes olsem, mo olgeta man oli savegud yu, yu girap, yu slip wetem ol man we oli stap kam 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yu stap yusum ol klos blong yu blong flasem ol ples we yu stap mekem wosip long hem. Mo yu mekem yu yu olsem woman blong rod nomo, yu stap slip wetem ol man we oli stap kam 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yu tekem ol gudgudfala samting ya we oli wokem long silva mo long gol we mi mi givim long yu, nao yu yusum blong mekem ol aedol we oli pija blong man, mo yu stap mekem i krangke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stap tekem ol flas klos ya we mi givim long yu, yu flasem ol aedol ya long hem, mo yu tekem olifoel mo insens* we mi givim long yu, yu givim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givim flaoa long yu we i beswan, mo olifoel, mo hani, blong i kakae blong yu, be yu girap, yu go mekem sakrefaes long hem long ol aedol ya, blong yu mekem olgeta oli glad 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pikinini boe blong mi, mo ol dota blong mi, we yu yu bonem olgeta, be yu girap, yu stap kilim olgeta, yu mekem sakrefaes long olgeta i go long ol aedol ya. Fasin ya blong yu we tingting blong yu i no moa stap strong long mi, yu tanem baksaed long mi, hem i nogud. ?Be olsem wanem? ?Hemia i no naf yet?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 yu girap, yu tekem ol pikinini ya blong mi, yu kilim olgeta, yu bonem olgeta blong mekem sakrefaes long ol aedol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Oltaem long laef blong yu, yu stap mekem i krangke olsem woman blong rod, be neva yu tingbaot taem ya bifo we yu yu pikinini yet, we yu stap neked, mo yu stap swim long blad ya we yu yu bon long hem. Mi mi Hae God, mi Masta blong yu,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vison ya, Hae God we i Masta* blong yumi, hem i gohed, i tok long taon ya, i talem se, “Jerusalem.* !Sore tumas long yu! Yu bambae yu kasem panis we bambae yu ded from. Yu stap mekem ol samting nogud ya, be biaen yu girap yu go moa.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 saed blong olgeta rod, yu putumap ol ples blong mekem wosip long ol aedol ya, mo yu mekem fasin blong woman blong rod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 yu naes, be long ol ples ya, yu stap spolem yu nomo long fasin ya we yu stap singaot long ol man we oli stap pas long rod, blong oli kam slip wetem yu. Mo oltaem fasin ya blong yu i stap kam mowas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man Ijip oli wantem woman tumas, mo yu girap, yu letem olgeta oli kam fren long yu, mo oli stap slip wetem yu, nao long rabis fasin ya, yu mekem mi mi kros we mi kros.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“Naoia mi leftemap han blong mi blong mi panisim yu, mi tekemaot haf long ol gudgudfala samting we mi givim long yu fastaem. Mi putum yu finis long han blong ol man Filistia we oli no laekem yu nating, oli agens long yu, mo oli ting rabis long yu from ol fasin ya blong yu we i nogud we i nogud we yu stap slip wetem ol man olbaot.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 yu stap slip wetem ol man ya, be yu harem se i no naf yet, nao from samting ya, yu stap resis biaen long ol man Asiria. Olgeta ya oli stap slip wetem yu, be yu harem se hemia i no naf yet.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yu gohed long fasin ya, yu stap slip wetem ol bisnesman blong Babilonia tu, be yu harem se hemia tu i no naf yet.”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Hae God i gohed, i talem se, “Ol samting ya we yu yu stap mekem, yu no sem long hem nating. Yu yu olsem woman blong rod we i no save sem nating.</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Long olgeta rod, yu putumap ol ples blong mekem wosip long ol aedol, mo blong mekem fasin blong woman blong rod long olgeta. Be yu yu no mekem blong winim mane olsem ol narafala woman blong rod.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 yu olsem wan woman we i mekem i krangke wetem ol narafala man. Yu yu girap, yu go stap slip wetem ol man blong ol narafala kantri we yu no save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narafala woman blong rod, ol man oli stap pem olgeta blong go slip wetem olgeta, be yu yu stap singaot ol man blong evri ples we yu wantem olgeta, mo yu stap givim presen long olgeta blong pem olgeta blong oli kam slip wetem yu.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I no gat man i fosem yu blong yu kam wan woman blong rod. Mo ol man oli no pem yu, yu yu pem olgeta. !Yu yu wan woman we i narafala olgeta!”</w:t>
      </w:r>
      <w:r>
        <w:rPr>
          <w:lang w:val="bi_VU" w:bidi="bi_VU"/>
        </w:rPr>
      </w:r>
      <w:r>
        <w:rPr>
          <w:lang w:val="bi_VU" w:bidi="bi_VU"/>
        </w:rPr>
      </w:r>
    </w:p>
    <w:p>
      <w:pPr/>
      <w:r>
        <w:rPr>
          <w:lang w:val="bi_VU" w:bidi="bi_VU"/>
        </w:rPr>
      </w:r>
    </w:p>
    <w:p>
      <w:pPr/>
      <w:r>
        <w:rPr>
          <w:lang w:val="bi_VU" w:bidi="bi_VU"/>
        </w:rPr>
      </w:r>
      <w:r>
        <w:rPr>
          <w:vertAlign w:val="superscript"/>
          <w:lang w:val="bi_VU" w:bidi="bi_VU"/>
        </w:rPr>
        <w:t>35-36</w:t>
      </w:r>
      <w:r>
        <w:rPr>
          <w:lang w:val="bi_VU" w:bidi="bi_VU"/>
        </w:rPr>
        <w:t xml:space="preserve"> Mo long vison ya, Hae God we i Masta* blong yumi, hem i talem long taon ya bakegen se, “Jerusalem.* Yu mas lesin long tok blong mi. Yu yu woman blong rod stret. Oltaem yu stap tekemaot ol klos blong yu, blong slip wetem ol man we yu wantem olgeta. Yu stap givim yu long ol aedol ya we oli nogud we i nogud, mo yu stap kilim ol pikinini blong yu, blong mekem sakrefaes long olgeta long ol aedol ya.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From samting ya, olgeta man ya we yu bin slip wetem olgeta, bambae mi tekem olgeta oli kam wanples. Hemia olgeta we yu wantem olgeta wetem olgeta we yu no wantem olgeta nating. Bambae mi tekem olgeta oli kam stanap raon long yu, nao bambae mi tektekemaot ol klos blong yu, mi letem olgeta oli luk yu we yu stap neked.</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bambae mi jajem yu, se yu mas kasem sem panis olsem woman we i stap go slip wetem narafala man bambae i kasem, mo woman we i kilim pikinini i ded bambae i kasem. Bambae mi kilim yu yu ded, from we fasin blong yu i mekem mi mi kros we mi kros.</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Bambae mi putum yu long han blong ol man ya we yu wantem olgeta, mo bambae oli brebrekem ol ples ya we yu stap mekem fasin blong woman blong rod long hem, mo yu stap mekem wosip long ol aedol long hem. Bambae oli tekemaot ol klos blong yu, mo ol gudgudfala samting blong yu we oli wokem long ol flas ston, nao oli livim yu yu stap neked nomo.</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“Bambae olgeta ya oli mekem ol man oli kros, oli girap, oli stonem yu, nao oli katkatem yu long ol smosmol pis long ol naef blong faet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bambae oli bonemdaon ol haos blong yu, nao bambae oli mekem ol narafala woman oli kam wanples, oli stap lukluk yu we mi stap panisim yu. Bambae mi mekem yu yu no moa mekem fasin blong woman blong rod, mo yu no moa stap givim presen long ol man ya we yu wantem olgeta.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bambae mi harem gud, mi stap kwaet, mo kros blong mi bambae i finis. Bambae mi no moa kros, mo mi no moa jalus bakegen.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Fasin ya we mi mi lukaot gud long yu taem yu yu yangfala yet, yu yu fogetem finis, nao yu mekem mi mi kros from ol samting ya we yu stap mekem. Nao from samting ya, bambae mi mekem yu yu kasem panis. Yu yu stap mekem ol samting ya we oli nogud we i nogud. Mo antap long ol samting ya, yu girap yu stap go slip wetem ol narafala man. !Fasin ya i nogud we i nogud! Mi mi Hae God, mi Masta blong yu,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long vison ya, Hae God i toktok bakegen, i talem se, “Jerusalem.* Bambae olgeta man oli stap yusum tok ya blong tokbaot yu se, ‘Gel ya i folem fasin blong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Yu yu olsem mama blong yu stret, we i no laekem man blong hem mo i no laekem ol pikinini blong hem tu. Mo yu olsem tufala sista blong yu tu, we tufala i no laekem nating tufala man blong tufala wetem ol pikinini blong tufala. Yu wetem tufala sista blong yu, mama blong yutrifala i wan laen blong Het, mo papa blong yutrifala i wan laen blong Amoro.*</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“Fasbon sista blong yu, taon ya Sameria* wetem ol vilej raonabaot long hem, we oli stap long not. Mo lasbon sista blong yu, taon ya Sodom wetem ol vilej raonabaot long hem, we oli stap long saot.</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Yu yu stap folem ol rod blong tufala, mo yu stap biaen long ol fasin blong tufala we i nogud we i nogud. Be yu yu harem se hemia i no naf yet. Biaen i no longtaem yu yu go moa, nao long ol samting ya we yu stap mekem, fasin blong yu i kam mowas i winim tufala.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“Mi mi Hae God, mi Masta* blong yufala, mo mi laef, mi stap we mi stap. Mo naoia, mi mi talem stret long yu, se long nem blong mi, sista ya blong yu, Sodom wetem ol vilej blong hem, neva oli mekem ol fasin nogud olsem we yu wetem ol vilej blong yu,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Bifo, taon ya wetem ol vilej blong hem oli praod tumas, oli kakae gud from we oli gat plante kakae, mo oli stap gud nomo, be oli no stap tingbaot ol narafala man, mo oli no stap lukaot gud long ol puaman.</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Oli flas, mo oli stronghed, mo ol samting we oli stap mekem i nogud we i nogud we mi mi no laekem nating, nao mi spolem olgeta we mi flatemgud olgeta. Yu yu savegud stori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“Ol sin we Sameria i mekem i no kasem haf blong ol sin blong yu nating. Yu yu mekem ol samting we i nogud moa, i winim ol samting we hem i mekem. Taem mi makem yu wetem tufala sista ya blong yu, mi luk olsem we tufala i stret nomo, be yu yu nogud we yu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Mo naoia, yu yu mas sem from ol samting ya. Ol sin blong yu oli plante tumas, i winim ol sin blong tufala sista ya blong yu. Mo from samting ya, mi mi luk olsem we tufala i stret nomo long fes blong mi. Naoia fes blong yu i mas kam nogud, from we taem mi skelem fasin nogud blong yutrifala, mi luk se fasin blong tufala sista ya blong yu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Nao long vison ya, Hae God i toktok bakegen, i talem se, “Bambae mi mekem Sodom wetem ol vilej blong hem, mo Sameria* wetem ol vilej blong hem, oli gat gudfala laef bakegen, oli gohed gud. Mo yu tu, bambae mi mekem yu yu gat gudfala laef, mo yu save gohed gud olsem.</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Be fastaem, yu bambae yu sem gud, mo fasin ya bambae i mekem tufala ya i harem gud lelebet.</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Nao Sodom wetem ol vilej blong hem, mo Sameria wetem ol vilej blong hem, mo yu tu wetem ol vilej blong yu, yufala evriwan bambae i kam gud bakegen olsem bifo.</w:t>
      </w:r>
      <w:r>
        <w:rPr>
          <w:lang w:val="bi_VU" w:bidi="bi_VU"/>
        </w:rPr>
      </w:r>
      <w:r>
        <w:rPr>
          <w:lang w:val="bi_VU" w:bidi="bi_VU"/>
        </w:rPr>
      </w:r>
    </w:p>
    <w:p>
      <w:pPr/>
      <w:r>
        <w:rPr>
          <w:lang w:val="bi_VU" w:bidi="bi_VU"/>
        </w:rPr>
      </w:r>
    </w:p>
    <w:p>
      <w:pPr/>
      <w:r>
        <w:rPr>
          <w:lang w:val="bi_VU" w:bidi="bi_VU"/>
        </w:rPr>
      </w:r>
      <w:r>
        <w:rPr>
          <w:vertAlign w:val="superscript"/>
          <w:lang w:val="bi_VU" w:bidi="bi_VU"/>
        </w:rPr>
        <w:t>56-57</w:t>
      </w:r>
      <w:r>
        <w:rPr>
          <w:lang w:val="bi_VU" w:bidi="bi_VU"/>
        </w:rPr>
        <w:t xml:space="preserve"> Long taem ya bifo we yu yu stap praod, mo ol rabis fasin blong yu i no kamaot long klia ples yet, yu yu stap jikim Sodom tumas. Be naoia yu luk. Yu yu olsem hem nomo. Edom, mo Filistia, mo ol narafala kantri raonabaot long yu we oli no laekem yu nating, olgeta evriwan oli stap jikim yu long sem fasin.</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Yu bambae yu harem nogud from ol rabis fasin ya blong yu, mo ol samting ya we yu yu stap mekem we oli nogud we i nogud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Mo long vison ya, Hae God we i Masta* blong yumi, hem i talem se, “Jerusalem.* Mi bambae mi panisim yu long mak we i stret blong yu yu kasem, from we yu no holem ol promes* blong yu, mo yu brekem promes ya we mi bin mekem wetem yu.</w:t>
      </w:r>
      <w:r>
        <w:rPr>
          <w:lang w:val="bi_VU" w:bidi="bi_VU"/>
        </w:rPr>
      </w:r>
      <w:r>
        <w:rPr>
          <w:lang w:val="bi_VU" w:bidi="bi_VU"/>
        </w:rPr>
      </w:r>
    </w:p>
    <w:p>
      <w:pPr/>
      <w:r>
        <w:rPr>
          <w:lang w:val="bi_VU" w:bidi="bi_VU"/>
        </w:rPr>
      </w:r>
    </w:p>
    <w:p>
      <w:pPr/>
      <w:r>
        <w:rPr>
          <w:lang w:val="bi_VU" w:bidi="bi_VU"/>
        </w:rPr>
      </w:r>
      <w:r>
        <w:rPr>
          <w:vertAlign w:val="superscript"/>
          <w:lang w:val="bi_VU" w:bidi="bi_VU"/>
        </w:rPr>
        <w:t>60</w:t>
      </w:r>
      <w:r>
        <w:rPr>
          <w:lang w:val="bi_VU" w:bidi="bi_VU"/>
        </w:rPr>
        <w:t xml:space="preserve"> Be promes we mi bin mekem wetem yu taem yu yangfala yet, mi bambae mi holem, mo bambae mi mekem wan narafala promes wetem yu, we bambae i stap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61</w:t>
      </w:r>
      <w:r>
        <w:rPr>
          <w:lang w:val="bi_VU" w:bidi="bi_VU"/>
        </w:rPr>
        <w:t xml:space="preserve"> Taem yu tekem olfala sista blong yu wetem yangfala sista blong yu, tufala i kambak, bambae yu tingbaot ol samting ya we yu yu mekem, nao bambae yu sem from. Mo nating we tufala i no haf blong promes blong mi wetem yu fastaem, be bambae mi letem tufala i kam dota blong yu.</w:t>
      </w:r>
      <w:r>
        <w:rPr>
          <w:lang w:val="bi_VU" w:bidi="bi_VU"/>
        </w:rPr>
      </w:r>
      <w:r>
        <w:rPr>
          <w:lang w:val="bi_VU" w:bidi="bi_VU"/>
        </w:rPr>
      </w:r>
    </w:p>
    <w:p>
      <w:pPr/>
      <w:r>
        <w:rPr>
          <w:lang w:val="bi_VU" w:bidi="bi_VU"/>
        </w:rPr>
      </w:r>
    </w:p>
    <w:p>
      <w:pPr/>
      <w:r>
        <w:rPr>
          <w:lang w:val="bi_VU" w:bidi="bi_VU"/>
        </w:rPr>
      </w:r>
      <w:r>
        <w:rPr>
          <w:vertAlign w:val="superscript"/>
          <w:lang w:val="bi_VU" w:bidi="bi_VU"/>
        </w:rPr>
        <w:t>62</w:t>
      </w:r>
      <w:r>
        <w:rPr>
          <w:lang w:val="bi_VU" w:bidi="bi_VU"/>
        </w:rPr>
        <w:t xml:space="preserve"> Bambae mi mekem promes ya blong mi wetem yu i kam niuwan bakegen, nao bambae yu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63</w:t>
      </w:r>
      <w:r>
        <w:rPr>
          <w:lang w:val="bi_VU" w:bidi="bi_VU"/>
        </w:rPr>
        <w:t xml:space="preserve"> Mi bambae mi fogivim yu, mi tekemaot olgeta sin blong yu, be taem yu tingbaot olgeta, bambae yu sem tumas from, nao yu stap kwaet. Mi mi Hae God, mi Masta blong yu, mo hemia tok blong mi.”</w:t>
      </w:r>
      <w:r>
        <w:rPr>
          <w:lang w:val="bi_VU" w:bidi="bi_VU"/>
        </w:rPr>
      </w:r>
      <w:r>
        <w:rPr>
          <w:lang w:val="bi_VU" w:bidi="bi_VU"/>
        </w:rPr>
      </w:r>
    </w:p>
    <w:p>
      <w:pPr/>
      <w:r>
        <w:rPr>
          <w:lang w:val="bi_VU" w:bidi="bi_VU"/>
        </w:rPr>
      </w:r>
    </w:p>
    <w:p>
      <w:pPr>
        <w:pStyle w:val="Heading2"/>
      </w:pPr>
      <w:r>
        <w:rPr>
          <w:lang w:val="bi_VU" w:bidi="bi_VU"/>
        </w:rPr>
        <w:t>Ezekiel 17:1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talem wan parabol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blong mekem olgeta oli save wanem samting mi mi stap talem long olgeta. Parabol ya i olsem. I gat wan bigfala pijin ya igel* we i bigwan we i bigwan, mo gras blong hem i gat plante kala long hem. Tufala wing blong hem i bigbigwan, mo taem hem i stretem tufala, tufala i longfala we i longfala. Nao hem i flae i go antap long ol bigfala hil blong Lebanon, i brekem top blong wan sida,*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i karem i go long wan kantri we ol man blong hem oli wokem plante bisnes long hem, mo i putum long wan taon blong ol bisnesman.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pulumaot wan smol gru blong rop ya grep* long kantri ya Juda,* i go planem long wan ples we graon blong hem i gud, mo oltaem i gat wota blong mekem i gru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grep ya i gru, i kam bigfala, be i no go antap tumas. Hem i kavremap bigfala ples, mo ol han blong hem oli poen i go antap long bigfala igel ya, mo ol rus blong hem oli godaon we i godaon olgeta. Grep ya i gat plante han long hem we oli fulap gud long lif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i gat wan narafala igel bakegen we i bigwan we i bigwan, mo gras blong hem i fulap, mo tufala wing blong hem i bigbigwan. Nao ol rus blong grep ya oli poen i go stret long igel ya, mo ol top blong hem tu oli poen i go stret long hem, from we hem i ting se maet igel ya i save givim moa wota long hem, i winim we hem i stap kasem long ples ya we i stap gru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grep ya, fas igel i planem finis long gudfala graon ya we i gat plante wota long hem, blong bambae i save kam wan nambawan grep, we i save gat plante han blong hem, mo i save karem plante frut.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yu talem long olgeta we mi mi talem se, ‘?Olsem wanem? ?Bambae grep ya i gru? !Nogat! Bambae fas igel ya i pulumaot grep ya, mo i tektekemaot ol frut blong hem, nao i brebrekem ol han blong hem, i livim olgeta blong oli drae. Bambae hem i no nidim paoa, mo i no nidim plante strong man tu blong oli pulumaot.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tru, igel ya i planem finis. ?Be yufala i ting se bambae i gru? Bambae win i blu strong i kam long is, nao grep ya bambae i ded. Bambae i drae long ples ya we i stap gru long hem.’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ya oli stap agens long mi. Yu askem long olgeta se, ‘?Yufala i save mining blong parabol ya?’ Yu mas talemaot long olgeta se, ‘King blong Babilonia i go long Jerusalem,* mo i karemaot king blong yufala wetem ol haeman blong taon ya, oli kam wetem hem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tekem wan man we i famle blong king, nao tufala i mekem promes se tufala kantri blong tufala i save stap gud, tufala i no faet, mo hem i mekem man ya i mekem wan strong promes blong holem promes ya blong hem. Mo hem i holem ol lida blong kantri blong yufala, nao hem i karem olgeta i kam long ples ya, blong oli stap wok slef*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blong ol man ples blong yufala oli mas holem promes ya, oli no save girap bakegen blong mekem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naoia, man ya i girap, i brekem promes ya, mo i sanem sam man blong wok blong hem oli go long Ijip, blong oli tekem ol hos wetem bigfala kampani blong ol soldia, blong oli kam faet agens long king blong Babilonia. ?Be olsem wanem? ?Bambae hem i save win? Sipos hem i mekem olsem, bambae hem i no save ronwe long panis. Man we i brekem promes blong hem, hem i mas kasem panis from.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 ‘Mi mi Hae God, mi Masta* blong yufala, mo mi laef, mi stap we mi stap. Mo naoia, mi mi talem stret long yufala, se long nem blong mi, man ya i mas ded long Babilonia. Hem i no moa holem tok blong hem, mo i no wantem stap fren gud wetem king blong Babilonia. Hem i brekem promes ya we i mekem wetem king ya, mo bambae hem i mas ded from.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sipos ol man Babilonia oli go digim hol i goraon long Jerusalem, mo oli hivimap graon blong oli haed biaen long hem blong kilim ol man oli ded, nating we ol soldia ya blong Ijip we oli strong tumas oli kam blong givhan long man ya we i stap rul, be bambae oli no save givhan long hem blong faet agens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brekem promes ya we hem i mekem, mo hem i no holem tok blong hem we i mekem wetem king blong Babilonia blong i stap fren gud wetem hem, mo from samting ya, bambae hem i no save ronwe long panis.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“Naoia mi mi talem stret long yufala, se long nem blong mi, mi bambae mi panisim hem. Hem i brekem promes ya we i mekem long nem blong mi, blong i stap fren gud wetem king blong Babilonia, mo from samting ya, hem i mas lus.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mi putum trap blong mi blong kasem hem, nao bambae mi tekem hem i go long Babilonia. Long ples ya, bambae mi panisim hem, from we tingting blong hem i no moa stap strong long mi, i tanem baksaed 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bambae ol enemi oli kilim ol nambawan soldia blong hem long faet, mo olgeta we oli stap laef, bambae ol enemi ya oli ronem olgeta oli go olbaot long evri ples. Nao bambae yufala i savegud we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22-23</w:t>
      </w:r>
      <w:r>
        <w:rPr>
          <w:lang w:val="bi_VU" w:bidi="bi_VU"/>
        </w:rPr>
        <w:t xml:space="preserve"> Hae God i Masta* blong yumi, mo hem i talem se, “Mi bambae mi holem top blong wan sida* we i longfala, mi brekemaot top blong hem we i sofsof, nao bambae mi tekem i go long Isrel,* mi go planem antap long wan hil we i hae we i hae. Bambae hem i gat ol han blong hem, mo i karem frut, mo bambae i kam wan nambawan sida. Mo bambae ol naranarafala pijin oli kam stap long ples ya, oli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bambae olgeta tri long kantri ya oli savegud we mi mi Hae God. Mi nao mi stap katemdaon ol longlongfala tri, mo mi stap mekem ol sotsotfala tri oli gru, oli kam longlongfala. Mo mi stap mekem ol tri we oli stap gru, oli kam drae, mo mi stap mekem olgeta we oli drae finis, oli gru bakegen. Mi bambae mi mekem samting ya. Mi mi Hae God, mo hemia tok blong mi.”</w:t>
      </w:r>
      <w:r>
        <w:rPr>
          <w:lang w:val="bi_VU" w:bidi="bi_VU"/>
        </w:rPr>
      </w:r>
      <w:r>
        <w:rPr>
          <w:lang w:val="bi_VU" w:bidi="bi_VU"/>
        </w:rPr>
      </w:r>
    </w:p>
    <w:p>
      <w:pPr/>
      <w:r>
        <w:rPr>
          <w:lang w:val="bi_VU" w:bidi="bi_VU"/>
        </w:rPr>
      </w:r>
    </w:p>
    <w:p>
      <w:pPr>
        <w:pStyle w:val="Heading2"/>
      </w:pPr>
      <w:r>
        <w:rPr>
          <w:lang w:val="bi_VU" w:bidi="bi_VU"/>
        </w:rPr>
        <w:t>Ezekiel 18:1</w:t>
      </w:r>
      <w:r>
        <w:rPr>
          <w:lang w:val="bi_VU" w:bidi="bi_VU"/>
        </w:rPr>
      </w:r>
    </w:p>
    <w:p>
      <w:pPr/>
      <w:r>
        <w:rPr>
          <w:lang w:val="bi_VU" w:bidi="bi_VU"/>
        </w:rPr>
      </w:r>
      <w:r>
        <w:rPr>
          <w:vertAlign w:val="superscript"/>
          <w:lang w:val="bi_VU" w:bidi="bi_VU"/>
        </w:rPr>
        <w:t>1</w:t>
      </w:r>
      <w:r>
        <w:rPr>
          <w:lang w:val="bi_VU" w:bidi="bi_VU"/>
        </w:rPr>
        <w:t xml:space="preserve"> Nao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“?Wanem tok ya we oltaem ol laen* blong Isrel* oli stap taltalem olbaot long kantri ya blong yufala? Oli stap talem se, ‘Ol papa oli kakae frut blong grep* we i konkon, be ol pikinini blong olgeta oli kasem konkon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Hae God, mi Masta* blong yufala, mo mi laef, mi stap we mi stap. Mo naoia, mi mi talem stret long yufala, se long nem blong mi, bambae yufala i no moa save taltalem tok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Laef blong olgeta man i blong mi. Laef blong papa mo mama, mo laef blong pikinini tu, i blong mi. Be sipos man i mekem sin, hem bambae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traem tingbaot gudfala man. Man olsem, fasin blong hem i stret gud, mo oltaem, hem i stap holemgud ol loa.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no save mekem wosip long ol aedol ya we ol narafala laen blong Isrel oli stap mekem wosip long olgeta antap long ol hil, mo i no save kakae mit we oli mekem sakrefaes long hem long ol aedol ya. Hem i no save trikim woman blong narafala man blong i slip wetem hem, mo i no save slip wetem woman we i gat sik blong woman.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no save mekem i strong long ol narafala man. Hem i no save stil, mo oltaem, sipos wan man i tekem wan samting long hem blong yusum fastaem, nao man ya i givim wan narafala samting long hem olsem garanti we bambae hem i givimbak samting ya long hem, biaen, taem man ya i givimbak samting ya long hem, hem i save givimbak garanti ya long man blong hem. Hem i save givim kakae long man we i no gat kakae, mo i save givim klos long man we i no gat klos.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no save givim mane long narafala man blong i winim intres long hem. Oltaem hem i no wantem mekem rabis fasin. Taem ol man oli rao from wan samting, hem i save givim gudfala tok blong stretem rao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olsem, oltaem hem i stap obei long ol tok blong mi, mo i stap holemgud ol loa blong mi. Hem i wan stret man, mo bambae hem i save stap gud.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“Be maet man ya i gat wan pikinini we i no save folem ol fasin blong hem nating. Pikinini ya i stap stil, mo i stap kilim man i ded. Hem i stap kakae mit we oli mekem sakrefaes long hem long ol ples blong mekem wosip antap long ol hil, mo i stap trikim ol woman blong ol narafala man blong i slip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stap mekem i strong long ol puaman mo olgeta we oli no gat paoa. Hem i stap stil, mo oltaem, sipos wan man i tekem wan samting long hem blong yusum fastaem, nao man ya i givim wan narafala samting long hem olsem garanti we bambae hem i givimbak samting ya long hem, biaen, taem man ya i givimbak samting ya long hem, be hem i no save givimbak garanti blong man ya. Hem i stap go long ol hiten ples blong mekem wosip antap long ol hil, mo i stap mekem wosip long ol aedol ya we oli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stap givim mane long narafala man blong bambae i winim intres long hem. ?Olsem wanem? ?Bambae man olsem i save stap? !Nogat! !Bambae hem i mas ded! Hem i stap mekem ol samting ya we i nogud we i nogud, mo bambae hem i mas ded from. Bambae hem i ded, be i fol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maet man nogud ya i gat wan pikinini blong hem, mo pikinini ya i luk ol sin ya we papa blong hem i stap mekem, be i no save folem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no save mekem wosip long ol aedol ya we ol narafala laen blong Isrel oli stap mekem wosip long olgeta antap long ol hil, mo i no save kakae mit we oli mekem sakrefaes long hem long ol aedol ya. Hem i no save trikim woman blong narafala man blong i slip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no save mekem i strong long ol narafala man. Hem i no save stil, mo oltaem, sipos wan man i tekem wan samting long hem blong yusum fastaem, hem i no save askem long man ya blong i givim wan narafala samting long hem olsem garanti we bambae hem i givimbak samting ya long hem. Hem i save givim kakae blong hem long man we i no gat kakae, mo i save givim klos long man we i no gat klos.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no wantem mekem ol rabis fasin. Hem i no save givim mane long narafala man blong i winim intres long hem. Man ya i stap holemgud ol loa blong mi, mo i stap obei long ol tok blong mi. Hem bambae i save stap gud, i no save ded from ol sin ya blong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papa blong hem, from we hem i stap mekem i strong long ol man, mo i stap stil, mo i stap mekem ol samting nogud long ol man ples blong hem, hem bambae 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yufala i stap talem se, ‘?From wanem pikinini blong man ya i no kasem panis from ol sin blong papa blong hem?’ Hem i no save kasem panis, from we hem i stap mekem ol samting we i stret mo i gud. Oltaem hem i stap holemgud ol loa blong mi, mo i stap folemgud olgeta, nao from samting ya, hem bambae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we i mekem sin, hem nomo bambae i ded from. Pikinini i no save kasem panis from ol sin blong papa blong hem, mo papa i no save kasem panis from ol sin blong pikinini blong hem. Man we i stret man bambae i kasem pei blong hem, be man nogud bambae i kasem panis from ol samting nogud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sipos wan man nogud i tanem tingting blong hem, nao i no moa mekem sin, mo i holem ol loa blong mi, mo i mekem ol samting we i stret mo i gud, bambae hem i no save ded,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mi fogivim hem, mi tekemaot ol sin blong hem, mo mi no moa save tingbaot olgeta bakegen. Bambae hem i save stap gud, from we hem i stap mekem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Hae God, mi Masta blong yufala. ?Yufala i ting se mi mi glad blong luk man nogud i ded? !Nogat! Mi mi glad blong luk we hem i tanem tingting blong hem from ol sin blong hem, nao bambae i stap gud.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sipos stret man i tanem baksaed long ol gudfala fasin we hem i stap mekem, nao i stat mekem sin, mo ol samting we i nogud olgeta, olsem we ol man nogud oli stap mekem, yufala i ting se bambae hem i save laef? !Nogat! Ol gudgudfala samting we hem i mekem, bambae mi no save tingbaot. Hem i tanem baksaed long mi, i gohed i mekem sin, mo from samting ya, hem bambae i mas ded.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yufala i talem se, ‘Hae God i Masta blong yumi, be ol fasin blong hem i no stret.’ Yufala ol laen blong Isrel, yufala i lesin long mi. ?Yufala i ting se fasin blong mi i no stret? !Yufala nao, fasin blong yufala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Taem wan stret man i tanem baksaed long ol stret fasin we hem i stap mekem, nao i stat mekem ol rabis fasin, bambae hem i mas ded from.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bakegen, taem wan man nogud i tanem tingting blong hem, nao i no moa mekem sin, i mekem ol samting we i stret mo i gud, hem bambae i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i luksave ol sin blong hem, mo i tanem baksaed long olgeta, nao from samting ya, bambae hem i no save ded, hem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yufala i stap talem se, ‘Hae God i Masta blong yumi, be ol fasin blong hem i no stret.’ ?Yufala i ting se fasin blong mi i no stret? !Yufala nao, fasin blong yufala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from samting ya, mi mi talem long yufala, se bambae mi jajem yufala wanwan, stret long ol samting we yufala i mekem. Yufala i mas tanem baksaed long olgeta sin blong yufala. Yufala i no letem ol sin ya oli spolem yufala.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Yufala i mas lego ol rabis fasin ya we yufala i stap mekem agens long mi, mo yufala i mas gat niufala tingting wetem niufala laef. ?From wanem yufala i wantem ded?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Mi mi no glad nating blong man i ded. Yufala i mas tanem baksaed long ol sin blong yufala, nao bambae yufala i save stap gud.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19:1</w:t>
      </w:r>
      <w:r>
        <w:rPr>
          <w:lang w:val="bi_VU" w:bidi="bi_VU"/>
        </w:rPr>
      </w:r>
    </w:p>
    <w:p>
      <w:pPr/>
      <w:r>
        <w:rPr>
          <w:lang w:val="bi_VU" w:bidi="bi_VU"/>
        </w:rPr>
      </w:r>
      <w:r>
        <w:rPr>
          <w:vertAlign w:val="superscript"/>
          <w:lang w:val="bi_VU" w:bidi="bi_VU"/>
        </w:rPr>
        <w:t>1</w:t>
      </w:r>
      <w:r>
        <w:rPr>
          <w:lang w:val="bi_VU" w:bidi="bi_VU"/>
        </w:rPr>
        <w:t xml:space="preserve"> Nao Hae God i talem long mi blong mi sing long wan singsing blong krae, we i tokbaot tu pikinini blong king blong Juda Sing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laen* blong Isrel.* Mama blong yufala i olsem wan nambawan woman laeon we i stap lukaot gud long ol pikinini blong hem long medel blong ol man laeon we oli wael.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lukaot gud long wan pikinini blong hem, gogo i kam wan strong laeon, mo i tijim hem long fasin blong kasem kakae blong hem, nao hem i kam wan laeon blong kakae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man blong ol narafala kantri oli harem nius blong hem, nao oli digim hol long graon blong hem i foldaon long hem. Nao hem i foldaon long hem, mo oli hukum hem long huk, oli pulum hem i go long Ijip.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mama blong hem i stap wet long hem, be i luk we hem i go lus, i no moa save kambak. Nao hem i girap, i lukaot gud long narafala pikinini blong hem, gogo i kam wan strong laeon.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hem i kam bigwan, hem i go wokbaot wetem ol narafala laeon. Nao hem tu i lanem fasin blong kasem kakae blong hem, mo i kam laeon blong kakae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spolemgud ol strong ples blong haed blong olgeta, mo i flatemgud ol taon blong olgeta tu. Oltaem, taem hem i singaot bigwan, olgeta man blong kantri ya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man blong ol narafala kantri oli kam wanples, oli raonem hem blong faet agens long hem. Oli hangem net blong olgeta blong blokem hem, nao hem i go pas long net ya we oli hangemrere i stap.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oli holem hem, oli putum hem long wan bigfala bokis we oli stap putum wael anamol long hem, nao oli karem hem i go long king blong Babilonia. Nao oli holem hem i stap long ples ya, mo ol gad oli stap gad long hem, blong bambae ol man oli no moa save harem voes blong hem antap long ol hil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Mama blong yufala i olsem rop ya grep* we oli planem long saed blong reva. Nao from we i gat plante wota long ples ya, i mekem rop ya i gru gud, i gat plante lif mo i karem plante frut.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han blong hem oli strong, mo oli kam olsem ol spesel wokingstik blong ol king. Rop ya i gru, i go antap kasem ol klaod, mo olgeta man oli luk we i longfala i go antap, mo i fulap long ol lif.</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ol man we oli kros tumas long hem, oli girap oli pulumaot stamba blong hem, oli sakem long graon i stap. Nao iswin* i blu long ol frut blong hem, i mekem olgeta oli drae. Mo ol han blong hem oli brobrok, oli kam drae, nao faea i bonem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naoia oli planem bakegen long drae ples, long ples we i drae tumas, i no gat wota nating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faea i kasem hem, i bonem ol han mo ol frut blong hem. Bambae ol han ya blong hem oli no moa save strong bakegen, mo oli no moa save kam olsem ol spesel wokingstik blong ol king. Hemia wan sing blong krae we oli stap singsing long hem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namba seven yia we yumi stap wok slef* long ples ya, long namba faef manis,* long namba ten dei blong hem, sam lida blong ol laen* blong Isrel* oli kam sidaon long fes blong mi blong faenemaot tingting blong Hae God we i Masta* blong yumi. Nao Hae God i talem long mi se, “Man blong wol ya. Yu talem long ol man ya se, ‘Tok blong mi i olsem. ?Yufala i kam blong faenemaot tingting blong mi? Mi mi Hae God, mi Masta blong yufala, mo mi laef, mi stap we mi stap. Mo mi mi talem stret long yufala, se long nem blong mi, bambae mi no save letem yufala i askem wan samting nating long mi. Hemia nao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“?Olsem wanem? ?Yu yu rere blong talemaot panis blong olgeta ya? Sipos i olsem, yu gohed yu mekem. Yu tok long olgeta blong mekem olgeta oli tingbaot ol samting we ol bubu blong olgeta bifo oli mekem we oli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talem long olgeta we mi mi talem se, ‘Ol laen blong Isrel. Taem mi jusumaot ol olfala blong yufala bifo, mi mekem wan strong promes* long olgeta. Taem oli stap long Ijip, mi soemaot paoa blong mi long olgeta, mo mi talem long olgeta we mi mi Hae God, mi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ya, mi mi promes blong tekemaot olgeta i gowe long ples ya, blong lidim olgeta oli kam long wan kantri we mi jusumaot finis blong oli kam stap long hem. Kantri ya i gud we i gud, i winim ol narafala kantri long wol. Graon blong hem i gud tumas, oltaem i stap karem fulap kakae.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Hae God, be ol aedol ya blong ol man Ijip oli giaman god, mo oli nogud we i nogud long fes blong mi. Be ol bubu ya blong yufala oli laekem olgeta tumas, mo oltaem oli stap mekem wosip long olgeta. Mi talem long olgeta blong oli sakemaot ol aedol ya, blong oli no moa mekem olgeta oli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oli agens long mi, oli no wantem lesin long mi. Oli no sakemaot ol aedol ya. Mo long kantri ya, mi mi rere blong letem olgeta oli haremsave fulpaoa blong kros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mi mi no mekem olsem, from we sipos mi mekem olsem, ol narafala man we ol bubu blong yufala oli stap long medel blong olgeta, taem oli harem, bambae oli no save ona long nem blong mi. Be long fes blong olgeta, mi mi talemaot long ol bubu ya blong yufala, se bambae mi tekemaot olgeta oli gowe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“Ale, mi tekemaot olgeta long Ijip, mi lidim olgeta i go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mi givim tok blong mi long olgeta, mo mi tijim olgeta long ol loa blong mi, mo sipos man i obei long olgeta, hem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mi givim ol dei blong spel long ol man ya, blong oli holem blong soemaot we mi mi mekem promes wetem olgeta, mo blong mekem olgeta oli save we mi Hae God, mi mekem olgeta oli tabu.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long draeples ya tu, oli girap, oli stap agens long mi. Oli brekem ol loa ya blong mi, mo oli tanem baksaed long ol tok ya blong mi. Mo ol dei ya we mi mi makemaot blong oli spel long hem, oli spolemgud olgeta, oli mekem oli no moa tabu. Nao long draeples ya, mi mi rere blong letem olgeta oli haremsave fulpaoa blong kros blong mi, blong mi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mi mi no mekem olsem, from we sipos mi mekem olsem, ol narafala man we oli stap luk we mi tekemaot olgeta ya long Ijip i kam, taem oli harem, bambae oli no save ona long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mi mekem wan promes long olgeta long draeples, se bambae mi no save tekem olgeta i kam long kantri ya we mi mi givim long olgeta. Kantri ya i gud we i gud, i winim ol narafala kantri long wol. Graon blong hem i gud tumas, oltaem i stap karem fulap kakae.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mi mi mekem promes ya from we oli tanem baksaed long ol tok blong mi, mo oli brekem ol loa blong mi, mo oli mekem ol dei ya oli no moa tabu. Oli wantem blong mekem wosip long ol aedol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mi sore tumas long olgeta, nao mi no kilim olgeta evriwan i ded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mi talem long ol yangfala blong olgeta se, ‘Mi mi Hae God we mi God blong yufala. Yufala i no mas holem ol rul ya we ol olfala blong yufala bifo oli folem. Yufala i no mas folem ol kastom blong olgeta, mo yufala i no mas mekem wosip long ol aedol ya blong olgeta, from we sipos yufala i mekem olsem bambae yufala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Yufala i mas obei long ol loa ya blong mi, mo yufala i mas ona long ol tok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i mas mekem ol dei ya oli tabu, blong soemaot we mi mi mekem promes wetem yufala, mo blong yufala i save we mi mi Hae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ol yangfala ya tu oli girap oli stap agens long mi. Oli brekem ol loa ya blong mi, mo oli no holemgud ol tok ya blong mi. Mo ol dei ya, oli mekem olgeta oli no moa tabu. Nao long draeples ya, mi mi rere blong letem olgeta oli haremsave fulpaoa blong kros blong mi, blong mi kilim olgeta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mi mi no mekem olsem, from we sipos mi mekem olsem, ol narafala man we oli stap luk we mi tekemaot ol bubu ya blong yufala long Ijip i kam, taem oli harem, bambae oli no save ona long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mi mekem wan promes bakegen long olgeta long draeples, se bambae mi ronemaot olgeta oli go stap olbaot long evri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Promes ya, mi mi mekem from we oli no holem ol tok ya blong mi, mo oli tanem baksaed long ol loa ya blong mi, mo oli mekem ol dei ya oli no moa tabu. Oli wantem nomo blong mekem wosip long ol aedol blong ol olfala blong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mi givim ol narafala loa long olgeta we oli nogud, mo mi givim ol narafala tok long olgeta we i no save givhan long olgeta blong oli stap gud.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mi letem olgeta oli mekem ol sakrefaes we i mekem olgeta oli kam doti long fes blong mi. Mi mi letem olgeta oli kilim ol fasbon pikinini boe blong olgeta, blong oli mekem sakrefaes long olgeta i go long ol aedol ya. Hemia i blong panisim olgeta, mo blong soemaot long olgeta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27-28</w:t>
      </w:r>
      <w:r>
        <w:rPr>
          <w:lang w:val="bi_VU" w:bidi="bi_VU"/>
        </w:rPr>
        <w:t xml:space="preserve"> “Naoia yu mas talem long ol laen blong Isrel we mi mi talem se, ‘Mi mi Hae God, mi Masta blong yufala, mo taem mi tekem ol olfala blong yufala bifo oli kam stap long kantri ya we mi bin promes blong givim long olgeta, oli spolem mi bakegen, oli tanem baksaed long mi, oli lego mi. Taem oli luk ol hil we oli hae, mo ol bigbigfala tri we oli no save lusum lif blong olgeta, oli girap, oli go mekem sakrefaes long ol ples ya. Ol ples ya oli ples blong mekem wosip long aedol, mo oli mekem mi mi kros from ol sakrefaes ya blong olgeta we oli bonem blong mekem wosip long ol aedol ya, mo waen ya we oli givim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mi askem long olgeta se, ‘?Wanem ol hae ples ya we yufala i stap go long hem?’ Nao i stat long taem ya i kam kasem tede, oli stap talem nem blong ol ples ya se, ‘Ol Hae Ples’.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Naoia mi wantem blong yu talemaot long olgeta ol samting we mi bambae mi talem. Mi talem se, ‘?From wanem yufala i mekem sem sin ya we ol olfala blong yufala bifo oli bin mekem? ?From wanem yufala i stap go biaen long ol aedol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Taem yufala i stap givim ol presen long olgeta, mo yufala i stap kilim ol pikinini boe blong yufala blong mekem sakrefaes long olgeta, yufala i stap mekem yufala i doti long fes blong mi, kam kasem tede. Yufala i stap mekem ol samting ya, be yufala i stap kam long mi yet blong faenemaot tingting blong mi. Mi mi Hae God, mi Masta blong yufala, mo mi laef, mi stap we mi stap. Mo naoia mi talem stret long yufala, se long nem blong mi, bambae mi no save letem yufala i askem wan samting nating 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Yufala i mekem tingting blong yufala i strong finis blong yufala i kam olsem ol man blong ol narafala kantri. Yufala i wantem mekem wosip long ol tri mo ol ston olsem we olgeta ya oli stap mekem, be samting ya bambae i no save kamtru.”</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Hae God i talem se, “Mi mi Hae God, mi Masta* blong yufala, mo mi laef, mi stap we mi stap. Mi mi kros we mi kros long yufala, mo mi talem stret long yufala, se long nem blong mi, bambae mi rulum yufala, mi meksave yufala long fulpaoa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Sipos mi tekemaot yufala long olgeta kantri ya we mi mi ronem yufala i go stap long olgeta, mo mi tekem yufala i kam wanples, bambae mi soemaot long yufala we mi mi gat paoa mo we mi kros tumas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Bambae mi tekem yufala i kam stap long Draeples ya we i blong Olgeta Man, mo long ples ya nao, bambae mi jajem yufala stret long fes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bambae mi jajem yufala, olsem we mi jajem ol olfala blong yufala bifo long draeples ya Sinae.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biaen long ol samting ya, bambae mi holemtaet yufala, blong mekem yufala i obei long promes* ya we mi mekem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Bambae mi tekemaot ol man ya we oli stap long medel blong yufala we oli man blong girap agens long mi, mo oli man blong mekem sin. Bambae mi tekemaot olgeta long ol kantri ya we oli stap long hem naoia, be bambae mi no letem olgeta oli gobak long kantri ya Isrel* bakegen. Nao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“Mi mi talem long yufala, se sipos yufala i no wantem lesin long mi, i gud yufala i gohed, yufala i mekem wosip long ol aedol ya blong yufala. Be mi mi talem stret long yufala, se biaen long ol samting ya, bambae mi mekem yufala i obei long mi. Bambae yufala i mas livim fasin ya we yufala i stap givim presen i go long ol aedol ya blong yufala, from we fasin ya i stap spolem tabu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40-41</w:t>
      </w:r>
      <w:r>
        <w:rPr>
          <w:lang w:val="bi_VU" w:bidi="bi_VU"/>
        </w:rPr>
        <w:t xml:space="preserve"> Fastaem mi mi ronem yufala i go stap long ol narafala kantri. Be bambae mi tekemaot yufala long ol kantri ya, mi tekem yufala i kambak, yufala i stap wanples bakegen. Nao long kantri ya blong yufala, bambae yufala ol laen* blong Isrel evriwan i save mekem wosip long mi long tabu hil* ya blong mi we i hae we i hae. Mo bambae mi glad long yufala, mo mi luk long yufala, blong yufala i mekem ol sakrefaes long mi, mo blong yufala i karem ol gudgudfala samting i kam long mi, wetem ol presen ya we oli tabu we yufala i stap givim i kam long mi. Nao bambae mi glad long yufala, olsem we mi glad long gudfala insens* we yufala i stap bonem i kam long mi. Mo bambae olgeta man long olgeta ples oli save luk we mi mi tabu.</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Taem mi tekem yufala i kambak long kantri ya we mi bin promes blong givim long ol olfala blong yufala bifo,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long taem ya, bambae yufala i tingbaot olgeta samting ya we yufala i bin mekem we oli blong sem nomo, mo ol fasin ya we yufala i mekem, we i mekem yufala i doti long fes blong mi. Mo bambae yufala i ting rabis long yufala bakegen from ol samting nogud ya we yufala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Yufala i stap mekem ol rabis fasin, mo ol samting we oli nogud tumas, mo i stret blong mi spolem yufala from ol fasin ya. Be bambae mi no save mekem olsem. Bambae mi mekem i gud long yufala blong leftemap hae nem blong mi. Nao long taem ya, bambae yufala i savegud we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Hae God i Masta* blong yumi, mo hem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“Man blong wol ya. Yu lukluk i go long saot. Yu tok agens long bigfala bus ya long saot, yu talemaot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blong hem i harem. Mi mi talem se, ‘!Yu luk! Mi mi rere blong putum faea long yu, mo faea ya bambae i bonem yu we bambae i flatemgud ol tri blong yu. Ol tri we i laef wetem ol tri we oli drae finis, faea ya bambae i flatemgud olgeta evriwan, mo i no gat man we bambae i save kilim faea ya. Bambae i bonem bigfala bus ya, i stat long narasaed long saot i kam kasem narasaed long not, mo olgeta man bambae oli harem nogud long hot blong faea ya.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Mo olgeta man evriwan bambae oli luksave we mi mi laetem faea ya, mo i no gat man bambae i save kilim.”</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Nao mi talem se, “Hae God. Yu yu Masta blong mi. Mi mi harem se mi no save talemaot tok ya. Oltaem ol man oli stap tokbaot mi se, ‘!Man ya i man blong talem parabol nomo!’ ”</w:t>
      </w:r>
      <w:r>
        <w:rPr>
          <w:lang w:val="bi_VU" w:bidi="bi_VU"/>
        </w:rPr>
      </w:r>
      <w:r>
        <w:rPr>
          <w:lang w:val="bi_VU" w:bidi="bi_VU"/>
        </w:rPr>
      </w:r>
    </w:p>
    <w:p>
      <w:pPr/>
      <w:r>
        <w:rPr>
          <w:lang w:val="bi_VU" w:bidi="bi_VU"/>
        </w:rPr>
      </w:r>
    </w:p>
    <w:p>
      <w:pPr>
        <w:pStyle w:val="Heading2"/>
      </w:pPr>
      <w:r>
        <w:rPr>
          <w:lang w:val="bi_VU" w:bidi="bi_VU"/>
        </w:rPr>
        <w:t>Ezekiel 21:1</w:t>
      </w:r>
      <w:r>
        <w:rPr>
          <w:lang w:val="bi_VU" w:bidi="bi_VU"/>
        </w:rPr>
      </w:r>
    </w:p>
    <w:p>
      <w:pPr/>
      <w:r>
        <w:rPr>
          <w:lang w:val="bi_VU" w:bidi="bi_VU"/>
        </w:rPr>
      </w:r>
      <w:r>
        <w:rPr>
          <w:vertAlign w:val="superscript"/>
          <w:lang w:val="bi_VU" w:bidi="bi_VU"/>
        </w:rPr>
        <w:t>1</w:t>
      </w:r>
      <w:r>
        <w:rPr>
          <w:lang w:val="bi_VU" w:bidi="bi_VU"/>
        </w:rPr>
        <w:t xml:space="preserve"> Nao Hae God i toktok long mi bakegen long wan vison,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tok agens long taon ya Jerusalem.* Mo yu tok agens long ol ples ya we ol man oli stap go long olgeta blong mekem wosip. Yu tok blong wekemap ol laen* blong Isrel,* yu talemaot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we mi mi talem se, ‘Mi mi enemi blong yufala. Bambae mi pulumaot naef blong faet blong mi long paos blong hem, nao mi kilim yufala evriwan i ded, ol man nogud wetem ol stret man 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kilim yufala evriwan, i stat long saot i go kasem long not.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bambae olgeta man oli savegud we mi Hae God, mi pulumaot naef blong faet blong mi finis, mo bambae mi no moa save putum i gobak long paos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i gud yu harem nogud, yu krae, blong soemaot we tingting blong yu i foldaon olgeta. Yu sore, yu go krae long ples we olgeta man oli save lukluk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oli askem long yu se, ‘?From wanem yu stap harem nogud, yu stap krae?’, bambae yu talem long olgeta se, ‘Mi stap harem nogud from wan badnius we bambae i kamtru. Taem badnius ya i kamtru, bambae yufala i fraet we i fraet, mo ol han blong yufala bambae oli slak, oli stap hang nomo olsem we oli ded. Bambae tingting blong yufala i foldaon olgeta, mo bambae yufala i seksek gud. Samting ya i stap kam, mo bambae i mas kamtru.’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hem i talem long mi bakegen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mas talemaot tok we bambae mi givim long yu. Yu mas talem se, ‘Wan naef blong faet i sap we i sap, mo i saen we i saen.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oli sapenemrere blong kilim man i ded, mo oli saenemgud, i saen we i saen olsem laetning. ?Yufala i ting se bambae yufala i save stap gud, yufala i glad? Mi mi stap tok blong wonem yufala, mo mi stap panisim yufala, be yufala i no wantem harem tok blong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Naef ya, ol man oli stap saenemrere blong yusum. Oli sapenemgud finis, nao oli saenemgud blong givim long man blong kilim man blong hem i yusum.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blong wol ya. Yu yu mas sore, yu mas krae bigwan. Naef ya i blong kilim olgeta man blong mi. Bambae mi yusum blong kilim ol lida blong yufala. Wetem ol narafala man blong mi. Yu mas soemaot we tingting blong yu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stap traem olgeta man blong mi, mo sipos oli no wantem tanem tingting blong olgeta from ol rabis fasin blong olgeta, bambae samting ya i mas kamtru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“Naoia yu mas go talemaot tok ya we mi mi givim long yu. Yu mas mekem wan saen, nao naef ya blong kilim man bambae i gohed, i stap katkatem ol man. Bambae hem i mekem ol man blong mi oli fraet we i fraet, mo i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hem i mekem olgeta oli lusum tingting blong olgeta, nao oli stambol, oli folfoldaon. Mi talemaot long taon ya blong olgeta, se bambae mi spolem hem long naef ya we i stap saen olsem laetning, mo i rere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naef blong faet we yu sap gud, yu sakem yu i go long raetsaed mo long lefsaed, yu kilim ol man i ded long evri ples we yu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mi tu bambae mi mekem saen ya, mo bambae kros blong mi i finis.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Hae God i toktok long mi bakegen long vison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talem se, “Man blong wol ya. Yu mas droem pija blong wan rod we i gat fok long hem, we king blong Babilonia bambae i karem naef blong faet blong hem, i pas long hem. Yu mas soemaot we stamba blong rod ya i stat long wan kantri nomo. Mo long ples we rod ya i karem fok long hem, yu mas droem pija blong wan saenpos we i gat tu ara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Wan ara bambae i poen long rod we king i save pas long hem blong go long kantri ya Amon, blong go long taon ya Raba. Mo narawan bambae i poen long rod we hem i save pas long hem, blong go long kantri ya Juda,* blong go long taon ya Jerusalem* we bigfala stonwol i goraon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Naoia king ya i stap stanap long saenpos ya, long ples we rod ya i gat fok long hem. Nao long ples ya, hem i stap holem ol ara blong bonara blong hem, i stap seksekem olgeta, mo i toktok long ol aedol blong hem blong faenemaot tingting blong olgeta, mo i luklukgud long leva blong anamol ya we hem i mekem sakrefaes long hem. Hem i stap mekem ol samting ya blong faenemaot rod we bambae hem i save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hem i pulumaot ara blong hem we i makem Jerusalem, i stap holem long raet han blong hem. Ara ya i talem long hem, se i mas go mekemrere ol bigbigfala wud blong kilimdaon bigfala stonwol blong taon ya, mo i mas singaot long ol man blong hem, se i taem blong faet. Mo ara ya i talem long hem tu, se i mas go tekem ol bigbigfala wud blong go sperem ol doa* blong bigfala stonwol blong taon ya, mo i mas digim ol longlongfala hol i goraon long taon ya, mo i mas hivimap graon i goraon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ol man Jerusalem oli no save bilif long ol samting ya, from we oli mekem strong promes finis wetem king ya blong oli stap gud wetem hem, oli gat pis. Be tok ya we mi talem naoia i blong mekem olgeta oli tingbaot ol sin blong olgeta, mo i blong talemaot long olgeta we bambae king ya i holem olgeta, i karemaot olgeta oli go wok slef*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from samting ya, mi mi talem stret long yufala se, ‘Ol sin blong yufala i stap long klia ples finis. Olgeta man oli save se yufala i man blong mekem ol samting we oli nogud we i nogud long fes blong mi. Long olgeta samting we yufala i stap mekem, yufala i stap soemaot ol sin blong yufala. Mi talem stret long yufala, se yufala i mas kasem panis. Mi bambae mi putum yufala long han blong ol enemi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 ya we yu stap rulum ol laen* blong Isrel,* yu yu prapa man nogud we yu nogud olgeta. Yu no folem fasin blong mi nating. Naoia lasdei blong yu i stap kam klosap, we bambae mi panisim yu we mi flatemgud yu.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Yu tekemaot hat ya blong king i gowe long hed blong yu, mo yu tekemaot spesel kaliko ya we yu stap fasem hed blong yu long hem. Olgeta samting long ples blong yu bambae i mas jenis. Yu mas leftemap ol puaman, yu mas givim paoa long olgeta, mo ol man we oli stap rul naoia, yu mas tekemaot hae nem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Yes, bambae mi spolem taon ya blong yu we bambae mi spolemgud. Be samting ya i no save kamtru, gogo kasem taem we man ya we mi jusumaot hem blong i panisim taon ya, i kamtru. Nao bambae mi givim taon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long vison ya, Hae God we i Masta* blong yumi, hem i toktok long mi bakegen, i talem se, “Man blong wol ya. Naoia ol man Amon oli stap tok nogud agens long yufala ol laen* blong Isrel,* be yu mas talemaot ol samting we mi mi stap talem agens long olgeta. Mi mi talem se, ‘Ol man Amon. Naef blong faet i stap rere finis blong spolem yufala. Ol man oli saenemrere finis, i stap saen olsem laetning, mo i rere blong kilim yufala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vison* we yufala i stap luk oli no tru nating, mo ol samting we yufala i stap talemaot se bambae oli kamtru, be yufala i stap giaman nomo. Yufala i man nogud we i nogud. Yufala i no folem fasin blong mi nating. Naoia lasdei blong yufala i stap kam klosap, we bambae mi panisim yufala we mi flatemgud yufala. Bambae naef ya i katemaot nek blong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“Yufala i mas putum ol naef blong faet blong yufala i gobak long paos blong olgeta. Bambae mi jajem yufala stret long ples we yufala i bon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yufala i haremsave paoa blong kros blong mi we bambae i strong we i strong. Mo bambae mi letem yufala i go long han blong ol strong man ya, we taem oli faet, oli no gat sore long man nating. Olgeta ya oli savegud fasin blong spolem ol samting.</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faea i spolem yufala evriwan. Bambae blad blong yufala i ron nomo long kantri blong yufala bakegen, mo bambae i no gat man i save tingbaot yufala bakegen samtaem. Mi mi Hae God, mo hemia tok blong mi.”</w:t>
      </w:r>
      <w:r>
        <w:rPr>
          <w:lang w:val="bi_VU" w:bidi="bi_VU"/>
        </w:rPr>
      </w:r>
      <w:r>
        <w:rPr>
          <w:lang w:val="bi_VU" w:bidi="bi_VU"/>
        </w:rPr>
      </w:r>
    </w:p>
    <w:p>
      <w:pPr/>
      <w:r>
        <w:rPr>
          <w:lang w:val="bi_VU" w:bidi="bi_VU"/>
        </w:rPr>
      </w:r>
    </w:p>
    <w:p>
      <w:pPr>
        <w:pStyle w:val="Heading2"/>
      </w:pPr>
      <w:r>
        <w:rPr>
          <w:lang w:val="bi_VU" w:bidi="bi_VU"/>
        </w:rPr>
        <w:t>Ezekiel 22:1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bakegen long wan vison,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yu rere blong jajem taon ya Jerusalem* we i fulap long ol man blong kilim man? Ol samting ya we ol man ya oli stap mekem, oli nogud we i nogud long fes blong mi, mo yu yu mas soemaot ol samting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talem long ol man blong taon ya we mi mi talem se, ‘Yufala i kilim plante man i ded, mo yufala i mekem yufala i doti long fes blong mi, from we yufala i stap mekem wosip long ol aedol we yufala i wokem.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From ol samting ya, yufala i kam nogud olgeta long fes blong mi, mo naoia taem blong yufala i kam klosap, dei blong yufala blong kasem panis i kamtru finis. From samting ya nao, mi letem ol man blong ol narafala kantri oli stap jikim yufala, mo oli stap laf nogud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kantri klosap long yufala mo ol kantri longwe, oli stap jikim yufala, from we yufala i stap brekem ol loa blong mi, yufala i no folem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lida blong yufala oli stap yusum paoa blong olgeta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no gat man nating long taon ya we i stap ona long papa mo mama blong hem. Yufala i stap giagiaman long ol man blong ol narafala kantri blong stil long olgeta, mo yufala i stap stil long ol widowoman, mo long ol pikinini we papa blong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no save ona long ol samting we oli tabu, oli blong mi, mo yufala i no save holem ol dei we mi mi makemaot blong yufala i spel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Sam long yufala oli stap tokbaot ol narafala man, oli stap talem ol giaman toktok, blong bambae oli save kilim olgeta oli ded. Mo sam oli stap kakae mit we oli yusum blong mekem sakrefaes long ol aedol. Mo sam oli wantem woman tumas, nao oli stap mekem sin oltaem.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sam oli stap slip wetem ol mama blong olgeta, mo sam oli stap fosem ol woman we oli gat sik blong woman, blong oli go slip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sam oli stap stilim ol woman blong ol narafala man, mo sam oli stap switim ol woman blong ol pikinini blong olgeta, mo ol sista blong olgeta, nao oli stap giagiaman long olgeta blong slip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sam long yufala oli stap kilim man i ded blong winim mane. Mo sam oli stap winim intres long ol lon we oli givim long ol narafala laen* blong Isrel,* nao oli kam rijman from we oli stil long olgeta. Olgeta ya oli fogetem mi finis.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agensem yufala, mi panisim yufala, from we mi kros we mi kros long fasin nogud ya blong yufala, we yufala i stap stil long ol man, mo yufala i stap kilim ol man oli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mi panisim yufala, mo long taem ya, bambae yufala i no gat paoa blong faet agens long mi. Mi mi talem stret long yufala, se mi bambae mi panisim yufala olsem we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mi ronemaot yufala i go stap wanwan olbaot wetem ol man long ol narafala kantri. Mo bambae mi waepemaot ol fasin nogud blong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bambae ol man long ol narafala kantri oli no save ona long yufala, mo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vison ya, Hae God we i Masta* blong yumi, hem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18-20</w:t>
      </w:r>
      <w:r>
        <w:rPr>
          <w:lang w:val="bi_VU" w:bidi="bi_VU"/>
        </w:rPr>
        <w:t xml:space="preserve"> i talem se, “Man blong wol ya. Ol laen* blong Isrel* ya oli nogud nating long fes blong mi. Sipos man i wantem gudfala silva, hem i mas tekem ston we i gat silva mo kopa mo aean mo led mo tin i stap insaed long hem, nao i mas bonem long faea blong mekem ol narafala samting ya oli ronaot, nao gudfala silva nomo i stap. Mo ol man ya oli olsem ol samting ya nomo, mo mi no save yusum olgeta blong mekem wan samting. Mi mi kros tumas long olgeta, mo bambae mi tekem olgeta evriwan i kam wanples long Jerusalem,* nao kros ya blong mi bambae i kasem olgeta we bambae i bonem olgeta, oli ronaot olsem we faea i bonem ston i mekem ol samting ya i ronaot.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Yes, mi mi kros we mi kros tumas long olgeta, mo bambae mi tekem olgeta evriwan i kam wanples long Jerusalem, mi meksave olgeta. Kros ya blong mi bambae i olsem faea we i hot we i hot, nao i bonem olgeta i mekem olgeta oli ronaot.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mi bonem olgeta long Jerusalem olsem we faea i bonem silva, nao bambae oli haremsave paoa blong kros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vison ya, Hae God we i Masta* blong yumi, hem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talem se, “Man blong wol ya. Yu talem long ol laen* blong Isrel,* se kantri blong olgeta i no moa klin nating long fes blong mi, i fulap long ol rabis fasin nomo, nao from samting ya, mi mi kros, mo bambae mi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pikinini blong king blong olgeta oli olsem ol laeon, we taem oli stap kakae mit blong anamol we oli kilim, oli stap singsingaot. Oli stap kilim ol man, mo oli tekem ol mane blong olgeta wetem ol narafala samting blong olgeta tu. Nao from we oli kilim plante man oli ded, oli mekem plante woman oli stap we oli wido.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pris* blong olgeta oli brekem loa blong mi, mo oli no ona nating long ol samting we oli tabu we oli blong mi. Ol samting we i tabu mo ol samting we i no tabu oli miksimap nomo, oli no seraot olgeta. Oli no tijim ol man blong oli luksave ol samting we oli klin, mo ol samting we oli no klin. Mo oli no holem ol dei ya we mi makemaot olgeta blong oli spel long hem. Nao from samting ya, olgeta oli no ona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haeman blong olgeta oli olsem ol wael dog we oli kilim anamol i ded, nao oli stap brebrekem blong kakae. Oli stap kilim man i ded blong oli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profet blong olgeta oli stap haedem ol sin ya olsem we man i waetwas long wol blong haos blong blokem doti. Oli stap luk ol rabis vison mo oli stap talemaot ol giaman toktok, se ol samting we oli talem bambae oli kamtru. Oli stap talem se oli talemaot tok blong mi, be mi mi no toktok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rijman oli stap giagiaman long ol man, blong oli stil long olgeta. Oli stap mekem i strong tumas long ol puaman mo olgeta we oli no gat paoa, mo oli stap stil long ol man blong ol narafala kantri we oli stap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Taem mi mi kros tumas, mo mi rere blong spolemgud kantri ya, mi traem lukaot wan long olgeta we i save wokem stonwol. Mi wantem blong hem i save stanap long ples we stonwol i brobrok long hem, blong blokem kantri ya, blong mi no spolem, be mi no save faenem wan man nating.</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from samting ya, mi mi kros tumas long olgeta, nao kros ya blong mi bambae i olsem faea we i bonem olgeta, i spolemgud olgeta from ol samting ya we oli stap mekem.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23:1</w:t>
      </w:r>
      <w:r>
        <w:rPr>
          <w:lang w:val="bi_VU" w:bidi="bi_VU"/>
        </w:rPr>
      </w:r>
    </w:p>
    <w:p>
      <w:pPr/>
      <w:r>
        <w:rPr>
          <w:lang w:val="bi_VU" w:bidi="bi_VU"/>
        </w:rPr>
      </w:r>
      <w:r>
        <w:rPr>
          <w:vertAlign w:val="superscript"/>
          <w:lang w:val="bi_VU" w:bidi="bi_VU"/>
        </w:rPr>
        <w:t>1</w:t>
      </w:r>
      <w:r>
        <w:rPr>
          <w:lang w:val="bi_VU" w:bidi="bi_VU"/>
        </w:rPr>
        <w:t xml:space="preserve"> Nao Hae God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Bifo i gat tu sista i stap.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tufala i yang gel yet, tufala i stap long Ijip. Mo long taem ya, ol man oli kam slip wetem tufala, nao tufala i kam woman blong rod.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Fasbon, nem blong hem Ohola, mo narawan, nem blong hem Oholiba Ohola ya, hem i pija blong ol man Sameria,* mo Oholiba, hem i pija blong ol man Jerusalem.* Nao mi mared long tufala, mo tufala i bonem ol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nating we Ohola i woman blong mi, be hem i girap, i gohed long fasin blong woman blong rod, mo i stap wantem ol man Asiria we i wantem olgeta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ya oli soldia we klos blong olgeta i pepol. Sam long olgeta oli haeman, mo sam oli kapten blong ol soldia, mo olgeta evriwan oli yangfala mo oli naes we i naes, mo oli man blong ron long hos.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woman blong rod we oltaem ol kapten ya blong ol man Asiria oli stap slip wetem hem. Hem i wantem tumas ol man ya, nao fasin ya i mekem we hem i stap go mekem wosip long ol aedol blong olgeta, mo i mekem hem i kam doti moa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gohed long fasin ya we hem i statem long Ijip, long taem ya we hem i yang gel nomo, we ol man oli stap slip wetem hem, mo ol man oli stap mekem sem fasin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samting ya, mi putum hem long han blong ol man Asiria ya we hem i wantem olgeta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Oli tekemaot klos blong hem, mo oli holem ol pikinini boe blong hem mo ol dota blong hem, nao oli kilim hem i ded long naef blong faet. Mo oltaem, olgeta woman long evri ples oli stap tokbaot trabol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nating we sista blong hem Oholiba i luk ol samting ya, be hem i go moa long fasin blong woman blong rod, i winim fasin blong Ohola.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tu i wantem tumas ol man ya blong Asiria. Olgeta ya, i gat ol haeman blong gavman, mo ol kapten blong ol soldia, mo ol soldia blong ron long hos. Olgeta evriwan oli yangfala, we oli naes we i naes, mo ol klos blong faet blong olgeta oli flas 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mi luk we hem tu i nogud olgeta, i sem mak nomo wetem sista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“Be rabis fasin ya blong hem wetem ol man ya i kam mowas olgeta. Hem i luk ol pija blong ol kapten blong ol soldia ya blong Babilonia we oli bon long distrik ya Koldia. Ol pija ya, ol man oli katem olgeta long stonwol, mo oli pentem olgeta oli red gud, mo i gat strap blong olgeta we oli fasem klos blong olgeta long hem, mo i gat ol spesel kaliko we oli fasem hed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hem i luk ol pija blong ol man ya, hem i wantem olgeta tumas, nao i sanem sam man i go long Koldia blong tekem olgeta i kam.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 man ya oli kam slip wetem hem, mo oli mekem hem i doti long fes blong mi long rabis fasin ya blong olgeta, gogo hem i harem nogud long olgeta, i lukluk rabis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stap soemaot hem long fes blong olgeta man, mo long fasin ya, oli luk we hem i woman blong rod. Mo hem i mekem mi mi lukluk rabis long hem, olsem we mi mekem long sista blong hem fastaem.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kam woman blong rod we i bitim mak olgeta. Hem i mekem stret olsem we hem i stap mekem long Ijip bifo, long taem ya we hem i yang gel yet.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 i stap wantem tumas ol man ya we oli stap wantem ol woman tumas, mo we fasin blong olgeta i olsem fasin blong dongki mo hos.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“Oholiba. Yu yu wantem blong folem bakegen rabis fasin ya we yu stap mekem long Ijip bifo. Long taem ya yu yu yang gel yet, mo yu stap letem ol man oli stap pleplei wetem titi blong yu, mo yu letem olgeta oli slip wetem yu fastaem we yu no mared yet, nao oli spolem yu.”</w:t>
      </w:r>
      <w:r>
        <w:rPr>
          <w:lang w:val="bi_VU" w:bidi="bi_VU"/>
        </w:rPr>
      </w:r>
      <w:r>
        <w:rPr>
          <w:lang w:val="bi_VU" w:bidi="bi_VU"/>
        </w:rPr>
      </w:r>
    </w:p>
    <w:p>
      <w:pPr/>
      <w:r>
        <w:rPr>
          <w:lang w:val="bi_VU" w:bidi="bi_VU"/>
        </w:rPr>
      </w:r>
    </w:p>
    <w:p>
      <w:pPr/>
      <w:r>
        <w:rPr>
          <w:lang w:val="bi_VU" w:bidi="bi_VU"/>
        </w:rPr>
      </w:r>
      <w:r>
        <w:rPr>
          <w:vertAlign w:val="superscript"/>
          <w:lang w:val="bi_VU" w:bidi="bi_VU"/>
        </w:rPr>
        <w:t>22-23</w:t>
      </w:r>
      <w:r>
        <w:rPr>
          <w:lang w:val="bi_VU" w:bidi="bi_VU"/>
        </w:rPr>
        <w:t xml:space="preserve"> Mo long vison ya, Hae God we i Masta* blong yumi, hem i talem long Oholiba se, “Ol man Babilonia, mo ol man Koldia, mo ol man Pekod, mo ol man Soa, mo ol man Koa, mo ol man Asiria, yu yu wantem olgeta tumas. Olgeta ya oli yang man we oli naes we i naes. Sam long olgeta oli haeman blong gavman, mo sam oli kapten blong ol soldia, mo sam oli komanda, mo sam oli narafala haeman, we olgeta ya evriwan oli stap ron long hos, be yu yu taed finis long olgeta. Mo naoia, mi mi talem stret long yu, se bambae mi mekem olgeta oli kros long yu, mo mi tekem olgeta oli kam hivap raon long yu, blong mekem faet 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oli aot long not wetem plante soldia blong olgeta, mo ol kat blong faet, mo ol narafala kat blong olgeta, nao bambae oli kam blong mekem faet long yu. Bambae oli putum ol hat blong faet blong olgeta, mo oli karem ol sil* blong blokem olgeta, nao bambae oli hivap raon long yu, oli faet long yu. Mo bambae mi letem yu yu go long han blong olgeta, nao bambae oli jajem yu long loa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from we yu mekem mi mi kros tumas, bambae mi letem olgeta oli kros long yu, nao oli faet strong long yu. Bambae oli katemaot nus blong yu mo sora blong yu, mo bambae oli kilim olgeta pikinini blong yu oli ded. Bambae oli holem olgeta, oli bonem olgeta long ol olta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bambae oli tekemaot klos blong yu, mo oli tekem ol flas ston blong yu, oli karem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I stat bifo long Ijip, oltaem yu yu wantem ol man tumas, mo yu stap holem fasin nogud ya kam kasem tede, be bambae mi mi mekem yu yu finis long fasin ya blong yu. Bambae yu no moa save putum tingting blong yu i stap long ol aedol ya bakegen, mo bambae yu no moa save tingbaot Ijip bakegen.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mi letem yu yu go long han blong ol man ya we yu no wantem olgeta nating, yu stap ting rabis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Mo from we oli no wantem yu nating, bambae oli kam karemaot ol samting ya we yu yu hadwok from. Bambae oli mekem yu yu stap neked nomo we i no gat wan samting i save blokem yu, mo bambae yu stap long klia ples nomo olsem woman blong rod. Yu bambae yu kasem panis ya from we yu stap wantem tumas ol man, nao yu yu kam woman blong rod blong ol man blong ol narafala kantri, mo yu mekem yu yu kam doti long fes blong mi, long ol aedol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 yu stap mekem ol rabis fasin ya we sista blong yu i stap mekem fastaem, mo bambae mi panisim yu olsem we mi panisim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Hae God i gohed, i talem se, “Yu bambae yu dring long kap ya blong sista blong yu Sameria,* we kap ya i bigwan we i bigwan. Mo bambae olgeta man oli mekem plei long yu, mo oli laf nogud long yu, from we kap ya i fulap we i fulap gud.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Kap ya blong sista blong yu, we bambae yu dring long hem, bambae i mekem yu yu drong long hem, mo yu harem nogud, we yu fraet we yu fraet, mo bambae yu kasem trabol we bambae i spolemgud yu.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Bambae yu dring gogo yu finisimgud. Nao kap ya bambae i brobrok, mo ol smosmol pis blong hem bambae i katkatem titi blong yu. Mi mi Hae God, mi Masta blong yu,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hem i talem se, “Yu yu fogetem mi finis, mo yu tanem baksaed long mi, mo from samting ya, bambae yu mas harem nogud, from we yu stap wantem tumas ol man, mo yu stap mekem fasin blong woman blong rod.”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long vison ya Hae God i talem long mi se, “?Man blong wol ya. Yu yu rere blong jajem Ohola wetem Oholiba? Oraet, sipos yu rere, yu mas talemaot long tufala ol samting nogud we tufala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Tufala i woman blong mekem i krangke wetem narafala man, mo tufala i woman blong kilim man i ded. Tufala i lego mi, nao tufala i go mekem i krangke wetem ol aedol ya, mo ol pikinini blong mi we tufala i karem, tufala i kilim olgeta i ded. Tufala i mekem sakrefaes long olgeta, blong givim i go long ol aedol ya, olsem kakae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i no hemia nomo we tufala i mekem agens long mi, tufala i girap, tufala i mekem haos* blong mi i no moa tabu, mo ol dei we mi mi makemaot blong yufala i spel long hem, tufala i mekem olgeta tu oli no moa tabu.</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Long sem dei ya we tufala i kilim ol pikinini blong mi oli ded, blong mekem sakrefaes long ol aedol ya, tufala i go long haos long mi, tufala i mekem i no moa tabu, from we tufala i mekem ol samting ya insaed long haos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“Oltaem nomo, tufala i stap sanem ol man blong karem tok i go long ol ples we i longwe, blong talem long ol man blong oli kam luk tufala, mo ol man ya oli kam. Oltaem tufala sista ya i stap swim gud, tufala i stap pentem ae blong tufala, mo tufala i stap flasem tufala long ol gudgudfala samting we ol man oli wokem long ol flas ston, blong tufala i givim welkam long ol man ya.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oltaem, tufala i stap sidaon long tu longfala jea blong tufala we i flas gud, mo long fes blong tufala, i gat wan tebol i stap rere, we tufala i putum insens* mo olifoel* long hem we mi bin givim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 man ya blong karem tok oli go tekem ol man blong draeples oli kam stap wetem tufala, mo ol man olbaot oli save harem noes blong olgeta. Ol man ya oli no stap tingbaot wan samting nating. Oli putum ol strap blong flasem han, long han blong tufala, mo oli putum tu flas hat we i olsem hat blong kwin long hed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mi stap toktok mi wan se, ‘Man, tufala ya i kam olfala olgeta from we tufala i stap slip wetem ol narafala man, be ol man ya oli stap yusum tufala yet.’</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Oltaem oli stap go long tufala rabis woman ya, olsem we oli stap go long ol narafala woman blong rod.</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Ol stret man bambae oli jajem tufala, olsem we oli stap jajem woman we i slip wetem narafala man, no man we i kilim man i ded. Bambae oli jajem tufala olsem, from we tufala i stap slip wetem ol narafala man, mo from we blad i fulap long han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“I gud sipos wan kampani blong ol man we oli stronghed, oli kam mekem tufala i fraet, mo oli stilim olting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I gud olgeta ya oli stonem tufala, mo oli kilim tufala i ded long naef blong faet, mo oli kilim ol pikinini blong tufala oli ded, mo oli bonemdaon ol haos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Nao long evri ples, bambae mi mekem we fasin nogud ya blong tufala i finis olgeta, blong mekem we ol narafala woman oli luksave we fasin ya i nogud, nao bambae oli no save go slip wetem ol narafala man, olsem we tufala ya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“Ohola mo Oholiba. Mi bambae mi panisim yutufala from rabis fasin ya we yutufala i stap mekem wetem ol narafala man, mo from ol sin blong yutufala we yutufala i stap mekem wetem ol aedol. Nao bambae yutufala i savegud se mi mi Hae God, mi Masta* blong yutufala.”</w:t>
      </w:r>
      <w:r>
        <w:rPr>
          <w:lang w:val="bi_VU" w:bidi="bi_VU"/>
        </w:rPr>
      </w:r>
      <w:r>
        <w:rPr>
          <w:lang w:val="bi_VU" w:bidi="bi_VU"/>
        </w:rPr>
      </w:r>
    </w:p>
    <w:p>
      <w:pPr/>
      <w:r>
        <w:rPr>
          <w:lang w:val="bi_VU" w:bidi="bi_VU"/>
        </w:rPr>
      </w:r>
    </w:p>
    <w:p>
      <w:pPr>
        <w:pStyle w:val="Heading2"/>
      </w:pPr>
      <w:r>
        <w:rPr>
          <w:lang w:val="bi_VU" w:bidi="bi_VU"/>
        </w:rPr>
        <w:t>Ezekiel 24:1</w:t>
      </w:r>
      <w:r>
        <w:rPr>
          <w:lang w:val="bi_VU" w:bidi="bi_VU"/>
        </w:rPr>
      </w:r>
    </w:p>
    <w:p>
      <w:pPr/>
      <w:r>
        <w:rPr>
          <w:lang w:val="bi_VU" w:bidi="bi_VU"/>
        </w:rPr>
      </w:r>
      <w:r>
        <w:rPr>
          <w:vertAlign w:val="superscript"/>
          <w:lang w:val="bi_VU" w:bidi="bi_VU"/>
        </w:rPr>
        <w:t>1</w:t>
      </w:r>
      <w:r>
        <w:rPr>
          <w:lang w:val="bi_VU" w:bidi="bi_VU"/>
        </w:rPr>
        <w:t xml:space="preserve"> Nao long namba naen yia blong yumi we yumi stap wok slef* long Babilonia, long namba ten manis,* long namba ten dei blong hem, Hae God we i Masta* blong yumi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makemdaon namba blong dei ya tede, from we tede, king blong Babilonia wetem ol soldia blong hem oli kasem Jerusalem,* oli stap hivap raon long hem blong mekem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mi wantem blong yu go talem wan parabol long ol man ya we oli stap girap agens long mi. Mi mi talem se, ‘Yufala i go putum wan sospen long faea, mo yufala i fulumap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yufala i go tekem mit blong sipsip we i beswan. Yufala i tekemaot ol nambawan pis blong hem We hemia ol mit blong solda mo leg, wetem ol bun we oli beswan, yufala i putum olgeta i go insaed long sospen ya blong kukum olgeta. Mo yufala i pusum plante faeawud i go aninit long sospen ya blong mekem i boel gud.’ ”</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talem se, “Sore tumas long ol man blong taon ya we oli man blong kilim man i ded. Olgeta evriwan bambae oli ded. Olgeta oli olsem sospen we oli wokem long bras, we i rosta we neva oli klinim. Ol pis mit we i stap long hem, ol man oli stap tektekemaot wanwan gogo i finis,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oli stap kilim man i ded insaed long taon ya, we blad blong olgeta i no ron i go long graon we bambae asis i save kavremap blong man i no luk, i ron i go long ston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mi livim blad ya i stap long klia ples nomo, blong mi stap luk oltaem blong mekem mi mi kros, nao mi save panisim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“Sore tumas long ol man blong taon ya we oli man blong kilim man i ded. Olgeta evriwan bambae oli ded. Mi nao bambae mi mekem faea.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go tekem ol faeawud bakegen i kam, mo yufala i blu long faea ya blong mekem i laet gud. Yufala i kukum mit ya, we yufala i boelem gogo supsup blong hem i drae olgeta, mo ol bun ya oli bon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bambae mi tekem sospen ya we i emti finis, mi putum long sakol faea we i laet gud, blong mekem i hot gogo i red we i red. Bambae mi mekem olsem blong faea i bonemaot ol rosta mo ol doti blong hem, blong mekem i kam klin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traehad, be no, ol rosta ya, faea i no save bonem evriwan blong 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“Jerusalem. Rabis fasin ya blong yu i mekem yu yu doti long fes blong mi. Mi traem blong mekem yu yu klin, be yu no wantem, nao yu stap doti sem mak nomo. Bambae yu no save kam klin bakegen gogo yu harem fulpaoa blong kros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Naoia i taem blong mi mi mekem tok ya i kamtru. Bambae mi no moa save gat sore long yu, mo mi no save jenisim tingting blong mi. Bambae mi mas lukluk long sin blong yu, mo mi mas panisim yu from ol rabis fasin ya we yu yu mekem. Mi mi Hae God, mi Masta blong yu,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Hae God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talem se, “Man blong wol ya. Woman ya blong yu, yu yu lavem hem tumas, be bambae mi kam tekemaot hem wantaem nomo. Be bambae yu no mas krae, mo yu no mas mekem singsing blong sore, mo yu no mas letem wota blong ae blong yu i ron.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yu stap krae smosmol, be yu no mas letem voes blong yu i kamaot, blong man i harem yu. Bambae yu no mas mekem kastom blong yufala blong soemaot we yu harem nogud. Bambae yu no mas tekemaot spesel kaliko ya i gowe long hed blong yu, mo yu no mas tekemaot sandel i gowe long leg blong yu. Bambae yu no mas kavremap fes blong yu, mo yu no mas kakae ol kakae ya we ol man we oli stap harem nogud oli stap kakae.”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long moning ya, mi stap toktok wetem ol man, mo long naet, woman blong mi i ded. Mo long nekis dei blong hem, mi mekem olsem we Hae God i talem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 man oli tok long mi se, “?From wanem yu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mi talem long olgeta se, “No, be Hae God i talem 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blong mi givim tok ya blong hem long yufala ol laen* blong Isrel.* Hem i talem se yufala i flas tumas from paoa blong haos* ya blong hem. Oltaem yufala i wantem lukluk long hem from we i naes we i naes, mo oltaem yufala i wantem go insaed long hem. Be hem bambae i mekem haos ya i no moa tabu. Mo ol pikinini blong yufala we oli stap yet long Jerusalem,* ol yang boe mo ol yang gel bambae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taem ya, bambae yufala i mekem olsem we mi mi bin mekem. Bambae yufala i no save kavremap fes blong yufala, mo yufala i no save kakae ol kakae ya we ol man we oli stap harem nogud oli stap kakae.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yufala i no save tekemaot ol spesel kaliko i gowe long hed blong yufala, mo yufala i no save tekemaot sandel i gowe long leg blong yufala, mo yufala i no save krae. Bambae yufala i kam slak olgeta from ol sin blong yufala, mo bambae yufala i stap harem nogud, yufala i stap krakrae 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 samting ya we mi mi mekem, hem i wan saen long yufala. Ol samting ya i mas kasem yufala. Mo Hae God i talem se taem ol samting ya oli kamtru, bambae yufala i savegud we hem i Hae God, i Masta*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Hae God i talem se, “Haos ya blong mi, ol man ya oli glad tumas long hem, mo oli praod tumas from. Oltaem oli wantem lukluk long hem from we i naes we i naes, mo oltaem oli wantem go insaed long hem, be mi bambae mi tekemaot i gowe long olgeta. Mo bambae mi tekemaot ol pikinini boe blong olgeta wetem ol dota blong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long dei ya we bambae mi mekem samting ya, bambae wan man i ronwe long trabol ya i kam talemaot nius blong hem long yu.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Longtaem finis yu yu no save toktok, be long sem taem we man ya bambae i kamtru, bambae yu yu save toktok bakegen, nao yu save toktok wetem hem. Mo long fasin ya bambae yu yu wan saen long ol man ya. Mo bambae oli savegud we mi mi Hae God.”</w:t>
      </w:r>
      <w:r>
        <w:rPr>
          <w:lang w:val="bi_VU" w:bidi="bi_VU"/>
        </w:rPr>
      </w:r>
      <w:r>
        <w:rPr>
          <w:lang w:val="bi_VU" w:bidi="bi_VU"/>
        </w:rPr>
      </w:r>
    </w:p>
    <w:p>
      <w:pPr/>
      <w:r>
        <w:rPr>
          <w:lang w:val="bi_VU" w:bidi="bi_VU"/>
        </w:rPr>
      </w:r>
    </w:p>
    <w:p>
      <w:pPr>
        <w:pStyle w:val="Heading2"/>
      </w:pPr>
      <w:r>
        <w:rPr>
          <w:lang w:val="bi_VU" w:bidi="bi_VU"/>
        </w:rPr>
        <w:t>Ezekiel 25:1</w:t>
      </w:r>
      <w:r>
        <w:rPr>
          <w:lang w:val="bi_VU" w:bidi="bi_VU"/>
        </w:rPr>
      </w:r>
    </w:p>
    <w:p>
      <w:pPr/>
      <w:r>
        <w:rPr>
          <w:lang w:val="bi_VU" w:bidi="bi_VU"/>
        </w:rPr>
      </w:r>
      <w:r>
        <w:rPr>
          <w:vertAlign w:val="superscript"/>
          <w:lang w:val="bi_VU" w:bidi="bi_VU"/>
        </w:rPr>
        <w:t>1</w:t>
      </w:r>
      <w:r>
        <w:rPr>
          <w:lang w:val="bi_VU" w:bidi="bi_VU"/>
        </w:rPr>
        <w:t xml:space="preserve"> Nao Hae God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lukluk i go long kantri ya Amon,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tok agens long ol man blong hem. Yu talem long olgeta we mi mi talem se, ‘Ol man Amon. Mi mi Hae God, mi Masta* blong olgeta man, mo yufala i mas lesin gud long ol samting we mi mi stap talem long yufala. Yufala i glad tumas we yufala i luk haos* blong mi i kam doti, i no moa tabu. Mo yufala i glad we kantri ya Juda* i kam nogud olgeta, mo ol man blong hem oli go wok slef*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from we yufala i stap glad from ol samting ya, bambae mi letem ol man ya blong draeples long is oli kam mekem faet long yufala, oli winim yufala. Mo bambae oli putumap ol haos tapolen blong olgeta long kantri ya blong yufala, nao bambae oli stap long hem. Mo bambae oli kakae ol kakae mo ol frut blong yufala, mo oli dring melek blong ol anamol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mekem taon ya Raba i kam wan ples blong putum ol kamel long hem, mo evri taon long kantri ya Amon, bambae mi mekem olgeta oli kam ples blong sipsip, nao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 ‘Yufala i no wantem nating kantri ya blong ol laen* blong Isrel.* Yufala i stap klapem han blong yufala mo yufala i stap jamjam from we yufala i glad tumas we kantri ya i lus.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from we yufala i mekem olsem, bambae mi letem yufala i go long han blong ol man blong ol narafala kantri we bambae oli kam mekem faet long yufala, nao oli stilim olting blong yufala. Bambae mi spolemgud yufala we bambae mi flatemgud yufala, nao bambae yufala i no moa kam plante, blong yufala i save gat kantri blong yufala bakegen. Nao bambae yufala i savegud we mi mi Hae God.’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talem se, “Ol man blong kantri ya Moab oli stap talem se Juda* i no moa gat man i lukaot long hem, hem i olsem ol narafala kantri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from we oli tok olsem, mi bambae mi letem ol enemi oli kam mekem faet long ol nambawan taon blong olgeta. Ol taon ya Betsesimot, mo Balmeon, mo Kiriataem oli stap long mak blong graon blong kantri ya, blong blokemgud hem, be bambae ol enemi ya oli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mi letem ol man ya blong draeples long is oli kam faet long olgeta wetem ol man Amon, oli winim olgeta, blong bambae ol man Moab oli no moa gat kantri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bambae mi panisim olgeta, nao bambae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se, “Ol man blong kantri ya Edom oli faet long ol man Juda* blong givimbak fasin we oli mekem, be oli mekem i nogud moa, nao sin blong olgeta bambae i stap olwe.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mi talem se bambae mi panisim olgeta we bambae mi kilim olgeta man wetem olgeta anamol tu. Bambae mi spolem kantri ya we bambae mi mekem i kam drae nogud olgeta, i stat long taon ya Teman i go kasem taon ya Dedan, mo olgeta man evriwan bambae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laen* blong Isrel* oli man blong mi, mo bambae oli mekem wok blong mi. Bambae oli go faet long ol man Edom blong givimbak ol fasin ya we oli mekem, nao olgeta ya bambae oli haremsave paoa blong kros blong mi. Bambae oli save fasin blong mi blong givimbak ol samting ya we oli mekem.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Hae God i talem se, “Ol man blong kantri ya Filistia oli kam mekem faet long ol man Juda* we oli enemi blong olgeta. Oli stap agens long ol man ya, i stat longtaem finis, i kam kasem tede. Olgeta oli mekem faet ya blong givimbak fasin ya we ol man Juda ya oli bin mekem long olgeta, mo oli spolemgud olgeta, from we oli no laekem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from samting ya, mi talemaot se bambae mi mekem faet long olgeta ya we bambae mi flatemgud olgeta evriwan. Olgeta evriwan we oli stap olbaot long levelples ya long Filistia klosap long solwota, bambae mi kilim olgeta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panisim olgeta we mi meksave olgeta blong givimbak ol fasin ya we oli bin mekem. Nao bambae oli haremsave paoa blong kros blong mi, mo bambae oli savegud we mi mi Hae God.”</w:t>
      </w:r>
      <w:r>
        <w:rPr>
          <w:lang w:val="bi_VU" w:bidi="bi_VU"/>
        </w:rPr>
      </w:r>
      <w:r>
        <w:rPr>
          <w:lang w:val="bi_VU" w:bidi="bi_VU"/>
        </w:rPr>
      </w:r>
    </w:p>
    <w:p>
      <w:pPr/>
      <w:r>
        <w:rPr>
          <w:lang w:val="bi_VU" w:bidi="bi_VU"/>
        </w:rPr>
      </w:r>
    </w:p>
    <w:p>
      <w:pPr>
        <w:pStyle w:val="Heading2"/>
      </w:pPr>
      <w:r>
        <w:rPr>
          <w:lang w:val="bi_VU" w:bidi="bi_VU"/>
        </w:rPr>
        <w:t>Ezekiel 26:1</w:t>
      </w:r>
      <w:r>
        <w:rPr>
          <w:lang w:val="bi_VU" w:bidi="bi_VU"/>
        </w:rPr>
      </w:r>
    </w:p>
    <w:p>
      <w:pPr/>
      <w:r>
        <w:rPr>
          <w:lang w:val="bi_VU" w:bidi="bi_VU"/>
        </w:rPr>
      </w:r>
      <w:r>
        <w:rPr>
          <w:vertAlign w:val="superscript"/>
          <w:lang w:val="bi_VU" w:bidi="bi_VU"/>
        </w:rPr>
        <w:t>1</w:t>
      </w:r>
      <w:r>
        <w:rPr>
          <w:lang w:val="bi_VU" w:bidi="bi_VU"/>
        </w:rPr>
        <w:t xml:space="preserve"> Nao long namba leven yia blong yumi we yumi stap wok slef* long Babilonia, long fas dei blong manis, Hae God i toktok long mi long wan vison,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Ol man blong taon ya Taea oli stap glad, oli stap singsingaot bigwan. Oli stap talem se, ‘!Naoia ol enemi oli flatem Jerusalem* finis! !Oli brebrekemgud taon ya! !Paoa blong hem blong wokem bisnes i finis olgeta! !Yumi save holem ol bisnes blong hem nao! !Hem i lus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from samting ya, mi mi tok agens long taon ya Taea, mi talem se, ‘Taea. Mi mi Hae God, mi Masta* blong olgeta man, mo naoia mi mi enemi blong yu. Bambae mi tekem ol man blong ol narafala kantri oli kam mekem faet long yu. Bambae oli kam olsem ol bigbigfala swel blong solwota, nao bambae oli kavremap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oli brebrekem bigfala stonwol blong yu, mo oli brebrekemdaon ol wajhaos blong yu. Nao bambae mi brumumaot ol doti blong yu i gowe, mo bigfala ston ya we yu yu stap stanap long hem, bambae 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hem i stanap long medel blong solwota mo ol man blong pulum fis bambae oli stap putum ol net blong olgeta long hem blong oli drae. Bambae ol man blong ol narafala kantri oli winim yu, nao oli karemaot olting blong yu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bambae oli kilim olgeta man we oli stap long ol vilej ya blong yu we oli stap long menlan. Nao bambae yu yu savegud we mi mi Hae God. Mi mi Masta blong olgeta man,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talem se, “Taea. King Nebukadnesa blong Babilonia, we hem i hae moa long ol narafala king, mi bambae mi tekem hem i kam mekem faet long yu. Bambae hem i aot long saed long not, i kam wetem wan bigfala kampani blong ol soldia blong hem, wetem ol hos, mo ol kat blong faet, mo ol soldia we oli ron long hos.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olgeta man we oli stap long ol vilej ya blong yu long menlan, bambae oli ded evriwan long faet ya. Bambae ol enemi ya oli digim ol hol, mo oli hivimap graon, mo oli stanap laen wetem ol sil* blong olgeta, blong mekem faet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bambae oli yusum ol bigbigfala wud blong brebrekem bigfala stonwol blong yu, mo oli yusum aean blong smasem ol wajhaos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smok blong asis blong graon we ol hos blong olgeta oli mekem, bambae i kavremap yu, from we ol hos ya oli plante we plante. Mo ol hos we oli pulum ol kat blong faet, wetem ol hos we oli pulum ol kat we oli karem olting blong olgeta, bambae oli resis i gotru long ol doa* blong bigfala stonwol blong yu, nao bambae noes blong olgeta i mekem stonwol ya i seksek. Bambae oli resis i go insaed long yu, olsem we ol man oli stap resis i go insaed long taon we bigfala stonwol blong hem i brobrok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bambae ol soldia we oli ron long hos oli go olbaot long ol rod blong yu, oli kilim olgeta man blong yu long naef blong faet blong olgeta. Mo ol bigbigfala pos blong ol haos blong yu, olgeta ya bambae oli brebrekemdaon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enemi ya blong yu bambae oli tektekemaot ol gudgudfala samting blong yu, mo ol samting ya we yu stap salem, bambae oli karem i blong olgeta. Nao bambae oli brebrekem bigfala stonwol blong yu, mo bambae oli brebrekem ol haos ya blong yu we oli flas we i flas. Nao bambae oli karemaot ol ston wetem ol timba blong hem mo ol doti blong hem, oli sakem olgeta i go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bambae mi mekem we yu no moa stap singsing, mo yu no moa stap plei long gita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bambae mi livim ston ya we yu yu stap stanap long hem i stap nating nomo, nao ol man blong pulum fis bambae oli save putum ol net blong olgeta long hem blong oli drae. Nao bambae i no moa gat man i save wokemgud yu bakegen samtaem. Mi mi Hae God, mi Masta blong yu,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hem i gohed i talem se, “Taea. Taem ol enemi oli kam mekem faet long yu, mo oli winim yu, bambae oli kilim olgeta man, mo krae blong olgeta bambae i mekem olgeta man we oli stap long ol ples klosap long solwota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king blong olgeta kantri we ol man blong olgeta oli man blong wokbaot long sip, bambae oli fraet we oli fraet gud long trabol ya blong yu, nao bambae oli seksek tumas from. Bambae oli aot long ol jea blong olgeta, mo ol kot blong olgeta mo ol gudgudfala klos blong olgeta we ol man oli somap ol pija long olgeta blong flasem, bambae oli tekemaot evriwan, nao oli go sidaon long graon, oli stap seksek.</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oli stap krae long yu, oli singsing long sing ya blong ded, we i talem se, ‘Yu nambawan taon. Ol man oli savegud yu, be ol enemi blong yu oli spolem yu finis. Naoia, ol sip blong yu oli no moa gat, oli lus. Bifo, ol man blong yu nomo oli stap rul long solwota ya, mo oli stap mekem ol man we oli stap long ol taon klosap long solwota oli fraet we i fraet, be naoia, ol man ya oli no moa stap.</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dei ya we yu yu foldaon, olgeta aelan oli seksek. Ol man blong olgeta oli sek gud, mo oli harem nogud tumas we yu yu kam nogud olgeta.’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talem se, “Bambae mi mekem yu yu stap nating nomo, olsem ol narafala taon we oli spolem olgeta finis, i no moa gat man long olgeta. Mo bambae mi mekem bigfala solwota i kam kavremap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bambae mi sanem yu yu godaon long Hom* blong ol Dedman, blong yu go joen wetem ol man blong bifo. Bambae mi mekem yu yu stap daon long Hom blong ol Dedman, wetem olgeta samting we oli nogud finis, we bambae oli stap gogo i no save finis. Nao bambae yu stap olwe wetem ol dedman. Nao from samting ya bambae i no gat man i save kam mekem hom blong hem long yu bakegen, mo bambae yu no moa save kam wan taon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samting ya we mi bambae mi mekem long yu i blong wonem ol man, nao taem oli luk, trabol ya bambae i mekem olgeta oli fraet we i fraet. Hemia bambae i en blong laef blong yu. Bambae ol man oli lukaot yu, be neva bambae oli faenem yu bakegen samtaem. Mi mi Hae God, mi Masta blong yu, mo hemia tok blong mi.”</w:t>
      </w:r>
      <w:r>
        <w:rPr>
          <w:lang w:val="bi_VU" w:bidi="bi_VU"/>
        </w:rPr>
      </w:r>
      <w:r>
        <w:rPr>
          <w:lang w:val="bi_VU" w:bidi="bi_VU"/>
        </w:rPr>
      </w:r>
    </w:p>
    <w:p>
      <w:pPr/>
      <w:r>
        <w:rPr>
          <w:lang w:val="bi_VU" w:bidi="bi_VU"/>
        </w:rPr>
      </w:r>
    </w:p>
    <w:p>
      <w:pPr>
        <w:pStyle w:val="Heading2"/>
      </w:pPr>
      <w:r>
        <w:rPr>
          <w:lang w:val="bi_VU" w:bidi="bi_VU"/>
        </w:rPr>
        <w:t>Ezekiel 27:1</w:t>
      </w:r>
      <w:r>
        <w:rPr>
          <w:lang w:val="bi_VU" w:bidi="bi_VU"/>
        </w:rPr>
      </w:r>
    </w:p>
    <w:p>
      <w:pPr/>
      <w:r>
        <w:rPr>
          <w:lang w:val="bi_VU" w:bidi="bi_VU"/>
        </w:rPr>
      </w:r>
      <w:r>
        <w:rPr>
          <w:vertAlign w:val="superscript"/>
          <w:lang w:val="bi_VU" w:bidi="bi_VU"/>
        </w:rPr>
        <w:t>1</w:t>
      </w:r>
      <w:r>
        <w:rPr>
          <w:lang w:val="bi_VU" w:bidi="bi_VU"/>
        </w:rPr>
        <w:t xml:space="preserve"> Nao long vison ya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blong wol ya. Yu krae long taon ya Taea, yu sing long wan singsing blong ded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Taon ya i flas tumas from we hem i stap klosap long solwota, mo i stap mekem bisnes wetem olgeta man ya we oli stap long ol taon klosap long solwota. Mo ol samting we bambae mi talem, yu mas go talemaot long hem. Mi mi Hae God, mi Masta* blong olgeta man, mo yu go talem long hem we mi mi talem se, “Taea. Yu yu stap bigmaot tumas from we yu naes we yu naes.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Solwota i hom blong yu, mo ol man we oli wokem yu oli wokem yu olsem wan sip we i naes we i naes.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wokem yu long ol paentri* we i kam long hil ya Hemon, mo oli wokem mas blong yu long sida* we i kam long Lebanon.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parel blong yu, oli wokem long ol gudgudfala oktri* we i kam long Basan, mo dek blong yu, oli wokem long paentri we i kam long aelan ya Saepras, mo oli flasem long tut blong elefen.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sel blong yu oli wokem long ol gudgudfala kaliko ya linen* we i kam long Ijip, mo oli somap ol pija long kaliko ya blong flasem. Hem i olsem flaeg blong yu, we taem yu stap kam longwe yet, i isi nomo blong ol man oli luksave yu. Ol onen blong yu blong blokem san, oli wokem long gudfala kaliko ya we i pepol we i kam long aelan ya Saepras.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man ya blong yu blong pul, oli kam long tufala taon ya Saedon mo Avad, mo ol man ples blong yu oli boskru blong yu, mo oli savegud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kapenta we oli stap wok long yu oli man Biblos we oli tren gud. Mo oltaem ol boskru blong ol narafala sip oli stap pem ol samting blong sip long ol stoa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we oli kam long ol kantri ya Pesia mo Lidia mo Libia oli kam soldia blong yu, nao oli mekem nem blong yu i go antap. Olgeta ya oli stap hangem ol sil* mo ol hat blong faet blong olgeta insaed long ol haos blong ol soldia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soldia blong aelan ya Avad oli stap gad long ol stonwol blong yu, mo ol man blong taon ya Gamad oli stap gad long ol wajhaos blong yu. Ol man ya oli stap hangem ol sil blong olgeta long ol stonwol blong yu, mo oli mekem yu yu kam naes we yu naes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Spen oli stap mekem bisnes wetem yu, from we yu gat plante gudgudfala samting blong salem long olgeta, mo oli stap pem ol kago ya long silva mo aean mo tin mo led.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 man Gris, mo ol man Tubal, mo ol man Mesek oli stap mekem bisnes wetem yu, nao yu stap salem ol kago blong yu long olgeta, mo oli stap pem ol samting ya long ol slef,* mo ol samting we oli wokem long bras.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 man Betogama oli stap mekem bisnes wetem yu, nao yu stap salem ol kago blong yu long olgeta, mo oli stap pem ol samting ya long ol hos blong wok, mo ol hos blong faet, mo ol hafkas* dongki.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 man Roj wetem ol man klosap long solwota oli stap mekem bisnes wetem yu, nao yu stap salem ol kago blong yu long olgeta, mo oli stap pem ol samting ya long tut blong elefen, mo wud ya eboni we i blak 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 man Edom oli stap mekem bisnes wetem yu from we yu yu gat plante samting blong salem long olgeta, mo oli stap pem ol samting ya long ol gudgudfala kaliko ya we i pepol, mo ol kaliko we oli somap ol pija long hem blong flasem, mo kaliko ya linen* we i beswan, mo ol flas ston ya, emeral,* mo rubi,* mo flas korel.*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 man Juda* wetem ol man Isrel,* yu stap salem kago blong yu long olgeta, mo oli stap pem ol samting ya long wit,* mo eg* blong sugabag,* mo olifoel,* mo ol samting we i blong wokem pomad mo senta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“Mo ol man Damaskes oli stap mekem bisnes wetem yu from we yu gat plante gudgudfala samting blong salem wetem ol narafala samting we yu yu wokem. Oli stap pem ol samting ya long yu long waen we i kam long taon ya Helbon, mo wul we i kam long ples ya Saraha, mo aean blong wokem ol samting olsem sospen long hem, mo ol senta we i blong putum long oel blong mekem i smel gud.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 man Dedan oli stap mekem bisnes wetem yu, nao yu stap salem kago blong yu long olgeta, mo oli stap pem ol samting ya long ol kaliko blong putum aninit long sadel blong hos.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 man Arebia, mo ol jif blong Kedara oli stap mekem bisnes wetem yu, nao yu stap salem kago blong yu long olgeta, mo oli stap pem ol samting ya long ol man sipsip, mo ol smosmol sipsip, mo ol man nani.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ol bisnesman blong kantri ya Seba wetem ol bisnesman blong taon ya Ramaha oli stap mekem bisnes wetem yu, nao yu stap salem kago blong yu long olgeta, mo oli stap pem ol samting ya long ol flas ston mo gol mo ol gudgudfala samting we i mekem kakae i tes gud.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taon ya, Haran mo Kanei mo Iden, mo ol bisnesman blong kantri ya Seba, mo tufala taon ya Asuru mo Kilmad, olgeta ya evriwan oli stap mekem bisnes wetem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Olgeta ya oli tekem ol gudgudfala klos we praes blong olgeta i antap, mo ol flas kaliko we kala blong olgeta i pepol, mo ol kaliko we oli somap ol pija long hem blong flasem. Mo oli tekem ol mat blong putum long floa, we kala blong olgeta i gud, mo we oli somap ol smosmol rop long saed blong olgeta we oli tantanemgud blong mekem i strong, nao oli salem ol samting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ol bigbigfala sip oli stap karem ol kago ya blong yu i go long evri ples. Taea. Yu yu olsem wan sip we i stap long solwota we i fulap gud long ol kago.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man blong pul oli tekem yu yu go afsaed long medel si, nao iswin* i blu strong i kam i mekem yu yu draon long dipsi afsaed.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Taem yu yu draon ol gudgudfala kago ya blong yu, mo ol man blong wok blong yu, mo ol boskru blong yu, mo ol kapenta blong yu, mo ol bisnesman blong yu, mo ol soldia we oli stap long sip, olgeta ya evriwan oli lus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Taem ol man we oli stap long so oli harem krae blong ol man ya blong wok blong yu we oli stap draon, oli fraet, we oli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ol man blong wok blong ol narafala sip, olgeta evriwan oli lego ol sip ya, oli goso.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Olgeta ya evriwan oli stap harem nogud, oli sore tumas long yu. Oli sakem asis blong graon long hed blong olgeta, mo oli stap rol long asis faea.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Oli katemaot hea blong olgeta from we oli sore tumas long yu, mo oli stap werem ol rabis klos. Oli stap krae we oli harem nogud we oli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Long taem ya we yu yu ded, olgeta oli stap krae long yu, oli stap sing long wan singsing blong ded, oli stap talem se, ‘Neva i gat wan taon we ol man oli spolemgud olsem yu. Yu yu stap long medel si, mo naoia i no moa gat noes long yu.</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Taem yu sanem ol kago blong yu i go ovasi, ol man long olgeta kantri oli stap pem, mo oli gat olgeta samting we oli wantem. Oli no sot long wan samting nating. Yu mekem olgeta king oli kam rijman long ol gudgudfala kago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 yu brobrok finis long solwota, yu draon finis long dipsi. Ol kago blong yu, mo ol man blong wok blong yu, evriwan oli lus wetem yu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“Taem olgeta man we oli stap long ol ples klosap long solwota, oli harem nius blong bigfala trabol ya we i kasem yu, oli sek long hem, nao oli harem nogud tumas from. Mo ol king blong olgeta tu oli fraet we oli fraet tumas, we man i save luksave nomo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Yu yu lus we yu lus olgeta. Ol bisnesman long olgeta ples long wol oli fraet tumas se bambae oli kasem sem trabol ya we yu yu kasem.”</w:t>
      </w:r>
      <w:r>
        <w:rPr>
          <w:lang w:val="bi_VU" w:bidi="bi_VU"/>
        </w:rPr>
      </w:r>
      <w:r>
        <w:rPr>
          <w:lang w:val="bi_VU" w:bidi="bi_VU"/>
        </w:rPr>
      </w:r>
    </w:p>
    <w:p>
      <w:pPr/>
      <w:r>
        <w:rPr>
          <w:lang w:val="bi_VU" w:bidi="bi_VU"/>
        </w:rPr>
      </w:r>
    </w:p>
    <w:p>
      <w:pPr>
        <w:pStyle w:val="Heading2"/>
      </w:pPr>
      <w:r>
        <w:rPr>
          <w:lang w:val="bi_VU" w:bidi="bi_VU"/>
        </w:rPr>
        <w:t>Ezekiel 28:1</w:t>
      </w:r>
      <w:r>
        <w:rPr>
          <w:lang w:val="bi_VU" w:bidi="bi_VU"/>
        </w:rPr>
      </w:r>
    </w:p>
    <w:p>
      <w:pPr/>
      <w:r>
        <w:rPr>
          <w:lang w:val="bi_VU" w:bidi="bi_VU"/>
        </w:rPr>
      </w:r>
      <w:r>
        <w:rPr>
          <w:vertAlign w:val="superscript"/>
          <w:lang w:val="bi_VU" w:bidi="bi_VU"/>
        </w:rPr>
        <w:t>1</w:t>
      </w:r>
      <w:r>
        <w:rPr>
          <w:lang w:val="bi_VU" w:bidi="bi_VU"/>
        </w:rPr>
        <w:t xml:space="preserve"> Nao Hae God i toktok long mi bakegen long vison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Ol samting we mi bambae mi talem long yu, mi wantem blong yu yu talemaot long king blong taon ya Taea. Mi talem se, ‘King blong Taea. Mi mi Hae God, mi Masta* blong olgeta man, be yu yu praod we yu praod tumas. Yu stap talem se, “Mi mi wan god, mi stap sidaon long jea blong mi, mo solwota i stap raon long mi.” Be nating we yu ting se yu yu waes olsem wan god, be yu yu no wan god, yu man blong wol ya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ting se yu waes moa yu winim Daniel? ?Yu ting se yu save olgeta samting we i haed?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waes ya blong yu mo long save blong yu, yu stap kasem plante gudgudfala samting, mo yu gat silva mo gol we yu stap hivimap long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waes blong mekem bisnes wetem ol narafala man, mo waes ya i mekem yu yu gohed yu win gud. Mo ol gudgudfala samting ya we i mekem yu yu rijman, i mekem yu yu praod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 ‘From we yu yu ting se yu yu waes gud olsem wan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mi tekem ol enemi we oli no gat sore long man oli kam mekem faet long yu. Bambae oli spolemgud ol gudgudfala samting ya we yu yu wokem long waes blong yu mo long save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oli kilim yu yu ded long ples blong yu we i stap long medel solwota, nao oli sakem yu yu godaon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stanap long fes blong ol man blong kilim yu, bambae yu stap talem yet se, ‘Mi mi wan god’? Taem yu stap long han blong olgeta, bambae yu no save talem tok ya nating. Yu yu man blong wol ya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narafala kantri we oli no save mi nating, bambae oli kilim yu yu ded olsem wan dog nomo. Mi mi Hae God, mi Masta blong yu,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vison ya Hae God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i talem se, “Man blong wol ya. Yu krae long king blong Taea, mo yu mekem wan sing blong krae long hem. Yu talem long hem we mi mi talem se, ‘King blong Taea. Mi mi Hae God, mi Masta* blong olgeta man, mo bifo yu yu wan eksampol blong laef we i stret gud olgeta. Yu yu wan man we yu waes gud, mo yu naes we yu naes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yu stap long Iden, we i gudfala ples blong mi, nao yu stap flasem yu long ol flas ston. Ol ston ya, rubi* mo daeman* mo topas,* mo malakaet* mo kanilian* mo jaspa,* mo safaea* mo emeral* mo ganet,* yu yu flasem yu long olgeta evriwan. Mo yu stap joenem ol ston ya bakegen long gol blong flasem yu moa. Long dei ya we mi mi mekem yu, mi mekem ol samting ya tu oli blong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taem ya, mi putum wan enjel i stap gad long yu, we olgeta man oli fraet gud long hem. Yu yu stap long tabu hil* ya blong mi, yu stap wokbaot long medel blong ol ston ya we oli saen we i saen, olsem we faea i stap kamaot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stat long taem we mi mi mekem yu, fasin blong yu i stret gud, be biaen, yu stat blong mekem ol rabis fasin.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yu stap bisi tumas blong mekem bisnes wetem ol narafala man, mo fasin ya i mekem yu yu stap faet, mo yu stap mekem sin. From samting ya, mi ronemaot yu yu gowe long tabu hil ya blong mi. Nao enjel ya we i stap gad long yu i ronemaot yu yu gowe long medel blong ol flas ston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 yu stap flas tumas from we yu naes we yu naes, mo hae nem blong yu i mekem yu yu folem fasin blong man we i no gat hed. Nao from samting ya, mi sakem yu yu godaon long graon, mi livim yu yu stap, blong ol narafala king oli save luk yu, nao samting ya i save wonem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yu stap mekem bisnes wetem ol narafala kantri, yu stap mekem ol fasin we i no stret nating, nao fasin ya i mekem ol ples ya blong yu blong mekem wosip oli no moa tabu long fes blong mi. From samting ya, mi mi laetem faea long taon blong yu, nao faea ya i bonemdaon we i bon evriwan. Olgeta we oli stap lukluk yu, oli luk we faea i bonem taon blong yu gogo i kam asis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yu finis nao, yu yu lus olgeta, mo olgeta man long olgeta ples we oli save yu, oli fraet we i fraet tumas, se bambae oli kasem sem trabol ya we yu yu kasem.’ ”</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Hae God i toktok long mi long wan vison,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talem se, “Man blong wol ya. Yu lukluk i go long taon ya Saedon, yu tok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talem long hem we mi mi talem se, ‘!Saedon! !Mi mi enemi blong yu! Mi mi Hae God, mi Masta* blong olgeta man, mo bambae olgeta man oli presem nem blong mi from ol samting we bambae mi mekem long yu. Taem mi mi panisim ol man blong yu, bambae mi soemaot we mi mi tabu, nao bambae ol man ya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sanem rabis sik i kam long yu, mo bambae mi mekem we blad i fulap long ol rod blong yu. Bambae ol enemi blong yu oli kam hivap raon long yu, oli mekem faet long yu, mo bambae oli kilim plante man oli ded. Nao bambae ol man blong yu oli savegud we mi mi Hae God.’ ”</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Hae God i talem bakegen se, “Olgeta kantri klosap long Isrel we ol man blong olgeta oli stap ting rabis long hem, mo oli stap spolem hem, bambae i no gat wan long olgeta i save kam olsem ropnil blong stikim hem bakegen. Nao ol kantri ya bambae oli savegud we mi mi Hae God, mi Masta*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hem i talem se, “Ol laen* blong Isrel* ya we mi ronemaot olgeta oli go stap long ol narafala kantri, bambae mi tekem olgeta oli kambak, nao bambae ol narafala kantri ya oli savegud we mi mi tabu. Bambae mi tekem olgeta oli kam stap long graon ya blong olgeta we mi bin givim long Jekob* ya bifo, we i man blong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bambae oli save stap gud long hem. Long ples ya, bambae oli save wokem ol haos blong olgeta bakegen, mo oli save wokem ol plantesen blong grep* blong olgeta tu. Be ol narafala kantri ya we oli stap klosap long hem we oli stap ting rabis long hem, bambae mi panisim olgeta, nao ol laen blong Isrel ya bambae oli save stap gud, oli sef. Nao bambae oli savegud we mi mi Hae God, mi Masta blong olgeta.”</w:t>
      </w:r>
      <w:r>
        <w:rPr>
          <w:lang w:val="bi_VU" w:bidi="bi_VU"/>
        </w:rPr>
      </w:r>
      <w:r>
        <w:rPr>
          <w:lang w:val="bi_VU" w:bidi="bi_VU"/>
        </w:rPr>
      </w:r>
    </w:p>
    <w:p>
      <w:pPr/>
      <w:r>
        <w:rPr>
          <w:lang w:val="bi_VU" w:bidi="bi_VU"/>
        </w:rPr>
      </w:r>
    </w:p>
    <w:p>
      <w:pPr>
        <w:pStyle w:val="Heading2"/>
      </w:pPr>
      <w:r>
        <w:rPr>
          <w:lang w:val="bi_VU" w:bidi="bi_VU"/>
        </w:rPr>
        <w:t>Ezekiel 29:1</w:t>
      </w:r>
      <w:r>
        <w:rPr>
          <w:lang w:val="bi_VU" w:bidi="bi_VU"/>
        </w:rPr>
      </w:r>
    </w:p>
    <w:p>
      <w:pPr/>
      <w:r>
        <w:rPr>
          <w:lang w:val="bi_VU" w:bidi="bi_VU"/>
        </w:rPr>
      </w:r>
      <w:r>
        <w:rPr>
          <w:vertAlign w:val="superscript"/>
          <w:lang w:val="bi_VU" w:bidi="bi_VU"/>
        </w:rPr>
        <w:t>1</w:t>
      </w:r>
      <w:r>
        <w:rPr>
          <w:lang w:val="bi_VU" w:bidi="bi_VU"/>
        </w:rPr>
        <w:t xml:space="preserve"> Long namba ten yia blong yumi we yumi stap wok slef* long Babilonia, long namba ten manis,* long namba twelef dei blong hem, Hae God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lukluk i go long kantri ya Ijip, yu tok agens long king blong hem wetem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talem long hem we mi mi talem se, ‘King blong Ijip. Mi mi Hae God, mi Masta* blong olgeta man, mo mi mi enemi blong yu. Yu yu olsem bigfala algita. Hem i stap slip long botom blong Nael Reva, mo i stap talem se, “!Reva ya i hom blong mi! !Mi nomo mi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mi bambae mi hukum maot blong hem long huk, mo mi mekem ol fis blong reva ya oli kam fas strong long ol skal blong hem. Nao bambae mi pulumaot hem long reva ya wetem ol fis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bambae mi karem hem wetem ol fis ya i aot long ples ya, mi go sakem olgeta long bigfala draeples ya longwe. Nao bambae bodi blong hem i foldaon i stap long ples ya we man i no save beremgud hem. Bambae mi givim bodi blong hem long ol pijin mo ol wael anamol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bambae olgeta man Ijip oli savegud we mi mi Hae God.’ ” Mo hem i gohed i talem se, “Ol laen* blong Isrel* oli stap trastem yu wetem ol man blong yu, blong yufala i givhan long olgeta, be yufala i nogud moa, i olsem waelken we i no strong nating.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man i holem blong i givhan long hem blong wokbaot, bambae i brok i stikim han blong hem. No sipos hem i lei long hem, bambae i brok, nao hem i foldaon, i spolem baksaed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from samting ya, mi mi talem long yu, se bambae mi tekem ol man oli kam mekem faet long yufala long naef blong faet. Bambae oli kam kilim ol man blong yu evriwan oli ded wetem ol anamol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kantri ya blong yu bambae i stap nating nomo, we i no gat man long hem, mo long taem ya, bambae yufala i savegud we mi mi Hae God. “Yu yu talem se, ‘!Reva ya i hom blong mi! !Mi nomo mi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from samting ya, mi mi enemi blong yu, mo mi enemi blong reva ya tu. Bambae mi mekem kantri ya blong yu i stap nating nomo, we i no gat man long hem. Bambae i stat long taon ya Migdol long not, i go kasem taon ya Aswan long saot, mo i go olwe go kasem mak blong graon blong ol man Itiopia, bambae i no gat man nating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i no gat man no anamol i save wokbaot long ples ya, mo bambae i stap olsem gogo kasem foti yia.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bambae mi mekem kantri ya blong yu i kam nogud we i nogud olgeta, i winim ol narafala kantri long wol. Bambae i no gat man nating i stap long hem. Ol taon blong yu we bambae mi spolem olgeta, bambae oli stap olsem gogo kasem foti yia. Bambae mi spolem olgeta we mi spolemgud, i winim we mi spolem ol taon blong ol narafala kantri. Bambae mi ronemaot ol man blong yu oli go stap trabol olbaot long ol narafala kantri long wol. Bambae oli ronwe, oli go stap wetem ol man long ol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gohed, i talem se, “Biaen long foti yia ya, ol man ya we mi mi ronemaot olgeta, bambae mi tekem olgeta i kambak bakegen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putum olgeta oli stap gud long wan ples long saed i go long saot, we ol bubu blong olgeta oli stap long hem bifo we bifo olgeta. Bambae oli gat wan king, be kingdom blong hem bambae i no save kam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hem i slak moa, i winim ol narafala kingdom, mo neva bambae king blong olgeta i save rulum ol narafala kantri bakegen. Mo bambae mi mekem olgeta oli no gat nem nating, blong bambae oli no moa save rulum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bambae ol laen blong Isrel oli no moa save luk long kantri blong yu bakegen blong i givhan long olgeta. Trabol ya we kantri ya bambae i kasem bambae i mekem ol laen blong Isrel oli tingbaot bakegen we oli bin mekem sin we oli trastem hem, mo bambae oli savegud we mi mi Hae God, mi mi Masta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namba twanti seven yia blong yumi we yumi stap wok slef* long Babilonia, long fas manis,* long fas dei blong hem, Hae God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i talem se, “Man blong wol ya. King Nebukadnesa blong Babilonia i goaot blong mekem faet long taon ya Taea. Hem i mekem ol soldia blong hem oli wok had, oli karem ol hevi samting long hed blong olgeta mo long solda blong olgeta gogo, hea blong olgeta i kamkamaot evriwan, mo skin blong solda blong olgeta tu i kamkamaot. Be long hadwok ya blong olgeta, king ya wetem ol soldia blong hem oli no winim wan samting nating long taon ya olsem pei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Oraet, yu mas talem long hem we mi mi talem se mi mi Hae God, mi Masta* blong olgeta man, mo bambae mi givim kantri ya Ijip long hem. Bambae hem i winim kantri ya, mo i go karemaot ol gudgudfala samting blong hem, blong givim i go long ol soldia blong hem olsem pei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soldia blong hem oli hadwok tumas long Taea, mo from samting ya, bambae mi givim kantri ya long hem olsem pei blong hem, from ol hadwok ya blong hem.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samting ya i kamtru, bambae mi mekem ol laen* blong Isrel* oli strong, mo bambae mi letem yu yu toktok strong, we olgeta man oli save harem yu. Nao bambae oli savegud we mi mi Hae God.”</w:t>
      </w:r>
      <w:r>
        <w:rPr>
          <w:lang w:val="bi_VU" w:bidi="bi_VU"/>
        </w:rPr>
      </w:r>
      <w:r>
        <w:rPr>
          <w:lang w:val="bi_VU" w:bidi="bi_VU"/>
        </w:rPr>
      </w:r>
    </w:p>
    <w:p>
      <w:pPr/>
      <w:r>
        <w:rPr>
          <w:lang w:val="bi_VU" w:bidi="bi_VU"/>
        </w:rPr>
      </w:r>
    </w:p>
    <w:p>
      <w:pPr>
        <w:pStyle w:val="Heading2"/>
      </w:pPr>
      <w:r>
        <w:rPr>
          <w:lang w:val="bi_VU" w:bidi="bi_VU"/>
        </w:rPr>
        <w:t>Ezekiel 30:1</w:t>
      </w:r>
      <w:r>
        <w:rPr>
          <w:lang w:val="bi_VU" w:bidi="bi_VU"/>
        </w:rPr>
      </w:r>
    </w:p>
    <w:p>
      <w:pPr/>
      <w:r>
        <w:rPr>
          <w:lang w:val="bi_VU" w:bidi="bi_VU"/>
        </w:rPr>
      </w:r>
      <w:r>
        <w:rPr>
          <w:vertAlign w:val="superscript"/>
          <w:lang w:val="bi_VU" w:bidi="bi_VU"/>
        </w:rPr>
        <w:t>1</w:t>
      </w:r>
      <w:r>
        <w:rPr>
          <w:lang w:val="bi_VU" w:bidi="bi_VU"/>
        </w:rPr>
        <w:t xml:space="preserve"> Nao Hae God i toktok long mi bakegen long vison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Mi mi Hae God, mi Masta* blong yufala, mo yu mas krae bigwan, yu talemaot we mi mi talem se, ‘I gat dei i stap kam, we mi bambae mi panisim ol man Ijip, mi mekem olgeta oli fraet, oli seksek.</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Dei ya i kam klosap finis. Long dei ya, klaod bambae i kavremap olgeta ples, mo mi bambae mi sanem trabol i kam blong flatemgud ol kantri.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ol enemi oli go mekem faet long Ijip, mo ol man Itiopia bambae oli harem nogud tumas. Bambae plante man long Ijip oli ded long faet ya, mo bambae ol enemi oli kam karemaot olgeta samting blong kantri ya, oli karem i blong olgeta. Mo bambae oli spolemgud olgeta ples long kantri ya, oli livim 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bambae ol soldia blong ol kantri ya, Itiopia, mo Libia, mo Lidia, mo Arebia, mo Kub, mo ol man blong mi tu, olgeta ya evriwan, ol man Ijip oli pem olgeta blong oli kam faet, be bambae oli ded long faet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i stat long taon ya Migdol long not, i go kasem taon ya Aswan long saot, olgeta man we oli stap givhan long Ijip, olgeta evriwan bambae oli ded long faet ya. Mo ol nambawan soldia ya blong Ijip we ol man oli stap tok flas from olgeta, bambae oli ded evriwan.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“Kantri ya bambae i kam nogud olgeta, i winim ol narafala kantri long wol, we bambae i no moa gat man long hem nating. Ol taon blong hem, bambae ol enemi oli spolem olgeta we oli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mi putum faea long kantri ya, mo ol man ya we oli stap givhan long hem oli ded evriwan, bambae olgeta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dei ya i kam, mo ol enemi oli spolem Ijip, bambae mi sanem ol man blong karem tok oli pas long sip, oli go long kantri ya Itiopia. Ol man blong kantri ya oli no tingbaot se bambae trabol i kam, be bambae oli sek long nius ya, nao bambae oli fraet we i fraet. !Tru, dei ya i stap kam!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Ijip oli plante we plante, be bambae mi yusum King Nebukadnesa blong Babilonia blong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king ya i kam wetem ol soldia blong hem we oli no gat sore long man nating, nao bambae oli spolemgud olgeta samting long kantri ya. Bambae oli kam kilim ol man Ijip long naef blong faet, mo kantri ya bambae i fulap gud 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mi mekem Nael Reva i drae, mo bambae mi mekem ol man blong ples ya oli stap long han blong ol man nogud blong ol narafala kantri we bambae oli spolemgud olgeta ples long kantri ya, wetem olgeta samting we i stap long hem.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hem i gohed, i talem se, “Bambae mi spolemgud olgeta aedol ya long Memfis. Bambae i no moa gat laen blong king we i save rul long kantri ya, nao bambae mi mekem ol man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mekem distrik ya Patros long saed i go long saot i stap nating nomo we bambae i no gat man long hem, mo bambae mi putum faea long taon ya Joan we i stap long saed i go long not. Mo bambae mi panisim taon ya Tebes we i kaptel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Taon ya Pelusium we i strong ples blong haed blong ol man Ijip, bambae mi mekem ol man blong hem oli haremsave fulpaoa blong kros blong mi. Mo bambae mi spolemgud ol man Tebes.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bambae mi putum faea long Ijip, nao ol man blong taon ya Pelusium bambae oli harem nogud we i nogud olgeta. Bambae mi brebrekem ol stonwol blong Tebes, mo ol man long taon ya Memfis, oltaem bambae oli stap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yang man blong tufala taon ya Heliopolis mo Bubastis bambae oli ded long faet, mo ol narafala man, bambae ol enemi oli karem olgeta oli go wok slef*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mi brekemdaon paoa blong Ijip, mo mi mekem paoa ya blong olgeta we oli stap flas long hem i finis olgeta, bambae tudak i kam kavremap taon ya Tafanes. Klaod bambae i kavremap kantri ya, nao ol enemi blong hem bambae oli holem ol man blong olgeta taon blong hem, oli karem olgeta oli go wok slef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taem mi panisim kantri ya long fasin ya, bambae olgeta man blong hem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namba leven yia we yumi stap wok slef* long Babilonia, long fas manis,* long namba seven dei blong hem, Hae God we i Masta* blong yumi, hem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talem se, “Man blong wol ya. King ya blong Ijip, hem i no moa gat paoa, i olsem we mi brekem han blong hem finis. Mo i no gat man i fasem long bandej, no i putum pis kaliko i goraon long hem blong hangem long nek blong hem blong i save kam gud bakegen. Nao han ya i no save kam strong blong i save holem naef blong faet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from samting ya, mi mi enemi blong king blong Ijip. Bambae i olsem we mi brekem tufala han blong hem, mo naef ya blong faet blong hem bambae i foldaon.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ronemaot ol man Ijip oli go wanwan olbaot long olgeta kantri long wol.</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bambae mi mekem han blong king blong Babilonia i kam strong, nao bambae mi putum naef blong faet blong mi long han blong hem. Be bambae mi tekemaot olgeta paoa blong king blong Ijip, nao bambae hem i harem nogud, i krae we i krae, olsem man we i karekil we klosap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mi mekem hem i no moa gat paoa, be king blong Babilonia bambae mi mekem hem i kam strong moa. Nao taem mi mi givim naef blong faet blong mi long hem, mo hem i poen i go long Ijip blong i go faet long hem, bambae olgeta man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mi ronemaot ol man Ijip oli go wanwan olbaot long olgeta kantri long wol. Nao bambae oli savegud we mi mi Hae God.”</w:t>
      </w:r>
      <w:r>
        <w:rPr>
          <w:lang w:val="bi_VU" w:bidi="bi_VU"/>
        </w:rPr>
      </w:r>
      <w:r>
        <w:rPr>
          <w:lang w:val="bi_VU" w:bidi="bi_VU"/>
        </w:rPr>
      </w:r>
    </w:p>
    <w:p>
      <w:pPr/>
      <w:r>
        <w:rPr>
          <w:lang w:val="bi_VU" w:bidi="bi_VU"/>
        </w:rPr>
      </w:r>
    </w:p>
    <w:p>
      <w:pPr>
        <w:pStyle w:val="Heading2"/>
      </w:pPr>
      <w:r>
        <w:rPr>
          <w:lang w:val="bi_VU" w:bidi="bi_VU"/>
        </w:rPr>
        <w:t>Ezekiel 31:1</w:t>
      </w:r>
      <w:r>
        <w:rPr>
          <w:lang w:val="bi_VU" w:bidi="bi_VU"/>
        </w:rPr>
      </w:r>
    </w:p>
    <w:p>
      <w:pPr/>
      <w:r>
        <w:rPr>
          <w:lang w:val="bi_VU" w:bidi="bi_VU"/>
        </w:rPr>
      </w:r>
      <w:r>
        <w:rPr>
          <w:vertAlign w:val="superscript"/>
          <w:lang w:val="bi_VU" w:bidi="bi_VU"/>
        </w:rPr>
        <w:t>1</w:t>
      </w:r>
      <w:r>
        <w:rPr>
          <w:lang w:val="bi_VU" w:bidi="bi_VU"/>
        </w:rPr>
        <w:t xml:space="preserve"> Long namba leven yia we yumi stap wok slef* long Babilonia, long namba tri manis,* long fas dei blong hem, Hae God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talem long king blong Ijip wetem olgeta man blong hem we mi mi talem se, ‘!Yufala i gat paoa! I no gat man nating we i strong olsem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olsem wan sida* blong Lebanon we ol han blong hem i gud we i gud, mo sed blong hem i gud tumas. Tri ya i longfala we i longfala, i go antap kasem ol klaod.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gat wota blong mekem hem i gru, mo ol reva we oli stap ron aninit long graon oli givim kakae long hem. Ol reva ya oli mekem ples we tri ya i stap gru long hem i gat wota, mo oli mekem ol smosmol reva oli go long ol tri olbaot long bus.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we i gat wota olsem, tri ya i gru longfala i go antap i winim ol narafala tri. Ol han blong hem oli bigbigwan, mo oli longlongfala tu.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defdefren pijin oli stap mekem nes blong olgeta long ol han blong hem, mo ol anamol blong bus oli stap haed aninit long hem blong oli karem pikinini. Ol man blong olgeta kantri long wol oli stap haed long sed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Tri ya i naes we i naes, mo i longfala, i go antap we antap, mo ol rus blong hem i godaon kasem wota aninit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Iden, long gudfala ples ya blong mi, i no gat wan sida nating we i sem mak olsem hem. I no gat wan paentri* samtaem we ol han blong hem i olsem, mo i no gat wan plentri* tu we ol han blong hem i olsem. I no gat wan tri nating long gudfala ples ya blong mi we i naes olsem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mekem hem i naes we i naes, we i pusumaot ol han blong hem i go longwe. Olgeta tri long Iden oli stap jalus long hem, from we hem i naes tumas.’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Masta* blong yumi, mo hem i talem long mi se, “Ol samting we bambae i kamtru long sida ya we i longfala i go antap i kasem ol klaod i olsem. From we hem i longfala olsem, hem i stap flas we i flas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from samting ya, mi tanem baksaed finis long hem, mo bambae mi putum hem long han blong king ya blong olgeta kantri. Nao king ya bambae i panisim hem long mak we i stret blong hem i kasem from ol fasin nogud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man blong ol narafala kantri we oli no gat sore nating, bambae oli katemdaon tri ya, nao oli livim i stap. Bambae ol bigbigfala han blong hem wetem ol smosmol han oli folfoldaon long olgeta hil blong kantri ya, mo long olgeta bigbigfala krik blong hem, mo ol man blong ol narafala kantri we oli stap haed long sed blong hem, bambae oli ronwe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pijin bambae oli kam sidaon long tri ya we i foldaon finis, mo ol anamol blong bus bambae oli stap purumbut antap long ol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stat long taem ya, nating we ol tri i gat gudfala wota blong mekem i gru, be bambae i no moa gat wan i save gru longfala bakegen olsem, we top blong hem i kasem ol klaod. Bambae olgeta evriwan i ded olsem man. Bambae oli go joen wetem ol dedman long hom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dei ya we tri ya i godaon long Hom* blong ol Dedman, bambae mi blokem ol reva oli no moa ron, mo bambae ol wota we oli stap aninit long graon oli sore long hem, oli kam kavremap hem. Nao from we tri ya i ded finis, bambae mi mekem tudak i kavremap ol hil ya blong Lebanon, mo bambae mi mekem olgeta tri long bus oli drae evriwan.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mi sanem tri ya i godaon long Hom blong ol Dedman, noes blong hem we i foldaon bambae i mekem olgeta kantri oli seksek. Mo olgeta tri blong ples ya Iden, mo olgeta tri ya blong Lebanon we oli beswan, we bifo oli gat wota blong mekem olgeta oli gru gud, be oli ded, oli godaon finis long Hom blong ol Dedman, bambae oli glad tumas from we hem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 man ya blong ol narafala kantri we bifo oli stap haed long sed blong hem, olgeta ya tu bambae oli ded, oli go long Hom blong ol Dedman, blong stap wetem ol man we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“Tri ya, hem i king blong Ijip wetem olgeta man blong hem. Olgeta tri ya blong Iden, be i no gat wan we i longfala i go antap, mo i naes olsem hem. Be naoia, hem tu i olsem ol tri ya, bambae hem i godaon long Hom blong ol Dedman blong stap wetem ol man we oli no save God nating, mo olgeta we oli ded long faet.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32:1</w:t>
      </w:r>
      <w:r>
        <w:rPr>
          <w:lang w:val="bi_VU" w:bidi="bi_VU"/>
        </w:rPr>
      </w:r>
    </w:p>
    <w:p>
      <w:pPr/>
      <w:r>
        <w:rPr>
          <w:lang w:val="bi_VU" w:bidi="bi_VU"/>
        </w:rPr>
      </w:r>
      <w:r>
        <w:rPr>
          <w:vertAlign w:val="superscript"/>
          <w:lang w:val="bi_VU" w:bidi="bi_VU"/>
        </w:rPr>
        <w:t>1</w:t>
      </w:r>
      <w:r>
        <w:rPr>
          <w:lang w:val="bi_VU" w:bidi="bi_VU"/>
        </w:rPr>
        <w:t xml:space="preserve"> Nao long namba twelef yia blong yumi we yumi stap wok slef* long Babilonia, long namba twelef manis,* long fas dei blong hem, Hae God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sing long wan singsing blong ded i go long king blong Ijip. Nao long sing ya, yu talem long hem we mi mi talem se, ‘King. Mi mi Hae God, mi Masta* blong olgeta man. Yu yu stap ting se yu yu olsem wan laeon long medel blong ol man blong ol naranarafala kantri, be nogat. Yu yu olsem wan algita nomo we i stap long reva, i stap saksakem wota i go olbaot, i stap purumpurumbut long sofmad long reva ya, i mekem i doti we i doti tumas.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ol man blong ol narafala kantri oli kam hivap wanples, bambae mi sakem net blong mi, mi kasem yu long hem, nao mi letem olgeta ya oli pulum yu yu kamso.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mi sakemaot yu yu go stap long wan open ples, mo bambae mi tekem olgeta pijin mo olgeta anamol long wol oli kam kakae dedbodi blong yu gogo oli fulap we oli fulap 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sakem ol haf blong bodi blong yu i go olbaot long ol hil, mo long ol levelples long medel blong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bambae mi kafsaedem blad blong yu i go kavremap ol bigbigfala hil, mo i go fulumap ol krik.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mi kam blong spolem yu, bambae mi kavremap skae, mo mi blokem ol sta blong oli no moa saen. San bambae i haed long ol klaod, mo mun bambae i no moa saen.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mi kilim olgeta laet long skae, nao bambae tudak i kavremap wol ya we yu yu stap long hem. Mi mi Hae God, mi Masta blong yu,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mi spolemgud yu, nius blong yu bambae i go olbaot, i go kasem ol kantri we neva yu harem nem blong olgeta samtaem, nao bambae ol man blong ol kantri ya oli harem nogud, oli trabol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samting we bambae mi mekem long yu, bambae i mekem olgeta kantri oli sek, nao oli fraet, oli harem nogud tumas. Taem mi mi mekem faet long yu, bambae olgeta king oli fraet, oli seksek. Long dei ya we bambae yu yu foldaon long hem, olgeta ya evriwan bambae oli fraet se bambae olgeta tu oli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mi letem king blong Babilonia i kam mekem faet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soldia blong hem oli no gat sore long man, mo bambae oli kam kilim olgeta man blong yu oli ded long faet. Olgeta man blong yu, mo olgeta samting we yu yu stap harem gud long hem, bambae ol enemi ya oli spolem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kilim ol buluk blong yu long ol ples we oli go stap dring wota long hem, nao bambae i no moa gat man, no buluk blong mekem ol wota ya oli doti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mekem ol wota blong yu oli kam klin bakegen, mo bambae mi letem ol reva blong yu oli stap ron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taem ya, bambae mi mekem kantri blong yu i kam nogud we bambae i no gat wan samting i stap long hem. Bambae mi kilim olgeta man blong yu oli ded, mo bambae yufala evriwan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“Hemia wan sing blong ded we ol woman blong ol narafala kantri bambae oli singsing long hem blong krae long Ijip, mo long olgeta man blong hem.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namba twelef yia blong yumi we yumi stap wok slef* long Babilonia, long fas manis,* long namba fiftin dei blong hem, Hae God i toktok long mi bakegen long wan vison,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i talem se, “Man blong wol ya. Ol man Ijip oli plante we plante, mo yu mas harem nogud, yu mas krae from olgeta. Yu mas sanem olgeta oli go joen wetem ol man blong ol narafala kantri we oli strong tumas, nao bambae oli godaon long Hom* blong ol Dedman, blong oli go stap wetem olgeta we oli stap finis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talem long olgeta se, ‘?Olsem wanem? ?Yufala i ting se yufala i naes moa winim ol narafala man? Bambae yufala i godaon long Hom blong ol Dedman, yufala i go stap ledaon wetem ol man we oli no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blong wol ya. Ol man Ijip bambae oli ded, oli go stap wetem ol man blong faet blong bifo we oli ded long faet. Naoia ol enemi oli stap rere finis blong kilim olgeta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Hom blong ol Dedman, ol larikenman blong faet, mo olgeta we oli bin faet long saed blong ol man Ijip, bambae oli glad tumas blong luk we olgeta ya oli kam stap wetem olgeta. Bambae oli singsingaot bigwan, oli talem se, ‘Olgeta ya we oli no man blong God, oli ded long faet, nao oli kamdaon long ples ya finis, oli stap ledaon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22-23</w:t>
      </w:r>
      <w:r>
        <w:rPr>
          <w:lang w:val="bi_VU" w:bidi="bi_VU"/>
        </w:rPr>
        <w:t xml:space="preserve"> “Naoia kantri ya Asiria i lus finis, i no moa stap. Long Hom blong ol Dedman, i gat beregraon blong king blong hem, mo ol beregraon blong ol soldia blong hem oli stap raon long hem. Ol soldia ya evriwan oli ded long faet, mo ol beregraon blong olgeta oli stap daon long Hom blong ol Dedman we i daon olgeta. Be bifo, taem we olgeta ya oli laef yet, oli stap mekem ol man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“Mo naoia, kantri ya Elam tu i lus finis, i no moa stap. Long Hom blong ol Dedman, i gat beregraon blong king blong hem, mo ol beregraon blong ol soldia blong hem oli stap raon long hem. Olgeta ya evriwan oli no man blong mi, mo oli ded long faet, nao oli godaon long Hom blong ol Dedman. Bifo, taem we olgeta ya oli laef yet, oli stap mekem ol man oli fraet we i fraet, be naoia oli ded finis, oli stap ledaon, oli harem nogud, oli sem, mo oli stap wetem ol narafala man we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naoia, tufala kantri ya Mesek mo Tubal, tufala tu i lus finis, tufala i no moa stap. Long Hom blong ol Dedman, i gat beregraon blong tufala king blong tufala, mo ol beregraon blong ol soldia blong tufala oli stap raon long tufala. Olgeta ya evriwan oli no man blong mi, mo oli ded long faet. Be bifo, taem we oli laef yet, oli stap mekem olgeta man oli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Taem we ol man oli berem olgeta ya, oli no folem stret fasin blong olgeta blong berem man, blong ona long olgeta, olsem we ol man oli stap ona long ol larikenman blong faet blong bifo. Ol larikenman ya blong bifo, oli godaon long Hom blong ol Dedman wetem ol samting blong faet blong olgeta. Taem ol man oli berem olgeta, oli putumgud naef blong faet blong olgeta aninit long hed blong olgeta, mo oli putumgud sil* blong olgeta antap long bodi blong olgeta. Be bifo, taem we ol larikenman ya oli stap laef yet, oli strong tumas, nao oli stap mekem ol man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“Long sem fasin ya, bambae ol man Ijip oli lus, oli ledaon long Hom blong ol Dedman, wetem ol narafala man we oli no man blong mi, mo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naoia, kantri ya Edom tu i lus finis, i no moa stap. Long Hom blong ol Dedman, i gat beregraon blong ol king mo ol haeman blong hem. Olgeta ya oli soldia we oli strong tumas, be naoia oli stap ledaon long Hom blong ol Dedman, we oli no man blong mi, mo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naoia, ol ples long not tu, wetem taon ya Saedon oli lus finis, oli no moa stap. Long Hom blong ol Dedman i gat beregraon blong ol haeman blong olgeta i stap. Taem we olgeta oli laef yet, oli stap mekem ol man oli fraet tumas from we oli gat paoa. Be naoia oli sem gud, oli godaon long Hom blong ol Dedman, oli stap wetem ol man we oli ded long faet. Olgeta evriwan oli no man blong mi, mo oli stap sem wetem olgeta we oli go stap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“Taem king blong Ijip wetem ol soldia blong hem oli luk olgeta ya we oli ded long faet, bambae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Naoia mi stap mekem king blong Ijip i mekem ol man oli fraet we i fraet tumas, be hem wetem ol soldia blong hem we oli plante tumas, bambae oli ded long faet. Mo bambae oli stap ledaon long Hom blong ol Dedman, wetem olgeta ya we oli no man blong mi, mo we oli ded long faet.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33:1</w:t>
      </w:r>
      <w:r>
        <w:rPr>
          <w:lang w:val="bi_VU" w:bidi="bi_VU"/>
        </w:rPr>
      </w:r>
    </w:p>
    <w:p>
      <w:pPr/>
      <w:r>
        <w:rPr>
          <w:lang w:val="bi_VU" w:bidi="bi_VU"/>
        </w:rPr>
      </w:r>
      <w:r>
        <w:rPr>
          <w:vertAlign w:val="superscript"/>
          <w:lang w:val="bi_VU" w:bidi="bi_VU"/>
        </w:rPr>
        <w:t>1</w:t>
      </w:r>
      <w:r>
        <w:rPr>
          <w:lang w:val="bi_VU" w:bidi="bi_VU"/>
        </w:rPr>
        <w:t xml:space="preserve"> Nao Hae God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talem long ol man blong yu we mi mi talem se, ‘Oltaem, taem mi sanem faet i kam long wan kantri, ol man blong hem oli mas jusumaot wan long olgeta blong i kam wajman.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man ya i luk we ol enemi oli stap kam, hem i blu pupu blong mekem ol man oli rere.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wan man i harem pupu, be i no tingting long hem, nao ol enemi oli kam, oli kilim hem i ded, hemia i fol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we hem i harem pupu ya blong wonem ol man, be hem i tingting nating long hem. Sipos hem i bin obei long pupu ya, bambae hem i ronwe, i sevem laef blong hem, be hem i no mekem.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sipos wajman ya i luk ol enemi oli stap kam, mo hem i no blu pupu blong wonem ol man, nao ol enemi ya oli kam kilim wan man i ded we sin blong hem i stap long hem yet, bambae mi mekem wajman ya i karem panis from ded blong man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blong wol ya. Long fasin ya mi mi mekem yu yu wajman blong ol laen* blong Isrel.* Mo ol tok we mi stap givim long yu blong wonem olgeta, yu yu mas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save talem long wan man nogud se hem i mas ded. Nao sipos yu yu no tok long hem, blong hem i jenisim laef blong hem blong i sevem laef blong hem, nao hem i ded long sin blong hem, be bambae mi mekem yu yu karem panis from ded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sipos yu tok long wan man nogud blong hem i no moa mekem sin, be hem i no lesin, hem bambae i ded long sin blong hem, be yu, bambae mi sevem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talem long mi se, “Man blong wol ya. Yu talem long ol laen* blong Isrel* se, ‘Yufala i stap talem se, “?Bambae mifala i save laef olsem wanem? Ol fasin nogud blong mifala oli olsem wan hevi samting we mifala i stap karem. Nao mifala i bunbun we klosap mifala i ded from.’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talem long olgeta we mi mi talem se, ‘Ol laen blong Isrel. Mi mi Hae God, mi Masta* blong yufala, mo mi laef, mi stap we mi stap. Mo mi mi talem stret long yufala, se long nem blong mi, mi mi no glad nating blong luk wan man nogud i ded long sin blong hem. Mi wantem luk we hem i tanem tingting blong hem, i lego ol sin blong hem, nao bambae i laef i stap. Yufala i mas finis long ol rabis fasin ya we yufala i stap mekem. ?From wanem yufala i wantem ded?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 ‘Sipos wan stret man i mekem sin, ol stret fasin we hem i bin mekem i no save sevem hem. Mo sipos wan man nogud i tanem tingting blong hem, i lego rabis fasin blong hem, bambae hem i no save kasem panis from ol rabis fasin ya we hem i bin mekem. Mo sipos wan stret man i stat mekem sin, ol stret fasin we hem i bin mekem i no save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sipos mi talem long wan stret man, se bambae hem i stap laef, be hem i stap putum tingting blong hem long ol stret fasin we hem i bin mekem se oli naf blong sevem hem, nao hem i stat mekem sin, bambae mi no save tingbaot ol gudfala samting ya we hem i bin mekem. Bambae hem i mas ded from ol sin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save tok long wan man nogud blong wonem hem. Mi save talem long hem se hem i mas ded. Be sipos hem i tanem tingting blong hem, i no moa mekem sin, i mekem ol samting we i stret mo i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givimbak ol samting blong puaman we i holem fastaem from lon we hem i givim long puaman ya, mo i givimbak ol samting we hem i bin stilim, mo i no moa stap mekem sin, i folem loa ya we i givim laef, hem bambae i no save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mi fogivim hem, mi tekemaot ol sin ya we hem i bin mekem, nao bambae hem i stap laef, from we hem i stap mekem ol samting we i stret mo i 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 ‘Yufala i stap talem se fasin blong mi i no stret, be fasin blong yufala nao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wan stret man i no moa folem ol stret fasin, i stat mekem ol rabis fasin, hem bambae i mas ded from.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sipos wan man nogud i tanem tingting blong hem, i lego ol sin blong hem, mo i mekem ol samting we i stret mo i gud, hem bambae i no save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yufala i stap talem se fasin blong mi i no stret. Bambae mi jajem yufala wanwan, stret long fasin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namba twelef yia blong yumi we yumi stap wok slef* long Babilonia, long namba ten manis,* long namba faef dei blong hem, i gat wan man we hem i ronwe long Jerusalem,* i kam talemaot long mi se, “!Ol enemi oli flatemgud Jerusalem finis!”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fastaem, taem man ya i no kamtru yet, long naet mi harem paoa blong Hae God i kam long mi. Nao long moning blong hem, taem man ya i kam luk mi, Hae God i mekem tang blong mi i no moa fas, nao mi save toktok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Hae God i Masta* blong yumi, mo hem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talem se, “Man blong wol ya. Ol man we oli stap long ol taon ya blong yufala we ol enemi oli spolem finis, oli stap talem se, ‘Olfala Ebraham ya bifo, hem wan nomo, be God i givim olgeta graon long kantri ya long hem. Be naoia yumi plante tumas, mo olgeta graon ya 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“Be yu mas talem long olgeta we mi mi talem se, ‘Ol fasin blong yufala i nogud we i nogud. Oltaem yufala i stap kakae mit we i gat blad long hem yet, mo yufala i stap mekem wosip long ol aedol. Yufala i stap trastem naef blong faet blong yufala, mo yufala i stap kilim man i ded, mo yufala evriwan i stap slip wetem ol woman blong ol narafala man. ?From wanem yufala i ting se i stret blong yufala i stap holem graon ya i blong yufala? !Yufala i no gat raet nating blong holem graon ya 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 ‘Mi mi Hae God, mi Masta blong yufala, mo mi laef, mi stap we mi stap. Mo naoia, mi mi tok blong wekemap yufala. Mi mi talem stret long yufala, se long nem blong mi, yufala ya we i stap long ol taon ya, bambae yufala evriwan i ded long faet. Mo yufala we i stap afsaed long taon, mi bambae mi givim yufala long ol wael anamol, nao bambae oli kilim yufala, oli kakae yufala. Mo yufala we i stap haed long ol hil, mo long ol hol blong ston, bambae yufala evriwan i ded long wan rabis sik.</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Yufala i stap trastem paoa blong kantri ya blong yufala, mo yufala i stap flas from, be mi bambae mi mekem paoa ya i finis olgeta. Bambae mi mekem kantri ya i kam nogud olgeta, we bambae i no gat wan gudfala samting i stap long hem. Ol hil ya blong hem, bambae oli kam nogud olgeta we bambae i no moa gat man i pas 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taem mi panisim yufala from ol sin blong yufala, mo mi mekem kantri ya i kam nogud olgeta, we bambae i no gat wan gudfala samting i stap long hem, bambae yufala evriwan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Hae God i talem long mi se, “Man blong wol ya. Ol man blong yu oli stap go wanples long saed blong ol stonwol blong taon, mo long ol doa blong ol haos blong olgeta, oli stap tokbaot yu. Oli stap taltalem long olgeta se, ‘Ale, yufala i kam. Yumi go harem tok we Hae God i wantem talem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oltaem ol man blong mi oli stap kam hivap raon long yu blong oli harem ol samting we bambae yu talem, be oli no stap mekem ol samting we yu yu talem long olgeta blong oli mekem. Long maot blong olgeta oli stap talem se oli glad long tok blong yu, be tingting blong olgeta i stap strong nomo long ol samting we oli save win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Oli stap luk yu olsem we yu wan man we i stap plei long gita, i stap singsing long ol sing blong switat, mo voes blong hem i naes we i naes. Oli stap lesin long ol tok blong yu, be oli no obei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tok blong yu bambae i mas kamtru, mo taem i kamtru, bambae olgeta oli savegud we i gat wan profet i stap wetem olgeta.”</w:t>
      </w:r>
      <w:r>
        <w:rPr>
          <w:lang w:val="bi_VU" w:bidi="bi_VU"/>
        </w:rPr>
      </w:r>
      <w:r>
        <w:rPr>
          <w:lang w:val="bi_VU" w:bidi="bi_VU"/>
        </w:rPr>
      </w:r>
    </w:p>
    <w:p>
      <w:pPr/>
      <w:r>
        <w:rPr>
          <w:lang w:val="bi_VU" w:bidi="bi_VU"/>
        </w:rPr>
      </w:r>
    </w:p>
    <w:p>
      <w:pPr>
        <w:pStyle w:val="Heading2"/>
      </w:pPr>
      <w:r>
        <w:rPr>
          <w:lang w:val="bi_VU" w:bidi="bi_VU"/>
        </w:rPr>
        <w:t>Ezekiel 34:1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mas tok agens long ol lida ya blong ol laen* blong Isrel.* Yu talemaot long olgeta we mi mi talem se, ‘!Yufala ol lida! !Yufala i mas kasem panis! !Yufala i olsem rabis man blong lukaot long sipsip! !Yufala i no lukaot gud long ol sipsip blong mi nating! !Yufala i stap lukaot long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olsem we yufala i stap dring melek blong ol sipsip ya, mo yufala i stap werem ol klos we yufala i wokem long wul blong olgeta, mo yufala i stap kilim ol beswan blong yufala i kakae. Be neva yufala i stap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we oli no strong, be yufala i no stap lukaot gud long olgeta, mo olgeta we oli sik, yufala i no stap mekem olgeta oli kam gud bakegen. Mo olgeta we oli karekil, yufala i no stap fasem ol soa blong olgeta nating blong mekem olgeta oli kam gud bakegen. Olgeta we oli mestem rod, mo olgeta we oli lus, be neva yufala i go lukaot olgeta blong tekem olgeta oli kambak. Yufala i stap spolem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from we ol sipsip ya oli no gat ol man blong lukaot long olgeta, oli stap go wanwan olbaot, mo ol wael anamol oli stap kilim olgeta, oli stap kakae.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sipsip blong mi oli lus, oli stap wokbaot wanwan olbaot antap long ol bigbigfala hil we oli hae we i hae. Oli ronronwe, oli go olbaot long olgeta ples long wol, mo i no gat man i go lukaot olgeta blong traem faenem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 ‘Nao from samting ya, yufala i mas lesin long ol tok we mi bambae mi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8-10</w:t>
      </w:r>
      <w:r>
        <w:rPr>
          <w:lang w:val="bi_VU" w:bidi="bi_VU"/>
        </w:rPr>
        <w:t xml:space="preserve"> Ol wael anamol oli stap ronem ol sipsip blong mi, oli stap kilim olgeta, oli stap kakae, from we i no gat man blong lukaot long olgeta. Be yufala i no traem nating blong go lukaot olgeta. Yufala i no lukaot gud long olgeta nating, yufala i stap tingbaot yufala nomo. Nao from samting ya, yufala i mas lesin long tok blong mi. Mi mi Hae God, mi Masta blong yufala, mo mi laef, mi stap we mi stap. Mo naoia, mi mi talem stret long yufala, se long nem blong mi, mi mi enemi blong yufala. Ol sipsip blong mi, bambae mi tekemaot olgeta long han blong yufala, mo neva bambae mi letem yufala i lukaot long olgeta bakegen. Bambae mi no moa save letem we yufala i stap harem gud long olgeta bakegen. Bambae mi tekemaot olgeta long han blong yufala, mi sevem olgeta, blong yufala i no moa save kilim olgeta bakegen, blong yufala i kam rijman.’ ”</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Hae God i Masta* blong yumi, mo hem i talem se, “Man blong wol ya. Yu talem long ol laen* blong Isrel* se, ‘Oltaem man blong lukaot long sipsip i stap lukaot ol sipsip blong hem, we oli ronwe, oli stap wanwan olbaot, nao i tekem olgeta oli kam wanples bakegen, mo i stap lukaot gud long olgeta. Nao long sem fasin, mi bambae mi go lukaot ol sipsip blong mi gogo mi faenem olgeta, mo bambae mi stap lukaot gud long olgeta. Olgeta oli bin ronwe long taem blong trabol, oli go stap wanwan olbaot long ol narafala ples, be mi bambae mi tekem olgeta oli kambak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bambae mi tekemaot olgeta long ol narafala kantri, nao bambae mi tekem olgeta oli kambak long kantri ya blong olgeta bakegen. Bambae mi lidim olgeta oli kambak long Isrel, nao bambae oli stap gud long ol hil, mo klosap long ol reva, mo long ol ples we oli bin stap long hem bifo, mo bambae mi stap givim gudfala kakae long olgeta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letem olgeta oli stap gud long kantri ya blong olgeta, nao oli save kakae gudfala gras long ol hil, mo long ol levelples long medel blong ol hil, mo long ol narafala ples we i gat gudfala gras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nao bambae mi man blong lukaot long ol sipsip ya blong mi, mo bambae mi putum olgeta long ples we oli save slip gud long hem.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 ‘Ol sipsip blong mi we oli lus, mi bambae mi go lukaot olgeta, mo olgeta we oli mestem rod, oli stap wokbaot olbaot, mi bambae mi tekem olgeta i kambak. Mo olgeta we oli karekil, bambae mi fasem ol soa blong olgeta blong mekem olgeta oli kam gud bakegen, mo olgeta we oli no strong, bambae mi lukaot gud long olgeta blong mekem olgeta oli kam strong bakegen. Be olgeta we oli fatfat gud mo oli strong, bambae mi spolem olgeta, from we mi mi man blong lukaot long sipsip, we mi stap mekem i stret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 ‘Mi mi Hae God, mi Masta blong yufala, mo yufala i olsem ol sipsip blong mi, mo mi talem long yufala, se mi bambae mi jajem yufala evriwan. Bambae mi seraot ol gudwan i gowe long ol rabiswan, olsem we man i seraot ol sipsip i gowe long ol nani.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Sam long yufala, i olsem we oli stap kakae ol gudfala gras, be oli no glad long hem, nao ol gras we oli no kakae, oli stap purumbut long hem i godaon long graon. Olgeta oli dring wota we i klin, mo wota we oli no dring, oli stap purumbut long hem, oli mekem i doti long sofmad.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ol narafala sipsip ya blong mi oli stap kakae ol gras ya we olgeta ya oli purumbut long hem i godaon, mo oli stap dring wota ya we olgeta ya oli mekem i doti long sofmad.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 ‘Nao from samting ya, mi mi talem long yufala, se bambae mi lukluk long ol sipsip we oli fatfat gud wetem olgeta we oli bunbun, nao bambae mi panisim olgeta we oli fatfat 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ya oli stap pusumaot ol sipsip ya we oli sik, mo oli stap faet long olgeta long hed blong olgeta, oli gowe.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bambae mi sevem ol sipsip ya blong mi, mo bambae oli no moa save kasem trabol bakegen. Bambae mi jajem ol sipsip blong mi evriwan, blong seraot ol gudwan i gowe long ol rabiswan.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givim wan king long olgeta olsem King Deved, we i man blong wok blong mi bifo. Hem bambae i olsem man blong lukaot long sipsip, mo bambae i stap lukaot gud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mi bambae mi God blong olgeta, mo king ya bambae i rulum olgeta olsem King Deved ya bifo.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Hae God i talem se, “Man blong wol ya. Mi bambae mi mekem wan strong promes* wetem yufala, se bambae mi lukaot gud long yufala oltaem. Bambae mi ronemaot olgeta wael anamol long kantri ya, nao bambae yufala i save stap gud nomo long ol open ples, mo yufala i save slip gud olbaot long bus.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bambae mi blesem yufala, mo mi letem yufala i mekem ples blong yufala raon long tabu hil* ya blong mi. Mo long ples ya, bambae mi blesem yufala, mi givim ren long yufala long stret taem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tri bambae oli karem plante frut, mo ol garen bambae oli karem plante kakae, mo yufala evriwan bambae i save stap gud long graon blong yufala. Taem mi brebrekem ol jen we ol man oli stap fasem yufala long hem blong mekem yufala i wok slef,* mo mi mekem yufala i go fri,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man blong ol narafala kantri bambae oli no moa save stilim olting blong yufala, mo ol wael anamol bambae oli no moa save kilim yufala blong kakae yufala. Bambae yufala i save stap gud, yufala i sef, we bambae i no moa gat man i save mekem yufala i fraet.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Bambae mi mekem ol garen blong yufala oli gru gud, oli gat plante kakae, mo long kantri ya blong yufala, bambae mi mekem yufala i no moa save hanggri bakegen. Nao bambae ol man blong ol narafala kantri oli no moa save jikim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bambae oli savegud we mi mi Hae God, mi God blong yufala, mo yufala i man blong mi, we mi stap blokemgud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“Yufala ol man blong mi, yufala i olsem ol sipsip blong mi, mo mi mi stap givim kakae long yufala. Mi mi Hae God, mi God blong yufala, mo mi Masta* blong yufala, mo hemia tok blong mi.”</w:t>
      </w:r>
      <w:r>
        <w:rPr>
          <w:lang w:val="bi_VU" w:bidi="bi_VU"/>
        </w:rPr>
      </w:r>
      <w:r>
        <w:rPr>
          <w:lang w:val="bi_VU" w:bidi="bi_VU"/>
        </w:rPr>
      </w:r>
    </w:p>
    <w:p>
      <w:pPr/>
      <w:r>
        <w:rPr>
          <w:lang w:val="bi_VU" w:bidi="bi_VU"/>
        </w:rPr>
      </w:r>
    </w:p>
    <w:p>
      <w:pPr>
        <w:pStyle w:val="Heading2"/>
      </w:pPr>
      <w:r>
        <w:rPr>
          <w:lang w:val="bi_VU" w:bidi="bi_VU"/>
        </w:rPr>
        <w:t>Ezekiel 35:1</w:t>
      </w:r>
      <w:r>
        <w:rPr>
          <w:lang w:val="bi_VU" w:bidi="bi_VU"/>
        </w:rPr>
      </w:r>
    </w:p>
    <w:p>
      <w:pPr/>
      <w:r>
        <w:rPr>
          <w:lang w:val="bi_VU" w:bidi="bi_VU"/>
        </w:rPr>
      </w:r>
      <w:r>
        <w:rPr>
          <w:vertAlign w:val="superscript"/>
          <w:lang w:val="bi_VU" w:bidi="bi_VU"/>
        </w:rPr>
        <w:t>1</w:t>
      </w:r>
      <w:r>
        <w:rPr>
          <w:lang w:val="bi_VU" w:bidi="bi_VU"/>
        </w:rPr>
        <w:t xml:space="preserve"> Nao Hae God i toktok long mi long wan vison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“Man blong wol ya. Yu lukluk i go long kantri ya Edom, long bigfala hil ya Seiri, yu tok agens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Hae God, mi Masta* blong olgeta man, mo yu mas talem long olgeta we mi mi talem se, ‘!Ol man blong ol hil blong Edom! !Mi mi enemi blong yufala! Bambae mi mekem ples blong yufala i kam nogud olgeta, we bambae i no moa gat wan gudfala samting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mekem ol taon blong yufala oli kam nogud, mo kantri blong yufala tu bambae i kam nogud we bambae i no moa gat wan gudfala samting i stap long hem. Nao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stap enemi long ol laen* blong Isrel,* i stat bifo olgeta, i kam kasem tede. Mo long taem ya we oli kasem bigfala trabol we i las panis from sin blong olgeta, yufala i letem ol enemi oli kam kilim olgeta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Hae God, mi Masta blong yufala, mo mi laef, mi stap we mi stap. Mo naoia, mi mi promes* long nem blong mi, se yufala i mas ded from fasin ya blong yufala. Yufala i no save ronwe long hem. Yufala i gat sin from we yufala i kilim man i ded, mo ol enemi bambae oli kilim yufala tu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Kantri blong yufala i ples blong hil, mo bambae mi mekem i kam wan rabis ples, mo olgeta man we oli pas long ples ya, bambae mi kilim olgeta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Olbaot long ol hil, mo long ol levelples long medel blong ol hil, mo long ol krik, mi bambae mi kavremap ol ples ya long ol dedbodi blong ol man we ol enemi oli kilim olgeta long faet.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mi mekem kantri ya blong yufala i stap nogud olsem, gogo i no save finis, mo bambae i no gat man i save stap long ol taon ya blong yufala bakegen. Nao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 ‘Nating we mi mi stap lukaot long tufala kantri ya Juda* mo Isrel, be yufala i no tingbaot mi, yufala i talem se, ‘Ol man blong tufala kantri ya oli blong yumi, mo graon blong olgeta bambae yumi holem i blong yumi, nao bambae yumi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no laekem ol man blong mi nating, yufala i stap kros, mo yufala i stap jalus long olgeta. Mo from samting ya, mi mi promes long nem blong mi, se bambae mi givimbak ol fasin ya long yufala, stret long mak blong ol fasin ya blong yufala. Nao bambae ol man ya blong mi oli savegud we mi mi panisim yufala from ol samting we yufala i mekem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Bifo, yufala i stap tok nogud long ol bigbigfala hil blong Isrel, yufala i stap laf long olgeta, mo yufala i talem se, ‘Ol hil ya oli kam nogud finis. Yumi go tekem olgeta yumi holem i blong yumi.’ Be taem mi panisim yufala, bambae yufala i save se mi mi stap harem ol tok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yufala i stap bigmaot tumas, mo yufala i stap tok nogud agens long mi, be mi mi stap harem yufala.</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 ‘Bifo, taem ol enemi oli flatemgud kantri ya blong mi, oli mekem i kam nogud we i no moa gat wan gudfala samting i stap long hem, be yufala i harem gud, yufala i glad tumas. Mo long sem fasin, taem mi mekem kantri blong yufala i foldaon i kam nogud olgeta, we bambae i no moa gat wan gudfala samting i stap long hem, bambae olgeta ples long wol oli harem gud, oli glad. Bigfala hil ya Seiri, wetem ol narafala ples long Edom bambae oli kam nogud olgeta, nao bambae olgeta man oli savegud we mi mi Hae God.’ ”</w:t>
      </w:r>
      <w:r>
        <w:rPr>
          <w:lang w:val="bi_VU" w:bidi="bi_VU"/>
        </w:rPr>
      </w:r>
      <w:r>
        <w:rPr>
          <w:lang w:val="bi_VU" w:bidi="bi_VU"/>
        </w:rPr>
      </w:r>
    </w:p>
    <w:p>
      <w:pPr/>
      <w:r>
        <w:rPr>
          <w:lang w:val="bi_VU" w:bidi="bi_VU"/>
        </w:rPr>
      </w:r>
    </w:p>
    <w:p>
      <w:pPr>
        <w:pStyle w:val="Heading2"/>
      </w:pPr>
      <w:r>
        <w:rPr>
          <w:lang w:val="bi_VU" w:bidi="bi_VU"/>
        </w:rPr>
        <w:t>Ezekiel 36:1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long wan vison bakegen, i talem se, “Man blong wol ya. Yu tok long ol hil blong Isrel, yu talem long olgeta blong oli lesin long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talem se, ‘Ol enemi blong ol laen* blong Isrel* oli harem gud tumas, oli stap talem se, “!Saye! Ol hil ya we oli stap bifo olgeta kam kasem tede, oli blong yumi nao.’ ”</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tok, yu talemaot long ol hil ya we mi mi talem se, ‘Taem ol man blong ol narafala kantri raonabaot long yufala oli kam insaed long kantri blong yufala, oli stilim olgeta samting we i stap long kantri ya, mo olgeta evriwan oli jikim yufala, oli stap laf nogud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ol hil, mo yufala ol krik, mo yufala ol levelples long medel blong ol hil, mo yufala ol ples we ol enemi oli spolemgud yufala, yufala i mas lesin long tok blong mi. Yufala ol taon we ol man blong ol narafala kantri raonabaot long yufala oli spolem yufala, mo oli stilim olting blong yufala, oli livim yufala i stap we i no moa gat wan gudfala samting i stap long yufala, nao oli stap jikim yufala from, yufala tu i mas lesin long tok blong mi. Yufala evriwan i mas lesin long ol samting we mi mi stap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 ‘Mi mi kros we mi kros tumas long ol kantri ya we oli stap raonabaot long yufala, be mi kros moa long kantri ya Edom. Nao mi tok long olgeta kantri ya from we oli jikim mi, oli laf nogud long mi, mo oli tekemaot kantri ya blong mi wetem ol gudgudfala graon blong hem we i gat ol gudgudfala gras long hem, oli holem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yu mas talemaot tok blong mi long kantri ya blong yufala. I gud yu toktok gud long ol hil blong hem, mo long ol krik, mo long ol levelples long medel blong ol hil, yu talemaot ol samting we mi wantem talem long olgeta. Fasin ya we ol man blong ol narafala kantri oli stap tok nogud blong daonem ol ples ya, blong mekem yufala i sem, mi mi kros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from samting ya, mi mi mekem wan strong promes* long nem blong mi, se ol narafala kantri ya we oli stap raonabaot long yufala, bambae mi mekem olgeta oli 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 mas talem long ol man blong mi we mi mi talem se, ‘Ol laen blong Isrel. Long kantri blong yufala, ol han blong ol tri antap long ol hil bambae oli gru bakegen, mo oli karem frut, blong yufala i save kakae. I no longtaem, bambae yufala i save gobak long hom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stap long saed blong yufala, mo bambae mi givhan long yufala blong yufala i save brebrekem ol graon blong yufala, nao yufala i save planem ol kakae blong yufala bakegen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bambae mi mekem yufala i kam plante we plante. Bambae yufala i stap long ol taon ya, mo bambae yufala i wokemgud olgeta samting ya bakegen we ol enemi oli bin spolem.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mi mekem we yufala i kam plante we plante, we yufala i gat plante pikinini blong yufala, nao bambae yufala i kam plante moa, i winim bifo. Mo bambae mi mekem ol anamol blong yufala tu oli kam plante. Bambae mi letem yufala i stap long kantri ya bakegen olsem bifo, mo bambae mi mekem yufala i win gud long olgeta samting, i winim fastaem. Nao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man blong mi, mo bambae mi tekem yufala i gobak long kantri ya blong yufala bakegen. Bambae yufala i holem kantri ya bakegen, yufala i stap long hem, mo neva bambae ol pikinini blong yufala oli sot long kakae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tru we ol man oli stap talem se kantri ya i stap kakae ol man blong hem, mo i stap kilim ol pikinini blong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i stat naoia i go, bambae ples ya i no moa olsem.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Kantri ya, bambae i no moa save kilim ol pikinini blong ol man blong hem, mo mi bambae mi no moa save letem ol narafala kantri oli tok nogud long hem, no oli jikim hem.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God i toktok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talem se, “Man blong wol ya. Bifo, taem yufala i stap yet long kantri ya blong yufala, plante long yufala oli stap mekem kantri ya i kam doti long fes blong mi long ol fasin we i nogud olgeta. Fasin ya blong olgeta i doti long fes blong mi, stret olsem woman we i kasem sik blong hem,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mi letem olgeta oli haremsave paoa blong kros blong mi, from we oli stap kilim man i ded long kantri ya, mo oli stap mekem wosip long ol aedol ya we oli mekem ples ya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from fasin ya blong olgeta, mo ol samting ya we oli mekem, mi talem se mi mas panisim olgeta, nao mi ronemaot olgeta oli go stap olbaot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long olgeta ples we oli go stap long hem, oli stap mekem sem long tabu nem blong mi. Oli mekem mi mi harem nogud tumas, from we olgeta man oli stap talem se, ‘Ol man ya oli man blong Hae God, be yu luk. Ol enemi oli ronemaot olgeta long kantri ya we hem 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Samting ya i mekem mi mi tingting tumas, from we ol man ya blong mi oli stap spolem tabu nem blong mi, long olgeta ples we oli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from samting ya, mi wantem blong yu go talem long olgeta se, ‘Ol samting we mi bambae mi mekem i no from we mi sore long yufala. Bambae mi mekem from tabu nem blong mi we yufala i stap spolem long olgeta ples we yufala 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Hae nem blong mi i tabu we i tabu, be yufala i spolem long fes blong olgeta man. Be taem mi soemaot nem ya blong mi long ol man blong ol narafala kantri, bambae olgeta oli savegud we mi mi Hae God. Bambae mi yusum yufala blong soemaot long olgeta we mi mi tabu we mi tabu.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mi tekemaot yufala long medel blong olgeta man ya, mo long olgeta kantri ya we yufala i stap long hem, nao bambae mi putum yufala long kantri ya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Naoia yufala i doti long fes blong mi, long ol aedol ya, mo long ol narafala samting ya we yufala i mekem. Be bambae mi tekem wota we i klin, mi saksakem i go long yufala blong mekem yufala i klin.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mi mekem laef blong yufala i kam niuwan. Bambae mi givim niufala tingting long yufala, blong yufala i stap mekem wosip long mi nomo. Bambae mi tekemaot ol rabis tingting blong yufala we i stap mekem yufala i stronghed, nao bambae mi givim gudfala tingting long yufala blong yufala i save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mi putum Spirit blong mi i stap long yufala, mo bambae mi givhan long yufala blong yufala i folem ol loa blong mi, mo yufala i stap holem ol tok we mi mi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bambae yufala i save stap gud long graon ya we mi givim long ol bubu blong yufala bifo. Mi bambae mi God blong yufala, mo yufala bambae i kam man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Mi bambae mi tekemaot yufala long ol fasin ya we oli stap mekem yufala i doti long fes blong mi, mi sevem yufala. Bambae mi mekem ol kakae blong yufala i kam plante we plante, we bambae yufala i no moa save sot long kakae.</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mi mekem ol tri oli karem frut we plante we plante, mo ol garen blong yufala tu bambae oli gat plante kakae, blong bambae yufala i no moa save hanggri bakegen. Nao long fasin ya, bambae yufala i no moa save sem long fes blong ol man blong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bambae yufala i tingbaot bakegen ol rabis fasin ya blong yufala, mo ol samting nogud we yufala i bin mekem, nao bambae yufala i tingting nogud long yufala from ol sin ya we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Yufala i mas save se bambae mi mekem ol samting ya, be i no from yufala. I gud yufala i harem nogud, yufala i sem from ol samting ya we yufala i mekem.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 ‘Taem mi tekemaot ol sin blong yufala, mi mekem yufala i klin, bambae mi letem yufala i go stap long ol taon ya blong yufala bakegen, nao yufala i save wokemgud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Olgeta man we oli pas long graon blong yufala, oli luk we graon ya oli stap nating nomo, bus i stap kavremap evri ples. Be bambae mi letem yufala i wokem ol garen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bambae ol man oli stap talem se, “Man. Ples ya bifo, bigfala bus. Be naoia, hem i kam olsem gudfala ples ya long Iden, we i gat ol gudgudfala samting i stap long hem. Mo ol taon ya, ol enemi oli bin brebrekemdaon olgeta bifo, oli bin stilim olting blong olgeta, mo oli bin livim olgeta i stap. Be naoia, ol man ples ya oli kam stap long ol taon ya bakegen, mo oli wokemgud ol stonwol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bambae ol man long olgeta kantri raonabaot long yufala we oli no ded, bambae oli save se mi nao mi wokem ol taon ya bakegen, mo mi planem ol kakae long ol garen ya we bifo ol ples ya oli stap nating nomo. Mi mi Hae God, mo mi promes* finis se bambae mi mekem samting ya, mo bambae mi mas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 ‘Mo bakegen, bambae mi save letem yufala i askem long mi blong mi givhan long yufala, blong yufala i kam plante we plante, olsem wan bigfala kampani blong ol sipsip.</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Bifo, oltaem, long taem blong lafet, Jerusalem* i fulap gud long ol sipsip we ol man oli karem i kam blong mekem sakrefaes long olgeta. Mo long sem fasin, ol taon ya we naoia oli nogud i stap, bambae oli kam fulap we fulap gud long yufala. Nao bambae yufala i savegud we mi mi Hae God.’ ”</w:t>
      </w:r>
      <w:r>
        <w:rPr>
          <w:lang w:val="bi_VU" w:bidi="bi_VU"/>
        </w:rPr>
      </w:r>
      <w:r>
        <w:rPr>
          <w:lang w:val="bi_VU" w:bidi="bi_VU"/>
        </w:rPr>
      </w:r>
    </w:p>
    <w:p>
      <w:pPr/>
      <w:r>
        <w:rPr>
          <w:lang w:val="bi_VU" w:bidi="bi_VU"/>
        </w:rPr>
      </w:r>
    </w:p>
    <w:p>
      <w:pPr>
        <w:pStyle w:val="Heading2"/>
      </w:pPr>
      <w:r>
        <w:rPr>
          <w:lang w:val="bi_VU" w:bidi="bi_VU"/>
        </w:rPr>
        <w:t>Ezekiel 37:1</w:t>
      </w:r>
      <w:r>
        <w:rPr>
          <w:lang w:val="bi_VU" w:bidi="bi_VU"/>
        </w:rPr>
      </w:r>
    </w:p>
    <w:p>
      <w:pPr/>
      <w:r>
        <w:rPr>
          <w:lang w:val="bi_VU" w:bidi="bi_VU"/>
        </w:rPr>
      </w:r>
      <w:r>
        <w:rPr>
          <w:vertAlign w:val="superscript"/>
          <w:lang w:val="bi_VU" w:bidi="bi_VU"/>
        </w:rPr>
        <w:t>1</w:t>
      </w:r>
      <w:r>
        <w:rPr>
          <w:lang w:val="bi_VU" w:bidi="bi_VU"/>
        </w:rPr>
        <w:t xml:space="preserve"> Nao mi harem paoa blong Hae God i kam long mi, nao mi luk wan vison. Mo long vison ya, Spirit blong God i tekem mi mi godaon long wan bigfala krik, we long ples ya, i gat fulap bun blong ol dedman i stap olbaot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lidim mi mi goraon long ples ya, nao mi luk ol bun blong man oli stap we oli plante we plante, mo oli drae we i drae.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askem long mi se, “Man blong wol ya. ?Olsem wanem? ?Ol bun ya oli save laef bakegen?” Nao mi talem se, “Hae God. Yu yu Masta* blong mi. Yu nomo yu save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talem long mi se, “Yu talemaot tok ya blong mi long ol drae bun ya se, ‘Ol drae bun.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Hae God, mi Masta blong yufala, mo yufala i mas lesin long tok blong mi. Bambae mi putum win i go insaed long yufala, mi mekem yufala 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mi putum string mo mit long yufala, mo mi kavremap yufala long skin. Nao bambae mi putum win i go insaed long yufala, mi mekem yufala i laef bakegen. Nao bambae yufala i savegud we mi mi Hae God.’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mi talemaot tok ya blong hem long ol bun ya, olsem we hem i talem. Mo taem mi stap tok, mi harem we olgeta oli stap mekenoes, mo mi luk we oli stap muv, oli stap kam joejoen 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taem mi stap lukluk, mi luk we string mo mit i stap kavremap ol bun ya, nao skin i kavremap olgeta. Be oli no pulum win.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mi se, “Yu singaot i go long win, yu talem se, ‘Win. Hae God i Masta blong yu, mo hem i talem se yu mas aot long evri saed, yu kam, yu blu i go insaed long ol dedbodi ya, yu mekem olgeta oli laef bakegen.’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mi mekem olsem we hem i talem, mo win i go insaed long ol dedbodi ya, nao oli kam laef bakegen oli stanap. Mo olgeta oli plante, we oli naf blong mekem wan bigfala kampani blong ol soldia we i bigwan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talem long mi bakegen se, “Ol laen* blong Isrel* oli olsem ol bun ya. Oli stap talem se, ‘Tingting blong mifala i foldaon olgeta, mo laef blong mifala long fiuja bambae i no moa gat, i olsem we mifala 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Nao from samting ya, yu talem long olgeta, we mi mi talem se, ‘Ol man blong mi. Mi bambae mi openem ol beregraon we ol man oli berem yufala long hem, mi tekemaot yufala, mi karem yufala i gobak long kantri blong yufala bakegen. Mo taem mi openem ol beregraon ya, mo mi tekemaot yufala, bambae yufala 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putum Spirit blong mi long yufala, mi mekem yufala i laef, mo mi letem yufala i go stap long graon blong yufala bakegen, nao bambae yufala i savegud we mi mi Hae God. Mi mi promes finis se bambae mi mekem samting ya, mo bambae mi mas mekem olsem.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i Masta* blong yumi, mo hem i talem long mi bakegen se,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blong wol ya. Yu tekem wan stik, yu raetem tok ya long hem se, ‘Ol man Juda*’, mo yu tekem narawan, yu raetem tok ya long hem se, ‘Ol man Isrel*’.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yu joenem en blong tufala stik ya wanples, mo yu holem tufala en ya long han blong yu we bambae i olsem wan stik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ol man ples blong yu oli askem long yu blong yu talemaot mining blong hem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talem long olgeta we mi mi talem se mi bambae mi tekem stik ya we nem blong Isrel i stap long hem, mi putum wetem stik ya we nem blong Juda i stap long hem, mi joenem blong mekem wan stik nomo we mi holem long han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yu holem tufala stik ya, blong ol man oli save luk,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yu talem long olgeta we mi mi talem se, ‘Bambae mi tekemaot yufala evriwan long ol kantri ya we yufala i stap long hem naoia, mi tekem yufala i kambak long kantri ya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ples ya, bambae mi mekem yufala i kam wan. Bambae yufala i no moa seraot long tu neson mo tu kingdom bakegen, bambae yufala i gat wan king nomo blong i rul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bambae yufala i no moa save mekem yufala i doti bakegen long fes blong mi long ol rabis aedol ya, mo bambae yufala i no moa save mekem sin bakegen we bambae i spolem yufala. Bambae mi tekemaot yufala long ol fasin nogud ya we yufala i stap foldaon long hem, mi sevem yufala. Bambae mi mekem yufala i klin long fes blong mi, nao yufala bambae i kam man blong mi, mo mi bambae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wan king we i olsem King Deved, man ya blong wok blong mi bifo, i kam king blong yufala. Mo bambae yufala i joen wanples, yufala i stap aninit long hem nomo, mo bambae yufala i stap obei long ol loa blong mi, long olgeta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yufala i kam stap long graon ya we mi bin givim long Jekob,* olfala bubu ya blong yufala bifo, we i man blong wok blong mi. Hemia graon ya we ol bubu blong yufala bifo oli stap long hem. Mo bambae yufala i save stap long ples ya wetem ol pikinini blong yufala mo olgeta we bambae oli stap kamaot biaen long olgeta, gogo i no save finis. Mo king ya bambae i rul long yufala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mi mekem wan promes* wetem yufala, se bambae mi stap lukaot gud long yufala gogo i no save finis. Bambae mi blesem yufala, mi mekem yufala i kam plante we plante. Mo bambae mi mekem we haos* blong mi i stanap long graon ya blong yufala, mo bambae i save stap olwe,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bambae mi stap long ples ya wetem yufala oltaem nomo. Mi bambae mi God blong yufala, mo yufala bambae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Taem mi putum haos blong mi long ples ya long medel blong yufala, bambae ol man blong ol narafala kantri oli save we mi mi Hae God, mo mi jusumaot yufala blong yufala i tabu, yufala i man blong mi.”</w:t>
      </w:r>
      <w:r>
        <w:rPr>
          <w:lang w:val="bi_VU" w:bidi="bi_VU"/>
        </w:rPr>
      </w:r>
      <w:r>
        <w:rPr>
          <w:lang w:val="bi_VU" w:bidi="bi_VU"/>
        </w:rPr>
      </w:r>
    </w:p>
    <w:p>
      <w:pPr/>
      <w:r>
        <w:rPr>
          <w:lang w:val="bi_VU" w:bidi="bi_VU"/>
        </w:rPr>
      </w:r>
    </w:p>
    <w:p>
      <w:pPr>
        <w:pStyle w:val="Heading2"/>
      </w:pPr>
      <w:r>
        <w:rPr>
          <w:lang w:val="bi_VU" w:bidi="bi_VU"/>
        </w:rPr>
        <w:t>Ezekiel 38:1</w:t>
      </w:r>
      <w:r>
        <w:rPr>
          <w:lang w:val="bi_VU" w:bidi="bi_VU"/>
        </w:rPr>
      </w:r>
    </w:p>
    <w:p>
      <w:pPr/>
      <w:r>
        <w:rPr>
          <w:lang w:val="bi_VU" w:bidi="bi_VU"/>
        </w:rPr>
      </w:r>
      <w:r>
        <w:rPr>
          <w:vertAlign w:val="superscript"/>
          <w:lang w:val="bi_VU" w:bidi="bi_VU"/>
        </w:rPr>
        <w:t>1</w:t>
      </w:r>
      <w:r>
        <w:rPr>
          <w:lang w:val="bi_VU" w:bidi="bi_VU"/>
        </w:rPr>
        <w:t xml:space="preserve"> Hae God i Masta* blong yumi, mo hem i toktok long mi bakegen long wan vison,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blong wol ya. Yu talemaot tok blong mi we mi mi talem agens long King Gogo, we i king blong ol laen blong Mesek, mo ol laen blong Tubal, long kantri ya Magog.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talemaot we mi mi talem se, ‘!King Gogo! !Mi mi enemi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hukum maot blong yu long huk, mi tanemraon yu, mi pulum yu wetem ol soldia blong yu, yufala evriwan i kam. Olgeta soldia blong yu oli plante we plante. I gat olgeta we oli wokbaot, mo olgeta we oli ron long hos, mo olgeta evriwan oli werem ol klos blong faet blong olgeta, mo oli karem sil* mo naef blong faet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Pesia wetem ol man Itiopia mo ol man Libia bambae oli kam wetem yu, mo olgeta evriwan bambae oli karem sil mo oli putum hat blong faet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 soldia blong kantri ya Goma, wetem ol soldia blong kantri ya Betogama daon long not we long not olgeta, mo ol man blong ol narafala kantri tu, olgeta evriwan bambae oli kam wetem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mas mekemrere ol soldia blong yu blong oli stanbae oltaem, mo yu mas lukaot gud long olgeta blong oli obei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plante yia i pas, nao biaen, bambae mi talem long yu blong yu kam insaed long kantri ya Isrel,* yu kam long ol hil, yu faet agens long ol man blong hem. Kantri ya, mi bin tekemaot ol man blong hem we oli stap long plante narafala kantri, mi tekem olgeta oli kambak long hem bakegen, mo naoia oli stap gud, oli no moa tingbaot faet, mo oli no fraet nating. Ol hil ya blong kantri ya oli bin stap nating nomo longtaem, mo naoia ol man blong hem oli stap gud nomo, oli sef.</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 wetem ol soldia blong yu mo ol man blong ol narafala kantri we bambae oli go wetem yu, yufala i go faet blong spolem ples blong olgeta olsem wan hariken, mo bambae yufala i kavremapgud ples ya olsem klaod.’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hem i talem long mi se, “Yu talem long king ya we mi mi talem se, ‘Long taem ya we tok ya blong mi i kamtru, bambae yu wokemaot wan plan long tingting blong yu. Plan ya bambae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we yu talem se, “Naoia bambae mi go insaed long wan kantri we i no gat man blong givhan long ol man blong hem, mi faet agens long olgeta. Olgeta ya oli no man blong faet, oli stap gud nomo long ol taon ya we oli no gat stonwol i goraon long olgeta blong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taon ya, bifo, ol enemi oli bin spolem olgeta, oli brobrok i stap, be olgeta oli aot long ol narafala kantri, oli kambak long ples ya, mo naoia oli gat ol anamol blong olgeta, mo oli gat plante narafala samting. Kantri ya blong olgeta i stap long medel blong wol, long ples ya we ol man oli stap pas long hem blong go long ol narafala kantri, mo bambae mi go faet agens long olgeta, mi go karemaot olting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 ‘King Gogo. Long taem ya, ol man Seba mo ol man Dedan mo ol bisnesman blong ol taon blong Spen bambae oli askem long yu se, ‘?Olsem wanem? ?Yu yu mekemrere ol soldia blong yu finis blong go faet? ?Yu wantem karemaot olting blong kantri ya i blong yu? Mifala i luk se yu yu wantem karemaot silva mo gol mo ol anamol mo ol narafala samting, oli blong yu nomo.’ ”</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sanem mi mi go luk king ya blong talem long hem se, “Long taem ya we ol man ya blong mi oli stap gud nomo, bambae yu girap,</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aot long ples blong yu daon long not we long not olgeta, nao yu lidim wan bigfala kampani blong ol soldia we oli strong tumas, wetem ol soldia ya we oli kamaot long ol narafala kantri we olgeta evriwan oli ron long hos, yu kamtru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bambae yufala i kam faet agens long ol man ya blong mi, we yufala i plante we plante, olsem bigfala klaod blong ren we i kavremap olgeta ples. Mo taem we dei ya i kamtru, bambae mi sanem yu yu go insaed long kantri ya blong mi, blong soemaot long ol man blong ol narafala kantri we mi mi Hae God. Mo ol samting we bambae mi yusum yu blong mekem, bambae i soemaot long olgeta we mi mi tabu.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Bifo, mi stap yusum ol profet we oli man blong mi, blong talemaot se long fiuja, bambae mi tekem wan man i kam blong mekem faet agens long ol man blong mi. Mo yu nao man ya.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long vison ya, Hae God we i Masta* blong yumi, i toktok long mi bakegen i talem se, “Long dei ya we bambae King Gogo i kam faet agens long ol man blong kantri ya Isrel,* mi bambae mi kros we mi kros.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ya oli man blong mi nomo, mo from samting ya, mi mi talemaot we long paoa blong kros blong mi, long dei ya, graon blong kantri ya bambae i seksek we i bitim mak.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olgeta fis, mo olgeta pijin, mo olgeta anamol, ol bigbigwan mo ol smosmolwan, mo olgeta man blong wol ya bambae oli fraet, oli seksek long fes blong mi. Ol bigbigfala hil bambae oli brobrok, oli folfoldaon, mo bambae graon long ol klif i brobrok i kamdaon, mo ol stonwol bambae oli brobrok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mi mekem plantekaen trabol i kam long king ya, we bambae i mekem hem i fraet we i fraet. Bambae ol man blong hem oli stap kilkilim olgeta bakegen long naef blong faet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bambae mi mekem olgeta oli ded long sik mo long faet. Mo bambae mi mekem we bigfala ren wetem ston blong aes,* mo faea wetem salfa,* i folfoldaon long hem wetem ol soldia blong hem, mo long ol man ya blong ol narafala kantri we oli joen long hem. Hemia nao panis we bambae mi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fasin ya bambae mi soemaot long ol man blong olgeta kantri we mi mi tabu mo mi gat olgeta paoa. Nao bambae oli savegud we mi mi Hae God. Mi mi Masta blong yufala, mo hemia tok blong mi.”</w:t>
      </w:r>
      <w:r>
        <w:rPr>
          <w:lang w:val="bi_VU" w:bidi="bi_VU"/>
        </w:rPr>
      </w:r>
      <w:r>
        <w:rPr>
          <w:lang w:val="bi_VU" w:bidi="bi_VU"/>
        </w:rPr>
      </w:r>
    </w:p>
    <w:p>
      <w:pPr/>
      <w:r>
        <w:rPr>
          <w:lang w:val="bi_VU" w:bidi="bi_VU"/>
        </w:rPr>
      </w:r>
    </w:p>
    <w:p>
      <w:pPr>
        <w:pStyle w:val="Heading2"/>
      </w:pPr>
      <w:r>
        <w:rPr>
          <w:lang w:val="bi_VU" w:bidi="bi_VU"/>
        </w:rPr>
        <w:t>Ezekiel 39:1</w:t>
      </w:r>
      <w:r>
        <w:rPr>
          <w:lang w:val="bi_VU" w:bidi="bi_VU"/>
        </w:rPr>
      </w:r>
    </w:p>
    <w:p>
      <w:pPr/>
      <w:r>
        <w:rPr>
          <w:lang w:val="bi_VU" w:bidi="bi_VU"/>
        </w:rPr>
      </w:r>
      <w:r>
        <w:rPr>
          <w:vertAlign w:val="superscript"/>
          <w:lang w:val="bi_VU" w:bidi="bi_VU"/>
        </w:rPr>
        <w:t>1</w:t>
      </w:r>
      <w:r>
        <w:rPr>
          <w:lang w:val="bi_VU" w:bidi="bi_VU"/>
        </w:rPr>
        <w:t xml:space="preserve"> Mo long vison ya, Hae God we i Masta* blong yumi, i toktok long mi bakegen, i talem se, “Man blong wol ya. Yu talem long King Gogo, we mi mi tok agens long hem, mi talem se, ‘King Gogo. Yu yu king blong ol laen blong Mesek, mo ol laen blong Tubal, be mi mi enemi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mi tanemraon yu, mi pulum yu yu aot long ples blong yu daon long not we long not olgeta, mo bambae mi lidim yu yu kam kasem ol hil blong Isrel blong faet agens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bambae mi slavemaot bonara blong yu long lef han blong yu, mo mi slavemaot ol ara long raet han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wetem olgeta soldia blong yu, mo ol fren blong yu we oli stap givhan long yu, bambae yufala i ded olbaot long ol hil blong kantri ya. Mo bambae mi letem ol pijin mo ol wael anamol oli kam kakae ol dedbodi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ol dedbodi blong yufala i stap olbaot long ol open ples.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mi sanem faea i kam long kantri ya blong yu, mo long olgeta ples klosap long solwota we ol man blong olgeta oli stap gud nomo long hem, mo bambae olgeta evriwan oli savegud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mi mas mekem we ol man blong mi oli save tabu nem blong mi, nao bambae oli no moa mekem sem long hem bakegen. Nao ol man blong olgeta kantri bambae oli savegud we mi mi Hae God, mi God blong ol laen blong Isrel, mo mi tabu we mi tabu.’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hem i talem long mi se, “Dei blong ol samting ya we mi stap tokbaot, bambae i mas kamtru, stret olsem we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man we oli stap long ol taon long Isrel, bambae oli go karem ol samting blong faet blong ol enemi ya. Bambae oli hivimap ol sil* mo ol bonara mo ol ara mo ol spia mo ol nalnal, i kam faeawud blong olgeta. Ol samting ya bambae oli plante we plante, mo bambae oli gat plante faeawud we oli save yusum gogo kasem seven yia.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bambae oli no moa save go olbaot blong lukaot faeawud, mo bambae oli no save go long bus blong katemdaon ol tri, from we bambae oli save yusum ol samting ya blong faet. Mo ol samting we ol soldia oli bin karemaot long olgeta, olgeta bambae oli go karemaot bakegen.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vison ya, Hae God i talem se, “Taem ol samting ya i kamtru, bambae mi makemaot wan pis graon long Isrel long ples ya we nem blong hem, ‘Krik blong Ol Man blong Wokbaot’, blong oli berem King Gogo wetem ol soldia blong hem long hem, nao bambae ol man oli no moa save wokbaot long ples ya. Hemia long Ded Si long saed i go long is. Long ples ya nao, bambae ol laen* blong Isrel* oli berem olgeta ya long hem, mo bambae oli putum nem blong ples ya, se ‘Krik blong Hamongogo’ we i min se ‘Krik blong Bigfala Kampani blong Ol Soldia blong King Gogo’.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olgeta oli stap berem ol man ya gogo kasem seven manis, nao bambae ples ya i kam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man evriwan bambae oli givhan blong berem ol dedman ya, mo long dei ya we mi bambae mi win, mo mi soemaot hae nem blong mi, ol man olbaot long evri ples bambae oli ona gud long olgeta.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biaen long seven manis ya, bambae ol man oli jusumaot sam man blong oli go wokbaot olbaot long ples ya, blong berem olgeta ya we oli stap yet olbaot, blong bambae oli save mekem kantri ya i kam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oltaem, taem ol man oli stap wokbaot long kantri ya, sipos oli luk ol bun blong wan dedman, bambae oli makem ples ya, blong ol man blong berem man oli save go berem hem long ‘Krik ya blong Hamongogo’.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gat wan taon long ples ya, we bambae oli putum nem blong hem se ‘Hamona’, we i min se ‘Bigfala Kampani blong Ol Soldia blong King Gogo’. Nao long ol fasin ya, bambae oli mekem ples ya i kam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vison ya, hem i talem long mi se, “Man blong wol ya. Yu singaot olgeta pijin mo olgeta anamol oli aot long evri ples, oli kam blong kakae sakrefaes ya we bambae mi mekemrere blong olgeta. Hemia i wan bigfala lafet we bambae i stap antap long ol hil ya blong Isrel, we bambae oli save kakae mit mo oli save dring blad blong ol soldia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oli kakae ol dedbodi blong ol king blong wol ya, wetem ol nambawan soldia blong olgeta, mo bambae oli dring blad blong olgeta. Olgeta ya, mi bambae mi kilim olgeta olsem we ol man oli go long ples blong sakrefaes, oli stap kilim ol man sipsip mo ol pikinini blong sipsip mo ol nani mo ol bul we oli fatfat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mi kilim ol man ya, ded ya blong olgeta i olsem sakrefaes we mi mi mekem, nao bambae ol pijin mo ol anamol oli kam kakae ol gris blong olgeta, mo bambae oli dring blad blong olgeta gogo oli drong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ples ya blong mi we bambae mi mekemrere ol kakae blong olgeta long hem, oli save kakae olgeta samting we oli save luk, olsem ol hos wetem ol man blong ron long olgeta, mo ol nambawan soldia, mo ol narafala man blong faet.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vison ya, Hae God i talem long mi bakegen se, “Bambae mi letem ol man blong ol narafala kantri oli luk paoa blong mi we mi mi king, mo bambae mi soemaot long olgeta we mi mi gat raet blong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i stat long taem ya i go, ol laen* blong Isrel* bambae oli savegud we mi mi Hae God, mi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 man blong ol narafala kantri bambae oli save we mi mi tanem baksaed long ol man blong mi from ol sin blong olgeta we oli mekem agens long mi, mo mi letem ol enemi oli kam faet agens long olgeta. Long taem ya, ol enemi oli kilim sam long olgeta oli ded long faet, mo sam oli go wok slef*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Samting ya we mi mekem long olgeta, i stret nomo blong oli kasem, mo mi tanem baksaed long olgeta, from ol rabis fasin ya blong olgeta we i nogud we i nogud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hem i talem se, “Be naoia, bambae mi gat sore long ol man blong mi we oli kamaot biaen long Jekob* ya bifo, mo bambae mi mekem olgeta oli stap gud bakegen, we oli gat plante samting. Mo bambae mi no moa letem ol man oli spolem tabu nem blong mi bakegen, we oli stap tok nogud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Taem oli stap gud bakegen long ples blong olgeta, we oli sef, bambae oli no moa fraet se ol enemi oli save kam faet agens long olgeta bakegen. Fastaem, olgeta oli sem tumas from we oli gowe long mi mo oli mekem mi mi harem nogud, be bambae oli no moa save tingbaot fasin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mi tekemaot olgeta man blong mi we oli stap long ol kantri blong ol enemi blong olgeta, mi karem olgeta i kambak long kantri blong olgeta. Bambae mi mekem olsem blong soemaot long ol man blong ol narafala kantri we mi mi tabu.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bambae ol man blong mi oli savegud we mi nao mi Hae God, mi God blong olgeta. Bambae oli save samting ya, from we mi mi mekem olgeta oli go wok slef long narafala kantri, mo bambae mi tekem olgeta evriwan oli kam wanples, mi karem olgeta oli kambak long kantri blong olgeta bakegen, we bambae mi no livim wan long olgeta nating i stap longwe.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Bambae mi mi givim Spirit blong mi long olgeta, we bambae oli kasem fulpaoa blong hem, mo neva bambae mi tanem baksaed long olgeta bakegen.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40:1</w:t>
      </w:r>
      <w:r>
        <w:rPr>
          <w:lang w:val="bi_VU" w:bidi="bi_VU"/>
        </w:rPr>
      </w:r>
    </w:p>
    <w:p>
      <w:pPr/>
      <w:r>
        <w:rPr>
          <w:lang w:val="bi_VU" w:bidi="bi_VU"/>
        </w:rPr>
      </w:r>
      <w:r>
        <w:rPr>
          <w:vertAlign w:val="superscript"/>
          <w:lang w:val="bi_VU" w:bidi="bi_VU"/>
        </w:rPr>
        <w:t>1</w:t>
      </w:r>
      <w:r>
        <w:rPr>
          <w:lang w:val="bi_VU" w:bidi="bi_VU"/>
        </w:rPr>
        <w:t xml:space="preserve"> Long namba twanti faef yia blong yumi we yumi stap wok slef* long Babilonia, long fas manis,* long namba ten dei blong hem, mi harem paoa blong Hae God i kam long mi, nao i karem mi mi go. Hemia long namba fotin yia biaen long taem ya we ol enemi oli go spolem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mi luk wan vison, we Hae God i tekem mi mi go long Isrel, i putum mi mi stap antap long wan hil we i hae we i hae. Mo mi lukluk i go long saot, nao mi luk plante haos we oli stap wanples olsem wan taon.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tekem mi mi go klosap moa, ale mi luk wan man we i stap saen olsem bras, we i saen we i saen. Hem i stap stanap long doa* blong bigfala stonwol, mo i stap holem wan teplaen we oli wokem long linen,* mo wan longfala rula 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talem long mi se, “Man blong wol ya. Yu mas luklukgud mo yu mas lesin gud long olgeta samting we bambae mi soemaot long yu naoia. Mi tekem yu yu kam long ples ya from samting ya nao. Olgeta samting ya we yu yu luk, bambae yu go talemaot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mi lukluk i go, mi luk haos* blong Hae God, mo i gat stonwol i goraon long hem. Mo man ya i tekem longfala rula ya blong hem, we longfala blong hem i kasem tri meta, nao i makem wol ya. Hae blong wol ya i go antap kasem tri meta, mo bigfala blong hem tu i kasem tri meta.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i go long doa blong haos ya we i lukluk i go long is, i klaem long step i go antap long doa ya, nao i makem rod we i stat long doa ya i go insaed, i go kasem ples we tik blong wol i finis long hem. Longfala blong rod ya i kasem tri meta, from we tik blong wol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narasaed wol ya insaed, i gat wan rod i pas long medel, we long tufala saed blong hem, i gat ol rum blong ol gad. Ol rum ya wanwan oli skwea gud we tri meta long evri saed, mo wol i seraot olgeta wanwan, we tik blong ol wol ya wanwan i kasem tu meta haf. Mo insaed olgeta, biaen long ol rum ya blong ol gad, hem i makem floa blong rod ya. Hem i stat long las rum blong ol gad, i go kasem bigfala rum ya long doa, we i lukluk i go long bigfala yad blong haos blong Hae God. Longfala blong hem i kasem tri meta, from we tik blong wol we i seraot tufala rum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Nao hem i makem rum ya, i luk se longfala blong hem i kasem fo meta. Mo long narasaed blong rum ya, tik blong wol blong hem i kasem wan meta. Rum ya i stap long en blong rod ya blong pas i go long bigfala yad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rum ya blong ol gad we oli stap long tufala saed blong rod ya, saes blong olgeta i sem mak nomo. Mo ol wol long medel blong olgeta tu, tik blong olgeta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11-13</w:t>
      </w:r>
      <w:r>
        <w:rPr>
          <w:lang w:val="bi_VU" w:bidi="bi_VU"/>
        </w:rPr>
        <w:t xml:space="preserve"> Nao man ya i makem bigfala blong rod ya we i pastru long doa ya. Bigfala blong hem i kasem faef meta. Mo hem i makem bigfala blong rod we i pas long medel blong ol rum ya blong ol gad. Hem i joenem saes blong bigfala blong tufala rum ya wetem bigfala blong rod, nao mak blong hem we i stat long wol long bak blong wan rum, i krosem rod ya, i go long wol long bak blong rum we i stap narasaed long hem, i kasem twelef meta haf. Long fran blong ol rum blong ol gad ya wanwan, i gat wan wol we hae blong hem i kasem haf meta nomo, mo bigfala blong hem tu i kasem haf meta. Mo ol rum ya wanwan oli skwea, we evri saed wanwan i kasem tri meta. Mo hem i makem bigfala blong rod we i pas long medel blong ol bigfala wol, we oli seraot ol rum blong ol gad. Bigfala blong rod ya i kasem sikis meta haf.</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en blong rod ya blong go long bigfala yad ya insaed, i gat wan rum i stap, nao man ya i makem rum ya, i luk se bigfala blong hem i kasem ten meta.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longfala blong rod ya, i stat long doa i go bitim bigfala rum ya, i go kasem bigfala yad ya insaed, i kasem twanti faef meta.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gat ol smosmol windo long ol rum ya evriwan, mo long ol wol ya we i seraot ol rum ya. Ol windo ya, oli smol afsaed, mo oli open bigwan insaed. Mo i gat ol pija blong ol pamtri* tu we oli katem long ol wol blong rod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man ya i tekem mi, mitufala i gotru long doa, mitufala i go insaed long bigfala yad ya blong haos* blong Hae God. Long bigfala wol ya we i goraon long bigfala yad ya, i gat toti rum we oli wokem long saed blong wol ya insaed. Mo long fran blong ol rum ya daon, i gat ol ston we ol man oli putum long floa blong flasem, we man i save wokbaot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Floa ya we oli flasem long ston, hem i goraon long yad ya, mo bigfala blong hem i kasem twanti tu meta, we i sem mak long mak blong ol rod we oli go insaed long bigfala yad ya. Mo insaed bakegen, i gat narafala yad blong haos ya, we i antap moa long yad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i gat wan doa blong narafala yad antap, we ol man oli pas long hem blong go insaed long narafala yad ya we i insaed olgeta. Nao man ya i makem bigfala yad ya, i stat long doa ya blong go afsaed, i kam kasem doa blong go insaed long narafala yad ya insaed, mo bigfala blong hem i kasem fifti meta. Nao man ya i tekem mi, mitufala i go long doa ya we i lukluk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makem rod blong doa ya we i blong go insaed long bigfala yad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tufala saed blong rod ya we i pas i gotru long doa ya, i gat sikis rum blong ol gad. I gat tri narasaed mo tri narasaed, mo ol wol i seraot olgeta. Ol rum ya wetem bigfala rum ya long doa, mo ol wol we oli seraot olgeta, mak blong olgeta evriwan i sem mak nomo olsem olgeta ya long doa ya we i lukluk i go long is. Longfala blong rod ya i kasem twanti faef meta, mo bigfala blong hem i kasem twelef meta haf.</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Bigfala rum ya long doa, mo ol windo, mo ol pija blong ol pamtri* we oli katem long wol, olgeta evriwan oli sem mak nomo olsem olgeta ya long doa ya we i lukluk i go long is. Long doa ya afsaed, i gat seven step i kam antap long hem, mo long nara en blong rod ya insaed, i gat bigfala rum ya long doa we i lukluk i go insaed long bigfala yad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stret long narasaed long bigfala yad ya, i gat wan doa blong go long narafala yad ya we i insaed olgeta, we i sem mak olsem hemia long saed i go long is. Nao man ya i makem bigfala yad ya, i stat long doa ya blong go afsaed, i kam kasem doa blong go insaed long narafala yad ya insaed, mo bigfala blong hem i kasem fifti meta.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man ya i tekem mi, mitufala i go long saed ya we i lukluk i go long saot, mo long saed ya, mi luk wan doa bakegen. Nao hem i makem ol wol blong rod blong doa ya wetem bigfala rum ya long doa we i lukluk i go insaed long bigfala yad ya, mo oli sem mak nomo olsem ol narawan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i gat ol windo long ol rum insaed long rod ya, olsem ol narawan ya nomo. Longfala blong rod ya i kasem twanti faef meta, mo bigfala blong hem i kasem twelef meta haf.</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doa ya afsaed, i gat seven step i kam antap long hem, mo long nara en blong rod ya insaed, i gat bigfala rum ya long doa we i lukluk i go insaed long bigfala yad ya. Mo i gat tu pija blong pamtri,* we oli katem tufala long wol blong tufala saed blong doa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long saed ya tu, i gat wan doa we i blong go insaed long yad ya we i insaed olgeta. Nao man ya i makem bigfala yad ya, i stat long doa ya blong go afsaed, i kam kasem doa blong go insaed long narafala yad ya insaed, mo bigfala blong hem i kasem fifti meta.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man ya i tekem mi, mitufala i pastru long doa ya we i lukluk i go long saot, we i blong go insaed long yad ya we i insaed olgeta. Nao hem i makem rod blong doa ya wetem ol narafala samting blong hem, mo oli sem mak nomo olsem olgeta ya long bigfala wol ya afsaed.</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Ol rum blong ol gad mo bigfala rum ya long doa we i lukluk i go long bigfala yad, mo ol wol blong rod ya, evriwan oli sem mak nomo olsem olgeta ya long ol narafala doa. Mo i gat ol windo tu, long ol rum ya long doa ya. Longfala blong rod ya i kasem twanti faef meta, mo bigfala blong hem i kasem twelef meta haf.</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Bigfala rum ya i lukluk i go long bigfala yad ya, mo i gat tu pija blong pamtri* we oli katem tufala long wol blong tufala saed blong doa ya, mo i gat eit step i kam antap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man ya i tekem mi, mitufala i pastru long doa ya we i lukluk i go long is, we i blong go insaed long yad ya we i insaed olgeta. Nao hem i makem rod blong doa ya wetem ol narafala samting blong hem, mo oli sem mak nomo olsem olgeta ya long bigfala wol ya afsaed.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rum blong ol gad, mo bigfala rum ya long doa we i lukluk i go long bigfala yad, mo ol wol blong rod ya, evriwan oli sem mak nomo olsem olgeta ya long ol narafala doa. Mo i gat ol windo tu long ol rum ya long doa ya. Longfala blong rod ya i kasem twanti faef meta, mo bigfala blong hem i kasem twelef meta haf.</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Bigfala rum ya i lukluk i go long bigfala yad ya, mo i gat tu pija blong pamtri* we oli katem tufala long wol blong tufala saed blong doa ya, mo i gat eit step i kam antap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man ya i tekem mi, mitufala i pastru long doa ya we i lukluk i go long not, we i blong go insaed long yad ya we i insaed olgeta. Nao hem i makem rod blong doa ya wetem ol narafala samting blong hem, mo oli sem mak nomo olsem olgeta ya long bigfala wol ya afsaed.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 rum blong ol gad, mo bigfala rum ya long doa we i lukluk i go long bigfala yad, mo ol wol blong rod ya, evriwan oli sem mak nomo olsem olgeta ya long ol narafala doa. Mo i gat ol windo tu, long ol rum ya long doa ya. Longfala blong rod ya i kasem twanti faef meta, mo bigfala blong hem i kasem twelef meta haf.</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Bigfala rum ya i lukluk i go long bigfala yad ya, mo i gat tu pija blong pamtri* we oli katem tufala long wol blong tufala saed blong doa ya, mo i gat eit step i kam antap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i gat wan rum we i joen long saed blong bigfala rum ya, long doa ya blong go insaed long yad ya we i insaed olgeta. Mo rum ya i blong wasem ol anamol we oli kilim olgeta, blong mekem sakrefaes ya we i blong bonem i bon evriwan, blong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Long bigfala rum long doa ya, i gat fo tebol i stap, we tu i stap narasaed mo tu i stap narasaed. Ol tebol ya, i blong ol man oli kilim ol anamol antap long olgeta blong mekem sakrefaes. Hemia ol sakrefaes ya we i blong bonem i bon evriwan blong mekem wosip long Hae God, mo ol sakrefaes blong tekemaot sin, mo ol spesel sakrefaes blong tekemaot sin blong man we i ravem Hae God, no i ravem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afsaed, klosap long doa we i lukluk i go long not, i gat fo tebol i stap, we oli sem mak nomo olsem olgeta ya insaed long rum ya, tu i stap narasaed long doa mo tu i stap narasaed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I gat eit tebol evriwan i stap we i blong ol man oli kilim ol anamol antap long olgeta blong mekem ol sakrefaes. I gat fo i stap insaed long rum, mo fo i stap afsaed, long bigfala yad ya.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I gat fo tebol bakegen i stap we oli wokem long ston we oli katemgud olgeta. Ol tebol ya i blong putum ol mit blong sakrefaes long olgeta. Hemia sakrefaes ya we i blong bonem i bon evriwan blong mekem wosip long Hae God. Mo ol tul blong yusum blong mekem sakrefaes oli stap antap long ol tebol ya. Ol tebol ya evriwan oli sem mak. Hae blong olgeta i kasem fifti sentemeta, mo olgeta evriwan i skwea, we ol fo saed blong olgeta wanwan i kasem seventi faef sentemeta.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Long wol blong rum ya oli hangem ol huk i goraon long hem, we longfala blong olgeta wanwan i kasem ten sentemeta. Mo ol mit blong sakrefaes oli stap putum long ol tebol ya.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man ya i tekem mi, mitufala i go insaed long yad ya we i insaed olgeta. Mo long yad ya, i gat tu rum we doa blong tufala i lukluk i go long yad ya. Wan i stap long saed blong doa ya long saed i go long not, i lukluk i go long saot, mo narawan i stap long saed blong doa ya long saed i go long saot, i lukluk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man ya i talem long mi, se rum ya we i lukluk i go long saot, hem i blong ol pris* we oli stap lukaot long ol wok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Mo rum ya we i stap lukluk i go long not, hem i blong ol pris we oli stap lukaot long ol wok long olta. Hemia ol pris we oli laen blong pris ya Jadok bifo. Long olgeta ya we oli laen blong Livae,* olgeta ya nomo oli gat raet blong kam klosap long Hae God blong mekem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Nao man ya i makem yad ya we i insaed olgeta. Yad ya i skwea, we olgeta saed blong hem wanwan i kasem fifti meta. Mo olta i stap long medel blong hem, stret long fran blong haos* blong Hae God we i lukluk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48-49</w:t>
      </w:r>
      <w:r>
        <w:rPr>
          <w:lang w:val="bi_VU" w:bidi="bi_VU"/>
        </w:rPr>
        <w:t xml:space="preserve"> Nao hem i tekem mi, mitufala i go insaed long rum ya long doa blong go insaed long haos ya. I gat ol step we i kam antap long doa ya, mo i gat tu bigfala pos i stanap klosap long doa ya, wan i stanap narasaed, mo narawan i stanap narasaed. Doa ya blong kam insaed i stap stret long medel, mo hem i makem doa ya, mo bigfala blong hem i kasem seven meta, mo tik blong wol ya i kasem tu meta haf. Mo hem i makem rum ya insaed, mo bigfala blong hem i kasem ten meta, mo longfala blong hem i kasem sikis meta.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man ya i tekem mi, mitufala i go insaed long Rum we i Tabu, we hemia rum ya long medel olgeta. Doa blong hem i stap stret long medel, mo hem i makem doa ya, mo bigfala blong hem i kasem faef meta, mo tik blong wol i kasem tri meta. Mo hem i makem rum ya insaed, mo bigfala blong hem i kasem ten meta, mo longfala blong hem i kasem twanti meta.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man ya i go insaed long rum ya we i insaed olgeta. Doa blong hem tu i stap stret long medel, mo hem i makem doa ya, mo bigfala blong hem i kasem tri meta, mo tik blong wol i kasem wan meta.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makem rum ya we i insaed olgeta. Rum ya i skwea, we ol fo saed blong hem wanwan i kasem ten meta. Rum ya i stap biaen long Rum we i Tabu, mo hem i talem se, “Hemia Rum ya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Nao man ya i makem tik blong ol wol insaed long haos* blong Hae God, mo tik blong hem i kasem tri meta. Mo long afsaed blong ol wol blong haos ya, i gat narafala haf blong haos ya bakegen we i joen long wol ya, mo i gat tri stori blong hem. Long olgeta stori ya wanwan, i gat toti smosmol rum, we bigfala blong olgeta wanwan i kasem tu meta. Afsaed blong haos ya, ol wol blong hem long stori ya daon i tik, mo long seken stori i kam tin lelebet, mo long las stori antap i kam tin moa. Long fasin ya, i gat ples long wol, we ol floa blong tufala stori ya antap i save slip gud long hem, we oli no go insaed long wol.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from samting ya, ol rum long stori daon oli smol, mo ol rum long stori long medel oli bigwan lelebet, mo ol rum long stori antap oli bigwan moa. Nao sipos man i stap afsaed, i luk wol blong haos ya, bambae hem i ting se tik blong hem i sem mak nomo, i stat long botom kasem antap. Afsaed long ol rum ya, i gat ol step i go antap long trifala stori ya, blong man i save wokbaot i go antap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8-11</w:t>
      </w:r>
      <w:r>
        <w:rPr>
          <w:lang w:val="bi_VU" w:bidi="bi_VU"/>
        </w:rPr>
        <w:t xml:space="preserve"> Afsaed blong ol rum ya, tik blong wol blong olgeta i kasem tu meta haf, mo i gat doa i go insaed long ol rum ya long saed i go long not blong haos ya, mo doa i go insaed long ol rum ya long saed i go long saot. Mo mi luk we i gat wan floa i goraon afsaed long haos ya, we oli wokem long ston we man i save wokbaot long hem. Hae blong floa ya i kasem tri meta, mo i level gud wetem fandesen blong ol rum ya we oli joen long wol blong haos ya. Floa ya, bigfala blong hem i kasem tu meta haf. Nao long medel blong tufala haos blong ol pris* mo floa ya we i goraon long haos blong Hae God, i gat wan yad bakegen i goraon long haos ya, we bigfala blong hem i kasem ten meta.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haos* blong Hae God, long en blong yad blong hem long saed i go long wes, i gat wan haos we longfala blong hem i kasem foti faef meta mo bigfala blong hem i kasem toti faef meta. Mo ol wol blong hem, tik blong olgeta wanwan i kasem tu meta haf.</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man ya i makem afsaed blong haos* ya blong Hae God, mo longfala blong hem i kasem fifti meta. Mo i stat long baksaed blong haos ya i gokros long yad ya, i go kasem baksaed blong narafala haos ya long saed i go long wes, mo hem tu i kasem fifti 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makem fran blong haos ya blong Hae God wetem yad ya long tufala saed blong hem, mo hem tu i kasem fifti meta.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i makem longfala blong haos ya we i stap long saed i go long wes wetem wol long tufala saed blong hem, mo hem tu i kasem fifti meta. Rum ya blong go insaed long haos* blong Hae God, mo Rum we i Tabu, mo Rum ya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oli blokem ol wol blong olgeta long ol plang, i stat long floa, i go antap kasem ol windo. Mo ol windo ya tu, oli wokem ol sata blong hem long plang, blong oli save blokem.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insaed long haos ya, ol wol blong hem, i stat long botom i go bitim doa i go antap, oli kavremap evriwan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ol pija blong ol pamtri* mo ol jerubim* we oli katem. Oli katem pija blong pamtri, finis oli katem pija blong jerubim, finis pamtri bakegen, finis jerubim bakegen, gogo oli finisimgud ol wol blong ol rum ya. Ol jerubim ya wanwan oli gat tu fes,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we wan i fes blong man we i lukluk i go long pamtri narasaed, mo narawan i fes blong laeon we i lukluk i go long narafala pamtri narasaed. Ol pija ya oli goraon long ol wol,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i stat long floa, i go bitim ol doa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 pos blong doa blong Rum ya we i Tabu oli skwea. Nao long fran blong doa blong Rum ya we i Tabu we i Tabu, i gat wan samting we mi luk olsem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wan olta we oli wokem long wud. Hae blong hem i kasem wan meta haf, mo bigfala blong hem i kasem wan meta. Ol kona blong hem mo stamba blong hem wetem ol saed blong hem, oli wokem olgeta long wud. Nao man ya i talem long mi se, “Tebol ya, hem i stanap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i gat wan doa long en blong rod ya we i go long Rum we i Tabu, mo narawan long en blong rod we i go insaed long Rum ya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Tufala doa ya wanwan, tufala i gat tu dabol doa we i open long medel, we wan saed i gat tu doa we i gat hinsis long medel, mo wan saed i gat tu doa we i gat hinsis long medel.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i gat ol pija blong ol pamtri* mo ol jerubim* we oli katem long ol doa blong Rum we i Tabu, olsem olgeta ya we oli katem long ol wol. Mo i gat wan vranda we oli wokem long wud, i stap long doa blong rum ya blong go insaed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ol saed blong rum ya, i gat ol windo, mo oli flasem ol wol blong hem long ol pija blong pamtri.</w:t>
      </w:r>
      <w:r>
        <w:rPr>
          <w:lang w:val="bi_VU" w:bidi="bi_VU"/>
        </w:rPr>
      </w:r>
      <w:r>
        <w:rPr>
          <w:lang w:val="bi_VU" w:bidi="bi_VU"/>
        </w:rPr>
      </w:r>
    </w:p>
    <w:p>
      <w:pPr/>
      <w:r>
        <w:rPr>
          <w:lang w:val="bi_VU" w:bidi="bi_VU"/>
        </w:rPr>
      </w:r>
    </w:p>
    <w:p>
      <w:pPr>
        <w:pStyle w:val="Heading2"/>
      </w:pPr>
      <w:r>
        <w:rPr>
          <w:lang w:val="bi_VU" w:bidi="bi_VU"/>
        </w:rPr>
        <w:t>Ezekiel 42:1</w:t>
      </w:r>
      <w:r>
        <w:rPr>
          <w:lang w:val="bi_VU" w:bidi="bi_VU"/>
        </w:rPr>
      </w:r>
    </w:p>
    <w:p>
      <w:pPr/>
      <w:r>
        <w:rPr>
          <w:lang w:val="bi_VU" w:bidi="bi_VU"/>
        </w:rPr>
      </w:r>
      <w:r>
        <w:rPr>
          <w:vertAlign w:val="superscript"/>
          <w:lang w:val="bi_VU" w:bidi="bi_VU"/>
        </w:rPr>
        <w:t>1</w:t>
      </w:r>
      <w:r>
        <w:rPr>
          <w:lang w:val="bi_VU" w:bidi="bi_VU"/>
        </w:rPr>
        <w:t xml:space="preserve"> Nao man ya i tekem mi, mitufala i aot long yad ya we i insaed olgeta, mitufala i kam long bigfala yad ya, nao hem i lidim mi mi go long wan haos we i joen long wol ya we i blokem haos* blong Hae God, saed i go long not. Haos ya, wan saed blong hem i lukluk i go long saot, long ol rum ya long wol blong haos blong Hae God, mo nara saed blong hem i lukluk i go long bigfala yad ya, saed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Haos ya, longfala blong hem i kasem fifti meta, mo bigfala blong hem i kasem twanti faef meta.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Wan saed blong haos ya i lukluk i go long yad ya insaed, we bigfala blong yad ya i go kasem wol blong haos blong God i kasem ten meta, mo nara saed i lukluk i go long bigfala yad ya we i gat ol rod we ol man oli flasem long ol ston we man i save wokbaot long hem. Long ples ya, i gat hil blong go antap long yad ya insaed, mo long hil ya, oli wokem haos ya, we i gat tri stori. Ol stori ya, i no gat ol bigbigfala pos we i holem olgeta, olsem ol narafala haos ya long yad blong haos blong Hae God, ol floa blong olgeta oli sidaon nomo long graon. Nao fas stori ya daon i stap stret long bigfala yad ya, mo nambatu stori long medel i stap insaed lelebet, klosap long yad ya we i insaed olgeta, mo nambatri stori antap i stap insaed moa, long yad ya. Ol rum long stori ya daon, mo long stori ya long medel, oli bigwan, mo ol rum long stori ya antap oli smol lelebet. Oli mekem olsem, from we stori ya antap i go insaed moa, i kasem haf blong yad ya insaed olgeta. Mo long saed blong haos ya long saed i go long not, i gat wan rod we bigfala blong hem i kasem faef meta, mo longfala blong hem i kasem fifti meta, mo long saed ya, i gat ol doa blong go insaed.</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Long stori ya daon, wol blong hem long saed i go long bigfala yad i kasem fifti meta. Twanti faef meta blong wol ya i wol nating nomo, i no gat rum insaed, mo narafala haf blong hem we longfala blong hem i kasem twanti faef meta, i gat ol rum insaed long hem. Be longfala blong stori ya antap i kasem fifti meta we ol rum i finisim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Mo long en blong haos ya long saed i go long is, we wol blong haos ya i stat long hem, i gat wan doa long hem we i blong go afsaed long bigfala yad ya. Mo long narasaed haos blong Hae God, long saed i go long saot, i gat wan narafala haos i stap, we i sem mak nomo long haos ya long saed i go long not. Wan saed blong hem i lukluk i go long yad ya insaed, mo nara saed blong hem i lukluk i go long bigfala yad ya daon, long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fran blong haos ya, i gat wan rod we i sem mak nomo olsem narawan ya, long saed i go long not. Mo haos ya tu, bigfala blong hem mo longfala blong hem i sem mak nomo olsem narawan ya, mo plan blong hem i sem mak, mo ol doa blong hem oli sem mak nomo olsem olgeta ya long saed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long haos ya long saed i go long saot, long en blong hem long saed i go long is, we wol blong haos ya i stat long hem, i gat wan doa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man ya i talem long mi se, “Tufala haos ya i tabu. Insaed long tufala, ol pris* we oli go stanap long fes blong Hae God oli save tekem ol presen ya we oli tabu we i tabu, oli putum insaed long ol rum ya, from we ol rum ya oli tabu. Hemia ol kakae blong garen blong mekem sakrefaes long hem, mo ol sakrefaes blong tekemaot sin, mo ol spesel sakrefaes blong tekemaot sin blong man we i ravem Hae God, no i ravem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ol pris oli stap mekem wok blong Hae God long haos blong hem, nao oli wantem go long bigfala yad ya afsaed, oli mas livim ol tabu klos blong olgeta i stap insaed long ol rum ya. Be sipos oli wantem go long bigfala yad ya we ol man oli stap hivap long hem, oli mas putum ol narafala klos.”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man ya i makem olgeta samting insaed long tufala yad blong haos* blong Hae God finis, hem i tekem mi, mitufala i goaot long doa ya we i lukluk i go long is, nao i makem afsaed blong bigfala wol we i goraon long bigfala yad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tekem longfala rula ya, i makem saed ya we i go long is, mo longfala blong hem i kasem tu handred fifti meta.</w:t>
      </w:r>
      <w:r>
        <w:rPr>
          <w:lang w:val="bi_VU" w:bidi="bi_VU"/>
        </w:rPr>
      </w:r>
      <w:r>
        <w:rPr>
          <w:lang w:val="bi_VU" w:bidi="bi_VU"/>
        </w:rPr>
      </w:r>
    </w:p>
    <w:p>
      <w:pPr/>
      <w:r>
        <w:rPr>
          <w:lang w:val="bi_VU" w:bidi="bi_VU"/>
        </w:rPr>
      </w:r>
    </w:p>
    <w:p>
      <w:pPr/>
      <w:r>
        <w:rPr>
          <w:lang w:val="bi_VU" w:bidi="bi_VU"/>
        </w:rPr>
      </w:r>
      <w:r>
        <w:rPr>
          <w:vertAlign w:val="superscript"/>
          <w:lang w:val="bi_VU" w:bidi="bi_VU"/>
        </w:rPr>
        <w:t>17-19</w:t>
      </w:r>
      <w:r>
        <w:rPr>
          <w:lang w:val="bi_VU" w:bidi="bi_VU"/>
        </w:rPr>
        <w:t xml:space="preserve"> Mo i makem saed ya i go long not, mo saed ya i go long wes, mo saed ya i go long saot. Evri saed ya, longfala blong olgeta oli sem mak nomo, i kasem tu handred fifti meta.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Hemia i min se yad ya i skwea, we evri saed blong hem i kasem tu handred fifti meta. Nao bigfala wol ya i seraot ples ya we i tabu mo ples we i no tabu.</w:t>
      </w:r>
      <w:r>
        <w:rPr>
          <w:lang w:val="bi_VU" w:bidi="bi_VU"/>
        </w:rPr>
      </w:r>
      <w:r>
        <w:rPr>
          <w:lang w:val="bi_VU" w:bidi="bi_VU"/>
        </w:rPr>
      </w:r>
    </w:p>
    <w:p>
      <w:pPr/>
      <w:r>
        <w:rPr>
          <w:lang w:val="bi_VU" w:bidi="bi_VU"/>
        </w:rPr>
      </w:r>
    </w:p>
    <w:p>
      <w:pPr>
        <w:pStyle w:val="Heading2"/>
      </w:pPr>
      <w:r>
        <w:rPr>
          <w:lang w:val="bi_VU" w:bidi="bi_VU"/>
        </w:rPr>
        <w:t>Ezekiel 43:1</w:t>
      </w:r>
      <w:r>
        <w:rPr>
          <w:lang w:val="bi_VU" w:bidi="bi_VU"/>
        </w:rPr>
      </w:r>
    </w:p>
    <w:p>
      <w:pPr/>
      <w:r>
        <w:rPr>
          <w:lang w:val="bi_VU" w:bidi="bi_VU"/>
        </w:rPr>
      </w:r>
      <w:r>
        <w:rPr>
          <w:vertAlign w:val="superscript"/>
          <w:lang w:val="bi_VU" w:bidi="bi_VU"/>
        </w:rPr>
        <w:t>1</w:t>
      </w:r>
      <w:r>
        <w:rPr>
          <w:lang w:val="bi_VU" w:bidi="bi_VU"/>
        </w:rPr>
        <w:t xml:space="preserve"> Nao long vison ya blong mi, man ya i tekem mi, mitufala i go long doa blong haos* blong Hae God, we i lukluk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ples ya, mi luk wan laet i kamaot long is, we i saen we i saen, we i soemaot we God ya blong yumi i stap. Nao voes blong hem i kam olsem noes blong bigfala solwota we i brok long rif, mo laet we i saen we i saen, i saenaot i kam, i mekem wol ya i saen long laet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Vison ya we mi luk, i sem mak nomo olsem hemia we mi bin luk fastaem, we mi luk Hae God i spolem Jerusalem,* mo i olsem hemia tu we mi luk long Kebara Reva. Nao mi foldaon, we fes blong mi i godaon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Laet ya we i saen we i saen, i saen i gotru long doa ya long is, i go insaed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Spirit blong Hae God i leftemap mi mi go antap, i tekem mi mi go insaed long yad ya blong haos blong hem insaed olgeta, nao mi luk we haos ya i fulap long laet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man ya i stap stanap long saed blong mi long ples ya, mo mi harem voes blong Hae God i kamaot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talem long mi se, “Man blong wol ya. Hemia bigfala jea blong mi. Bambae mi stap long ples ya wetem yufala ol laen* blong Isrel* mo bambae mi rul long yufala, gogo i no save finis. Yufala wetem ol king blong yufala, bambae yufala i no mas lego mi bakegen, blong go biaen long ol narafala god. Mo bambae yufala i no mas berem ol dedbodi blong ol king blong yufala long ples ya bakegen, blong mekem sem long tabu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Bifo, ol king ya oli wokem ol haos blong olgeta long saed blong haos blong mi nomo. I gat wan wol nomo we i stap long medel, blong seraotem mifala, mo oli mekem sem long tabu nem blong mi, long ol samting nogud ya we oli stap mekem, nao mi kros tumas, mi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Naoia, oli mas finis long fasin ya we oli lego mi, oli stap biaen long ol narafala god, mo yufala i mas tekemaot ol dedbodi ya blong ol king blong yufala i gowe long haos blong mi. Sipos yufala i mekem olsem, bambae mi stap wetem yufala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gohed i talem se, “Yu talemaot plan ya blong haos blong mi long ol laen blong Isrel, mo yu letem olgeta oli stadi gud long hem, blong mekem olgeta oli sem from ol fasin nogud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sipos oli sem long ol samting ya we oli stap mekem, bambae yu tokbaotgud ol plan blong haos ya long olgeta. Yu mas talemaot plan blong hem, mo ol doa blong kam insaed long hem, mo ol doa blong go afsaed long hem, mo saes blong hem, mo ol ples we oli stap putum ol samting long hem, mo yu mas talemaot ol loa mo ol rul blong hem long olgeta. Yu mas raetemdaon olgeta samting ya, blong olgeta bambae oli save luk weples ol samting oli stap long hem, nao bambae oli save folem ol rul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Loa blong haos blong mi i olsem. ‘Olgeta ples long top blong hil ya we haos blong mi i stap long hem oli tabu we i tabu.’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se, “Olta blong bonem sakrefaes, ol mak blong hem bambae i olsem. Rula blong makem olta ya bambae i sem mak nomo long rula ya we man ya i yusum blong makem haos* blong mi. Long botom blong olta ya, bambae i gat wan drenwota i goraon long hem, we bambae i godaon kasem fifti sentemeta, mo bigfala blong hem bambae i kasem fifti sentemeta. Mo rel blong drenwota ya we bambae i raonem afsaed blong hem, hae blong hem bambae i kasem twanti faef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 ya bambae i gat tri haf blong hem we haf blong hem daon bambae i bigwan, mo seken haf antap long hem bambae i smol lelebet, mo haf blong hem we i antap olgeta bambae i smol moa. Haf ya daon we bambae i sidaon long fandesen blong hem, hae blong hem bambae i kasem wan meta. Nekis haf blong hem bambae i sidaon antap stret long medel blong faswan, mo spes we i stat long saed blong faswan i go kasem stamba blong seken haf ya, bambae i kasem fifti sentemeta, mo hae blong hem bambae i kasem tu meta. Las haf blong hem antap bambae i sidaon antap stret long medel blong seken haf, mo spes we i stat long saed blong seken haf ya i go kasem stamba blong las haf ya bambae i kasem fifti sentemeta,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hae blong hem bambae i kasem tu meta. Haf ya antap i blong bonem sakrefaes long hem. Mo bambae i gat fo samting olsem hon* blong buluk i stap stanap long ol fo kona blong hem antap we oli haf blong olta ya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Top blong olta ya bambae i skwea, we evri saed blong hem wanwan i kasem sikis meta.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haf ya long medel bambae i skwea, we evri saed blong hem wanwan i kasem seven meta. Mo long top blong hem, bambae i gat wan rel i goraon long hem, we hae blong hem bambae i kasem twanti faef sentemeta. Mo drenwota blong hem, bigfala blong hem bambae i kasem fifti sentemeta. Ol step we i go antap long olta ya bambae i stap long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Hae God i Masta* blong yumi, mo hem i talem long mi se, “Man blong wol ya. Yu lesin long tok we bambae mi talem long yu. Yufala ol pris* we i kamaot biaen long Jadok ya bifo, we hem i wan laen blong Livae,* yufala nomo i gat raet blong stanap long fes blong mi blong mekem wok blong mi. Taem yu wokem olta ya finis, bambae yu mas bonem ol sakrefaes long hem, mo yu mas tekem blad blong ol anamol blong mekem ol sakrefaes ya, yu mas saksakem i go long hem, blong mekem olta ya i kam tabu, i blong mi. Bambae yu tekem wan yang bul, nao yufala i mekem sakrefaes long hem blong tekemaot sin.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yu tekem sam blad blong hem, yu ravem long ol fo hon* long ol kona blong olta ya, mo long top blong ol kona blong haf blong olta ya daon, mo yu ravem i goraon long ol rel blong olta ya tu. Long fasin ya, bambae yu mekem olta ya i kam klin, mo yu mekem i kam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bambae yu tekem bul ya we i blong mekem sakrefaes blong tekemaot sin, nao yu bonem long spesel ples ya, we yufala i makemaot finis, afsaed olgeta long graon ya blong haos*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nekis dei blong hem, bambae yu tekem wan man nani we i no gat wan samting nating i rong long bodi blong hem, yu kilim blong mekem sakrefaes long hem blong tekemaot sin. Bambae yu tekem blad blong hem, yu saksakem i go long olta ya, blong mekem i kam klin long fes blong mi, i kam tabu, i blong mi. Mo bambae yu mekem sem samting nomo, olsem we yu mekem long bul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Taem yu mekem hemia finis, bambae yu tekem wan yang bul bakegen wetem wan yang sipsip we tufala tugeta i no gat wan samting nating i rong long bodi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yu tekem tufala i kam long mi. Mo bambae yufala i kilim tufala, yufala i saksakem sol i go long bodi blong tufala, nao yufala i bonem blong givim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Evri dei, go kasem seven dei, bambae yu tekem wan bul mo wan nani mo wan sipsip, yu mekem sakrefaes ya long olgeta blong tekemaot sin. Ol anamol ya oli mas klin, oli no mas gat wan samting nating we i rong long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long fasin ya, bambae yufala i mekem olta ya i kam tabu, i blong mi, nao i rere blong yufala i yusum.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biaen long ol seven dei ya, bambae yufala i save bonem sakrefaes long olta ya. Hemia ol sakrefaes ya we i blong bonem i bon evriwan, mo ol sakrefaes ya we oli bonem haf oli kakae haf blong soemaot we oli stap fren gud wetem mi. Nao bambae mi harem gud, mi glad long yufala evriwan. Mi mi Hae God, mi Masta blong yufala, mo hemia tok blong mi.</w:t>
      </w:r>
      <w:r>
        <w:rPr>
          <w:lang w:val="bi_VU" w:bidi="bi_VU"/>
        </w:rPr>
      </w:r>
      <w:r>
        <w:rPr>
          <w:lang w:val="bi_VU" w:bidi="bi_VU"/>
        </w:rPr>
      </w:r>
    </w:p>
    <w:p>
      <w:pPr/>
      <w:r>
        <w:rPr>
          <w:lang w:val="bi_VU" w:bidi="bi_VU"/>
        </w:rPr>
      </w:r>
    </w:p>
    <w:p>
      <w:pPr>
        <w:pStyle w:val="Heading2"/>
      </w:pPr>
      <w:r>
        <w:rPr>
          <w:lang w:val="bi_VU" w:bidi="bi_VU"/>
        </w:rPr>
        <w:t>Ezekiel 44:1</w:t>
      </w:r>
      <w:r>
        <w:rPr>
          <w:lang w:val="bi_VU" w:bidi="bi_VU"/>
        </w:rPr>
      </w:r>
    </w:p>
    <w:p>
      <w:pPr/>
      <w:r>
        <w:rPr>
          <w:lang w:val="bi_VU" w:bidi="bi_VU"/>
        </w:rPr>
      </w:r>
      <w:r>
        <w:rPr>
          <w:vertAlign w:val="superscript"/>
          <w:lang w:val="bi_VU" w:bidi="bi_VU"/>
        </w:rPr>
        <w:t>1</w:t>
      </w:r>
      <w:r>
        <w:rPr>
          <w:lang w:val="bi_VU" w:bidi="bi_VU"/>
        </w:rPr>
        <w:t xml:space="preserve"> Nao man ya i tekem mi, mitufala i go long bigfala yad blong haos* ya, mitufala i go kasem doa ya saed i go long is, we i blong go afsaed olgeta, be doa ya i sat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Hae God i talem long mi se, “Doa ya bambae i stap sat olsem, we neva bambae i open bakegen. Bambae i no gat man i save pas long doa ya bakegen, from we mi Hae God, mi God blong yufala ol laen* blong Isrel,* mi kam insaed long hem finis. Bambae hem i stap sat olsem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King we bambae i rul, hem nomo bambae i save kam sidaon long ples ya blong kakae long fes blong mi. Be bambae hem i kam insaed long doa ya, mo i pas i go afsaed bakegen, long doa blong bigfala rum ya, we i lukluk i go long bigfala yad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man ya i tekem mi, mitufala i gotru long doa ya long saed i go long not, mitufala i go long fran blong haos* blong Hae God. Taem mi mi lukluk i go, mi luk we haos ya i fulap long laet ya we i saen we i saen, we i soemaot we Hae God i stap. Nao mi foldaon we fes blong mi i godaon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talem long mi se, “Man blong wol ya. Mi mi Hae God, mi Masta* blong yufala, mo yu mas lesin gud long olgeta samting we bambae yu harem, mo yu mas tingting gud long ol samting we yu luk. Naoia bambae mi talem long yu ol loa mo ol rul blong haos blong mi. Yu mas makemgud ol man ya we oli gat raet blong go insaed long haos ya, wetem ol man ya we oli no gat raet blong go insaed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laen* blong Isrel* oli stap girap agens long mi, be yu mas talem long olgeta we mi mi talem se ol fasin we oli stap mekem i nogud we i nogud, i bitim mak olgeta, mo oli mas lego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oli stap letem ol man ya blong ol narafala kantri we oli no sakomsaes,* mo we oli no obei long mi, oli go insaed long haos blong mi, mo long fasin ya, oli mekem haos ya i no moa tabu. Hemia long taem ya we oli tekem ol gris mo ol blad blong anamol, oli mekem sakrefaes long hem i kam long mi. Ol man blong mi oli brekem promes* we mi mekem wetem olgeta, long ol fasin ya we i nogud we i nogud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wok blong mekem wosip insaed long haos blong mi oli tabu, be olgeta oli no mekem, oli girap, oli letem ol man blong ol narafala kantri oli mekem ol wok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“Naoia mi mi talem se ol man blong narafala kantri we oli no sakomsaes, mo oli no obei long mi, bambae oli no save go insaed long haos blong mi. Mo ol man blong narafala kantri we oli stap wetem yufala, olgeta tu oli no save go insaed.”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Masta* blong yumi, mo hem i talem long mi se, “Mi bambae mi panisim ol laen* blong Livae* we oli lego mi, oli go joen wetem ol narafala laen ya blong Isrel,* nao oli stap mekem wosip long ol aedol.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Wok blong olgeta i blong lukaot long ol doa long haos* blong mi, mo blong mekem ol narafala wok long haos blong mi, mo blong kilim anamol we man i givim blong mekem sakrefaes we i blong bonem i bon evriwan, mo blong kilim ol anamol blong ol narafala sakrefaes, mo blong givhan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from we oli lidim ol man blong mi oli go krangke, oli mekem wosip long ol aedol, mo oli lidim olgeta oli mekem sin, mi mi talem strong se olgeta ya oli mas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oli no save mekem ol wok we ol pris* oli stap mekem, mo oli no save go klosap long ol samting we oli tabu, oli blong mi, mo long ol samting we oli tabu we i tabu. Panis ya bambae mi givim long olgeta from ol samting ya we oli mekem we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bambae mi mekem olgeta oli stap mekem ol wok ya nomo long haos blong mi, be bambae oli no pris.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i Masta* blong yumi, mo hem i talem se, “Ol pris* ya we oli kamaot biaen long Jadok bifo, we hem i laen long Livae,* taem ol narafala laen* blong Isrel* oli gowe long mi, be tingting blong olgeta i stap strong long mi, nao oli stap gohed blong mekem ol wok blong mi insaed long haos* blong mi, olsem we mi mi wantem. Olgeta ya nao bambae oli stap mekem wok blong mi, mo oli save kam long fes blong mi, blong givim gris mo blad blong ol anamol blong sakrefaes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ya nomo oli save kam insaed long haos blong mi, mo oli save mekem wok long olta blong mi, mo oli save lidim ol man blong oli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oli kam insaed long doa blong yad ya we i insaed olgeta, oli mas putum ol klos ya we oli wokem long linen.* Mo sipos oli stap wok insaed long yad ya, mo insaed long haos blong mi, oli no mas werem ol klos we oli wokem long wul.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Oli mas fasem hed blong olgeta long kaliko ya, we oli wokem long linen, mo oli mas havem traoses tu, we oli wokem long linen, blong mekem olgeta oli no swet, mo oli no mas putum strap.</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sipos oli wantem go long bigfala yad ya we ol man oli stap long hem, oli mas tekemaot ol klos ya we oli stap werem long haos blong mi, oli livim long ol tabu rum ya, oli mas putum ol klos blong olgeta bakegen blong go afsaed, blong ol tabu klos ya oli no spolem ol man.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pris ya oli no mas katemaot olgeta hea blong hed blong olgeta, mo oli no mas letem hea blong olgeta i gru longfala, oli mas katemgud hea blong olgeta, blong i no kam longfala tumas.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sipos oli rere blong kam insaed long yad ya blong haos blong mi, oli no mas dring waen.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pris i no mas mared long woman we man blong hem i divos long hem. Hem i save mared long woman we i laen blong Isrel nomo we i no save man yet, no long wido blong wan pris.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pris ya oli mas tijim ol man blong mi blong oli luksave ol samting we oli tabu, mo ol samting we oli no tabu, mo ol samting we oli klin, mo ol samting we oli no klin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sipos ol man oli rao, ol pris ya oli mas folem ol loa blong mi blong jajem ol rao ya. Oli mas holem ol lafet blong mi, olsem we ol loa mo ol rul blong mi oli talem, mo oli mas holem Sabat* dei i tabu.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“Pris i no mas mekem hem i kam doti long fes blong mi, long fasin ya we i tajem dedbodi. Be sipos dedbodi ya i blong papa no mama blong hem, no pikinini blong hem, no brata blong hem, no sista blong hem we i no mared, hem i save tajem.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taem hem i kam klin finis, hem i mas wet bakegen, gogo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biaen, hem i save go insaed long yad ya blong haos blong mi, blong mekem sakrefaes ya we i blong mekem man i klin, blong hem i save wok bakegen long haos blong mi.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pris oli holem nem ya pris, from we mi mi givim nem ya long olgeta blong oli mekem wok blong mi. Mo bambae oli pasem wok ya i go long ol pikinini blong olgeta, mo olgeta we bambae oli kamaot biaen long olgeta, gogo i no save finis. Bambae oli no save gat graon long Isrel olsem ol narafala laen blong yufala, mi bambae mi stamba blong evri samting long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presen blong kakae blong garen, mo ol presen blong tekemaot sin, mo ol spesel sakrefaes blong tekemaot sin blong man we i ravem Hae God, no i ravem narafala man, ol kakae ya i blong olgeta nomo. Mo olgeta presen we ol laen blong Isrel oli givim i kam long mi, hemia tu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Taem ol fas kakae blong garen oli raep, olgeta nao oli mas kasem ol beswan blong olgeta, mo evri samting we ol man oli givim long mi i blong olgeta. Mo oltaem, sipos man i mekem bred, hem i mas givim ol faswan tu long olgeta, nao bambae mi blesem hom blong man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 pris oli no mas kakae pijin no mit blong anamol, we i ded hem wan, no we narafala anamol i kilim i ded.”</w:t>
      </w:r>
      <w:r>
        <w:rPr>
          <w:lang w:val="bi_VU" w:bidi="bi_VU"/>
        </w:rPr>
      </w:r>
      <w:r>
        <w:rPr>
          <w:lang w:val="bi_VU" w:bidi="bi_VU"/>
        </w:rPr>
      </w:r>
    </w:p>
    <w:p>
      <w:pPr/>
      <w:r>
        <w:rPr>
          <w:lang w:val="bi_VU" w:bidi="bi_VU"/>
        </w:rPr>
      </w:r>
    </w:p>
    <w:p>
      <w:pPr>
        <w:pStyle w:val="Heading2"/>
      </w:pPr>
      <w:r>
        <w:rPr>
          <w:lang w:val="bi_VU" w:bidi="bi_VU"/>
        </w:rPr>
        <w:t>Ezekiel 45:1</w:t>
      </w:r>
      <w:r>
        <w:rPr>
          <w:lang w:val="bi_VU" w:bidi="bi_VU"/>
        </w:rPr>
      </w:r>
    </w:p>
    <w:p>
      <w:pPr/>
      <w:r>
        <w:rPr>
          <w:lang w:val="bi_VU" w:bidi="bi_VU"/>
        </w:rPr>
      </w:r>
      <w:r>
        <w:rPr>
          <w:vertAlign w:val="superscript"/>
          <w:lang w:val="bi_VU" w:bidi="bi_VU"/>
        </w:rPr>
        <w:t>1</w:t>
      </w:r>
      <w:r>
        <w:rPr>
          <w:lang w:val="bi_VU" w:bidi="bi_VU"/>
        </w:rPr>
        <w:t xml:space="preserve"> Nao Hae God i gohed, i talem long mi se, “Taem yufala i seraot ol graon long ol twelef laen* blong yufala, yufala i mas mekem wan haf blong hem i kam tabu, i blong mi. Pis graon ya, longfala blong hem bambae i kasem twelef kilometa haf, mo bigfala blong hem bambae i kasem ten kilometa.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graon ya, bambae i gat wan pis we i skwea, i blong haos* blong mi, we olgeta saed blong hem wanwan i kasem tu handred fifti meta. Mo bambae i gat wan open ples we i goraon long hem, we bigfala blong hem i kasem twanti faef meta.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yufala i makem haf blong graon ya, we longfala blong hem i kasem twelef kilometa haf, mo bigfala blong hem i kasem faef kilometa, blong haos blong mi i save stanap long hem. Ples ya nao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i kam wan tabu graon we i blong ol pris,* from we oli stap wok blong mi long haos blong mi. Mo ol haos blong olgeta bambae i stap long hem, mo wan pis bambae i blong haos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narafala haf blong graon ya bambae i blong ol Livaet* we oli stap mekem wok long haos blong mi. Mo bambae oli gat ol taon blong olgeta long hem, blong oli save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klosap long tabu graon ya, bambae yufala i makem wan pis graon bakegen, we longfala blong hem i kasem twelef kilometa haf, mo bigfala blong hem i kasem tu kilometa haf. Pis graon ya i blong wokem wan taon long hem, we ol narafala laen* blong Isrel* oli save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bambae tu pis graon i blong king we bambae i rul. Tufala pis graon ya, wan pis i stat long mak blong tabu graon ya saed i go long wes, i go kasem Mediterenian Si long wes. Mo narawan i stat long mak blong tabu graon long saed i go long is, i go kasem mak blong graon blong kantri blong yumi saed i go long is. Nao bambae longfala blong tufala pis graon ya wetem tabu graon ya i sem mak nomo, olsem wan long ol pis graon ya we bambae yufala i givim long ol narafala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Tufala pis graon ya nao, king ya bambae i tekem i blong hem, blong bambae ol king oli no moa save mekem i strong tumas long yufala, oli letem ol narafala haf blong kantri ya i go long ol narafala laen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i Masta blong yumi, mo hem i talem se, “Yufala we i stap rul long Isrel,* longtaem tumas yufala i stap mekem sin. Yufala i mas finis long fasin ya blong faet, mo fasin ya blong spolem ol narafala man. Yufala i mas mekem ol samting we i stret gud. Yufala i no mas ronemaot ol man blong mi bakegen, oli gowe long graon blong olgeta.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evriwan i mas yusum ol mak mo skel* we i stret gud, i no blong giaman.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“Mak ya efa, we i blong makem ol samting we i drae, hem i mas sem mak long mak ya bat, we i blong makem wota mo ol narafala samting olsem. Mo mak ya homa, hem i stret gud blong makem olgeta samting long hem. Ol mak ya, wan homa i olsem ten efa, we i sem mak long ten bat.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skel blong yufala, bambae twanti gera i olsem wan sekel, mo sikisti sekel i olsem wan mina.</w:t>
      </w:r>
      <w:r>
        <w:rPr>
          <w:lang w:val="bi_VU" w:bidi="bi_VU"/>
        </w:rPr>
      </w:r>
      <w:r>
        <w:rPr>
          <w:lang w:val="bi_VU" w:bidi="bi_VU"/>
        </w:rPr>
      </w:r>
    </w:p>
    <w:p>
      <w:pPr/>
      <w:r>
        <w:rPr>
          <w:lang w:val="bi_VU" w:bidi="bi_VU"/>
        </w:rPr>
      </w:r>
    </w:p>
    <w:p>
      <w:pPr/>
      <w:r>
        <w:rPr>
          <w:lang w:val="bi_VU" w:bidi="bi_VU"/>
        </w:rPr>
      </w:r>
      <w:r>
        <w:rPr>
          <w:vertAlign w:val="superscript"/>
          <w:lang w:val="bi_VU" w:bidi="bi_VU"/>
        </w:rPr>
        <w:t>13-15</w:t>
      </w:r>
      <w:r>
        <w:rPr>
          <w:lang w:val="bi_VU" w:bidi="bi_VU"/>
        </w:rPr>
        <w:t xml:space="preserve"> “Ol rul we yufala i mas folem taem yufala i givim ol presen blong yufala i kam long mi bambae i olsem. “Taem wit* blong yufala i raep, nao yufala i tekemaot long garen, bambae yufala i seraot ol wit ya long sikisti hip, nao yufala i mas givim wan hip i blong mi. Mo taem bale* blong yufala i raep, nao yufala i tekemaot long garen, bambae yufala i seraot ol bale ya long sikisti hip, nao yufala i mas givim wan hip i blong mi. “Mo taem ol olif blong yufala oli raep, mo yufala i mekem oel long hem, bambae yufala i makem oel ya long wan handred pankin, nao yufala i mas givim wan pankin long mi. Bambae yufala i makem oel ya long mak ya bat, we ten bat i sem mak long wan homa, we i sem mak long wan koro. “Mo taem yufala i gat tu handred sipsip yufala i mas givim wan long mi. “Yufala i mas karem ol presen blong kakae blong garen, mo ol anamol we i blong sakrefaes ya we i blong bonem i bon evriwan blong mekem wosip long mi, mo ol anamol we i blong mekem sakrefaes ya, we yufala i bonem haf yufala i kakae haf blong soemaot we yufala i stap fren gud wetem mi, nao yufala i mas givim olgeta long mi, blong bambae mi fogivim yufala, mi tekemaot ol sin blong yufala.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evriwan we i stap long kantri ya, bambae yufala i mas karem ol presen ya i kam long king ya we bambae i rul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wok blong hem i blong givim ol anamol ya, mo ol presen ya blong ol kakae blong garen, mo ol presen ya blong waen, blong yufala evriwan i yusum blong mekem sakrefaes long ol Lafet blong Niumun,* mo long ol Sabat* dei, mo long ol narafala lafet ya we mi mi makemaot. Hem bambae i mas givim ol presen blong tekemaot sin blong yufala, mo ol presen blong kakae blong garen, mo ol presen blong sakrefaes ya we i blong bonem i bon evriwan, mo ol sakrefaes we yufala i bonem haf yufala i kakae haf blong soemaot we yufala i stap fren gud wetem mi, from we ol sakrefaes ya i blong tekemaot ol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i Masta blong yumi, mo hem i talem se, “Long fas manis,* long fas dei blong hem, bambae yufala i mas tekem wan bul we i no gat wan samting nating i rong long bodi blong hem, nao bambae yufala i mekem sakrefaes long hem i kam long mi, blong mekem haos* blong mi i klin.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bambae pris* i tekem blad blong sakrefaes ya blong tekemaot sin, nao i putum long ol pos blong doa blong haos ya blong mi, mo long ol fo hon* blong olta, mo long ol pos blong ol doa ya blong kam insaed long yad blong haos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long namba seven dei blong manis ya, bambae yufala i mas mekem sem samting blong tekemaot sin blong man we i mekem sin we i no minim blong mekem, no we i no save se hem i mekem. Long fasin ya nao, bambae yufala save mekem haos blong mi i tabu oltaem.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namba fotin dei blong sem manis ya, bambae yufala i statem Lafet ya blong Pasova.* Bambae olgeta man oli mas kakae bred we i no gat is long hem, gogo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fas dei blong lafet ya, bambae king i mas tekem wan bul blong mekem sakrefaes, blong tekemaot sin blong hem, wetem sin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ol seven dei blong lafet ya, evri dei, hem bambae i mas givim seven bul mo seven man sipsip we oli no gat sam samting nating i rong long bodi blong olgeta, blong mekem sakrefaes ya we oli bonem i bon evriwan blong mekem wosip long mi. Mo evri dei, bambae hem i mas givim wan man nani, blong mekem sakrefaes blong tekemaot sin.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 ol bul ya wanwan, mo long ol man sipsip ya wanwan, we bambae oli mekem sakrefaes long olgeta, bambae king ya i mas givim seventin kilo haf wit* no bale,* mo tri lita olifoel* we bambae oli yusum blong mekem sakrefaes wetem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long Lafet blong Ol Wansaed Haos, we bambae i stat long namba seven manis, long namba fiftin dei blong hem, evri dei, gogo kasem seven dei, king i mas givim ol samting ya blong mekem ol sakrefaes blong tekemaot sin, mo ol sakrefaes blong bonem i bon evriwan, mo hem i mas givim ol wit no bale, mo ol olifoel blong ol sakrefaes ya.”</w:t>
      </w:r>
      <w:r>
        <w:rPr>
          <w:lang w:val="bi_VU" w:bidi="bi_VU"/>
        </w:rPr>
      </w:r>
      <w:r>
        <w:rPr>
          <w:lang w:val="bi_VU" w:bidi="bi_VU"/>
        </w:rPr>
      </w:r>
    </w:p>
    <w:p>
      <w:pPr/>
      <w:r>
        <w:rPr>
          <w:lang w:val="bi_VU" w:bidi="bi_VU"/>
        </w:rPr>
      </w:r>
    </w:p>
    <w:p>
      <w:pPr>
        <w:pStyle w:val="Heading2"/>
      </w:pPr>
      <w:r>
        <w:rPr>
          <w:lang w:val="bi_VU" w:bidi="bi_VU"/>
        </w:rPr>
        <w:t>Ezekiel 46:1</w:t>
      </w:r>
      <w:r>
        <w:rPr>
          <w:lang w:val="bi_VU" w:bidi="bi_VU"/>
        </w:rPr>
      </w:r>
    </w:p>
    <w:p>
      <w:pPr/>
      <w:r>
        <w:rPr>
          <w:lang w:val="bi_VU" w:bidi="bi_VU"/>
        </w:rPr>
      </w:r>
      <w:r>
        <w:rPr>
          <w:vertAlign w:val="superscript"/>
          <w:lang w:val="bi_VU" w:bidi="bi_VU"/>
        </w:rPr>
        <w:t>1</w:t>
      </w:r>
      <w:r>
        <w:rPr>
          <w:lang w:val="bi_VU" w:bidi="bi_VU"/>
        </w:rPr>
        <w:t xml:space="preserve"> Hae God i Masta blong yumi, mo hem i talem se, “Long ol sikis dei ya blong wok, doa ya long saed i go long is, we i blong kam insaed long yad blong haos* blong mi, i mas sat i stap, bambae yufala i openem long Sabat* dei mo long Lafet blong Niumun*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taem ya, king bambae i aot long bigfala yad ya, i go insaed long bigfala rum long doa ya. Nao taem ol pris* oli bonem ol sakrefaes blong hem, sam we i blong bonem i bon evriwan, mo sam we i blong bonem haf mo i kakae haf blong soemaot we hem i stap fren gud wetem mi, bambae hem i mas stanap klosap long ol pos blong doa ya, mo hem i mas bodaon blong mekem wosip long mi. Nao biaen, bambae hem i goaot bakegen. Doa ya i mas open nomo, gogo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evri Sabat dei, mo long evri Lafet blong Niumun, olgeta man tu oli mas bodaon blong mekem wosip long mi, long fran blong doa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Sabat dei, king bambae i mas tekem sikis yang sipsip mo wan man sipsip, we oli no gat samting nating i rong long bodi blong olgeta, blong mekem sakrefaes we i blong bonem i bon evriwan,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bambae hem i mas tekem seventin kilo haf wit* no bale,* i givim blong mekem sakrefaes wetem man sipsip ya. Mo wetem ol yang sipsip ya wanwan, bambae hem i givim olsem we hem i save givim. Mo taem hem i givim seventin kilo haf wit no bale, be i mas tekem tri lita olifoel* tu i go wetem.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Lafet blong Niumun, bambae hem i mas tekem wan yang bul mo sikis yang sipsip mo wan man sipsip, we olgeta evriwan oli no gat wan samting nating i rong long bodi blong olgeta, blong mekem sakrefaes 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bambae hem i mas givim seventin kilo haf wit no bale, blong yusum wetem yang bul ya, mo hem i mas mekem olsem tu long man sipsip ya. Mo long ol yang sipsip ya wanwan, bambae hem i givim olsem we hem i save givim. Mo bambae hem i mas givim tri lita olifoel, blong yusum wetem evri seventin kilo haf wit no bale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king i aot long rum ya, bambae hem i pas long sem doa ya we i pas long hem blong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taem blong lafet, taem ol man oli kam insaed blong mekem wosip long mi, olgeta we oli pas long doa ya long saed i go long not blong kam insaed, bambae oli mas pas long doa ya long saed i go long saot blong go afsaed. Mo olgeta we oli kam insaed long doa ya long saed i go long saot, bambae oli mas go afsaed long doa ya long saed i go long not. Bambae i no gat man i save pas long sem doa ya we i pas long hem blong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ol man oli kam insaed blong mekem wosip, king tu bambae i kam insaed, mo taem oli go afsaed, hem tu bambae i go afsaed.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ol dei blong lafet, man we i karem anamol i kam blong mekem wosip, bambae i mas givim seventin kilo haf wit no bale, blong yusum wetem bul, mo hem i mas mekem olsem tu long man sipsip. Mo long ol yang sipsip wanwan, bambae hem i givim olsem we hem i save givim. Mo bambae hem i mas givim tri lita olifoel, blong yusum wetem evri seventin kilo haf wit no bale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king i wantem givim presen i kam long mi we hem nomo i wantem mekem, maet i presen blong bonem i bon evriwan, no i presen we i bonem haf i kakae haf blong soemaot we hem i stap fren gud wetem mi, bambae yufala i openem doa ya blong yad blong haos blong mi long saed i go long is, blong hem i kam insaed long hem. Nao bambae hem i mekem ol sakrefaes ya blong hem, long sem fasin we hem i mekem long Sabat dei. Mo taem hem i go afsaed finis, bambae yufala i mas satem doa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se, “Evri moning bambae yufala i mas tekem wan yang sipsip we i gat wan yia blong hem, mo we i no gat wan samting nating i rong long bodi blong hem, blong mekem sakrefaes we oli bonem i bon evriwan, blong mekem wosip long mi. Sakrefaes ya, bambae yufala i mas mekem evri dei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evri moning, bambae yufala i mas tekem tu kilo flaoa wetem wan lita olifoel* blong tantanem wetem flaoa ya, blong givim i kam long mi. Ol rul ya blong givim presen i kam long mi, bambae yufala i mas holem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Evri moning, bambae yufala i mas tekem wan yang sipsip, wetem flaoa mo olifoel, yufala i givim i kam long mi. Oltaem bambae yufala i mas mekem olsem,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i Masta blong yumi, mo hem i talem se, “Sipos king i givim wan pis graon blong hem long wan pikinini blong hem, bambae graon ya i blong pikinini ya, from we hem i graon blong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sipos king i givim wan pis graon blong hem long wan man blong wok blong hem, bambae i stap long han blong man ya gogo kasem Yia blong Givimbak ol graon, nao pis graon ya bambae i gobak long king bakegen. Bambae i blong king ya wetem ol pikinini blong hem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no mas tekemaot graon i gowe long stret ona blong hem. Sipos hem i wantem givim graon long ol pikinini blong hem, hem i mas givim graon blong hem nomo long olgeta, blong bambae hem i no save spolem ol man blong mi, long fasin ya we i tekemaot graon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man ya i tekem mi, mitufala i go insaed long doa ya we i go insaed long ol rum ya we oli lukluk i go long not, klosap long doa ya we i stap long saed i go long saot, we i kamaot long yad ya blong haos* blong God. Hemia ol tabu rum ya blong ol pris.* Mo hem i soemaot long mi wan ples long ol rum ya saed i go long wes,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i talem se, “Hemia ples ya we ol pris bambae oli kukum mit blong ol anamol we ol man oli givim blong mekem sakrefaes blong tekemaot sin, mo ol spesel sakrefaes blong tekemaot sin blong man we i ravem Hae God, no i ravem narafala man. Mo long ples ya tu, oli save kukum ol kek long flaoa we oli wokem long wit* no bale,* we ol man oli givim long Hae God. Bambae oli mas mekem long ples ya, blong oli no karem ol samting we i tabu i go long bigfala yad ya, from we i nogud ol tabu samting ya i spolem ol man.”</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Nao hem i tekem mi, mitufala i go long bigfala yad ya, mo hem i soemaot long mi we long ol fo kona blong yad ya, i gat ol narafala yad bakegen, we longfala blong olgeta i kasem twanti meta, mo bigfala blong olgeta i kasem fiftin meta.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evriwan, oli gat wol i goraon long olgeta, mo oli gat ol ples blong faea we oli wokem long saed blong wol.</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man ya i talem long mi se, “Hemia ol kijin, we ol man we oli wok long haos ya blong Hae God, bambae oli stap kukum ol mit blong ol sakrefaes ya long hem we ol man oli stap givim long Hae God.”</w:t>
      </w:r>
      <w:r>
        <w:rPr>
          <w:lang w:val="bi_VU" w:bidi="bi_VU"/>
        </w:rPr>
      </w:r>
      <w:r>
        <w:rPr>
          <w:lang w:val="bi_VU" w:bidi="bi_VU"/>
        </w:rPr>
      </w:r>
    </w:p>
    <w:p>
      <w:pPr/>
      <w:r>
        <w:rPr>
          <w:lang w:val="bi_VU" w:bidi="bi_VU"/>
        </w:rPr>
      </w:r>
    </w:p>
    <w:p>
      <w:pPr>
        <w:pStyle w:val="Heading2"/>
      </w:pPr>
      <w:r>
        <w:rPr>
          <w:lang w:val="bi_VU" w:bidi="bi_VU"/>
        </w:rPr>
        <w:t>Ezekiel 47:1</w:t>
      </w:r>
      <w:r>
        <w:rPr>
          <w:lang w:val="bi_VU" w:bidi="bi_VU"/>
        </w:rPr>
      </w:r>
    </w:p>
    <w:p>
      <w:pPr/>
      <w:r>
        <w:rPr>
          <w:lang w:val="bi_VU" w:bidi="bi_VU"/>
        </w:rPr>
      </w:r>
      <w:r>
        <w:rPr>
          <w:vertAlign w:val="superscript"/>
          <w:lang w:val="bi_VU" w:bidi="bi_VU"/>
        </w:rPr>
        <w:t>1</w:t>
      </w:r>
      <w:r>
        <w:rPr>
          <w:lang w:val="bi_VU" w:bidi="bi_VU"/>
        </w:rPr>
        <w:t xml:space="preserve"> Nao man ya i tekem mi, mitufala i gobak long doa blong haos* blong Hae God. Mo mi luk wan wota i stap ron, i kamaot aninit long doa ya, i ron i go long is, long ples ya we haos blong Hae God i lukluk i go long hem. Wota ya i ron, i kamaot aninit long haos blong Hae God saed i go long saot, i ron i pas long saed blong olta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man ya i tekem mi, mitufala i aot long haos blong Hae God, mitufala i pas long doa ya long saed i go long not, mitufala i aot long bigfala yad blong haos ya, nao mitufala i goraon long doa ya we i lukluk i go long is. Mo mi luk we wota ya i ron, i kamaot long saed blong doa ya,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tekem longfala rula ya blong hem, i makem reva ya, i stat long ples ya, i folem i godaon long saed i go long is, i go kasem faef handred meta, nao i tekem mi, mitufala i wokbaot i gokros long reva ya long ples ya. Long ples ya, wota i no dip, i kavremap leg blong mi daon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mitufala i stap folem reva i go, hem i makem narafala faef handred meta bakegen, nao hem i tekem mi mi gokros long ples ya, mo long ples ya, wota i kam antap kasem ni blong mi. Nao i stat long ples ya i go daon, hem i makem narafala faef handred meta bakegen, mo i tekem mi mi gokros long ples ya, mo wota i kam antap kasem ples blong strap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makem faef handred meta bakegen, mo long ples ya, wota i kam dip we i dip tumas, we mi no save wokbaot blong gokros long hem. Hem i kam wan bigfala reva, we i stret blong man i swim nomo blong gokros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man ya i talem long mi se, “Man blong wol ya. Yu makemgud ol samting ya.” Nao hem i tekem mi mi gobak long saed blong reva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mi kasem ples ya, mi luk we i gat plante tri i stap long tufala saed blong reva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talem long mi se, “Wota ya bambae i ron i gotru long kantri ya, i go long saed i go long is, i godaon long levelples ya klosap long Jodan Reva, mo bambae i go kasem Ded Si. Mo taem i ron i go long Ded Si, bambae i mekem Ded Si ya i no moa solwota, i kam gudfala freswota.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long olgeta ples we reva ya i ron i go long hem, bambae i gat ol naranarafala anamol mo fis long hem. Reva ya bambae i mekem Ded Si i kam freswota, mo long olgeta ples we i ron i go long hem, bambae i mekem olgeta samting oli laef.</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stat long ol springwota ya long Enkedi, i go kasem ol springwota long Eneglaem, bambae ol man blong pulum fis oli stap long sanbij, oli putumaot ol net blong olgeta, blong oli drae long san. Long ples ya, bambae i gat ol naranarafala fis i stap, olsem we i gat long Mediterenian Si.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solwota long ol swom mo long ol hol blong graon olbaot long so, bambae oli no save kam freswota. Bambae oli stap olsem nomo, blong ol man oli save kasem sol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reva ya, bambae ol naranarafala tri oli stap gru long tufala saed blong hem, blong givim kakae long ol man. Mo neva bambae lif blong olgeta i save drae, bambae oli stap karem frut oltaem nomo. Long evri manis, bambae oli stap karem frut, from we reva ya we i kamaot long haos blong Hae God i stap givim wota long olgeta. Ol tri ya, ol frut blong olgeta i gud blong kakae, mo ol lif blong olgeta, bambae ol man oli save yusum blong mekem ol sik man oli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i Masta blong yumi, mo hem i talem se, “Ol mak blong ol graon ya we bambae yufala i seraot long ol twelef laen* blong Isrel,* bambae i olsem. Tufala laen blong Josef we hem i pikinini blong Isrel, bambae oli gat tu pis graon.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mekem wan strong promes* long ol bubu blong yufala, se bambae mi givim graon ya long olgeta blong oli holem i blong olgeta. Naoia i gud yufala i seraot graon ya long yufala, we bambae yufala evriwan i gat ol pis we oli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mak blong graon long kantri blong yufala i olsem. Mak blong graon ya long saed i go long not i stat long Mediterenian Si, i ron i go long is kasem taon ya Hetlon, mo i go kasem ples ya we rod i gotru long ol hil long Hamat, nao i go kasem taon ya Jedad.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i go kasem tufala taon ya Berota mo Sibraem, we tufala i stap long mak we i seraot graon blong taon ya Damaskes mo graon blong taon ya Hamat. Mo mak blong kantri blong yufala i gohed, i go kasem taon ya Tikon, we i stap klosap long mak blong graon blong distrik ya Haoran.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Hemia i min se mak blong graon ya long saed i go long not i stat long Mediterenian Si, i ron i go long taon ya Enon long saed i go long is, we mak blong graon blong Damaskes mo mak blong graon blong Hamat i stap klosap long hem long saed i go long not. Hemia nao ol mak blong graon long saed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mak blong graon ya long saed i go long is, i stat long wan ples long mak we i seraot graon blong Damaskes mo distrik ya Haoran, nao i ron i go folem Jodan Reva, we reva ya i mak blong graon blong yufala long saed i go long is, mo graon blong Gilead i stap narasaed reva ya i go. Nao mak ya i go kasem Tama long Ded Si. Hemia nao ol mak blong graon long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mak blong graon ya long saed i go long saot i stat long Tama, i ron i go long saotwes, i pas long draeples i go kasem Kadesmeriba, we i gat wota long hem blong mekem ol samting i gru. Nao mak i ron i go long notwes, i folem mak blong graon blong ol man Ijip, gogo kasem Mediterenian Si. Hemia nao ol mak blong graon long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Mediterenian Si, hem i mak blong graon long saed i go long wes, mo mak ya i ron i go long not i go kasem wan ples long rod we i gotru long ol hil long Hamat, long saed i go long wes. Hemia nao ol mak blong graon long saed i go long wes.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yufala i mas seraot graon ya long ol laen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we bambae i blong yufala oltaem nomo. Mo ol man blong ol narafala kantri we oli stap wetem yufala, mo we oli gat ol pikinini we oli bon long ples ya, bambae oli mas gat graon wetem yufala tu. Bambae yufala i mas lukluk long olgeta ya, olsem we oli laen blong yufala nomo, mo bambae yufala i mas yusum ol spesel ston* ya blong faenemaot se wanem graon bambae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ya bambae oli mas kasem graon blong olgeta wetem yufala, long ol ples we oli stap long hem.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Hae God i talem se, “Mak blong graon ya long saed i go long not i stat long Mediterenian Si, i ron i go long is kasem taon ya Hetlon, mo i go kasem ples ya we rod i gotru long ol hil long Hamat, nao i ron i go long taon ya Enon long saed i go long is, mo i folem mak blong graon blong taon ya Damaskes, mo mak blong graon blong taon ya Hamat. Olgeta laen* ya wanwan bambae oli gat graon blong olgeta, i stat long mak blong graon ya saed i go long is i go kasem Mediterenian Si long saed i go long wes. Bambae ol graon blong olgeta, i stat long not i go long saot i olsem. “Faswan, i gat graon blong ol laen blong Dan.* “Mo nekiswan, i gat graon blong ol laen blong Asere.* “Mo nekiswan, i gat graon blong ol laen blong Naftali.* “Mo nekiswan, i gat graon blong ol laen blong Manase.* “Mo nekiswan, i gat graon blong ol laen blong Efrem.* “Mo nekiswan, i gat graon blong ol laen blong Ruben.* “Mo nekiswan, i gat graon blong ol laen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nekis graon ya hem i speselwan. Bambae bigfala blong hem, i stat long not i go long saot, i kasem twelef kilometa haf. Mo longfala blong hem, i stat long is i go long wes, i sem mak nomo long ol graon ya we ol narafala laen* ya oli gat. Mo haos* blong mi bambae i stap long graon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medel blong graon ya, bambae i gat spesel ples, we longfala blong hem i kasem twelef kilometa haf, mo bigfala blong hem i kasem ten kilometa. Ples ya, bambae yufala i givim long mi blong i tabu,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ples ya, bambae ol pris* oli gat graon blong olgeta blong stap long hem. Graon ya, i stat long is i go long wes, i kasem twelef kilometa haf, mo i stat long not i go long saot, i kasem faef kilometa, mo haos blong mi bambae i stap long medel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graon ya bambae i blong ol pris ya we oli kamaot biaen long Jadok. Olgeta ya oli bin wok blong mi long olgeta tingting blong olgeta, mo oli no joen wetem ol narafala laen blong yufala ya, blong mekem ol samting nogud, olsem we ol Livaet* ya oli mekem.</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Nao from samting ya, bambae olgeta oli gat wan spesel graon, mo bambae graon ya i tabu we i tabu, i winim ol narafala graon ya. Mo ol Livaet tu bambae oli gat wan spesel graon klosap long graon ya blong ol pris. Mo graon ya, bambae oli makem long is i go kasem long wes, i kasem twelef kilometa haf, mo long not i go kasem long saot, i kasem faef kilometa.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Graon we bambae yufala i givim long mi, hem i nambawan graon, i winim ol narafala graon ya. Mo bambae i no gat wan pis blong hem, we yufala i save salem, no we yufala i save givim olsem jenis blong narafala graon, no we yufala i save givim long wan narafala man. Graon ya bambae i tabu, i blong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15-18</w:t>
      </w:r>
      <w:r>
        <w:rPr>
          <w:lang w:val="bi_VU" w:bidi="bi_VU"/>
        </w:rPr>
        <w:t xml:space="preserve"> “Nao haf blong spesel graon ya we i stap long saed blong tabu graon ya long saed i go long saot, longfala blong hem i kasem twelef kilometa haf mo bigfala blong hem i kasem tu kilometa haf. Haf ya i no tabu, i blong olgeta man, blong oli save yusum. Oli save stap long ples ya blong yusum graon ya, mo taon bambae i stap long medel blong hem. Graon blong taon ya bambae i skwea, we evri saed blong hem i kasem tu taosen tu handred fifti meta. Mo raon long taon ya long evri saed blong hem, bambae i gat wan open ples, we bigfala blong hem i kasem wan handred twanti faef meta. Taem yufala i wokem taon ya finis, bambae i gat tu haf blong graon ya i stap yet, we wan i stap long saed blong taon ya, long saed i go long is, mo narawan i stap long saed i go long wes. Saes blong tufala graon ya i sem mak nomo, we longfala blong tufala i kasem faef kilometa, mo bigfala blong tufala i kasem tu kilometa haf. Hemia i ples blong ol man we oli stap long taon ya, oli save wokem ol garen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man we oli stap long taon ya, i nomata wanem laen oli kamaot long hem, be oli save wokem garen blong olgeta long graon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“Hemia i min se graon ya long medel we i speselwan, bambae i skwea, we evri saed blong hem i kasem twelef kilometa haf. Mo ples ya we taon bambae i stap long hem, hem tu i stap insaed long spesel graon ya.</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“Long spesel graon ya i gat haf we haos blong mi bambae i stap long hem, mo haf we ol pris bambae oli stap long hem, mo haf we ol Livaet bambae oli stap long hem, mo haf we taon bambae i stap long hem. Nao afsaed long spesel graon ya, long saed i go long is mo long saed i go long wes, i gat graon i stap we bambae i blong king. Mak blong graon ya blong hem long saed i go long is, i go kasem mak blong kantri ya long is, mo long saed i go long wes, i go kasem Mediterenian Si. Mo mak blong hem long saed i go long not, i go kasem graon blong Juda.* Mo mak blong hem long saed i go long saot bambae i go kasem graon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23-27</w:t>
      </w:r>
      <w:r>
        <w:rPr>
          <w:lang w:val="bi_VU" w:bidi="bi_VU"/>
        </w:rPr>
        <w:t xml:space="preserve"> “Nao i stat long spesel graon ya, i go long saot, ol narafala laen* ya wanwan bambae oli gat graon blong olgeta, i stat long mak blong graon ya saed i go long is i go kasem Mediterenian Si long saed i go long wes. Bambae ol graon blong ol laen ya, i stat long not i go long saot i olsem. “Faswan, i gat graon blong ol laen blong Benjamin.* “Mo nekiswan, i gat graon blong ol laen blong Simeon.* “Mo nekiswan, i gat graon blong ol laen blong Isakara.* “Mo nekiswan, i gat graon blong ol laen blong Sebulun.* “Mo laswan, i gat graon blong ol laen blong Gad.*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mak blong kantri blong yufala long saed i go long saot, hem i mak blong graon blong ol laen blong Gad. Mak ya bambae i stat long Tama, i ron i go long saotwes, i pas long draeples go kasem Kadesmeriba, we i gat wota long hem blong mekem ol samting i gru, nao i ron i go long notwes, i folem mak blong graon blong ol man Ijip, gogo kasem Mediterenian Si.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“Hemia nao fasin we yufala i mas folem blong seraot ol graon ya, blong tekem i blong yufala. Mi mi Hae God, mi Masta blong yufala,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30-34</w:t>
      </w:r>
      <w:r>
        <w:rPr>
          <w:lang w:val="bi_VU" w:bidi="bi_VU"/>
        </w:rPr>
        <w:t xml:space="preserve"> Nao Hae God i talem se, “Taon ya Jerusalem* bambae i gat bigfala stonwol i goraon long hem, we i gat fo saed blong hem, we longfala blong olgeta wanwan bambae i kasem tu taosen tu handred fifti meta. Mo bambae i gat twelef bigfala doa blong go insaed long taon ya. Bambae i gat tri doa long evri saed, mo ol doa ya bambae oli karem nem blong ol twelef laen* ya blong yufala. Trifala doa long saed i go long not, wan bambae i karem nem blong Ruben,* mo wan bambae i karem nem blong Juda,* mo wan bambae i karem nem blong Livae.* Mo trifala doa long saed i go long is, wan bambae i karem nem blong Josef, mo wan bambae i karem nem blong Benjamin,* mo wan bambae i karem nem blong Dan.* Mo trifala doa long saed i go long saot, wan bambae i karem nem blong Simeon,* mo wan bambae i karem nem blong Isakara,* mo wan bambae i karem nem blong Sebulun.* Mo trifala doa long saed i go long wes, wan bambae i karem nem blong Gad,* mo wan bambae i karem nem blong Asere,* mo wan bambae i karem nem blong Naftali.*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longfala blong bigfala stonwol ya we i goraon long taon ya bambae i kasem naen taosen meta. Mo i stat long taem ya i go, bambae yufala i talem nem blong taon ya, se ‘Hae God i stap long ples ya’.”</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