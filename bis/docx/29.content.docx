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pStyle w:val="Heading2"/>
      </w:pPr>
      <w:r>
        <w:rPr>
          <w:lang w:val="bi_VU" w:bidi="bi_VU"/>
        </w:rPr>
        <w:t>License Information</w:t>
      </w:r>
      <w:r>
        <w:rPr>
          <w:lang w:val="bi_VU" w:bidi="bi_VU"/>
        </w:rPr>
      </w:r>
    </w:p>
    <w:p>
      <w:pPr/>
      <w:r>
        <w:rPr>
          <w:lang w:val="bi_VU" w:bidi="bi_VU"/>
        </w:rPr>
      </w:r>
      <w:r>
        <w:rPr>
          <w:b/>
          <w:lang w:val="bi_VU" w:bidi="bi_VU"/>
        </w:rPr>
        <w:t>Open Bislama Bible Revised</w:t>
      </w:r>
      <w:r>
        <w:rPr>
          <w:lang w:val="bi_VU" w:bidi="bi_VU"/>
        </w:rPr>
        <w:t xml:space="preserve"> (Bislama) is based on</w:t>
      </w:r>
      <w:r>
        <w:rPr>
          <w:lang w:val="bi_VU" w:bidi="bi_VU"/>
        </w:rPr>
        <w:t xml:space="preserve">: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Joel 1:1</w:t>
      </w:r>
      <w:r>
        <w:rPr>
          <w:lang w:val="bi_VU" w:bidi="bi_VU"/>
        </w:rPr>
      </w:r>
    </w:p>
    <w:p>
      <w:pPr/>
      <w:r>
        <w:rPr>
          <w:lang w:val="bi_VU" w:bidi="bi_VU"/>
        </w:rPr>
      </w:r>
      <w:r>
        <w:rPr>
          <w:vertAlign w:val="superscript"/>
          <w:lang w:val="bi_VU" w:bidi="bi_VU"/>
        </w:rPr>
        <w:t>1</w:t>
      </w:r>
      <w:r>
        <w:rPr>
          <w:lang w:val="bi_VU" w:bidi="bi_VU"/>
        </w:rPr>
        <w:t xml:space="preserve"> Ol tok blong buk ya, Hae God i givim long Profet Joel, pikinini blong Petuel, blong i talemaot long ol man Juda*.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Profet Joel i talem se, “Ol man Juda*. Yufala evriwan i mas lesin gud. Yufala ol olfala, yufala i mas harem tok blong mi. ?Olsem wanem? ?I gat samting olsem i hapen finis long taem blong yufala, no i gat samting olsem i hapen bifo long taem blong ol olfala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Samting ya, yufala i mas talemaot long ol pikinini blong yufala, blong olgeta tu, oli save talemaot long ol pikinini blong olgeta. Mo ol pikinini blong olgeta bambae oli save talemaot long ol pikinini blong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“Naoia i gat fo defren kaen lokis* oli stap kam, oli plante we plante, mo oli kamtru finis long ol garen, oli stap kakae ol samting. Mo ol samting we fas hip blong lokis ya oli no kakae, seken hip oli kam, oli gohed long hem. Mo ol samting we seken hip lokis ya oli no kakae, namba tri hip oli kamtru, oli kakae. Mo biaen, ol narafala samting we oli stap yet, namba fo hip lokis ya oli kam finisimgud olgeta, we i no moa gat wan samting nating i stap.</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man blong drong. Yufala i wekap, yufala i krae. Ol man blong dring waen. I gud yufala i krae, from we naoia, ol grep* blong wokem niufala waen oli finis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lokis ya oli olsem ol soldia we oli kam faet agens long yumi long graon blong yumi. Oli strong tumas, i no gat man i save winim olgeta. Mo oli plante we plante, i no gat man i save kaontem olgeta. Ol tut blong olgeta oli sap olsem tut blong laeon.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lokis ya, oli spolemgud ol rop blong grep blong yumi, mo oli kakae olgeta figtri* blong yumi tu. Oli kakae gogo oli kakae skin blong olgeta we oli finisimgud, nao ol han blong ol tri ya oli waet gud nomo i stap.</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“Yufala evriwan i mas krae, olsem we wan gel i krae from boefren blong hem, we tufala i promes finis blong mared, be hem i ded.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Naoia i no moa gat kakae mo waen i stap blong karem i go long haos* blong Hae God, blong givim i go long hem. Ol pris* oli stap harem nogud, from we i no moa gat presen blong givim i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garen oli stap nating, i no moa gat kakae i gru long olgeta. Mo graon, i stap krae, from we naoia, olgeta kakae i finis long hem. Ol rop blong grep, mo ol han blong ol tri ya olif* oli drae evriwan finis.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“Yufala ol man blong wokem garen, yufala i mas harem nogud. Yufala we i stap lukaot long plantesen blong grep, i gud yufala tu i krae, from we ol wit* mo ol bale*, mo olgeta kakae long garen blong yufala, ol lokis oli spolem evriwan.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rop blong grep mo ol figtri, mo ol narafala tri we oli stap karem frut, olgeta evriwan oli drae finis. Ol samting blong mekem man i glad, i no moa gat wan i stap.</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 pris. Wok blong yufala i blong bonem sakrefaes long olta, be i gud yufala i putum ol rabis klos, yufala i krae. I gud yufala i go long haos blong God, yufala i krae gogo delaet, from we i no moa gat kakae, mo i no moa gat waen i stap, blong givim i go long God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Yufala i mas singaot ol man i kam wanples. Yufala i talem long olgeta blong oli lego kakae. Hae God i God blong yumi, mo yufala i mas tekem ol lida wetem olgeta man Juda, oli kam wanples long haos blong hem, nao yufala i krae i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Naoia, Dei blong hem i stap kam klosap finis. Hem i gat olgeta paoa, mo bigfala dei ya we hem bambae i spolem wol ya long hem, i stap kam klosap nao.</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“Naoia i no moa gat man i stap blong givhan long yumi. Olgeta kakae long garen blong yumi, ol lokis oli spolem evriwan. Taem yumi go long haos blong God, be yumi no moa save harem gud, yumi no moa save glad.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sid we yumi planem oli ded evriwan, from we graon i drae tumas. I no moa gat sid i stap, blong yumi save planem bakegen, mo olgeta haos blong putum kakae long hem oli emti evriwan, mo oli kam nogud olgeta oli folfoldaon.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Olgeta anamol oli stap krae. Ol buluk oli stap go olbaot, oli harem nogud, from we i no moa gat gras blong oli kakae, mo ol sipsip tu oli stap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Hae God. Mi mi krae i kam long yu, from we ol gras we ol buluk mo ol sipsip blong mifala oli stap kakae, oli drae evriwan, mo ol tri tu oli drae evriwan, olsem we faea i kakae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ol wael anamol tu oli stap krae i kam long yu, from we ol springwota oli drae evriwan finis.”</w:t>
      </w:r>
      <w:r>
        <w:rPr>
          <w:lang w:val="bi_VU" w:bidi="bi_VU"/>
        </w:rPr>
      </w:r>
      <w:r>
        <w:rPr>
          <w:lang w:val="bi_VU" w:bidi="bi_VU"/>
        </w:rPr>
      </w:r>
    </w:p>
    <w:p>
      <w:pPr/>
      <w:r>
        <w:rPr>
          <w:lang w:val="bi_VU" w:bidi="bi_VU"/>
        </w:rPr>
      </w:r>
    </w:p>
    <w:p>
      <w:pPr>
        <w:pStyle w:val="Heading2"/>
      </w:pPr>
      <w:r>
        <w:rPr>
          <w:lang w:val="bi_VU" w:bidi="bi_VU"/>
        </w:rPr>
        <w:t>Joel 2:1</w:t>
      </w:r>
      <w:r>
        <w:rPr>
          <w:lang w:val="bi_VU" w:bidi="bi_VU"/>
        </w:rPr>
      </w:r>
    </w:p>
    <w:p>
      <w:pPr/>
      <w:r>
        <w:rPr>
          <w:lang w:val="bi_VU" w:bidi="bi_VU"/>
        </w:rPr>
      </w:r>
      <w:r>
        <w:rPr>
          <w:vertAlign w:val="superscript"/>
          <w:lang w:val="bi_VU" w:bidi="bi_VU"/>
        </w:rPr>
        <w:t>1</w:t>
      </w:r>
      <w:r>
        <w:rPr>
          <w:lang w:val="bi_VU" w:bidi="bi_VU"/>
        </w:rPr>
        <w:t xml:space="preserve"> Nao Profet Joel i talem se, “Ol pris*. Yufala i mas go stanap long Hil ya Saeon*, tabu hil* blong God, mo yufala i blu long pupu we yufala i pulum i longfala, blong givim saen long ol man blong oli rere. Ol man Juda*. Yufala i mas fraet, yufala i seksek. Naoia Dei blong Hae God i stap kam.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Dei ya bambae i gat bigfala klaod, we i blak we i blak, mo olgeta ples bambae i tudak olgeta. Naoia ol lokis* oli stap kam we oli plante we plante, mo oli kavremapgud ol bigbigfala hil olsem tudak. I no gat wan samting olsem samtaem, mo neva bambae i gat samting olsem bakegen samtaem.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lokis ya oli kam, oli kakae evri samting we oli flatemgud, olsem we faea i kakae gras. Taem oli stap muv i kam, long fored blong olgeta, ol gras oli grin gud i stap, olsem gudfala ples ya Iden. Be biaen long olgeta, i no gat wan gras nating i stanap, graon nomo i stap. I no gat wan samting we i save ronwe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Oli olsem ol hos, mo oli resis olsem ol hos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Taem oli stap kakae antap long ol hil, noes blong olgeta i olsem noes blong kat blong faet, mo i olsem noes blong faea we i stap bonem waetgras. Olgeta oli laenap, olsem ol soldia we oli stanap rere blong go faet.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Taem oli stap kam klosap, olgeta man oli stap fraet, oli seksek, we fes blong olgeta i kam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Taem oli resis i kam, oli klaem long stonwol olsem ol soldia. Oli muv i kam stret nomo, we oli no tanemraon nating,</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oli no paspas nating long olgeta. Oli plante we plante, mo oli muv i kam stret olsem ol soldia, we oli no fraet nating long ol enemi blong olgeta. Oli muv i kam, we i no gat wan samting i save blokem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Oli resis i kam, oli klaem long stonwol blong taon, oli kam insaed blong spolem ples ya. Mo oli klaem long ol haos, oli gotru long ol windo olsem man blong stil.</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“Taem oli stap kam, graon i seksek bigwan, mo skae tu i seksek. Nao san mo mun tufala i kam tudak, tufala i no moa saen. Ol sta tu oli no moa saen.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Hae God i stap tok we voes blong hem i olsem tanda, blong i givim ol tok blong hem long ol lokis ya we oli olsem ol soldia blong hem. Olgeta oli plante we plante, mo oli gat paoa, be olgeta oli stap obei long hem. Dei ya blong Hae God i strong tumas. ?Hu nao bambae i save sef long bigfala dei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Profet Joel i talemaot we Hae God i talem se, “Ol laen* blong Isrel*. Nating we ol trabol ya i stap kasem yufala, be yufala i mas kambak long mi long olgeta tingting blong yufala. Yufala i mas tanem tingting blong yufala from ol sin blong yufala, mo yufala i mas lego kakae blong yufala, mo yufala i mas harem nogud, yufala i krae.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Yufala i stap terem* ol klos blong yufala, blong soemaot we yufala i harem nogud, be hemia i no naf. Yufala i mas harem nogud tru long olgeta tingting blong yufala from ol sin blong yufala.” Nao profet i gohed, i talem se, “Hae God i God blong yumi, mo yufala i mas kambak long hem. Hem i kaen mo i gat sore long man, hem i no save kros kwik, mo oltaem hem i stap holem promes blong hem. Oltaem hem i rere blong fogivim man blong i no save panisim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Maet Hae God i jenisim tingting blong hem, nao i blesem yufala long plante kakae long garen. Nao bambae yufala i save givim presen long hem bakegen long kakae mo waen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pris*. Yufala i mas go antap long Hil ya Saeon*, yufala i blu long pupu blong singaot ol man oli kam wanples. Yufala i talem long olgeta blong oli lego kakae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Yufala i singaot olgeta man i kam wanples long haos* blong Hae God, ol olfala, mo ol pikinini mo ol bebi tu. I nating sipos i gat man we i jes mared, be tufala i mas aot long rum blong tufala, tufala i kam. Nao yufala i mas mekem olgeta oli klin long fes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Yufala i man blong mekem wok blong hem. Yufala i mas stanap long medel blong olta mo vranda blong haos blong hem, nao yufala i mas harem nogud, yufala i krae. Yufala i mas prea se, ‘Hae God. Mifala evriwan i man blong yu, plis yu sore long mifala, yu no letem we ol man blong ol narafala kantri oli kam spolem mifala, oli tok nogud long mifala. I nogud oli stap taltalem se, “?Wehem God ya blong olgeta?” ’ ”</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Profet Joel i talem se, “Nao Hae God i tingbaot kantri ya blong hem bakegen, mo i sore long ol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Hem i ansarem prea blong olgeta, i talem se, ‘Naoia bambae mi givim bakegen ol kakae mo waen mo olifoel long yufala, blong yufala i save harem gud bakegen. Ol man blong ol narafala kantri bambae oli no moa save tingting rabis long yufala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Mi bambae mi tekemaot olgeta lokis* ya we oli aot long not oli kam, mi ronemaot olgeta i go long draeples. Haf ya we oli kam fastaem, bambae mi ronemaot olgeta i go long Ded Si*, mo haf ya we oli kam biaen, bambae mi ronemaot olgeta i go long Mediterenian Si. Ol dedbodi blong olgeta bambae oli sting olbaot. Mi bambae mi spolemgud olgeta from olgeta samting ya we oli mekem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 ‘Graon. !Yu no moa fraet! Yu mas harem gud, mo yu mas glad from ol bigbigfala samting ya we mi mi mekem.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Yufala ol anamol, yufala i no moa fraet. Naoia ol gras oli gru bakegen finis blong yufala i kakae. Ol tri oli karem frut bakegen, mo ol figtri* mo ol rop blong grep* oli karem plante frut blong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 ‘Ol man Saeon*. Mi mi Hae God, mi God blong yufala. Yufala i mas harem gud, mo yufala i mas glad from olgeta samting ya we mi mi mekem from yufala. Mi mi givim ren long yufala long stret taem blong hem, long taem blong mekem garen* i rere blong planem, from we fasin blong mi i stret gud. Mo mi givim ren long koltaem we i plante we plante. Mo long taem blong ol samting oli gru, mi mi givim ren long yufala bakegen, blong mekem ol kakae long garen i gru gud, olsem we mi stap mekem fastaem.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Bambae ol ples blong kilimaot kakae blong wit* mo bale*, oli fulap gud long kakae, mo ol hol blong wokem waen, bambae oli fulap long waen mo olifoel.</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Olgeta samting we i lus, long ol yia ya we i pas finis, we ol lokis oli spolem, mi bambae mi givimbak olgeta samting ya long yufala bakegen. Ol lokis ya, oli olsem ol soldia we mi nomo mi sanem olgeta i kam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Naoia bambae yufala i gat plante kakae bakegen, blong yufala i kakae, yufala i harem gud. Mi mi Hae God, mi God blong yufala, mo bambae yufala i presem mi, from we mi nao mi mekem ol gudgudfala samting long yufala. Yufala i man blong mi, mo bambae i no moa gat man i save tingting rabis long yufala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bambae yufala i savegud we mi mi Hae God, mi God blong yufala, mo mi mi stap long medel blong yufala, i no gat narafala god moa. Yufala i man blong mi, mo bambae i no moa gat man i save tingting rabis long yufala bakegen.’ ”</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Profet Joel i gohed, i talemaot we Hae God i talem se, “Nao biaen, mi bambae mi givim Spirit blong mi long olgeta man, we bambae olgeta evriwan oli kasem fulpaoa blong hem. Ol pikinini blong yufala, ol boe mo ol gel, bambae oli save talemaot ol tok we mi bambae mi givim long olgeta. Mo ol olfala blong yufala bambae oli save drim long ol drim. Mo ol yang man blong yufala bambae oli save luk ol vison* we mi bambae mi soemaot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Nating we ol boe blong wok mo ol gel blong wok nomo, be long taem ya, mi bambae mi givim Spirit blong mi long olgeta, we bambae oli kasem fulpaoa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“Mi bambae mi mekem ol saen long skae mo long wol ya tu. Bambae i gat blad, mo faea, mo bigfala smok i go antap.</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Fastaem, san bambae i kam tudak, mo mun bambae i kam red olsem blad. Nao biaen, Dei ya blong mi we mi mi Hae God, bambae i kamtru. Hemia i wan bigfala dei we bambae ol man oli fraet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long taem ya, olgeta man we oli singaot mi long nem blong mi, mi bambae mi sevem olgeta. I olsem we mi talem finis, se sam long olgeta we oli stap long Hil ya Saeon* mo long ol narafala ples long Jerusalem* bambae oli save ronwe oli sef. Mo olgeta ya we oli sef, mi mi jusumaot olgeta finis blong oli man blong mi.”</w:t>
      </w:r>
      <w:r>
        <w:rPr>
          <w:lang w:val="bi_VU" w:bidi="bi_VU"/>
        </w:rPr>
      </w:r>
      <w:r>
        <w:rPr>
          <w:lang w:val="bi_VU" w:bidi="bi_VU"/>
        </w:rPr>
      </w:r>
    </w:p>
    <w:p>
      <w:pPr/>
      <w:r>
        <w:rPr>
          <w:lang w:val="bi_VU" w:bidi="bi_VU"/>
        </w:rPr>
      </w:r>
    </w:p>
    <w:p>
      <w:pPr>
        <w:pStyle w:val="Heading2"/>
      </w:pPr>
      <w:r>
        <w:rPr>
          <w:lang w:val="bi_VU" w:bidi="bi_VU"/>
        </w:rPr>
        <w:t>Joel 3:1</w:t>
      </w:r>
      <w:r>
        <w:rPr>
          <w:lang w:val="bi_VU" w:bidi="bi_VU"/>
        </w:rPr>
      </w:r>
    </w:p>
    <w:p>
      <w:pPr/>
      <w:r>
        <w:rPr>
          <w:lang w:val="bi_VU" w:bidi="bi_VU"/>
        </w:rPr>
      </w:r>
      <w:r>
        <w:rPr>
          <w:vertAlign w:val="superscript"/>
          <w:lang w:val="bi_VU" w:bidi="bi_VU"/>
        </w:rPr>
        <w:t>1</w:t>
      </w:r>
      <w:r>
        <w:rPr>
          <w:lang w:val="bi_VU" w:bidi="bi_VU"/>
        </w:rPr>
        <w:t xml:space="preserve"> Nao Profet Joel i talemaot we Hae God i talem se, “Long taem ya, mi bambae mi mekem ol man Jerusalem* wetem ol narafala man Juda* oli gat plante samting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 bambae mi tekem ol man blong olgeta kantri oli kam wanples long bigfala levelples ya long medel blong ol hil we nem blong hem “Bigfala Levelples blong Jehosafat”. Nao long ples ya, bambae mi jajem olgeta, from olgeta samting we oli mekem long ol spesel man blong mi, ol laen* blong Isrel*. Oli mekem we olgeta oli go olbaot long ol ples we i no stret ples blong olgeta, mo oli seraot ol graon long kantri ya Isrel we i kantri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Oli sakem ol spesel ston* blong faenemaot se hu nao bambae i tekem ol man ya we oli winim olgeta long taem blong faet. Oli salem ol boe mo ol gel blong olgeta ya blong oli kam slef*, mo ol mane we oli kasem, oli yusum blong pem woman blong rod, mo blong pem waen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man Taea, mo ol man Saedon, mo ol man Filistia. ?Weswe? ?Yufala i luk se mi mekem wan samting i rong, taswe yufala i wantem givimbak long mi? Sipos i olsem, naoia nomo mi rere blong givimbak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Yufala i tekemaot finis ol silva mo ol gol blong mi, mo ol gudgudfala samting blong mi, yufala i karemaot i go long ol haos blong ol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ol man Jerusalem wetem ol narafala man Juda, yufala i tekemaot olgeta i gowe long kantri blong olgeta, yufala i go salem olgeta long ol man Gris.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Naoia, mi bambae mi tekemaot olgeta bakegen long ol ples ya we yufala i salem olgeta i go long hem. Mo bambae mi mekem sem fasin long yufala, olsem we yufala i mekem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mi mekem we ol narafala man oli salem ol boe mo ol gel blong yufala long ol man Juda, mo bambae ol man Juda oli salem olgeta long ol man Seba we oli stap longwe tumas long yufala.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9-10</w:t>
      </w:r>
      <w:r>
        <w:rPr>
          <w:lang w:val="bi_VU" w:bidi="bi_VU"/>
        </w:rPr>
        <w:t xml:space="preserve"> Nao profet i talemaot we Hae God i talem long ol man blong karem tok blong hem, blong oli go talemaot long ol man blong ol narafala kantri se, “Yufala i mas mekemrere blong faet. Yufala i singaot ol soldia blong yufala oli kam wanples. Ol aean we yufala i stap yusum blong brebrekem graon, yufala i mas hamaremgud olgeta blong oli kam naef blong faet. Mo ol huknaef blong yufala, yufala i mas hamaremgud olgeta blong oli kam spia blong yufala. Yufala i mas mekemrere ol soldia blong yufala, nao yufala evriwan i mas kam joen long faet. Man we i no strong, be hem tu i mas joen long faet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Yufala we i stap klosap, yufala i mas hareap, yufala i kam. Yufala i mas kam wanples long bigfala levelples ya long medel blong ol hil.” Nao profet i prea, i talem se, “Hae God. Yu yu mas sanem ol soldia blong yu oli kam kilim olgeta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bakegen, hem i talemaot we Hae God i talem se, “Ol laen blong Isrel. Olgeta man blong ol narafala kantri oli mas mekemrere blong oli kam long Bigfala Levelples ya blong Jehosafat. Nao long ples ya, mi bambae mi sidaon blong jajem ol kantri ya we oli stap raonabaot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 man ya, fasin blong olgeta i nogud we i nogud. Yufala i mas flatemgud olgeta, olsem we man i go katemdaon wit* long garen* blong hem, we i flatemgud. Yufala i mas purumbut long olgeta, olsem we man i purumbut long ol grep*, blong mekem waen, gogo wota blong hem i ronaot, i fulap long hol blong hem, i stap kafkafsaed.”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profet i talem se, “I gat plante plante taosen man oli kam hivap long bigfala levelples ya, from we Dei blong Hae God i stap kam klosap. Long dei ya, hem bambae i jajem olgeta man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Long dei ya, san mo mun mo ol sta bambae oli no moa saen.”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Profet Joel i talem se, “Hae God i stap long Hil ya Saeon*, long Jerusalem*. Hem i singaot bigwan i kam, we voes blong hem i olsem voes blong laeon. Voes blong hem i kamaot long ples ya, we i faerap bigwan olsem tanda, nao graon mo skae tufala i seksek. Be ol laen* blong Isrel*, hem i stap lukaot gud long olgeta. Hem nomo i sefples blong ol man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bakegen, profet i talemaot we Hae God i talem se, “Ol laen blong Isrel. Bambae yufala i save se mi mi Hae God, mi God blong yufala. Mi stap long Saeon, tabu hil* ya blong mi. Taon ya Jerusalem bambae i wan tabu ples, mo bambae ol strenja oli no moa save winim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“Long taem ya, olgeta hil bambae oli fulap gud long plantesen blong grep*, mo bambae i gat plante buluk olbaot long ol hil, mo bambae i gat plante springwota olbaot long Juda*. Wan springwota bambae i aot long haos* blong mi, i ron i kam, mo wota ya bambae i ron i go long bigfala levelples ya Sitim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“Bambae kantri ya Ijip i kam wan draeples, mo Edom bambae i kam nogud olgeta, we i no moa gat wan samting i save stap long hem, from we olgeta ya nao oli kam spolem ol man Juda, oli kilim ol stret man ya long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20-21</w:t>
      </w:r>
      <w:r>
        <w:rPr>
          <w:lang w:val="bi_VU" w:bidi="bi_VU"/>
        </w:rPr>
        <w:t xml:space="preserve"> Rabis fasin ya we oli mekem long olgeta ya, mi bambae mi givimbak long olgeta, mo bambae mi no save fogivim olgeta, mi no save tekemaot sin blong olgeta. Be kantri ya Juda mo bigfala taon blong hem Jerusalem, oltaem bambae i gat ol man long hem gogo i no save finis. Mo mi Hae God bambae mi stap oltaem long Hil ya Saeon.”</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