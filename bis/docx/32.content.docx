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Jonah 1:1</w:t>
      </w:r>
      <w:r>
        <w:rPr>
          <w:lang w:val="bi_VU" w:bidi="bi_VU"/>
        </w:rPr>
      </w:r>
    </w:p>
    <w:p>
      <w:pPr/>
      <w:r>
        <w:rPr>
          <w:lang w:val="bi_VU" w:bidi="bi_VU"/>
        </w:rPr>
      </w:r>
      <w:r>
        <w:rPr>
          <w:vertAlign w:val="superscript"/>
          <w:lang w:val="bi_VU" w:bidi="bi_VU"/>
        </w:rPr>
        <w:t>1</w:t>
      </w:r>
      <w:r>
        <w:rPr>
          <w:lang w:val="bi_VU" w:bidi="bi_VU"/>
        </w:rPr>
        <w:t xml:space="preserve"> Nao Hae God i toktok long Profet Jona, we papa blong hem Amitae,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“Jona. Yu girap, yu go long bigfala taon ya Nineve, yu tok long olgeta, from we mi luk se fasin blong olgeta i nogud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profet i no wantem, nao hem i girap, i traem ronwe long Hae God, i tekem narafala rod olgeta, i go long wan ples klosap long solwota, nem blong hem Jopa. Nao hem i faenem wan sip we i stap rere blong aot blong go long kantri ya Spen. Hem i pem pasis blong hem, nao i jam long sip ya wetem olgeta, blong i ronwe long Hae God. Mo taem sip ya i aot, hem i godaon long damblo, i slip.</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Hae God i mekem bigfala win i blu, i mekem solwota i raf we i raf we klosap sip ya i brok.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boskru oli fraet tumas, mo olgeta evriwan oli stap prea long ol god blong olgeta blong oli givhan long olgeta, wan i prea long god blong hem, wan i prea long god blong hem. Mo oli sakem ol kago i go long solwota from we sip ya i fulap tumas. Be Profet Jona i stap long damblo, i slip we i slip.</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kapten i faenem hem, mo i tok long hem, i talem se, “!Ei! ?From wanem yu stap slip olsem? !Yu girap! Yu prea long god blong yu blong i givhan long yumi. Maet hem i save sore long yumi, i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ol boskru oli stap taltalem long olgeta se, “I gud yumi sakem ol spesel ston* blong faenemaot se hu i stamba blong trabol ya we i kasem yumi.” Nao oli mekem olsem, mo nem blong Profet Jona i kamaot.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oli tok long hem, oli talem se, “!Ei! !Yu talemaot long mifala! ?Trabol ya i fol blong hu? ?Yu kam ya blong mekem wanem? ?Yu blong wanem kantri? ?Yu laen blong hu?”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talem se, “Mi mi wan Hibru* ya, mo Hae God i God blong mi. Hem i stap long heven, mo hem nao i mekem graon mo solwota. Mi mi stap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mi man blong hem, be mi stap ronwe long hem.” Nao taem ol boskru oli harem samting ya, oli fraet we i fraet. Nao oli talem long hem se, “!Man! !Yu yu mekem i nogud tumas ya! ?Olsem wanem nao?”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hariken i stap kam strong moa, nao olgeta oli askem long hem se, “?Bambae mifala i mekem olsem wanem long yu blong win ya i godaon, mo solwota i kwaet?”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hem i talem se, “Yufala i karem mi, yufala i sakem mi i go long solwota, nao bambae solwota i kwaet. Mi mi save se mi mekem wan samting we i nogud we i nogud, nao hariken ya i kam kasem yumi from.”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ol boskru oli no wantem mekem olsem, nao oli traehad blong pul i gobak long soa, be oli no save go, from we si i kam bigwan tumas, mo win i stap kam strong moa.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oli prea long Hae God, oli talem se, “Hae God. Sipos man ya blong yu i ded, be plis yu no panisim mifala, yu no mekem we mifala i ded from. Yu nomo yu wokem ol samting ya. Hemia i bisnes blong yu nomo. Plis yu no putum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oli karem Profet Jona, oli sakem hem i go long solwota, mo wantaem nomo, solwota i kwaet.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taem ol boskru oli luk samting ya oli fraet tumas long Hae God, nao oli tekem wan anamol, oli mekem sakrefaes long hem blong mekem wosip long Hae God, mo oli promes se bambae oli kam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Hae God i sanem wan bigfala fis i kam, i solemdaon Profet Jona, mo hem i stap insaed long bel blong fis ya, tri dei mo tri naet.</w:t>
      </w:r>
      <w:r>
        <w:rPr>
          <w:lang w:val="bi_VU" w:bidi="bi_VU"/>
        </w:rPr>
      </w:r>
      <w:r>
        <w:rPr>
          <w:lang w:val="bi_VU" w:bidi="bi_VU"/>
        </w:rPr>
      </w:r>
    </w:p>
    <w:p>
      <w:pPr/>
      <w:r>
        <w:rPr>
          <w:lang w:val="bi_VU" w:bidi="bi_VU"/>
        </w:rPr>
      </w:r>
    </w:p>
    <w:p>
      <w:pPr>
        <w:pStyle w:val="Heading2"/>
      </w:pPr>
      <w:r>
        <w:rPr>
          <w:lang w:val="bi_VU" w:bidi="bi_VU"/>
        </w:rPr>
        <w:t>Jonah 2:1</w:t>
      </w:r>
      <w:r>
        <w:rPr>
          <w:lang w:val="bi_VU" w:bidi="bi_VU"/>
        </w:rPr>
      </w:r>
    </w:p>
    <w:p>
      <w:pPr/>
      <w:r>
        <w:rPr>
          <w:lang w:val="bi_VU" w:bidi="bi_VU"/>
        </w:rPr>
      </w:r>
      <w:r>
        <w:rPr>
          <w:vertAlign w:val="superscript"/>
          <w:lang w:val="bi_VU" w:bidi="bi_VU"/>
        </w:rPr>
        <w:t>1</w:t>
      </w:r>
      <w:r>
        <w:rPr>
          <w:lang w:val="bi_VU" w:bidi="bi_VU"/>
        </w:rPr>
        <w:t xml:space="preserve"> Nao taem Profet Jona i stap insaed long bel blong bigfala fis ya, hem i prea long Hae God we i God blong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Taem mi stap long trabol, mi krae i kam long yu, nao yu lesin long mi mo yu ansa long mi. Mi harem se mi stap finis long Hom* blong ol Dedman, be mi prea long yu blong yu givhan long mi, nao yu harem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sakem mi mi godaon long solwota we i dip we i dip, nao solwota i kavremapgud mi, mo ol bigbigfala si oli stap brok antap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ting se yu sakemaot mi finis long fes blong yu, nao bambae mi no save luk tabu haos* blong yu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dring solwota we klosap mi ded from, solwota ya i kavremap mi olgeta, mo gras blong solwota i fulap long hed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godaon olgeta, long stamba blong ol bigbigfala hil aninit long solwota. Mi harem olsem we mi go insaed long get blong Hom* blong ol Dedman, blong stap wetem olgeta, we get ya i no save open bakegen samtaem. Be yu Hae God, yu God blong mi, mo yu tekemaot mi bakegen long ples ya, we mi stap gud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Taem mi harem we klosap laef blong mi i lus, mi tingbaot yu, mi prea long yu. Nao yu yu harem prea blong mi we i kam kasem yu long tabu haos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we oli stap prea long ol narafala god, oli lego yu finis, oli no moa tingbaot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mi bambae mi sing blong presem nem blong yu! Bambae mi tekem wan anamol, mi mekem sakrefaes long hem blong mekem wosip long yu, mo blong talem tangkiu long yu. Mo bambae mi mekem ol wok ya we mi promes* long yu blong mekem. Yu, Hae God, yu nomo yu sevem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tok long fis ya, mo fis ya i goso, i traot, nao wantaem nomo Profet Jona i kamaot i foldaon long sanbij.</w:t>
      </w:r>
      <w:r>
        <w:rPr>
          <w:lang w:val="bi_VU" w:bidi="bi_VU"/>
        </w:rPr>
      </w:r>
      <w:r>
        <w:rPr>
          <w:lang w:val="bi_VU" w:bidi="bi_VU"/>
        </w:rPr>
      </w:r>
    </w:p>
    <w:p>
      <w:pPr/>
      <w:r>
        <w:rPr>
          <w:lang w:val="bi_VU" w:bidi="bi_VU"/>
        </w:rPr>
      </w:r>
    </w:p>
    <w:p>
      <w:pPr>
        <w:pStyle w:val="Heading2"/>
      </w:pPr>
      <w:r>
        <w:rPr>
          <w:lang w:val="bi_VU" w:bidi="bi_VU"/>
        </w:rPr>
        <w:t>Jonah 3:1</w:t>
      </w:r>
      <w:r>
        <w:rPr>
          <w:lang w:val="bi_VU" w:bidi="bi_VU"/>
        </w:rPr>
      </w:r>
    </w:p>
    <w:p>
      <w:pPr/>
      <w:r>
        <w:rPr>
          <w:lang w:val="bi_VU" w:bidi="bi_VU"/>
        </w:rPr>
      </w:r>
      <w:r>
        <w:rPr>
          <w:vertAlign w:val="superscript"/>
          <w:lang w:val="bi_VU" w:bidi="bi_VU"/>
        </w:rPr>
        <w:t>1</w:t>
      </w:r>
      <w:r>
        <w:rPr>
          <w:lang w:val="bi_VU" w:bidi="bi_VU"/>
        </w:rPr>
        <w:t xml:space="preserve"> Nao Hae God i toktok bakegen long Profet Jona,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“Jona. Yu go long bigfala taon ya Nineve, yu talemaot tok blong mi we bambae mi givim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girap, i go long Nineve olsem we Hae God i talem long hem. Taon ya i bigwan we i bigwan, we man i save wokbaot tri dei blong kasem narasaed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hem i go insaed long taon ya, i wokbaot wan ful dei, mo biaen, hem i talemaot tok ya long olgeta. Hem i talem se, “Olgeta. !Yufala i lukaot! !Foti dei nomo i stap, nao God bambae i spolemgud bigfala taon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man Nineve oli bilif long tok ya blong God. Mo olgeta man, i stat long ol haeman i go kasem ol olbaot man, oli tanem tingting blong olgeta from ol rabis fasin blong olgeta, nao oli livim kakae, mo oli putum ol rabis klos blong soemaot we oli harem nogud tumas from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king blong Nineve i harem nius ya, hem i aot long jea blong hem, nao i tekemaot flas klos blong hem, i putum rabis klos, i go sidaon long asis faea.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sanem tok i go long ol man Nineve, i talem se, “Mi mi king blong yufala. Mi wetem ol haeman blong mi, mifala i putum tok ya, se yumi evriwan, ol man, wetem ol buluk mo ol sipsip blong yumi, bambae yumi no kakae wan samting, yumi no dring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Yumi mas putum ol rabis klos nomo, mo yumi mas fasem ol rabis blangket long ol anamol blong yumi, olsem klos blong olgeta. Mo yumi evriwan i mas prea strong long God, mo yumi mas lego ol rabis fasin blong yumi, mo yumi no moa mekem i strong tumas long ol man blong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God i luk ol samting ya, maet hem i save jenisim tingting blong hem, i no moa kros long yumi, nao bambae yumi no save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God i luk ol samting ya we oli mekem, mo we oli lego ol rabis fasin blong olgeta, hem i jenisim tingting blong hem, i no panisim olgeta olsem we hem i talem fastaem.</w:t>
      </w:r>
      <w:r>
        <w:rPr>
          <w:lang w:val="bi_VU" w:bidi="bi_VU"/>
        </w:rPr>
      </w:r>
      <w:r>
        <w:rPr>
          <w:lang w:val="bi_VU" w:bidi="bi_VU"/>
        </w:rPr>
      </w:r>
    </w:p>
    <w:p>
      <w:pPr/>
      <w:r>
        <w:rPr>
          <w:lang w:val="bi_VU" w:bidi="bi_VU"/>
        </w:rPr>
      </w:r>
    </w:p>
    <w:p>
      <w:pPr>
        <w:pStyle w:val="Heading2"/>
      </w:pPr>
      <w:r>
        <w:rPr>
          <w:lang w:val="bi_VU" w:bidi="bi_VU"/>
        </w:rPr>
        <w:t>Jonah 4:1</w:t>
      </w:r>
      <w:r>
        <w:rPr>
          <w:lang w:val="bi_VU" w:bidi="bi_VU"/>
        </w:rPr>
      </w:r>
    </w:p>
    <w:p>
      <w:pPr/>
      <w:r>
        <w:rPr>
          <w:lang w:val="bi_VU" w:bidi="bi_VU"/>
        </w:rPr>
      </w:r>
      <w:r>
        <w:rPr>
          <w:vertAlign w:val="superscript"/>
          <w:lang w:val="bi_VU" w:bidi="bi_VU"/>
        </w:rPr>
        <w:t>1</w:t>
      </w:r>
      <w:r>
        <w:rPr>
          <w:lang w:val="bi_VU" w:bidi="bi_VU"/>
        </w:rPr>
        <w:t xml:space="preserve"> Be Profet Jona i no glad nating from samting ya, mo hem i kros tumas.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prea se, “Hae God. Taem mi mi stap yet long kantri blong mi, mi save finis, se bambae yu mekem olsem. Taswe mi traem ronwe blong go long Spen. Mi save we yu yu God we yu lavem man tumas, mo oltaem, yu gat sore long man. Mi save we tingting blong yu i longfala, mo oltaem, yu stap mekem i gud long ol man. Oltaem, yu yu rere blong jenisim tingting blong yu, blong yu no panisim ol 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Hae God, naoia, plis yu letem mi mi ded. I moa gud mi ded nomo. !Mi wantem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Hae God i talem se, “Jona. ?Yu kros olsem, yu ting se i gud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Jona i girap, i aot long taon ya, i go long saed i go long is, nao i stap sidaon long ples ya. Hem i wokem wan wansaed haos i go sidaon aninit long hem blong haed long san, mo i stap wet blong luk se wanem samting bambae i kasem Nineve.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Hae God we i God blong yumi i mekem wan kasroel tri i gru, i kam bigwan, klosap long Jona, blong sado blong hem i blokem hem, blong i save harem gud lelebet. Mo Jona i glad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long moning blong hem, God i mekem waetanis i kakae kasroel tri ya, nao i drae.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Biaen, taem san i kam antap, God i mekem iswin* i kam long hem we i hot we i hot. Mo Jona i harem we i hafded from san ya, we i stap bonem hed blong hem. Nao hem i talem se, “!Mi mi wantem ded! !I moa gud mi ded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God i talem long hem se, “?Yu ting se i stret we yu yu kros olsem from kasroel tri ya?” Nao hem i talem se, “!Yes! !I stret blong mi kros we mi kros we mi kros gogo mi ded from!”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talem long hem se, “Kasroel tri ya we i gru, hem i kam bigwan long wan naet nomo, mo long tumora blong hem i drae bakegen. Yu yu no planem, mo yu no mekem hem i gru, be yu girap, yu sore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Ale, i stret nomo blong mi mi sore moa long bigfala taon ya Nineve, from we long ples ya i gat moa long wan handred twanti taosen pikinini oli stap, we oli no save wanem i gud mo wanem i nogud, mo bakegen i gat plante anamol tu oli stap long ples ya.”</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