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Leviticus 1:1</w:t>
      </w:r>
      <w:r>
        <w:rPr>
          <w:lang w:val="bi_VU" w:bidi="bi_VU"/>
        </w:rPr>
      </w:r>
    </w:p>
    <w:p>
      <w:pPr/>
      <w:r>
        <w:rPr>
          <w:lang w:val="bi_VU" w:bidi="bi_VU"/>
        </w:rPr>
      </w:r>
      <w:r>
        <w:rPr>
          <w:vertAlign w:val="superscript"/>
          <w:lang w:val="bi_VU" w:bidi="bi_VU"/>
        </w:rPr>
        <w:t>1</w:t>
      </w:r>
      <w:r>
        <w:rPr>
          <w:lang w:val="bi_VU" w:bidi="bi_VU"/>
        </w:rPr>
        <w:t xml:space="preserve"> Nao Hae God i stap long Haos Tapolen ya we ol laen* blong Isrel* oli stap kam long hem blong mit wetem hem, mo i singaot Moses i kam,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givim tok blong hem long hem blong i go talemaot long ol man. Hem i talem se, “Moses. Sipos wan long yufala i wantem kilim wan anamol blong mekem sakrefaes blong mekem wosip long mi, i gud hem i tekem wan buluk no wan nani no wan sipsip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Hae God i talem se, “Moses. Sipos wan long yufala i wantem mekem sakrefaes ya we i blong bonem i bon evriwan, mo i wantem kilim buluk blong mekem, hem i mas tekem wan bul we i no gat wan samting i rong long bodi blong hem, mo i mas kam givim long mi long doa blong yad blong Haos Tapolen blong mi, long ples ya we Olta blong Bonem Sakrefaes i stap long hem, blong mi mi save glad long hem. Mo man ya bambae i mas putum han blong hem long hed blong bul ya blong soemaot we sakrefaes ya i blong hem, nao mi bambae mi glad long sakrefaes ya se bambae i tekemaot ol sin blong hem. Nao man ya bambae i mas kilim bul ya long ples ya, long fes blong mi, be i wok blong pris blong tekem blad blong hem blong leftemap long fes blong mi blong mekem i tabu, mo blong kafsaedem i go long ol fo saed blong Olta ya, blong givim i kam long mi. Eron wetem ol pikinini boe blong hem bambae oli pris, mo pris we bambae i stap wok long dei ya i mas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man ya i mas katemaot skin blong buluk ya, mo i mas katkatemaot ol haf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7-9</w:t>
      </w:r>
      <w:r>
        <w:rPr>
          <w:lang w:val="bi_VU" w:bidi="bi_VU"/>
        </w:rPr>
        <w:t xml:space="preserve"> mo i mas tekem gat blong hem wetem olgeta samting we i stap long hem, mo tufala leg blong hem, i wasem olgeta. Nao i wok blong pris blong mekemrere ol faeawud long Olta, mo blong mekem faea long hem, mo blong putum ol haf blong buluk ya i go long faea, mo pris ya i mas mekem faea olsem, mo i mas tekem ol haf blong buluk ya, wetem hed blong hem, mo ol gris blong hem, i mas bonem olgeta long Olta. Hem bambae i mas bonem buluk ya we i bon evriwan. Sakrefaes ya i wan kakae we i blong bonem blong givim i kam long mi, mo gudfala smel blong hem bambae i mekem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wan long yufala i wantem mekem sakrefaes olsem, mo i wantem kilim sipsip no nani blong mekem, hem i mas tekem wan anamol olsem we i man, mo we i no gat wan samting i rong long bodi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hem i mas kilim anamol ya long fes blong mi, klosap long Olta ya long saed blong hem i go long not, be i wok blong pris blong tekem blad blong anamol ya blong kafsaedem i go long ol fo saed blong Olta ya blong givim i kam long mi, mo pris we i stap wok long dei ya i mas mekem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Nao man ya bambae i mas katkatemaot ol haf blong anamol ya, mo i mas tekem gat blong hem, wetem olgeta samting we i stap long hem, mo tufala leg blong hem, i wasem olgeta. Nao pris ya i mas tekem ol haf blong anamol ya, wetem hed blong hem, mo ol gris blong hem, i putum olgeta evriwan i go long faea long Olta ya. Hem bambae i mas bonem anamol ya we i bon evriwan. Sakrefaes ya i wan sakrefaes we i blong bonem blong givim i kam long mi, mo gudfala smel blong hem bambae i mekem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wan long yufala i wantem mekem sakrefaes olsem, mo i wantem kilim pijin blong mekem, hem i mas tekem wan sotleg* no wan nawimba, i karem i kam.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pris bambae i mas tekem pijin ya i kam long Olta, i leftemap long fes blong mi, mo i mas tanem nek blong hem blong kilim i ded, mo i mas pulumaot hed blong hem, i bonem long Olta ya, nao i mas mekem blad blong pijin ya i ronaot i go long saed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mas brekem pijin ya, i tekemaot basket blong kakae blong hem, wetem ol kakae we i stap long hem, i sakem i go klosap long Olta ya long saed blong hem i go long is, long ples ya we oli stap putum asis blong Olta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mas holem tufala wing blong hem, i pulum tufala blong brekem bodi blong hem i open we i no pulumaot tufala wing blong hem, nao i mas bonem long Olta ya. Bambae hem i mas bonem pijin ya we i bon evriwan. Sakrefaes ya i wan presen we i blong bonem blong givim i kam long mi, mo gudfala smel blong hem bambae i mekem mi mi glad tumas long hem.”</w:t>
      </w:r>
      <w:r>
        <w:rPr>
          <w:lang w:val="bi_VU" w:bidi="bi_VU"/>
        </w:rPr>
      </w:r>
      <w:r>
        <w:rPr>
          <w:lang w:val="bi_VU" w:bidi="bi_VU"/>
        </w:rPr>
      </w:r>
    </w:p>
    <w:p>
      <w:pPr/>
      <w:r>
        <w:rPr>
          <w:lang w:val="bi_VU" w:bidi="bi_VU"/>
        </w:rPr>
      </w:r>
    </w:p>
    <w:p>
      <w:pPr>
        <w:pStyle w:val="Heading2"/>
      </w:pPr>
      <w:r>
        <w:rPr>
          <w:lang w:val="bi_VU" w:bidi="bi_VU"/>
        </w:rPr>
        <w:t>Leviticus 2:1</w:t>
      </w:r>
      <w:r>
        <w:rPr>
          <w:lang w:val="bi_VU" w:bidi="bi_VU"/>
        </w:rPr>
      </w:r>
    </w:p>
    <w:p>
      <w:pPr/>
      <w:r>
        <w:rPr>
          <w:lang w:val="bi_VU" w:bidi="bi_VU"/>
        </w:rPr>
      </w:r>
      <w:r>
        <w:rPr>
          <w:vertAlign w:val="superscript"/>
          <w:lang w:val="bi_VU" w:bidi="bi_VU"/>
        </w:rPr>
        <w:t>1</w:t>
      </w:r>
      <w:r>
        <w:rPr>
          <w:lang w:val="bi_VU" w:bidi="bi_VU"/>
        </w:rPr>
        <w:t xml:space="preserve"> Bakegen, Hae God i talem se, “Moses. Sipos wan long yufala i wantem tekem kakae blong garen* blong hem blong givim i kam long mi, be fastaem hem i mas granem i kam flaoa, mo i mas tekem haf blong hem we i beswan. Bambae i mas kafsaedem olifoel* i go long flaoa ya, i tantanem wetem, mo i mas tekem insens* tu,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i mas go givim ol samting ya long pris. Nao pris we i stap wok long taem ya, bambae i mas tekem smol haf blong flaoa ya long han blong hem, wetem insens ya, nao i mas bonem long Olta, blong soemaot we man ya i givim olgeta flaoa ya i kam long mi. Haf blong flaoa ya i wan presen we i blong bonem blong givim i kam long mi, mo gudfala smel blong hem bambae i mekem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haf blong flaoa ya we i stap bambae i blong Hae Pris Eron wetem ol pikinini blong hem, blong oli kakae. Flaoa ya i tabu we i tabu from we i haf blong presen we man i givim finis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wan long yufala i wantem kukum bred* long flaoa olsem fastaem, bambae i tabu blong hem i putum is long hem. Bambae i save tekem flaoa ya we i beswan, i tantanem wetem olifoel blong wokem bred long hem, no i save wokem bisket* long hem, we biaen, i ravem olifoel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No sipos hem i wantem fraenem flaoa olsem blong mekem presen long hem, hem i mas tantanem wetem olifoel fastaem, nao i fraenem, be i tabu blong i putum 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taem hem i tekem i kam blong mekem sakrefaes long hem, bambae i mas brebrekem i kam smosmol, mo i mas kafsaedem olifoel i go long hem. Hemia nao fasin blong givim presen olsem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sipos hem i wantem kukum flaoa olsem long olifoel long sospen blong mekem presen long hem, bambae i mas tantanem wetem olifoel fastaem.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wan long yufala i wokem wan presen olsem blong givim long mi, bambae hem i mas kam givim long pris, mo pris ya i mas tekem i kam long Olta.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mas tekem smol haf blong hem, i bonem long Olta blong soemaot we man ya i givim olgeta kakae ya i kam long mi. Haf blong flaoa ya i wan presen we i blong bonem blong givim i kam long mi, mo gudfala smel blong hem bambae i mekem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haf blong presen ya we i stap, bambae i blong Hae Pris Eron wetem ol pikinini blong hem, blong oli kakae. Hem i tabu we i tabu, from we i haf blong presen ya we man i givim finis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kakae ya blong garen we yufala i givim i kam long mi bambae i no mas gat is long hem. I tabu blong yufala i putum is no hani* long kakae we bambae yufala i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Evri yia, taem yufala i stap givim presen long mi long ol fas kakae blong garen blong yufala, bambae yufala i save putum is mo hani i go long hem, be ol presen ya i no blong bonem long Olta.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presen long kakae blong garen we yufala i givim i kam long mi, yufala i mas putum sol long hem, from we sol i saen blong promes* ya we mi mi mekem wetem yufala. Yufala i mas putum sol long olgeta presen we yufala i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yufala i givim presen long mi long fas kakae blong garen, bambae yufala i save givim kakae we yufala i rusum, no we yufala i granem i kam flaoa.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yufala i mas kafsaedem olifoel i go long hem, mo yufala i mas givim insens tu i kam wetem presen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pris bambae i mas tekem smol haf blong kakae ya, wetem insens ya we yufala i givim, i bonem blong soemaot we yufala i givim olgeta kakae ya i kam long mi. Hem i wan presen we i blong bonem blong givim i kam long mi.”</w:t>
      </w:r>
      <w:r>
        <w:rPr>
          <w:lang w:val="bi_VU" w:bidi="bi_VU"/>
        </w:rPr>
      </w:r>
      <w:r>
        <w:rPr>
          <w:lang w:val="bi_VU" w:bidi="bi_VU"/>
        </w:rPr>
      </w:r>
    </w:p>
    <w:p>
      <w:pPr/>
      <w:r>
        <w:rPr>
          <w:lang w:val="bi_VU" w:bidi="bi_VU"/>
        </w:rPr>
      </w:r>
    </w:p>
    <w:p>
      <w:pPr>
        <w:pStyle w:val="Heading2"/>
      </w:pPr>
      <w:r>
        <w:rPr>
          <w:lang w:val="bi_VU" w:bidi="bi_VU"/>
        </w:rPr>
        <w:t>Leviticus 3:1</w:t>
      </w:r>
      <w:r>
        <w:rPr>
          <w:lang w:val="bi_VU" w:bidi="bi_VU"/>
        </w:rPr>
      </w:r>
    </w:p>
    <w:p>
      <w:pPr/>
      <w:r>
        <w:rPr>
          <w:lang w:val="bi_VU" w:bidi="bi_VU"/>
        </w:rPr>
      </w:r>
      <w:r>
        <w:rPr>
          <w:vertAlign w:val="superscript"/>
          <w:lang w:val="bi_VU" w:bidi="bi_VU"/>
        </w:rPr>
        <w:t>1</w:t>
      </w:r>
      <w:r>
        <w:rPr>
          <w:lang w:val="bi_VU" w:bidi="bi_VU"/>
        </w:rPr>
        <w:t xml:space="preserve"> Mo bakegen, Hae God i talem se, “Moses. Sipos wan long yufala i wantem kilim wan buluk blong mekem sakrefaes ya we i bonem haf i kakae haf blong soemaot we i stap fren gud wetem mi, hem i mas tekem wan bul no wan kao we i no gat wan samting i rong long bodi blong hem, mo i mas tekem i kam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bambae man ya i mas putum han blong hem long hed blong anamol ya blong soemaot we sakrefaes ya i blong hem, mo i mas kilim long doa blong yad blong Haos Tapolen blong mi, mo pris i mas tekem blad blong hem, i kafsaedem i go long ol fo saed blong Olta ya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man ya bambae i mas tekem ol gris blong gat blong anamol ya, wetem tufala kidni blong hem wetem ol gris blong tufala, mo gudfala haf blong leva blong hem daon, i givim i go long pris ya, blong i bonem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pris ya i mas bonem ol samting ya long Olta, wetem narafala sakrefaes ya we i blong bonem i bon evriwan we ol pris oli mas mekem evri dei. Ol kakae ya i wan sakrefaes we i blong bonem blong givim i kam long mi, mo gudfala smel blong hem bambae i mekem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wan long yufala i wantem kilim wan sipsip no wan nani blong mekem sakrefaes olsem, hem i save tekem wan anamol olsem we i man no we i woman, be anamol ya i no mas gat wan samting i rong long bodi blong hem, nao bambae hem i mas mekem sem fasin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hem i tekem wan sipsip i kam blong givim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hem i mas putum han blong hem long hed blong sipsip ya, nao i mas kilim long fran blong Haos Tapolen ya. Mo pris i mas tekem blad blong sipsip ya, i kafsaedem i go long ol fo saed blong Olta ya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9-11</w:t>
      </w:r>
      <w:r>
        <w:rPr>
          <w:lang w:val="bi_VU" w:bidi="bi_VU"/>
        </w:rPr>
        <w:t xml:space="preserve"> Nao man ya bambae i tekem ol gris blong sipsip ya wetem tel blong hem we i gat gris long hem we bambae i katemaot stret long stamba blong hem, mo olgeta gris blong gat blong hem, mo tufala kidni blong hem wetem ol gris blong tufala, mo gudfala haf blong leva blong hem daon, i givim i go long pris, mo pris ya bambae i mas bonem ol samting ya long Olta. Ol kakae ya i wan sakrefaes we i blong bonem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man i tekem wan nani i kam blong givim 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hem i mas putum han blong hem long hed blong nani ya, nao i mas kilim i ded long fran blong Haos Tapolen ya, mo pris i mas tekem blad blong hem, i kafsaedem i go long ol fo saed blong Olta ya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14-16</w:t>
      </w:r>
      <w:r>
        <w:rPr>
          <w:lang w:val="bi_VU" w:bidi="bi_VU"/>
        </w:rPr>
        <w:t xml:space="preserve"> Nao man ya bambae i mas tekem olgeta gris blong gat blong nani ya, wetem tufala kidni blong hem wetem ol gris blong tufala, mo gudfala haf blong leva blong hem daon, i givim i go long pris, mo pris ya i mas bonem ol samting ya long Olta. Ol kakae ya i wan sakrefaes we i blong bonem blong givim i kam long mi, mo gudfala smel blong hem bambae i mekem mi mi glad tumas long hem. Olgeta gris blong anamol i blong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ya i laen* blong Isrel,* mo i tabu blong yufala i kakae gris mo blad blong anamol. Hemia i wan rul we bambae yufala i mas holem oltaem long weples we bambae yufala i stap long hem, gogo i no save finis.”</w:t>
      </w:r>
      <w:r>
        <w:rPr>
          <w:lang w:val="bi_VU" w:bidi="bi_VU"/>
        </w:rPr>
      </w:r>
      <w:r>
        <w:rPr>
          <w:lang w:val="bi_VU" w:bidi="bi_VU"/>
        </w:rPr>
      </w:r>
    </w:p>
    <w:p>
      <w:pPr/>
      <w:r>
        <w:rPr>
          <w:lang w:val="bi_VU" w:bidi="bi_VU"/>
        </w:rPr>
      </w:r>
    </w:p>
    <w:p>
      <w:pPr>
        <w:pStyle w:val="Heading2"/>
      </w:pPr>
      <w:r>
        <w:rPr>
          <w:lang w:val="bi_VU" w:bidi="bi_VU"/>
        </w:rPr>
        <w:t>Leviticus 4:1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i go talemaot long ol laen* blong Isrel.* Hem i talem se, “Mi mi Hae God. Sipos wan long yufala i mekem wan samting we i brekem Loa blong mi, be i no tingting blong mekem olsem, fasin blong mekem sakrefaes we hem bambae i mas folem i olsem.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hae pris i mekem sin olsem, sin ya blong hem bambae i mekem yufala evriwan i doti long fes blong mi. Mo bambae hem i mas tekem wan yang bul we i no gat wan samting i rong long bodi blong hem, i mas mekem sakrefaes long hem blong mekem wosip long mi, from sin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mas tekem bul ya i kam long fes blong mi long doa blong yad blong Haos Tapolen blong mi, long ples ya we Olta blong Bonem Sakrefaes i stap long hem, mo i mas putum han blong hem long hed blong bul ya blong soemaot we sakrefaes ya i blong hem, mo i mas kilim bul ya long ples ya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mas tekem sam blad blong hem, i karem i kam insaed 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i mas pusum fingga blong hem i go long blad ya, i sakem smosmol seven taem i go long graon long fran blong kaliko ya we i stap blokem Rum ya we i Tabu we i Tabu, insaed long Haos Tapolen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hem i mas tekem sam blad, i putum long ol fo hon* blong Olta blong Bonem Insens,* mo haf blad ya we i stap, i mas tekem i go afsaed, i kafsaedem i go long stamba blong Olta blong Bonem Sakrefaes.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mas tekem olgeta gris blong hem, wetem ol gris blong gat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tufala kidni blong hem wetem ol gris blong tufala, mo gudfala haf blong leva blong hem daon,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bonem olgeta long Olta ya, long sem fasin we i stap mekem long gris blong ol anamol we ol man oli stap kilim blong mekem sakrefaes ya we i soemaot we oli stap fren gud wetem mi.</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Be olgeta narafala haf blong buluk ya, hem i mas karemaot long ples ya, i go bitim ples blong ol haos tapolen blong olgeta, i go bonem afsaed, long ples we oli stap kafsaedem asis faea blong Olta ya long hem. Ples ya i klin long fes blong mi, mo hem i mas tekem faeawud, i mekem faea long ples ya, mo i mas bonem olgeta haf blong buluk ya long hem, we hemia skin blong hem, mo olgeta mit blong hem, mo hed blong hem, mo tufala leg blong hem, mo tufala han blong hem, mo gat blong hem wetem olgeta samting we i stap long hem. Olgeta narafala haf blong hem, bambae hem i mas bonem olgeta evriwan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yufala evriwan i joen blong mekem wan samting we i brekem Loa blong mi, we yufala i no tingting se bambae yufala i mekem sin, nating we yufala i ting se i gud nomo, be samting ya bambae i mekem yufala evriwan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yufala i luksave se yufala i mekem sin, bambae yufala i mas tekem wan yang bul i kam, blong mekem sakrefaes long hem blong tekemaot sin ya blong yufala. Yufala i mas tekem bul ya i kam long fes blong mi long fran blong Haos Tapolen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 lida blong yufala oli mas putum han blong olgeta long hed blong hem blong soemaot we sakrefaes ya i blong yufala evriwan, nao long fes blong mi, oli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hae pris i mas tekem sam blad blong hem, i karem i kam insaed long Haos Tapolen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pusum fingga blong hem i go long blad ya, i sakem smosmol seven taem i go long graon long fran blong kaliko ya we i stap hang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hem i mas tekem sam blad, i putum long ol fo hon blong Olta blong Bonem Insens, mo biaen, i mas tekem haf blad ya we i stap, i go afsaed bakegen, i kafsaedem i go long stamba blong Olta blong Bonem Sakrefaes.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hem i mas tekem olgeta gris blong buluk ya, i bonem long Olta.</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Bambae hem i mas mekem sem fasin long buluk ya, olsem we i mas mekem long buluk we i mekem sakrefaes long hem blong tekemaot sin blong hem, mo biaen, hem i mas karemaot buluk ya, i go bonem afsaed, long sem fasin ya bakegen. Hemia nao fasin we hae pris bambae i mas folem blong mekem sakrefaes ya. Buluk ya i sakrefaes blong tekemaot sin blong yufala evriwan, mo long fasin ya, mi bambae mi fogivim yufala, mi tekemaot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“Sipos wan lida blong yufala i mekem wan samting we i brekem Loa blong mi we i no tingting se bambae i mekem sin, be samting ya bambae i mekem hem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taem hem i luksave se i mekem sin, bambae hem i mas tekem wan man nani we i no gat wan samting i rong long bodi blong hem, i mas kam long fes blong mi blong mekem sakrefaes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i mas putum han blong hem long hed blong nani ya blong soemaot we sakrefaes ya i blong hem. Nao hem i mas kilim i ded klosap long Olta blong Bonem Sakrefaes, long saed blong hem i go long not, long ples blong kilim anamol blong mekem sakrefaes we i blong bonem i bon evriwan, from we hemia i wan sakrefaes blong tekemaot sin.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pris i mas tekem blad blong hem, i pusum fingga blong hem i go long blad ya, mo i mas putum long ol fo hon blong Olta ya, mo i mas kafsaedem haf blad we i stap i go long stamba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hem i mas bonem olgeta gris blong hem long Olta ya, olsem we i stap bonem ol gris blong ol anamol ya we ol man oli stap kilim blong mekem sakrefaes ya we i soemaot we oli stap fren gud wetem mi. Hemia nao fasin we pris i mas folem blong mekem sakrefaes blong tekemaot sin blong man we i lida, mo long fasin ya, mi bambae mi fogivim hem, mi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wan man nating i mekem wan samting we i brekem Loa blong mi, we i no tingting se bambae i mekem sin, be samting ya bambae i mekem hem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taem hem i luksave we i mekem sin, bambae hem i mas tekem wan woman nani we i no gat wan samting i rong long bodi blong hem, i mas kam long fes blong mi blong mekem sakrefaes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hem i mas putum han blong hem long hed blong nani ya blong soemaot we sakrefaes ya i blong hem, mo i mas kilim klosap long Olta ya long saed blong hem i go long not, long ples blong kilim anamol blong mekem sakrefaes we i blong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pris i mas tekem blad blong hem, i pusum fingga blong hem i go long hem, mo i putum long ol fo hon blong Olta ya, mo i mas kafsaedem haf blad we i stap i go long stamba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man ya i mas katemaot olgeta gris blong nani ya, olsem we ol man oli stap katemaot ol gris blong ol anamol we oli kilim blong mekem sakrefaes ya we i soemaot we oli stap fren gud wetem mi, mo pris i mas bonem long Olta blong bambae gudfala smel blong hem i mekem mi mi glad long hem. Hemia nao fasin we pris i mas folem blong mekem sakrefaes blong tekemaot sin blong man olsem, mo long fasin ya, mi bambae mi fogivim hem, mi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“Sipos man ya i wantem tekem wan sipsip i kam blong i mekem sakrefaes blong tekemaot sin ya blong hem, bambae i mas tekem wan woman sipsip we i no gat wan samting i rong long bodi blong hem, i mas kam long fes blong mi blong mekem sakrefaes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hem i mas putum han blong hem long hed blong sipsip ya blong soemaot we sakrefaes ya i blong hem, nao i mas kilim i ded klosap long Olta ya, long saed blong hem i go long not, long ples ya blong kilim anamol blong mekem sakrefaes ya we i blong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pris i mas tekem blad blong hem, i pusum fingga blong hem i go long hem, mo i mas putum long ol fo hon blong Olta ya, mo i mas kafsaedem haf blad ya we i stap i go long stamba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man ya i mas katemaot olgeta gris blong sipsip ya, olsem we ol man oli stap katemaot ol gris blong ol sipsip we oli kilim blong mekem sakrefaes ya we i soemaot we oli stap fren gud wetem mi, mo pris i mas bonem long Olta, wetem ol presen we i blong bonem blong givim i kam long mi. Hemia nao fasin we pris i mas folem blong mekem sakrefaes blong tekemaot sin blong man olsem, mo long fasin ya, mi bambae mi fogivim hem, mi tekemaot sin blong hem.”</w:t>
      </w:r>
      <w:r>
        <w:rPr>
          <w:lang w:val="bi_VU" w:bidi="bi_VU"/>
        </w:rPr>
      </w:r>
      <w:r>
        <w:rPr>
          <w:lang w:val="bi_VU" w:bidi="bi_VU"/>
        </w:rPr>
      </w:r>
    </w:p>
    <w:p>
      <w:pPr/>
      <w:r>
        <w:rPr>
          <w:lang w:val="bi_VU" w:bidi="bi_VU"/>
        </w:rPr>
      </w:r>
    </w:p>
    <w:p>
      <w:pPr>
        <w:pStyle w:val="Heading2"/>
      </w:pPr>
      <w:r>
        <w:rPr>
          <w:lang w:val="bi_VU" w:bidi="bi_VU"/>
        </w:rPr>
        <w:t>Leviticus 5:1</w:t>
      </w:r>
      <w:r>
        <w:rPr>
          <w:lang w:val="bi_VU" w:bidi="bi_VU"/>
        </w:rPr>
      </w:r>
    </w:p>
    <w:p>
      <w:pPr/>
      <w:r>
        <w:rPr>
          <w:lang w:val="bi_VU" w:bidi="bi_VU"/>
        </w:rPr>
      </w:r>
      <w:r>
        <w:rPr>
          <w:vertAlign w:val="superscript"/>
          <w:lang w:val="bi_VU" w:bidi="bi_VU"/>
        </w:rPr>
        <w:t>1</w:t>
      </w:r>
      <w:r>
        <w:rPr>
          <w:lang w:val="bi_VU" w:bidi="bi_VU"/>
        </w:rPr>
        <w:t xml:space="preserve"> Mo bakegen, Hae God i talem long Moses se, “Moses. Ol sin we oli save mekem yufala i doti olsem long fes blong mi, mo we yufala i mas mekem sakrefaes from, i olsem. “Sipos oli singaot wan man i go long kot blong i talemaot ol samting we hem i luk no we i savegud, be long kot, hem i no talemaot samting ya, man ya i mekem sin, mo hem bambae i mas kasem panis from.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wan man i tajem dedbodi blong wan anamol no wan narafala samting we i doti long fes blong mi, nating we i no tingting blong mekem olsem, be hem i brekem Loa, mo i doti long fes blong mi, mo taem hem i luksave we i tajem samting olsem, hem i mas mekem sakrefaes from.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wan man i tajem wan samting we i kamaot long man, we i save mekem man i doti long fes blong mi, nating we i no tingting blong mekem olsem, mo nating we wanem samting, be hem i brekem Loa, mo taem hem i luksave we i tajem samting olsem, hem i mas mekem sakrefaes from.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wan man i mekem wan strong promes long nem blong mi, be i no tingting gud fastaem long fasin ya we i stap mekem, nating we i promes blong mekem wan samting we i gud no wan samting we i nogud, be hem i brekem Loa, mo taem hem i luksave samting we i mekem, hem i mas mekem sakrefaes from.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sipos wan man i brekem Loa long wan fasin olsem, hem i mas kam long fes blong mi, i mas talemaot sin ya we i mekem.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blong stretem samting ya, hem i mas tekem wan woman sipsip no wan woman nani, i karem i kam long fes blong mi, nao pris bambae i mekem sakrefaes long hem blong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man olsem i puaman, we i no save tekem wan sipsip no wan nani blong givim i kam long mi, bambae i save tekem tu sotleg* no tu nawimba, we wan i blong mekem sakrefaes blong tekemaot sin ya, mo narawan i blong mekem sakrefaes ya we i blong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man olsem i tekem tu pijin i kam, i givim long pris, pris i mas tekem wan, i mekem sakrefaes long hem blong tekemaot sin blong hem. Bambae i mas tanem nek blong pijin ya blong kilim i ded, be i no mas pulumaot hed blong hem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i mas tekem sam blad blong hem, i sakem smosmol i go long saed blong Olta, mo haf blad blong hem we i stap, hem i mas mekem i ronaot i go long stamba blong Olta ya. Hemia i sakrefaes blong tekemaot sin.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hem i mas tekem narafala pijin ya, i bonem i bon evriwan blong mekem sakrefaes long hem olsem we Loa i talem. Hemia nao fasin we pris bambae i mas folem blong mekem sakrefaes blong tekemaot sin olsem, nao long fasin ya, mi bambae mi fogivim man olsem, mi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sipos man olsem i pua tumas, i no save tekem tu sotleg no tu nawimba, bambae i save tekem wan kilo flaoa we i beswan blong mekem sakrefaes blong tekemaot sin blong hem. Be i tabu blong i kafsaedem olifoel* i go long hem, mo blong i tekem insens* i kam wetem, from we hemia i no wan presen long kakae blong garen* blong hem, i wan sakrefaes blong tekemaot sin.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mas tekem flaoa ya i kam long pris, mo pris i mas tekemaot smol haf blong hem long han blong hem, i bonem long Olta, wetem ol kakae we oli blong bonem blong givim i kam long mi, blong soemaot we man ya i givim evriwan finis i kam long mi. Hemia i sakrefaes blong tekemaot sin.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Hemia nao fasin we pris bambae i mas folem blong mekem sakrefaes blong tekemaot sin olsem, mo long fasin ya, mi bambae mi fogivim man olsem, mi tekemaot sin blong hem. Nao haf blong flaoa ya we i stap i blong pris ya blong i kakae, i sem mak nomo long presen long ol kakae blong garen.”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bakegen, Hae God i givim tok blong hem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blong i go talemaot long olgeta. Hem i talem se, “Moses. Sipos wan man i no givim ol samting i kam long mi we mi mi makemaot olgeta finis, se oli tabu, oli blong mi, man olsem i brekem Loa blong mi. Nao sipos hem i mekem sin olsem, we i no tingting se bambae i mekem, bambae hem i mas tekem wan man sipsip no wan man nani we i no gat wan samting i rong long bodi blong hem, i mas givim i kam long mi blong pris i mekem sakrefaes long hem blong tekemaot sin ya blong hem blong mekem hem i klin bakegen long fes blong mi. Pris i mas makem praes blong anamol ya long sem mane we oli stap yusum oltaem long ples blong mekem wosip, mo praes blong hem i mas stret long praes blong samting ya we man ya i no bin givim.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man ya i mas tekem samting ya we i no bin givim, i mas givim i kam long mi, mo i mas pem faen antap long hem bakegen. Mo fasin blong makem faen blong hem, sipos praes blong samting ya i faef taosen vatu,* faen blong hem bambae i mas pem wan taosen vatu antap bakegen. Nao hem i mas tekem anamol ya i kam, i givim long pris, mo pris i mas mekem sakrefaes long hem blong tekemaot sin ya blong hem, mo long fasin ya, mi bambae mi fogivim hem, mi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wan man i mekem wan samting we i brekem wan tok we mi mi putum, we hem i no tingting se bambae i mekem olsem, be hem i brekem Loa blong mi, mo hem bambae i mas panis from.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mas tekem wan man sipsip no wan man nani we i no gat wan samting i rong long bodi blong hem, i mas kam givim long pris, blong pris i mekem sakrefaes long hem blong tekemaot sin blong man ya blong mekem hem i klin bakegen long fes blong mi. Pris bambae i makem praes blong anamol ya long sem mane we oli stap yusum oltaem long ples blong mekem wosip, mo long fasin ya, mi bambae mi fogivim man ya, mi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Sakrefaes ya i blong tekemaot sin olsem, we man i mekem agens long mi, mo blong mekem hem i klin bakegen long fes blong mi.”</w:t>
      </w:r>
      <w:r>
        <w:rPr>
          <w:lang w:val="bi_VU" w:bidi="bi_VU"/>
        </w:rPr>
      </w:r>
      <w:r>
        <w:rPr>
          <w:lang w:val="bi_VU" w:bidi="bi_VU"/>
        </w:rPr>
      </w:r>
    </w:p>
    <w:p>
      <w:pPr/>
      <w:r>
        <w:rPr>
          <w:lang w:val="bi_VU" w:bidi="bi_VU"/>
        </w:rPr>
      </w:r>
    </w:p>
    <w:p>
      <w:pPr>
        <w:pStyle w:val="Heading2"/>
      </w:pPr>
      <w:r>
        <w:rPr>
          <w:lang w:val="bi_VU" w:bidi="bi_VU"/>
        </w:rPr>
        <w:t>Leviticus 6:1</w:t>
      </w:r>
      <w:r>
        <w:rPr>
          <w:lang w:val="bi_VU" w:bidi="bi_VU"/>
        </w:rPr>
      </w:r>
    </w:p>
    <w:p>
      <w:pPr/>
      <w:r>
        <w:rPr>
          <w:lang w:val="bi_VU" w:bidi="bi_VU"/>
        </w:rPr>
      </w:r>
      <w:r>
        <w:rPr>
          <w:vertAlign w:val="superscript"/>
          <w:lang w:val="bi_VU" w:bidi="bi_VU"/>
        </w:rPr>
        <w:t>1</w:t>
      </w:r>
      <w:r>
        <w:rPr>
          <w:lang w:val="bi_VU" w:bidi="bi_VU"/>
        </w:rPr>
        <w:t xml:space="preserve"> Mo bakegen, Hae God i givim tok blong hem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i go talemaot long ol laen* blong Isrel.* Hem i talem se, “Sipos wan long yufala i no wantem givimbak mane we wan long yufala i bin givim long hem blong i holemgud i stap, no i stilim wan samting blong wan long yufala, no i stap ravem wan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no i mekem strong tok long nem blong mi, se i no luk wan samting we wan long yufala i lusum, be i stap giaman nomo, i holem finis i blong hem, man olsem i mekem sin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Sipos wan man i mekem wan long ol fasin ya, bambae hem i mas pem faen long man ya, mo i mas tekem olgeta samting ya we i bin stilim, i givim i gobak long man blong hem, no i mas pem long ful praes blong hem. Mo fasin blong makem faen blong man ya i olsem. Sipos praes blong samting ya we hem i stilim i faef taosen vatu, faen blong hem wan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hem i mas tekem wan man sipsip no wan man nani we i no gat wan samting i rong long bodi blong hem, i mas kam givim long pris, blong pris i mekem sakrefaes long hem blong tekemaot sin blong man ya blong mekem hem i klin bakegen long fes blong mi. Pris bambae i makem praes blong anamol ya long sem mane we oli stap yusum oltaem long ples blong mekem wosip, mo praes blong hem i mas stret long praes blong samting ya we man ya i stilim.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pris i mas mekem sakrefaes long anamol ya blong tekemaot sin ya, mo long fasin ya mi bambae mi fogivim man ya, mi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Hae God i givim tok blong hem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blong i go talemaot long Eron wetem ol pikinini boe blong hem, blong makemaot ol fasin blong wok blong pris. Hem i talem se, “Moses. Sipos wan long olgeta i mekem sakrefaes ya we i blong bonem i bon evriwan, ol rul we bambae hem i mas folem i olsem. Sakrefaes ya blong sapa we i blong bonem i bon evriwan blong givim i kam long mi, bambae hem i mas stap long Olta go kasem long moning bakegen, mo pris ya i mas lukaot gud long faea blong Olta blong i stap laet gud long naet.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moning, wan long olgeta i mas putum bigfala kalsong blong hem we oli wokem long gudfala kaliko ya linen,* mo i mas putum longfala klos blong hem we oli wokem long sem kaliko ya, nao i mas go long Olta ya, i tekemaot asis blong faea wetem ol gris we i stap ron i go long hem, i putum long saed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mas go jenisim ol klos ya blong hem bakegen, mo i mas kam tekem asis ya, i karem i go bitim ol haos tapolen blong yufala, i go long wan ples afsaed we i klin long fes blong mi, nao i kafsaedem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faea ya long Olta, bambae olgeta oli no mas letem i ded, hem i mas laet olwe. Evri moning, bambae wan long olgeta i mas pusum sam moa faeawud i go long hem, mo i mas mekemrere sakrefaes ya blong moning we i blong bonem i bon evriwan, i putum antap long hem blong bonem, mo i mas bonem ol gris blong ol sakrefaes ya we i blong soemaot we man i stap fren gud wetem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Faea ya long Olta, bambae olgeta oli no mas letem i ded, hem i mas laet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14-15</w:t>
      </w:r>
      <w:r>
        <w:rPr>
          <w:lang w:val="bi_VU" w:bidi="bi_VU"/>
        </w:rPr>
        <w:t xml:space="preserve"> Mo bakegen, Hae God i talem se, “Moses. Sipos wan man i wantem mekem presen long mi long kakae blong garen,* ol rul we Eron olgeta bambae oli mas folem i olsem. Sipos wan man i tekem kakae blong garen blong hem, i granem i kam flaoa, i tekemaot beswan blong hem mo i tantanem wetem olifoel,* nao i tekem i kam blong givim i kam long mi, bambae wan long ol pris ya i mas karem i kam long fran blong Olta, blong givim i kam long mi. Nao hem i mas tekem smol haf blong flaoa ya long han blong hem, wetem insens* we man ya i karem i kam wetem, i bonem tufala long Olta blong soemaot we man ya i givim olgeta samting ya evriwan i kam long mi. Mo gudfala smel blong hem bambae i mekem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16-17</w:t>
      </w:r>
      <w:r>
        <w:rPr>
          <w:lang w:val="bi_VU" w:bidi="bi_VU"/>
        </w:rPr>
        <w:t xml:space="preserve"> Nao haf blong flaoa ya we i stap i blong olgeta. Bambae olgeta oli save wokem bisket* long hem, be i tabu blong oli putum is long hem. Mo oli mas kakae bisket ya insaed long yad blong Haos Tapolen blong mi, from we ples ya i tabu. Kakae ya, mi mi makemaot long olgeta kakae we oli mas bonem blong givim i kam long mi, se i blong olgeta, mo hem i tabu we i tabu, i olsem ol haf blong sakrefaes ya we i blong tekemaot sin, mo ol haf blong spesel sakrefaes ya we i blong tekemaot sin blong man we i ravem mi, no i ravem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oltaem, ol pikinini boe blong Eron, wetem olgeta we bambae oli stap kamaot biaen long hem bambae oli save kakae haf blong ol presen we i blong bonem long Olta blong givim i kam long mi. Be kakae we man i givim finis i kam long mi, hem i tabu we i tabu, mo sipos narafala man i tajem kakae ya, bambae paoa blong kakae ya i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19-20</w:t>
      </w:r>
      <w:r>
        <w:rPr>
          <w:lang w:val="bi_VU" w:bidi="bi_VU"/>
        </w:rPr>
        <w:t xml:space="preserve"> Mo bakegen, Hae God i givim tok blong hem long Moses blong i go talemaot long Eron wetem ol pikinini boe blong hem. Hem i talem se, “Moses. I stat long dei we Eron bambae i kam hae pris, hem i mas tekem wan kilo flaoa we i beswan, i seraot long tu haf, nao bambae i mekem sakrefaes long hem, we bambae i bonem haf long moning, haf long sapa. Hemia i presen long ol kakae blong garen we bambae hem i mas mekem evri dei.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hem i mas tantanem wetem olifoel, mo i mas kukum long fasin blong kukum kek, mo i mas brebrekem, nao i mas mekem sakrefaes long hem, we gudfala smel blong hem bambae i mekem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ol laen* blong Eron we bambae oli kam hae pris bambae oli mas mekem sakrefaes ya oltaem, gogo i no save finis, mo bambae oli mas bonem i bon evriwan blong mekem sakrefaes 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I tabu blong pris i kakae haf blong wan presen long kakae blong garen, we wan long olgeta i tekem i kam blong givim i kam long mi. Ol presen olsem, bambae oli mas bonem i bon evriwan long Olta.”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Hae God i givim tok blong hem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blong i go talemaot long Eron wetem ol pikinini blong hem, blong makemaot ol fasin blong wok blong pris. Hem i talem se, “Moses. Sipos wan man i wantem mekem sakrefaes blong tekemaot sin blong hem, ol rul we ol pris bambae oli mas folem i olsem. Sipos wan man i kilim wan anamol we i blong mekem sakrefaes ya, bambae hem i mas kilim klosap long Olta long saed blong hem i go long not, long ples blong kilim ol anamol blong mekem sakrefaes ya we i blong bonem i bon evriwan. Nao mit blong sakrefaes ya, hem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From samting ya, wan long olgeta we bambae i bonem sakrefaes ya, hem i mas kakae mit ya insaed long yad blong Haos Tapolen blong mi nomo, from we ples ya nomo i tabu.</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wan man no wan samting i tajem mit ya, bambae paoa blong mit ya i spolem hem from we i tabu we i tabu. No sipos blad blong sakrefaes ya i go long klos blong wan man, hem i mas wasem klos ya long yad ya nomo.</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pris i kukum mit ya long wan graonpot, be biaen, hem i mas brebrekem graonpot ya. No sipos hem i kukum long wan sospen, be biaen, i mas skrasemgud, mo i mas wasemgud.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pris nomo wetem ol pikinini boe blong olgeta oli save kakae mit blong sakrefaes ya, from we hem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sipos hae pris i tekem blad blong sakrefaes ya i kam insaed long Rum ya we i Tabu blong i mekem ol wok blong tekemaot sin, bambae i tabu blong olgeta i kakae mit blong hem. Bambae oli mas bonem olgeta mit ya evriwan.”</w:t>
      </w:r>
      <w:r>
        <w:rPr>
          <w:lang w:val="bi_VU" w:bidi="bi_VU"/>
        </w:rPr>
      </w:r>
      <w:r>
        <w:rPr>
          <w:lang w:val="bi_VU" w:bidi="bi_VU"/>
        </w:rPr>
      </w:r>
    </w:p>
    <w:p>
      <w:pPr/>
      <w:r>
        <w:rPr>
          <w:lang w:val="bi_VU" w:bidi="bi_VU"/>
        </w:rPr>
      </w:r>
    </w:p>
    <w:p>
      <w:pPr>
        <w:pStyle w:val="Heading2"/>
      </w:pPr>
      <w:r>
        <w:rPr>
          <w:lang w:val="bi_VU" w:bidi="bi_VU"/>
        </w:rPr>
        <w:t>Leviticus 7:1</w:t>
      </w:r>
      <w:r>
        <w:rPr>
          <w:lang w:val="bi_VU" w:bidi="bi_VU"/>
        </w:rPr>
      </w:r>
    </w:p>
    <w:p>
      <w:pPr/>
      <w:r>
        <w:rPr>
          <w:lang w:val="bi_VU" w:bidi="bi_VU"/>
        </w:rPr>
      </w:r>
      <w:r>
        <w:rPr>
          <w:vertAlign w:val="superscript"/>
          <w:lang w:val="bi_VU" w:bidi="bi_VU"/>
        </w:rPr>
        <w:t>1</w:t>
      </w:r>
      <w:r>
        <w:rPr>
          <w:lang w:val="bi_VU" w:bidi="bi_VU"/>
        </w:rPr>
        <w:t xml:space="preserve"> Bakegen, Hae God i givim tok blong hem long Moses blong i go talemaot long Eron wetem ol pikinini blong hem, blong makemaot ol fasin blong wok blong pris. Hem i talem se, “Sipos wan man i wantem mekem spesel sakrefaes blong tekemaot sin blong hem from we i ravem mi, no i ravem narafala man, ol rul blong sakrefaes ya i olsem. Ol mit blong ol sakrefaes ya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Anamol we bambae hem i kilim blong mekem sakrefaes olsem, bambae hem i mas kilim klosap long Olta, long saed blong hem i go long not, long ples blong kilim anamol blong mekem sakrefaes ya we i blong bonem i bon evriwan, mo blad blong hem, bambae pris we i wok long taem ya i mas kafsaedem i go long ol fo saed blong Olta ya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Bambae man ya i mas katemaot olgeta gris blong hem we i blong bonem long Olta. Hemia tel blong hem we i gat gris long hem, wetem ol gris blong gat blong hem, mo tufala kidni wetem ol gris blong tufala, mo gudfala haf blong leva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pris i mas bonem ol samting ya long Olta, blong givim i kam long mi. Hemia i wan presen we i blong bonem long Olta blong givim i kam long mi. Sakrefaes ya i blong tekemaot sin blong man we i ravem mi no i ravem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ol pris wetem ol pikinini boe blong olgeta oli save kakae haf mit blong hem we i stap, be oli mas kakae insaed long yad blong Haos Tapolen blong mi nomo, from we sakrefaes ya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gat wan rul i stap we i kavremap sakrefaes ya we i blong tekemaot sin blong man, mo spesel sakrefaes ya tu we i blong tekemaot sin blong man we i ravem mi, no i ravem narafala man. Rul ya i kavremap tu kaen sakrefaes ya wantaem, mo i talem se haf mit blong tufala sakrefaes ya we i stap i blong pris we i mekem sakrefaes.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Anamol blong sakrefaes ya we i blong bonem i bon evriwan, skin blong hem bambae oli no mas bonem, hem i blong pris we i bonem sakrefaes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ol presen long kakae blong garen* we oli kukum long sospen, no long fraepan, no long aean we i flat, hem i blong pris we i prea long hem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ol presen long kakae blong garen ya we oli no kukum, nating we oli tantanem wetem olifoel,* no i no gat olifoel long hem, oli blong ol pris mo oli mas seraot ol kakae ya sem mak nomo long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bakegen, Hae God i talem se, “Moses. Sipos wan man i wantem mekem sakrefaes ya we i soemaot we hem i stap fren gud wetem mi, we i kilim anamol, nao pris i bonem haf, man i kakae haf, ol rul blong hem bambae i olsem.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wan man i mekem sakrefaes olsem blong talem tangkiu long mi, bambae hem i mas mekem presen tu long fo kaen kakae. Long presen ya, bambae i gat bred* we i no gat is long hem, we oli tantanem flaoa blong hem wetem olifoel,* mo bisket* we oli ravem olifoel long hem, mo flaoa ya we taem oli wokem, oli tekem flaoa we i beswan, oli tantanemgud wetem olifoel mo oli fraenem.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antap long trifala samting ya, bambae hem i mas givim sam bred tu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mas tekemaot wanwan long ol fo kaen kakae ya we i mekem presen long hem, i mekem wan spesel presen long hem, i givim i kam long mi. Spesel presen ya bambae i blong pris we i tekem blad blong anamol blong sakrefaes ya, i kafsaedem i go long saed blong Olta.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Mit blong anamol ya, olgeta we oli mekem sakrefaes oli mas kakae we bambae oli finisim long sem dei ya nomo, i no mas gat haf i stap gogo kasem long nekis dei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wan man i mekem sakrefaes olsem blong soemaot we hem i finisim ol samting blong wan promes we hem i mekem long mi, no blong givim presen long mi long gladhat blong hem nomo, be bambae i no gat rul ya se olgeta we oli mekem sakrefaes oli mas kakae olgeta mit blong sakrefaes ya evriwan long sem dei ya nomo. Sipos i gat haf mit i stap, oli save kakae long nekis dei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sipos haf mit ya i stap yet go kasem namba tri dei blong hem, bambae oli no mas kakae, oli mas bonem.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mit ya i stap kasem namba tri dei blong hem, nao man i kakae, bambae mi mi no save glad long sakrefaes ya we man ya i mekem. Bambae mi no kaontem se i wan gudfala samting long saed blong hem, bambae mi luk sakrefaes ya, se wan samting we i doti long fes blong mi, mo man we i kakae mit ya, hem bambae i mas karem panis from.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sipos mit blong sakrefaes ya i tajem wan samting we i no klin long fes blong mi, bambae ol man oli no mas kakae, oli mas bonem nomo long faea. “Ol man we oli klin finis long fes blong mi, olgeta ya nomo bambae oli save kakae mit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sipos man we i no klin long fes blong mi i kakae mit ya, bambae mi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sipos man i tajem wan samting we i no klin long fes blong mi, nating we i tajem anamol, no samting we i kamaot long bodi blong man, no long bodi blong woman, nao biaen i kakae mit ya, bambae mi no moa save kaontem hem tu,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Hae God i givim tok blong hem long Moses bakegen,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blong i talemaot long ol laen* blong Isrel.* Hem i talem se, “Moses. I tabu blong yufala i kakae gris blong buluk, mo gris blong sipsip, mo gris blong nani.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gris blong anamol we i ded hem wan, wetem gris blong anamol we wael anamol i kilim i ded, yufala i no mas kakae. Maet yufala i save yusum long sam narafala rod, be i tabu blong yufala i kakae.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wan man i mekem sakrefaes long anamol we gris blong hem i wan presen we i blong bonem blong givim i kam long mi, nao wan man i kakae gris ya, bambae mi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i nomata weples bambae yufala i stap long hem, be bambae i tabu blong yufala i kakae blad blong pijin mo blad blong anamol.</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we i brekem rul ya, bambae mi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bakegen, Hae God i givim tok blong hem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blong i talemaot long ol laen* ya blong Isrel.* Hem i talem se, “Moses. Sipos wan long yufala i mekem sakrefaes ya we i blong soemaot we hem i stap fren gud wetem mi, we pris* i bonem haf, man i kakae haf, bambae man ya i mas mekem wan spesel presen 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Haf blong sakrefaes ya i blong bonem blong givim i kam long mi, mo man ya nomo i mas karem i kam. Bambae hem i mas karem ol gris blong anamol ya i kam, wetem jes blong hem, mo i mas leftemap jes ya long fes blong mi blong makemaot se i spesel presen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31-33</w:t>
      </w:r>
      <w:r>
        <w:rPr>
          <w:lang w:val="bi_VU" w:bidi="bi_VU"/>
        </w:rPr>
        <w:t xml:space="preserve"> Nao pris we i kafsaedem blad blong anamol ya i go long Olta blong givim i kam long mi, hem i mas bonem ol gris ya long Olta blong givim i kam long mi, be jes ya, mi mi givim long ol pris. Mo bakegen, raet leg blong anamol ya tu i wan spesel presen we man ya i mas givim i go long pris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Jes blong anamol ya we yufala i leftemap long fes blong mi blong makemaot se i spesel presen blong mi, wetem raet leg blong hem we i spesel presen we yufala i givim long mi, mi mi makemaot tufala mit ya long ol narafala mit blong sakrefaes ya, mi givim i go long ol pris. Mo oltaem nomo, tufala mit ya bambae i haf blong ol pris long ol sakrefaes olsem.”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i stat long dei ya we Moses i putumap Eron wetem ol pikinini blong hem oli kam pris, Hae God i makemaot tufala haf ya blong olgeta anamol we ol man bambae oli kilim blong mekem sakrefaes, se tufala i blong Eron olgeta.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Long dei ya, Hae God i talem long ol laen blong Isrel, se sipos oli mekem sakrefaes, oli mas givim tufala haf ya blong hem i go long olgeta, mo hemia i wan rul we olgeta bambae oli mas obei long hem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Ol rul ya i kavremap olgeta sakrefaes olsem. I gat sakrefaes ya we oli bonem anamol i bon evriwan blong mekem wosip long Hae God, mo sakrefaes ya we oli mekem blong givim presen long Hae God long ol kakae blong garen.* Mo i gat sakrefaes ya we oli bonem anamol blong tekemaot sin blong man, mo spesel sakrefaes ya we oli bonem anamol blong tekemaot sin blong man we i ravem Hae God no i ravem narafala man. Mo i gat sakrefaes ya we oli mekem blong putumap ol pris, mo sakrefaes ya we man i kilim anamol, nao pris i bonem haf, mo man ya i kakae haf blong soemaot we hem i stap fren gud wetem Hae God. Hemia nao ol rul blong mekem sakrefaes,</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we Hae God i givim long hem long draeples, long bigfala hil ya Sinae, long dei ya we hem i talem long ol laen blong Isrel, se oli mas mekem sakrefaes blong mekem wosip long hem.</w:t>
      </w:r>
      <w:r>
        <w:rPr>
          <w:lang w:val="bi_VU" w:bidi="bi_VU"/>
        </w:rPr>
      </w:r>
      <w:r>
        <w:rPr>
          <w:lang w:val="bi_VU" w:bidi="bi_VU"/>
        </w:rPr>
      </w:r>
    </w:p>
    <w:p>
      <w:pPr/>
      <w:r>
        <w:rPr>
          <w:lang w:val="bi_VU" w:bidi="bi_VU"/>
        </w:rPr>
      </w:r>
    </w:p>
    <w:p>
      <w:pPr>
        <w:pStyle w:val="Heading2"/>
      </w:pPr>
      <w:r>
        <w:rPr>
          <w:lang w:val="bi_VU" w:bidi="bi_VU"/>
        </w:rPr>
        <w:t>Leviticus 8:1</w:t>
      </w:r>
      <w:r>
        <w:rPr>
          <w:lang w:val="bi_VU" w:bidi="bi_VU"/>
        </w:rPr>
      </w:r>
    </w:p>
    <w:p>
      <w:pPr/>
      <w:r>
        <w:rPr>
          <w:lang w:val="bi_VU" w:bidi="bi_VU"/>
        </w:rPr>
      </w:r>
      <w:r>
        <w:rPr>
          <w:vertAlign w:val="superscript"/>
          <w:lang w:val="bi_VU" w:bidi="bi_VU"/>
        </w:rPr>
        <w:t>1</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“Moses. Yu go tekem Eron wetem ol pikinini ya blong hem, yufala i kam long doa blong yad blong Haos Tapolen ya we bambae yufala i stap kam long hem blong mit wetem mi. Mo yu mas tekem ol spesel klos ya blong pris wetem tabu oel ya we i blong makemaot man we mi mi jusumaot, mo yu mas tekem wan smol bul blong bonem blong mekem sakrefaes blong tekemaot sin blong olgeta, mo tu man sipsip mo wan basket kakae we oli wokem long flaoa we i no gat is long hem. Mo yu mas singaot olgeta man i kam wanples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Moses i mekem olsem we Hae God i talem long hem. Mo taem olgeta man ya oli stap wanples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talem long olgeta se, “Olgeta samting we bambae mi mekem naoia, Hae God nomo i talem long mi blong mi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tekem Eron wetem ol pikinini ya blong hem oli kam long fran, long fes blong olgeta man ya, nao i talem long olgeta blong oli swim long yad blong Haos Tapolen ya blong kam klin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tekem spesel sot blong hae pris, i putum long Eron, mo i fasem sot ya long spesel strap ya we oli wokem blong hem, mo i tekem spesel kot blong hem tu, i putum long hem. Mo hem i putum spesel klos ya efod* long hem, mo i fasem klos ya long gudfala strap blong hem we oli wokem i haf blong klos ya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hem i tekem spesel paos ya we i blong hangem long jes blong hae pris, i fasemgud long fran blong efod ya, mo i tekem Yurim* mo Tumim,* i putum insaed long paos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hem i tekem spesel hat blong hae pris, i putum long hed blong hem, mo long fran blong hat ya, hem i hangem smol brasplet* ya we oli wokem long gol, we i gat tok long hem se, “Man ya i tabu, i blong Hae God.” Olgeta samting ya, hem i mekem stret olsem we Hae God i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Moses i tekem tabu oel ya, i go sakem smosmol i go long Haos Tapolen we oli kam long hem blong mit wetem Hae God, mo long olgeta samting we i stap insaed long hem, mo long fasin ya, hem i makemaot olgeta samting ya se oli tabu, oli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hem i go sakem oel ya smosmol seven taem long Olta blong Bonem Sakrefaes, wetem ol tul blong hem, mo long Bras Besin wetem ples blong hem, blong makemaot olgeta tu se oli tabu, oli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biaen, hem i kafsaedem oel ya i go long hed blong Eron blong putumap hem i kam hae pris.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tekem ol pikinini blong Eron oli kam stanap long fes blong ol man, mo i tekem ol spesel sot blong pris, i putum long olgeta, mo i fasem ol sot ya long ol spesel strap blong pris we oli wokem blong olgeta. Mo hem i fasem ol spesel hat blong pris long hed blong olgeta, stret olsem we Hae God i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tekem smol bul ya we i blong mekem sakrefaes blong tekemaot sin blong Eron wetem ol pikinini ya blong hem, mo olgeta oli kam putum han blong olgeta long hed blong bul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kilim bul ya, i tekem sam blad blong hem, i pusum fingga blong hem long blad ya, mo i putum long ol fo hon* blong Olta ya. Mo haf blad we i stap, hem i kafsaedem i go long stamba blong Olta ya. Long fasin ya, hem i mekem Olta ya i kam klin, i tabu, i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tekem olgeta gris blong gat blong buluk ya, mo gudfala haf blong leva blong hem, mo tufala kidni blong hem wetem ol gris blong tufala, i bonem evriwan 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hem i tekem ol haf blong buluk ya, wetem skin mo gat blong hem, i karemaot long ples ya, i go bitim ples we ol haos tapolen blong olgeta i stap long hem, i go bonem olgeta afsaed, olsem we Hae God i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hem i tekem wan man sipsip blong mekem sakrefaes blong Eron wetem ol pikinini blong hem, we sakrefaes ya i blong bonem i bon evriwan, mo olgeta ya oli kam putum han blong olgeta long hed blong sipsip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Moses i kilim sipsip ya, i tekem blad blong hem, i kafsaedem i go long ol fo saed blong Olta ya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Hem i katkatemaot ol haf blong sipsip ya, mo i tekem wota, i wasem gat blong sipsip ya, wetem olgeta samting we i stap long hem, mo tufala leg blong hem, nao i bonem olgeta evriwan long Olta, wetem hed blong hem mo ol gris blong hem, olsem we Hae God i talem long hem. Sakrefaes ya we i bonem i bon evriwan, hem i wan presen we i blong bonem long Olta blong givim i go long Hae God, mo gudfala smel blong hem i mekem Hae God 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Moses i tekem wan man sipsip bakegen blong mekem sakrefaes long hem blong putumap Eron i kam hae pris mo blong putumap ol pikinini ya blong hem oli kam pris, mo olgeta ya oli putum han blong olgeta long hed blong sipsip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kilim sipsip ya, mo i tekem smol blad blong hem, i putum long raet sora blong Eron, long ples we i sofsof, mo long bigfala fingga blong raet han blong hem, mo long bigfala fingga blong raet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hem i tekem ol pikinini ya blong hem i kam stanap long fes blong ol man, i putum smol blad long raet sora blong olgeta, long ples we i sofsof, mo long bigfala fingga blong raet han blong olgeta, mo long bigfala fingga blong raet leg blong olgeta. Nao hem i tekem haf blad we i stap, i kafsaedem i go long ol fo saed blong Olta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hem i tekem ol gris blong sipsip ya wetem tel blong hem we i gat gris long hem, mo olgeta gris we i stap long ol mit we i katemaot long gat blong hem, mo gudfala haf blong leva blong hem, mo tufala kidni blong hem wetem ol gris blong tufala, mo raet leg blong hem, i putumgud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Basket kakae ya we oli wokem long flaoa we i no gat is long hem, hem i prea long hem finis blong mekem i tabu, i blong Hae God, nao i tekem basket ya, i tekemaot wan bred* we i no gat is long hem, mo flaoa ya we taem oli wokem, oli tekem flaoa we i beswan, oli tantanemgud wetem olifoel* mo oli fraenem, mo wan bisket* we oli ravem olifoel long hem, mo i putum trifala antap long ol gris ya, wetem raet leg blong sipsip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hem i putum olgeta samting ya long han blong Eron wetem ol pikinini ya blong hem blong oli leftemap long fes blong Hae God, blong makemaot olgeta se i wan spesel presen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hem i tekem ol samting ya bakegen, i go putum olgeta antap long sakrefaes ya we i blong bonem i bon evriwan we i stap bon long Olta. Ol samting ya i wan presen we i blong bonem blong givim i go long Hae God, mo gudfala smel blong hem i mekem Hae God i glad tumas long hem. Hemia nao i sakrefaes blong putumap olgeta oli kam pris.</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hem i tekem jes blong sipsip ya we i mekem sakrefaes ya long hem, i leftemap long fes blong Hae God blong makemaot se i wan spesel presen blong hem, nao jes ya i haf blong sakrefaes ya we i blong Moses blong i kakae. Long olgeta samting ya, hem i mekem stret olsem we Hae God i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hem i tekem smol tabu oel, i miksim wetem smol blad we i tekem long Olta, mo i sakem smosmol i go long Eron, mo long ol spesel klos ya blong hem, mo long ol pikinini blong hem, mo long ol spesel klos blong olgeta. Long fasin ya, hem i mekem olgeta ya wetem ol spesel klos ya blong olgeta oli tabu, oli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hem i talem long Eron wetem ol pikinini ya blong hem se, “Hae God i talem se yufala i tekem mit ya, yufala i mas kukum long ples ya nomo, long doa blong yad blong Haos Tapolen blong hem, mo yufala i mas kakae wetem kakae ya we i stap long basket wetem ol narafala presen ya we i blong putumap yufala. Yufala i go mekem stret olsem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sipos haf blong mit ya no haf blong kakae ya i stap kasem tumora, bambae yufala i mas bonem.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Bambae yufala i mas stap long ples ya go kasem seven dei, gogo kasem we yufala i finisimgud olgeta fasin ya blong putumap yufala.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 samting ya we yumi mekem tede, Hae God nomo i talem long mi blong yumi mekem olsem, blong tekemaot ol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Oltaem, long dei mo long naet, bambae yufala i mas stap long doa blong yad blong Haos Tapolen ya, go kasem seven dei, mo oltaem yufala i mas mekem ol samting we Hae God i talem. Sipos yufala i no mekem olsem, bambae yufala i ded from. Hemia nao ol samting we Hae God i talem long mi.”</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Eron wetem ol pikinini ya blong hem oli mekem evri samting stret olsem we Hae God i bin talem long Moses blong oli mekem.</w:t>
      </w:r>
      <w:r>
        <w:rPr>
          <w:lang w:val="bi_VU" w:bidi="bi_VU"/>
        </w:rPr>
      </w:r>
      <w:r>
        <w:rPr>
          <w:lang w:val="bi_VU" w:bidi="bi_VU"/>
        </w:rPr>
      </w:r>
    </w:p>
    <w:p>
      <w:pPr/>
      <w:r>
        <w:rPr>
          <w:lang w:val="bi_VU" w:bidi="bi_VU"/>
        </w:rPr>
      </w:r>
    </w:p>
    <w:p>
      <w:pPr>
        <w:pStyle w:val="Heading2"/>
      </w:pPr>
      <w:r>
        <w:rPr>
          <w:lang w:val="bi_VU" w:bidi="bi_VU"/>
        </w:rPr>
        <w:t>Leviticus 9:1</w:t>
      </w:r>
      <w:r>
        <w:rPr>
          <w:lang w:val="bi_VU" w:bidi="bi_VU"/>
        </w:rPr>
      </w:r>
    </w:p>
    <w:p>
      <w:pPr/>
      <w:r>
        <w:rPr>
          <w:lang w:val="bi_VU" w:bidi="bi_VU"/>
        </w:rPr>
      </w:r>
      <w:r>
        <w:rPr>
          <w:vertAlign w:val="superscript"/>
          <w:lang w:val="bi_VU" w:bidi="bi_VU"/>
        </w:rPr>
        <w:t>1</w:t>
      </w:r>
      <w:r>
        <w:rPr>
          <w:lang w:val="bi_VU" w:bidi="bi_VU"/>
        </w:rPr>
        <w:t xml:space="preserve"> Nao long ol seven dei ya, Hae Pris Eron wetem ol pikinini blong hem oli finisim olgeta fasin ya blong putumap olgeta oli kam pris, nao long namba eit dei blong hem, Moses i singaot olgeta, wetem ol lida blong ol laen* blong Isrel,* oli kam wanples.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talem long hae pris se, “Yu go tekem wan smol bul mo wan man sipsip we i no gat wan samting i rong long bodi blong tufala, yu kam mekem sakrefaes long tufala blong mekem wosip long Hae God. Smol bul ya i blong mekem spesel sakrefaes blong tekemaot sin blong yu, mo sipsip ya i blong mekem sakrefaes ya we i blong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yu go talem long olgeta man, se oli mas tekem wan man nani mo wan smol bul wetem wan smol man sipsip we tufala i gat wan yia blong tufala, mo we tufala i no gat wan samting i rong long bodi blong tufala, blong kam mekem sakrefaes long trifala. Man nani i blong mekem spesel sakrefaes blong tekemaot ol sin blong olgeta, mo tu narafala i blong mekem sakrefaes ya we i blong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oli mas tekem wan bul wetem wan man sipsip i kam blong mekem sakrefaes ya we i blong yu yu bonem haf olgeta oli kakae haf blong soemaot we oli stap fren gud wetem Hae God. Bambae oli mas mekem sakrefaes long ol anamol ya, mo oli mas joenem long wan presen long kakae blong garen,* we oli granem i kam flaoa mo oli tantanem wetem olifoel.* Olgeta oli mas mekem ol samting ya naoia, from we tede, Hae God bambae i kamtru long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olgeta oli go tekem ol samting ya we Moses i talem, oli karem i kam long fran blong Haos Tapolen ya, mo olgeta man oli kam wanples long ples ya blong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Moses i talem long olgeta se, “Hae God i talem long yufala blong yufala i mekem olgeta samting ya, blong bigfala laet ya blong hem we i saen we i saen, we i soemaot we hem i stap, bambae i save kamtru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hem i talem long Eron se, “Yu go long Olta, yu mekem tufala sakrefaes ya blong yu, we tufala i blong tekemaot sin blong yu wetem sin blong ol pikinini blong yu. Mo biaen, yu mekem ol sakrefaes blong olgeta man blong tekemaot sin blong olgeta,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Eron i go long Olta, i kilim smol bul ya, i bonem blong mekem spesel sakrefaes blong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ol pikinini blong hem oli tekem blad blong buluk ya, oli givim long hem, nao hem i pusum fingga blong hem long blad ya, i putum long ol fo hon* blong Olta, mo i kafsaedem haf we i stap i go long stamba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hem i tekem ol gris blong buluk ya wetem tufala kidni blong hem mo gudfala haf blong leva blong hem, i bonem olgeta evriwan long Olta ya, olsem we Hae God i bin talem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hem i tekem ol haf blong hem wetem skin blong hem, i karemaot long ples ya, i go bitim ples we ol haos tapolen blong olgeta i stap long hem, i go bonem olgeta afsaed.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kilim man sipsip ya blong hem blong mekem sakrefaes ya we i blong bonem i bon evriwan, mo ol pikinini blong hem oli tekem blad blong sipsip ya, oli givim long hem, mo hem i kafsaedem i go long ol fo saed blong Olta ya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oli tekem hed blong sipsip ya wetem ol narafala haf blong hem, oli givim long hem, mo hem i bonem olgeta long Olta.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hem i wasem gat blong sipsip ya, wetem olgeta samting we i stap long hem, mo tufala leg blong hem, nao i bonem olgeta tu long Olta, antap long ol narafala haf blong sipsip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biaen, hem i mekem ol sakrefaes blong olgeta man. Hem i tekem nani ya we i blong mekem spesel sakrefaes blong tekemaot sin blong olgeta, i kilim i ded, mo i mekem sakrefaes long hem, olsem we i mekem finis long spesel sakrefaes ya we i blong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tekem tufala anamol ya we i blong mekem sakrefaes ya we i blong bonem i bon evriwan, nao i mekem sakrefaes long tufala olsem we Loa i talem.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hem i tekem ol kakae blong garen we oli granem finis i kam flaoa, nao i karem sam flaoa long han blong hem, i bonem long Olta. Hemia i antap long sakrefaes ya we oli stap mekem evri moning, we i blong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hem i kilim tufala anamol ya we i blong mekem sakrefaes blong olgeta man blong soemaot we oli stap fren gud wetem Hae God. Mo ol pikinini blong hem oli tekem blad blong tufala, oli givim long hem, mo hem i kafsaedem i go long ol fo saed blong Olta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hem i tekem ol mit blong tufala we i gat gris long hem, i putum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antap long ol mit blong jes blong tufala, nao i karem evriwan i kam long Olta. Hem i bonem ol gris ya long Olta,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i tekem jes blong tufala wetem raet leg blong tufala, i leftemap long fes blong Hae God, blong makemaot se i wan spesel presen blong hem, nao biaen, presen ya i blong ol pris blong oli kakae, olsem we Moses i talem.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taem hem i finisim olgeta wok blong ol sakrefaes ya, hem i leftemap tufala han blong hem, i blesem olgeta man, nao hem i aot long ples blong Olta, i kamdaon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Moses mo Eron, tufala i go insaed long Haos Tapolen ya, mo taem tufala i kam afsaed bakegen, tufala i blesem olgeta man ya, nao bigfala laet ya we i saen we i saen, we i soemaot we Hae God i stap, hem i kamtru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wantaem nomo, Hae God i sanem faea i kamdaon long Olta ya, i bonem sakrefaes ya we i blong bonem i bon evriwan, nao i finisimgud ol mit ya we i fulap long gris we oli stap bon long Olta ya. Mo taem olgeta man oli luk samting ya, oli glad tumas we oli singaot bigwan from, nao oli nildaon, oli bodaon we fes blong olgeta i godaon i kasem graon.</w:t>
      </w:r>
      <w:r>
        <w:rPr>
          <w:lang w:val="bi_VU" w:bidi="bi_VU"/>
        </w:rPr>
      </w:r>
      <w:r>
        <w:rPr>
          <w:lang w:val="bi_VU" w:bidi="bi_VU"/>
        </w:rPr>
      </w:r>
    </w:p>
    <w:p>
      <w:pPr/>
      <w:r>
        <w:rPr>
          <w:lang w:val="bi_VU" w:bidi="bi_VU"/>
        </w:rPr>
      </w:r>
    </w:p>
    <w:p>
      <w:pPr>
        <w:pStyle w:val="Heading2"/>
      </w:pPr>
      <w:r>
        <w:rPr>
          <w:lang w:val="bi_VU" w:bidi="bi_VU"/>
        </w:rPr>
        <w:t>Leviticus 10:1</w:t>
      </w:r>
      <w:r>
        <w:rPr>
          <w:lang w:val="bi_VU" w:bidi="bi_VU"/>
        </w:rPr>
      </w:r>
    </w:p>
    <w:p>
      <w:pPr/>
      <w:r>
        <w:rPr>
          <w:lang w:val="bi_VU" w:bidi="bi_VU"/>
        </w:rPr>
      </w:r>
      <w:r>
        <w:rPr>
          <w:vertAlign w:val="superscript"/>
          <w:lang w:val="bi_VU" w:bidi="bi_VU"/>
        </w:rPr>
        <w:t>1</w:t>
      </w:r>
      <w:r>
        <w:rPr>
          <w:lang w:val="bi_VU" w:bidi="bi_VU"/>
        </w:rPr>
        <w:t xml:space="preserve"> Nao tu pikinini blong Hae Pris Eron, we nem blong tufala, Nadab mo Abihu, tufala i tekem tu sensa,* tufala i putum sakol faea we i laet i go long tufala, mo tufala i putum insens* long faea ya, nao tufala i leftemap faea ya blong givim i go long Hae God. Be long fes blong Hae God, faea ya i no tabu, from we hem i no talem long tufala, blong tufala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wantaem nomo, hem i sanem faea i kam, i bonem tufala i ded long ples ya nomo,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Moses i talem long hae pris se, “Hemia nao samting we Hae God i stap tokbaot. Hem i talem se, ‘Long olgeta we oli stap kam klosap long mi, bambae mi soemaot we mi mi tabu, mo long fes blong ol man blong mi, bambae mi soemaot paoa blong hae nem blong mi.’ ” Be hae pris i stap kwaet nomo, i no talem wan samting nating.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i gat tu pikinini blong Usiel, we i wan papa blong hae pris ya, we nem blong tufala Misael mo Elijafan, nao Moses i singaot tufala i kam, i talem se, “Tufala. Haos Tapolen ya i tabu. Yutufala i kam karemaot tufala pikinini ya blong yumi i gowe long ples ya. Yutufala i go bitim ples ya we ol haos tapolen blong yumi oli stap long hem, yutufala i go putum tufala afsaed.”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tufala i kam, tufala i holem tufala long spesel klos ya nomo blong tufala, tufala i karem tufala i go afsaed olsem we Moses i talem.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Moses i talem long hae pris wetem tu narafala pikinini ya blong hem, Eleasara mo Itamara se, “Yutrifala i no mas mekem ol fasin blong yumi blong soemaot we yutrifala i sore from tufala ya. Yutrifala i no mas terem* klos blong yutrifala, mo yutrifala i mas komem hea blong yutrifala. Sipos yutrifala i mekem ol fasin ya blong sore, bambae yutrifala i ded from, mo Hae God bambae i kros long yumi evriwan. Yumi ol laen* blong Isrel,* mo mifala evriwan i save krae from tufala ya we i ded long faea ya we Hae God i sanem i kam, be yutrifala i no mas krae from tufala.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bambae yutrifala i no gowe long doa blong yad blong Haos Tapolen ya. Sipos yutrifala i gowe long ples ya, bambae yutrifala i ded, from we mi mi bin makemaot yutrifala finis long tabu oel ya blong Hae God, se yutrifala i man blong hem.” Nao trifala i mekem olsem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Hae God i talem long Hae Pris Eron se,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yu, no tufala pikinini ya blong yu, yufala i dring waen no ol narafala dring olsem, bambae yufala i no mas kam insaed long Haos Tapolen ya we yufala i stap kam long hem blong mit wetem mi. Sipos wan long yufala i brekem tok ya, bambae hem i ded from. Hemia i wan loa we ol laen* blong yu bambae oli mas holem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mas waes gud blong makem ol samting we i blong mi mo ol samting we yufala i save yusum olbaot, mo blong makem ol samting we i klin long fes blong mi mo ol samting we i no klin olsem.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loa ya we mi mi givim long Moses bifo blong i givim long yufala, be yufala i mas tijim ol man ya blong mi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Nao biaen, Moses i talem long hae pris wetem tufala pikinini ya blong hem Eleasara mo Itamara se, “Taem ol man oli mekem presen long Hae God long ol kakae blong garen,* mo yufala i bonem haf blong givim i go long hem, mo haf i stap we i blong yufala, bambae yufala i mas wokem kakae long hem we i no gat is long hem, mo oltaem, yufala i mas kakae kakae ya long saed blong Olta nomo, from we ples ya i tabu, mo kakae ya i tabu we i tabu. Hem i haf blong kakae ya we ol man oli givim i go long Hae God, we i blong yufala. Tok ya, Hae God i givim long mi blong mi talem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jes blong anamol wetem raet leg blong hem we ol man oli makemaot se tufala i spesel presen blong Hae God, ol mit ya i blong yufala, mo yufala wetem ol pikinini blong yufala, yufala evriwan i save kakae. Mo yufala i save kakae ol mit ya long ol ples we i klin long fes blong Hae God. Mit ya i kamaot long ol sakrefaes ya we ol man blong yumi oli mekem blong soemaot we oli stap fren gud wetem Hae God, mo haf blong sakrefaes ya i blong yufala wetem ol pikinini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taem ya we bambae oli tekem gris blong sakrefaes ya i kam blong yufala i bonem blong givim i go long Hae God, oli mas tekem jes blong hem wetem raet leg blong hem tu i kam blong mekem spesel presen long tufala i go long Hae God. Mit ya nao bambae i blong yufala wetem ol pikinini blong yufala mo olgeta we bambae oli kamaot biaen long yufala oltaem nomo,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Moses i askem kwestin long trifala blong faenemaot olsem wanem long nani ya we ol man oli tekem blong mekem spesel sakrefaes long hem blong tekemaot sin blong olgeta, mo i faenemaot we Eleasara mo Itamara, tufala i bonem finis. Samting ya i mekem hem i kros tumas long tufala, nao i tok long tufala,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17-18</w:t>
      </w:r>
      <w:r>
        <w:rPr>
          <w:lang w:val="bi_VU" w:bidi="bi_VU"/>
        </w:rPr>
        <w:t xml:space="preserve"> “!Sakrefaes ya i blong tekemaot ol sin blong ol man ya! I no gat tok blong hem se hae pris i mas tekem blad blong hem i go long Rum ya we i Tabu, insaed long Haos Tapolen ya, mo from samting ya, i stret nomo blong yutrifala i kakae mit blong hem long yad ya, olsem we mi mi talem. !Mit ya i tabu tumas ya! Hae God i givim long yutrifala, blong yutrifala i mekem ol samting long hem blong tekemaot ol sin blong olgeta man. ?From wanem yutrifala i no kakae mit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hae pris i talem long hem se, “!No, be sipos mi bin kakae mit blong sakrefaes ya tede, bambae Hae God i no save glad long mi ya! !Yu luk! Tede olgeta oli mekem spesel sakrefaes long Hae God blong tekemaot ol sin blong olgeta, mo oli mekem sakrefaes ya we i blong bonem i bon evriwan blong givim i go long hem, be bigfala trabol ya i kasem mi yet.”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taem Moses i harem tok ya, hem i luk se i stret nomo.</w:t>
      </w:r>
      <w:r>
        <w:rPr>
          <w:lang w:val="bi_VU" w:bidi="bi_VU"/>
        </w:rPr>
      </w:r>
      <w:r>
        <w:rPr>
          <w:lang w:val="bi_VU" w:bidi="bi_VU"/>
        </w:rPr>
      </w:r>
    </w:p>
    <w:p>
      <w:pPr/>
      <w:r>
        <w:rPr>
          <w:lang w:val="bi_VU" w:bidi="bi_VU"/>
        </w:rPr>
      </w:r>
    </w:p>
    <w:p>
      <w:pPr>
        <w:pStyle w:val="Heading2"/>
      </w:pPr>
      <w:r>
        <w:rPr>
          <w:lang w:val="bi_VU" w:bidi="bi_VU"/>
        </w:rPr>
        <w:t>Leviticus 11:1</w:t>
      </w:r>
      <w:r>
        <w:rPr>
          <w:lang w:val="bi_VU" w:bidi="bi_VU"/>
        </w:rPr>
      </w:r>
    </w:p>
    <w:p>
      <w:pPr/>
      <w:r>
        <w:rPr>
          <w:lang w:val="bi_VU" w:bidi="bi_VU"/>
        </w:rPr>
      </w:r>
      <w:r>
        <w:rPr>
          <w:vertAlign w:val="superscript"/>
          <w:lang w:val="bi_VU" w:bidi="bi_VU"/>
        </w:rPr>
        <w:t>1</w:t>
      </w:r>
      <w:r>
        <w:rPr>
          <w:lang w:val="bi_VU" w:bidi="bi_VU"/>
        </w:rPr>
        <w:t xml:space="preserve"> Nao Hae God i givim ol rul ya long Moses mo Hae Pris Eron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tufala i go talemaot long ol laen* blong Isrel.* Hem i talem se, “Long olgeta anamol we i stap long graon, bambae yufala i save kakae olgeta ya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we leg blong olgeta daon i gat fok olsem leg blong buluk, mo we oli stap kakae kakae blong olgeta tu taem.</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Be ol anamol olsem kamel mo baja* mo rabet* we oli kakae kakae blong olgeta tu taem, be leg blong olgeta daon i no gat fok olsem leg blong buluk, olgeta ya i tabu blong yufala i kakae. Yufala i mas save we olgeta ya oli no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pig, nating we leg blong hem daon i gat fok olsem buluk, be yufala i no mas kakae, from we hem i no kakae kakae blong hem tu taem. Hem i tabu blong yufala i kakae, mo yufala i mas save we hem i no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anamol ya we oli tabu long yufala, bambae yufala i no mas kakae mit blong olgeta, mo sipos oli ded, yufala i no mas tajem olgeta tu. Yufala i mas save we olgeta ya oli no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long olgeta laef samting we i stap long wota no long solwota, bambae yufala i save kakae ol fis ya nomo we oli gat fin blong olgeta mo skal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olgeta we oli no gat fin blong olgeta mo skal blong olgeta, olgeta ya i tabu blong yufala i kakae.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mas save we ol samting ya oli nogud we i nogud. Olgeta oli no klin long fes blong mi, mo sipos oli ded, yufala i no mas tajem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laef samting we i stap long wota no long solwota we oli no gat fin blong olgeta mo skal blong olgeta, yufala i mas save we oli nogud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13-19</w:t>
      </w:r>
      <w:r>
        <w:rPr>
          <w:lang w:val="bi_VU" w:bidi="bi_VU"/>
        </w:rPr>
        <w:t xml:space="preserve"> “Mo i gat ol pijin mo ol narafala samting olsem flaengfokis we i tabu blong yufala i kakae, oli nogud we i nogud. Ol samting ya i gat igel,* mo ol naranarafala hoknaet, mo ol naranarafala hok, mo falkon,* mo ol naranarafala valja,* mo reven* mo ostrij* mo sigal,* mo stok,* mo ol naranarafala longfala nek, mo pelikan,* mo komoran,* mo hupo,* mo ol naranarafala samting olsem flaengfokis we oli kakae ol smosmol bebet.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olgeta smosmol samting we oli gat wing mo we oli stap wokbaot long leg blong olgeta, yufala i mas save we oli nogud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samfala nomo we oli save jamjam oli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olgeta ya, yufala i save kakae ol naranarafala lokis mo grasopa.*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ol narafala smosmol samting we oli gat wing, mo we oli stap wokbaot long leg blong olgeta, yufala i mas save we oli nogud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24-28</w:t>
      </w:r>
      <w:r>
        <w:rPr>
          <w:lang w:val="bi_VU" w:bidi="bi_VU"/>
        </w:rPr>
        <w:t xml:space="preserve"> “Mo ol anamol we leg blong olgeta daon i gat fok olsem leg blong buluk be oli no kakae kakae blong olgeta tu taem, no we oli stap kakae kakae blong olgeta tu taem, be leg blong olgeta daon i olsem leg blong dog, olgeta ya oli no klin long fes blong mi. Sipos man i tajem wan long olgeta we i ded, bambae hem tu i kam doti long fes blong mi, mo bambae i stap olsem go kasem long sapa. Man we i karem wan long olgeta we i ded bambae i mas wasem ol klos blong hem, mo bambae hem i stap doti long fes blong mi yet,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29-30</w:t>
      </w:r>
      <w:r>
        <w:rPr>
          <w:lang w:val="bi_VU" w:bidi="bi_VU"/>
        </w:rPr>
        <w:t xml:space="preserve"> “Mo i gat ol naranarafala samting we oli stap long graon ya we olgeta tu oli no klin long fes blong mi. Ol samting ya, i gat ol rat, mo ol mol,* mo ol naranarafala lised.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Man we i tajem wan long olgeta, nating we i laef no i ded, bambae i kam doti long fes blong mi, mo bambae i stap olsem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sipos wan long olgeta i ded, nao i foldaon long wan samting, nating we oli wokem samting ya long wud, no long kaliko, no long skin blong anamol, no long bag, be samting ya bambae i kam doti long fes blong mi. Nating we yufala i stap yusum long wanem wok, be yufala i mas tekem, yufala i draonem long wota, mo bambae hem i stap doti olsem go kasem long sapa, nao biaen bambae i klin bakegen.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No sipos wan long olgeta i ded, i foldaon, i go insaed long wan graonpot, be evri samting insaed long graonpot ya bambae i kam doti long fes blong mi, mo yufala i mas brebrekem graonpot ya tu.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Kakae we i stret blong yufala i kakae, be sipos yufala i wasem long wota we i stap insaed long graonpot ya, bambae kakae ya i kam doti long fes blong mi. Mo sipos wota no waen no wanem we i blong dring i stap insaed long graonpot ya, be hem tu bambae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I nomata wanem samting, be sipos wan long olgeta ya i ded, i foldaon long hem, bambae i kam doti long fes blong mi. Sipos wan samting olsem i foldaon long wan stof no long wan bigfala graonpot we oli kukum bred* long hem, be yufala i mas brebrekem.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Olgeta narafala samting we oli tajem wan long olgeta ya we i ded, bambae oli kam doti long fes blong mi, springwota mo wota blong tang we i stap kam niuwan oltaem, tufala nomo bambae i no kam doti olsem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Sipos wan long ol samting ya i ded, mo i foldaon long ol sid blong wit* no bale* no wanem we i blong planem, be ol sid ya bambae i stap klin yet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Be sipos yufala i draonem ol sid ya long wota, nao wan long ol samting ya i ded, i foldaon i kasem, ol sid ya bambae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sipos wan anamol we yufala i save kakae i ded hem wan, nao wan man i tajem, man ya bambae i kam doti long fes blong mi, mo bambae hem i stap olsem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No sipos wan man i kakae mit blong wan anamol olsem, bambae hem i mas wasem ol klos blong hem, mo hem bambae i stap doti long fes blong mi go kasem long sapa. No sipos wan man i karem anamol olsem, bambae hem i mas wasem ol klos blong hem, mo hem bambae i stap doti long fes blong mi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olgeta smosmol samting ya we oli stap wokbaot olbaot long graon oli nogud we i nogud olgeta, mo oli tabu blong yufala i kakae.</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Nating we oli stap wokbaot long bel blong olgeta, no oli gat fo leg blong olgeta, no oli gat plante leg blong olgeta, be olgeta evriwan oli nogud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Bambae yufala i no mas kakae wan long ol samting ya. Sipos yufala i kakae, bambae yufala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Mi mi Hae God, mi God blong yufala, mo oltaem yufala i mas klin long fes blong mi, yufala i mas tabu, from we mi mi tabu, mi klin olgeta.</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Mi nao mi tekemaot yufala long Ijip, mi tekem yufala i kam long ples ya blong bambae mi nomo mi God blong yufala. Oltaem yufala i mas klin long fes blong mi, from we mi mi tabu, mi klin olgeta.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“Hemia nao ol loa we i tokbaot ol anamol, mo ol pijin, mo ol narafala laef samting we i stap olbaot long solwota, mo long wota, mo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Yufala i mas lukluk gud blong makem ol samting we oli klin long fes blong mi, mo ol samting we oli no klin long fes blong mi. Mo yufala i mas makemgud ol samting we yufala i save kakae, mo ol samting we i tabu blong yufala i kakae.”</w:t>
      </w:r>
      <w:r>
        <w:rPr>
          <w:lang w:val="bi_VU" w:bidi="bi_VU"/>
        </w:rPr>
      </w:r>
      <w:r>
        <w:rPr>
          <w:lang w:val="bi_VU" w:bidi="bi_VU"/>
        </w:rPr>
      </w:r>
    </w:p>
    <w:p>
      <w:pPr/>
      <w:r>
        <w:rPr>
          <w:lang w:val="bi_VU" w:bidi="bi_VU"/>
        </w:rPr>
      </w:r>
    </w:p>
    <w:p>
      <w:pPr>
        <w:pStyle w:val="Heading2"/>
      </w:pPr>
      <w:r>
        <w:rPr>
          <w:lang w:val="bi_VU" w:bidi="bi_VU"/>
        </w:rPr>
        <w:t>Leviticus 12:1</w:t>
      </w:r>
      <w:r>
        <w:rPr>
          <w:lang w:val="bi_VU" w:bidi="bi_VU"/>
        </w:rPr>
      </w:r>
    </w:p>
    <w:p>
      <w:pPr/>
      <w:r>
        <w:rPr>
          <w:lang w:val="bi_VU" w:bidi="bi_VU"/>
        </w:rPr>
      </w:r>
      <w:r>
        <w:rPr>
          <w:vertAlign w:val="superscript"/>
          <w:lang w:val="bi_VU" w:bidi="bi_VU"/>
        </w:rPr>
        <w:t>1</w:t>
      </w:r>
      <w:r>
        <w:rPr>
          <w:lang w:val="bi_VU" w:bidi="bi_VU"/>
        </w:rPr>
        <w:t xml:space="preserve"> Nao Hae God i givim ol rul ya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i talemaot long ol laen* blong Isrel.* Hem i talem se, “Sipos wan woman i bonem pikinini boe blong hem, bambae hem i no klin long fes blong mi, mo bambae hem i stap olsem go kasem namba eit dei blong hem. Long fes blong mi, i olsem we hem i gat sik blong woman.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namba eit dei ya blong hem, bambae oli mas mekem sakomsaes* long pikinini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biaen, woman olsem bambae i stap toti tri dei bakegen we i no klin yet long fes blong mi, from we hem i lusum blad blong hem long taem ya, nao biaen bambae i mas mekem sakrefaes blong kam klin bakegen long fes blong mi. Long ol dei ya, bambae hem i no mas tajem ol samting we i tabu, mo i no mas kam insaed long yad blong Haos Tapolen blong mi, go kasem long en blong taem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sipos wan woman i bonem pikinini gel blong hem, bambae hem i no klin long fes blong mi, mo bambae hem i stap olsem go kasem namba fiftin dei blong hem. Long fes blong mi, i olsem we hem i gat sik blong woman. Nao biaen, woman olsem bambae i stap sikisti sikis dei bakegen we i no klin yet long fes blong mi, from we hem i lusum blad blong hem long taem ya, nao biaen bambae i mas mekem sakrefaes blong kam klin bakegen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woman i bonem wan pikinini boe no wan pikinini gel, nao stret taem ya blong hem i finis, bambae hem i mas tekem wan smol sipsip we i gat wan yia blong hem, i kam givim long pris long doa blong yad blong Haos Tapolen blong mi. Smol sipsip ya i blong mekem sakrefaes ya we i blong bonem i bon evriwan blong mekem wosip long mi. Mo hem i mas tekem wan nawimba no wan sotleg* blong mekem spesel sakrefaes ya we i blong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pris ya bambae i tekem tufala samting ya i kam, i mekem sakrefaes long tufala long fes blong mi blong tekemaot ol samting we i mekem woman ya i doti, blong mekem hem i klin bakegen long fes blong mi. Hemia nao ol samting we woman olsem i mas mekem biaen long taem we hem i bonem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woman olsem i pua tumas, nao i no save tekem smol sipsip, bambae hem i save tekem tu sotleg no tu nawimba, we wan i blong mekem sakrefaes ya we i blong bonem i bon evriwan, mo wan i blong tekemaot sin blong hem. Mo pris bambae i mekem tufala sakrefaes ya blong tekemaot ol samting we i mekem woman olsem i doti, nao bambae hem i kam klin bakegen long fes blong mi.”</w:t>
      </w:r>
      <w:r>
        <w:rPr>
          <w:lang w:val="bi_VU" w:bidi="bi_VU"/>
        </w:rPr>
      </w:r>
      <w:r>
        <w:rPr>
          <w:lang w:val="bi_VU" w:bidi="bi_VU"/>
        </w:rPr>
      </w:r>
    </w:p>
    <w:p>
      <w:pPr/>
      <w:r>
        <w:rPr>
          <w:lang w:val="bi_VU" w:bidi="bi_VU"/>
        </w:rPr>
      </w:r>
    </w:p>
    <w:p>
      <w:pPr>
        <w:pStyle w:val="Heading2"/>
      </w:pPr>
      <w:r>
        <w:rPr>
          <w:lang w:val="bi_VU" w:bidi="bi_VU"/>
        </w:rPr>
        <w:t>Leviticus 13:1</w:t>
      </w:r>
      <w:r>
        <w:rPr>
          <w:lang w:val="bi_VU" w:bidi="bi_VU"/>
        </w:rPr>
      </w:r>
    </w:p>
    <w:p>
      <w:pPr/>
      <w:r>
        <w:rPr>
          <w:lang w:val="bi_VU" w:bidi="bi_VU"/>
        </w:rPr>
      </w:r>
      <w:r>
        <w:rPr>
          <w:vertAlign w:val="superscript"/>
          <w:lang w:val="bi_VU" w:bidi="bi_VU"/>
        </w:rPr>
        <w:t>1</w:t>
      </w:r>
      <w:r>
        <w:rPr>
          <w:lang w:val="bi_VU" w:bidi="bi_VU"/>
        </w:rPr>
        <w:t xml:space="preserve"> Nao Hae God i givim ol rul ya long Moses mo Hae Pris Eron,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“Moses mo Eron. Sipos wan man i gat wan soa no wan boela, no skin blong hem i solap lelebet mo i kam red, we maet samting ya i save kam wan rabis sik blong skin we i save mekem man i doti long fes blong mi, bambae ol man oli mas tekem man olsem i kam pas long hae pris no long pris.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pris bambae i mas lukluk gud long soa ya, mo sipos ol hea blong ples ya i waet, mo soa ya i no stap long skin nomo, i kakae mit blong hem i go insaed, hemia i min se soa ya i wan rabis sik blong skin. Nao pris i mas talemaot se man ya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sipos pris i luk we soa ya i waet, mo i no kakae mit blong ples ya, mo ol hea blong ples ya i no waet, hem i mas talem long man ya blong i go stap hem wan go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namba seven dei blong hem, pris i mas lukluk gud long man ya bakegen, mo sipos i luk we soa ya i no kam bigwan, i stap sem mak nomo, bambae i mas talem long hem blong i go stap hem wan go kasem seven dei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namba seven dei ya blong hem, pris i mas lukluk gud long hem bakegen, mo sipos soa ya i no go olbaot, i stap kam smol, pris i mas talemaot we man ya i klin, from we samting ya i wan soa nomo. Be man ya i mas wasem ol klos blong hem, blong kam klin olgeta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sipos soa ya i stat go olbaot long bodi blong man ya biaen long taem ya we pris i luk hem, i talemaot we i klin, bambae hem i mas kam pas long pris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pris bambae i mas lukluk gud long hem bakegen, mo sipos i luk we soa ya i stap go olbaot bakegen, bambae i mas talemaot we man ya i doti long fes blong mi, from we soa ya i wan rabis sik blong skin.”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sipos wan man i gat wan rabis soa long bodi blong hem, ol man oli mas tekem hem i kam pas long pris,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blong pris i lukluk gud long hem. Sipos soa blong hem i waet, mo i stap mekem ol hea blong ples ya i kam waet, mo i fulap long doti blong soa,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hemia i min se soa ya i wan rabis sik we i save stap oltaem, i no save finis. Nao pris ya i mas talemaot we man ya i doti long fes blong mi. Bambae i no gat nid blong pris i talem se hem i mas go stap hem wan, from we i klia long fes blong evri man we hem i no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sipos sik ya i wokem olgeta bodi blong man ya, i stat long hed blong hem i godaon kasem leg blong hem, nao sik ya i finis long evri ples we pris i save luk,</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pris i mas lukluk gud long man ya bakegen. Mo sipos hem i luk we sik ya i finis gud, hem i mas talemaot se sik blong man ya i finis, mo hem i kam klin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sipos wan soa i kamaot long man ya bakegen, wantaem nomo bambae hem i kam doti bakegen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pris i mas lukluk gud long hem bakegen, mo sipos i luk wan soa olsem, hem i mas talemaot we man ya i kam doti bakegen long fes blong mi. Wan soa olsem i min se sik ya i stap yet long man ya, mo hem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sipos soa ya i finis, man ya i mas kam pas long pris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pris i mas lukluk gud long hem bakegen. Sipos soa blong hem i finis olgeta, man ya i kam klin bakegen, mo pris bambae i mas talemaot we sik blong hem i finis mo hem i kam klin.”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sipos wan man i gat boela, mo boela ya i finis finis,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biaen, trak blong hem i kam waet mo i solap bakegen, no i gat wan mak long hem we i waet, mo i red lelebet, man ya i mas kam pas long pris from.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pris i mas lukluk gud long hem, mo sipos i luk we soa ya i no stap long skin nomo, i go insaed, mo ol hea blong ples ya i waet, hem i mas talemaot we man ya i doti long fes blong mi. Soa ya i wan rabis sik blong skin we i kamaot long ples blong boela.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sipos pris i lukluk gud long soa ya, nao i luk we ol hea blong ples ya i no waet, mo soa ya i stap long skin nomo, mo i stap kam gud lelebet, bambae hem i mas talem long man ya blong i go stap hem wan go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namba seven dei blong hem, sipos pris i luk we soa ya i stap kam bigwan, mo i go olbaot long bodi blong hem, hem i mas talemaot we man ya i kam doti long fes blong mi. Hemia i sik ya blong skin bakegen.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sipos hem i luk we soa ya i no jenis, mo i no go olbaot long bodi blong man ya, hemia i min se samting ya i trak blong boela nomo we i finis finis, mo pris i mas talemaot we man ya i no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sipos faea i bonem wan man, nao soa long ples ya i gat mak long hem we i waet mo i red lelebet, no i waet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bambae pris i mas lukluk gud long man ya. Sipos ol hea blong ples ya i kam waet, mo soa i no stap long skin nomo, i go insaed, hemia i min se wan rabis sik blong skin i stat long ples ya we faea i bonem, mo pris i mas talemaot we man ya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sipos ol hea blong ples ya i no kam waet, mo soa ya i stap long skin nomo, mo mak ya i stap kam gud lelebet bakegen, pris i mas talem long hem blong i go stap hem wan go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long namba seven dei blong hem, pris i mas lukluk gud long hem bakegen, mo sipos soa ya i stap kam bigwan, mo i go olbaot long bodi blong hem, hemia i min se soa ya i wan rabis sik blong skin, mo pris i mas talemaot we man ya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sipos soa ya i stap sem mak nomo olsem, i no jenis, mo i no go olbaot long bodi blong man ya, mo i stap kam gud lelebet, hemia i min se i no wan rabis sik blong skin. Nao pris i mas talemaot we man ya i no doti long fes blong mi, from we soa ya i trak blong faea nomo we i bonem.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“Sipos wan man no wan woman i gat soa long hed blong hem, no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pris i mas lukluk gud long soa ya. Sipos soa ya i no stap long skin nomo, i go insaed, mo ol hea blong ples ya i yala mo i sofsof, hemia i min se soa ya, hem i ringwom, mo pris ya i mas talemaot we man ya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sipos pris i lukluk gud long soa ya, mo i luk we hem i stap long skin nomo, be ol hea long ples ya i no stret kala blong hem, hem i mas talem long man ya blong i go stap hem wan go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long namba seven dei blong hem, pris i mas lukluk gud long soa ya bakegen, mo sipos soa ya i no go olbaot long bodi blong man ya, mo ol hea blong ples ya i no moa yala, mo soa i stap long skin nomo,</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man ya i mas katemaot olgeta hea blong hed blong hem, ol hea raon long soa ya nomo i stap, mo pris i mas talem long hem blong i go stap hem wan go kasem seven dei bakegen.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long namba seven dei ya blong hem, pris i mas lukluk gud long soa ya bakegen, mo sipos soa ya i no go olbaot long bodi blong man ya, mo i no go insaed, i stap long skin nomo, pris i mas talemaot we hem i no doti long fes blong mi. Be man ya i mas wasem ol klos blong hem blong kam klin olgeta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Be sipos soa ya i stat kam bigwan bakegen biaen long taem ya we pris i talem se man ya i no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pris i mas lukluk gud long hem bakegen. Nao sipos soa ya i stap go olbaot long bodi blong man ya, i no nid blong pris i traem faenemaot se ol hea blong ples ya i kam yala, from we i klia nomo we ringwom i stap long man ya, mo hem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sipos pris i luk we soa ya i no kam bigwan, mo ol gudfala hea i stap gru bakegen long ples blong soa ya, hemia i min se soa ya i finis, mo pris i mas talemaot we man ya i no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sipos wan man no wan woman i gat ol waet spot long skin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pris i mas lukluk gud long hem. Mo sipos ol spot ya oli waet be oli no waet gud, hemia i min se ol spot ya oli samting nating nomo, mo man ya no woman ya i klin, ol spot ya i no mekem hem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40-41</w:t>
      </w:r>
      <w:r>
        <w:rPr>
          <w:lang w:val="bi_VU" w:bidi="bi_VU"/>
        </w:rPr>
        <w:t xml:space="preserve"> “Mo sipos wan man i stap kam bolhed long bak blong hed blong hem, no long fored blong hem, hemia i no mekem hem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Be sipos i gat soa i kamaot long bolhed ya blong hem, we soa ya i waet mo i red lelebet, soa ya i wan rabis sik blong skin.</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Pris i mas lukluk gud long hem, mo sipos soa ya i waet mo i red lelebet,</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bambae i mas talemaot we man ya i kam doti long fes blong mi, from we soa ya long hed blong hem i wan rabis sik blong skin.”</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“Sipos wan man i gat wan rabis sik olsem, bambae hem i mas putum ol rabis klos nomo we i brobrok, mo i no mas komem hea blong hem. Hem i mas kavremap maot blong hem, mo sipos i luk narafala man, i mas singsingaot se, ‘!Mi mi doti! !Mi mi doti!’</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Nating we sik ya i stap long hem longtaem olsem wanem, be bambae hem i stap doti long fes blong mi, go kasem we sik ya i finis long hem. Bambae hem i mas gowe long ples we ol man oli stap long hem, nao i mas stap hem wan afsaed olgeta.”</w:t>
      </w:r>
      <w:r>
        <w:rPr>
          <w:lang w:val="bi_VU" w:bidi="bi_VU"/>
        </w:rPr>
      </w:r>
      <w:r>
        <w:rPr>
          <w:lang w:val="bi_VU" w:bidi="bi_VU"/>
        </w:rPr>
      </w:r>
    </w:p>
    <w:p>
      <w:pPr/>
      <w:r>
        <w:rPr>
          <w:lang w:val="bi_VU" w:bidi="bi_VU"/>
        </w:rPr>
      </w:r>
    </w:p>
    <w:p>
      <w:pPr/>
      <w:r>
        <w:rPr>
          <w:lang w:val="bi_VU" w:bidi="bi_VU"/>
        </w:rPr>
      </w:r>
      <w:r>
        <w:rPr>
          <w:vertAlign w:val="superscript"/>
          <w:lang w:val="bi_VU" w:bidi="bi_VU"/>
        </w:rPr>
        <w:t>47-49</w:t>
      </w:r>
      <w:r>
        <w:rPr>
          <w:lang w:val="bi_VU" w:bidi="bi_VU"/>
        </w:rPr>
        <w:t xml:space="preserve"> Bakegen, Hae God i talem long tufala se, “Sipos i gat doti mak we i olsem hea blong rat i stap gru long wan klos blong yufala, no long wan narafala samting blong yufala, bambae yufala i mas tekem samting ya i kam, blong pris i lukluk. Nating we doti mak ya i stap long wan klos we oli wokem long wul, no long linen,* no i stap long wan pis kaliko we oli wokem long wul, no long linen, no i stap long wan pis leta, no long wan samting we oli wokem long leta, be sipos mak ya i stap gru mo kala blong hem i stap kam grin, no i stap kam red, maet hemia i olsem wan sik we i save kam bigwan moa long samting ya, mo yufala i mas kam soemaot mak ya long pris.</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Bambae pris i mas lukluk gud long mak ya, mo i mas putum samting ya i stap hem wan samples go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51-52</w:t>
      </w:r>
      <w:r>
        <w:rPr>
          <w:lang w:val="bi_VU" w:bidi="bi_VU"/>
        </w:rPr>
        <w:t xml:space="preserve"> Nao long namba seven dei blong hem, hem i mas go lukluk gud long samting ya bakegen. Sipos mak ya i stap go olbaot long hem, hemia i min se mak ya i olsem wan rabis sik, mo samting ya i doti long fes blong mi, nao pris i mas bonem blong kilim sik ya.</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Be sipos pris i lukluk gud long samting ya, mo i luk we mak ya i no go olbaot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hem i mas talem long man ya blong i go wasem samting ya fastaem, nao biaen, pris i mas putum i stap hem wan samples go kasem seven dei bakegen.</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Nao long namba seven dei ya blong hem, pris i mas go lukluk gud long hem bakegen, mo sipos mak ya i no jenisim kala blong hem be i stap long hem yet, nating we i no go olbaot long samting ya, be samting ya i stap doti yet long fes blong mi. Nating we mak ya i stap long afsaed blong samting ya, no long insaed blong hem, be pris i mas bonem.</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Be sipos pris i lukluk gud long samting ya bakegen, nao i luk we mak ya klosap i finis long hem, nating we kaliko no leta, be bambae hem i mas teremaot haf ya we mak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57</w:t>
      </w:r>
      <w:r>
        <w:rPr>
          <w:lang w:val="bi_VU" w:bidi="bi_VU"/>
        </w:rPr>
        <w:t xml:space="preserve"> Be biaen, sipos wan mak olsem i kamaot bakegen long samting ya, hemia i min se sik ya i stap long hem yet, mo man blong hem i mas tekem samting ya, i go bonem long faea.</w:t>
      </w:r>
      <w:r>
        <w:rPr>
          <w:lang w:val="bi_VU" w:bidi="bi_VU"/>
        </w:rPr>
      </w:r>
      <w:r>
        <w:rPr>
          <w:lang w:val="bi_VU" w:bidi="bi_VU"/>
        </w:rPr>
      </w:r>
    </w:p>
    <w:p>
      <w:pPr/>
      <w:r>
        <w:rPr>
          <w:lang w:val="bi_VU" w:bidi="bi_VU"/>
        </w:rPr>
      </w:r>
    </w:p>
    <w:p>
      <w:pPr/>
      <w:r>
        <w:rPr>
          <w:lang w:val="bi_VU" w:bidi="bi_VU"/>
        </w:rPr>
      </w:r>
      <w:r>
        <w:rPr>
          <w:vertAlign w:val="superscript"/>
          <w:lang w:val="bi_VU" w:bidi="bi_VU"/>
        </w:rPr>
        <w:t>58</w:t>
      </w:r>
      <w:r>
        <w:rPr>
          <w:lang w:val="bi_VU" w:bidi="bi_VU"/>
        </w:rPr>
        <w:t xml:space="preserve"> Sipos man ya i wasem samting ya olsem, nao mak ya i finis olgeta long hem, hem i mas wasem bakegen wan taem moa, blong samting ya i kam klin olgeta.</w:t>
      </w:r>
      <w:r>
        <w:rPr>
          <w:lang w:val="bi_VU" w:bidi="bi_VU"/>
        </w:rPr>
      </w:r>
      <w:r>
        <w:rPr>
          <w:lang w:val="bi_VU" w:bidi="bi_VU"/>
        </w:rPr>
      </w:r>
    </w:p>
    <w:p>
      <w:pPr/>
      <w:r>
        <w:rPr>
          <w:lang w:val="bi_VU" w:bidi="bi_VU"/>
        </w:rPr>
      </w:r>
    </w:p>
    <w:p>
      <w:pPr/>
      <w:r>
        <w:rPr>
          <w:lang w:val="bi_VU" w:bidi="bi_VU"/>
        </w:rPr>
      </w:r>
      <w:r>
        <w:rPr>
          <w:vertAlign w:val="superscript"/>
          <w:lang w:val="bi_VU" w:bidi="bi_VU"/>
        </w:rPr>
        <w:t>59</w:t>
      </w:r>
      <w:r>
        <w:rPr>
          <w:lang w:val="bi_VU" w:bidi="bi_VU"/>
        </w:rPr>
        <w:t xml:space="preserve"> “Hemia nao ol rul we pris i mas folem blong lukluk gud long ol samting olsem we i gat doti mak i stap gru long hem blong makemaot se i klin no i no klin long fes blong mi.”</w:t>
      </w:r>
      <w:r>
        <w:rPr>
          <w:lang w:val="bi_VU" w:bidi="bi_VU"/>
        </w:rPr>
      </w:r>
      <w:r>
        <w:rPr>
          <w:lang w:val="bi_VU" w:bidi="bi_VU"/>
        </w:rPr>
      </w:r>
    </w:p>
    <w:p>
      <w:pPr/>
      <w:r>
        <w:rPr>
          <w:lang w:val="bi_VU" w:bidi="bi_VU"/>
        </w:rPr>
      </w:r>
    </w:p>
    <w:p>
      <w:pPr>
        <w:pStyle w:val="Heading2"/>
      </w:pPr>
      <w:r>
        <w:rPr>
          <w:lang w:val="bi_VU" w:bidi="bi_VU"/>
        </w:rPr>
        <w:t>Leviticus 14:1</w:t>
      </w:r>
      <w:r>
        <w:rPr>
          <w:lang w:val="bi_VU" w:bidi="bi_VU"/>
        </w:rPr>
      </w:r>
    </w:p>
    <w:p>
      <w:pPr/>
      <w:r>
        <w:rPr>
          <w:lang w:val="bi_VU" w:bidi="bi_VU"/>
        </w:rPr>
      </w:r>
      <w:r>
        <w:rPr>
          <w:vertAlign w:val="superscript"/>
          <w:lang w:val="bi_VU" w:bidi="bi_VU"/>
        </w:rPr>
        <w:t>1</w:t>
      </w:r>
      <w:r>
        <w:rPr>
          <w:lang w:val="bi_VU" w:bidi="bi_VU"/>
        </w:rPr>
        <w:t xml:space="preserve"> Nao Hae God i givim ol rul ya long Moses,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“Moses. Man we i gat wan rabis sik long skin blong hem, sipos sik ya blong hem i finis, ol rul we hem i mas folem blong kam klin long fes blong mi i olsem. Sipos sam man oli kam talemaot long pris we wan famle blong olgeta we i gat sik olsem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pris i mas aot long ples ya we yufala i stap long hem, i mas go luk man ya we i stap afsaed, mo long ples ya, hem i mas lukluk gud long bodi blong hem. Sipos ol soa blong hem i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pris i mas talem long ol famle ya blong hem blong oli tekem tu pijin we i klin long fes blong mi, wetem wan pis wud blong tri ya sida* mo wan smol rop we i red mo wan han blong smol tri ya hisop,* mo oli mas karem ol samting ya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pris i mas talem long wan long olgeta blong i tekem wan long tufala pijin ya, i holem antap long wan graonpot we i fulap long wota we oli kasem long springwota, nao i kilim i ded blong blad blong hem i ron i go insaed long graonpot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pris i mas tekem narafala pijin ya wetem wud mo rop mo han ya blong hisop, i pusum olgeta evriwan i go long blad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i mas sakem blad ya smosmol i go seven taem long man ya we sik i stap long hem fastaem, blong mekem hem i kam klin bakegen long fes blong mi, mo i mas talemaot we bodi blong man ya i klin, sik ya blong hem i finis. Nao hem i mas letem narafala pijin ya i go fri blong i flae i go.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man ya i mas wasem ol klos blong hem, mo i mas katemaot hea blong hem, mo i mas swim, mo taem hem i mekem ol samting ya, hem i klin long fes blong mi. I stat long taem ya, hem i save kam insaed long ples ya bakegen we yufala i stap long hem, be i no save go insaed long haos tapolen blong hem, i mas slip afsaed nomo go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namba seven dei blong hem, hem i mas katemaot hea blong hem bakegen, wetem mustas blong hem, mo hea blong ae blong hem, mo olgeta hea long bodi blong hem, mo i mas wasem klos blong hem bakegen, mo i mas swim, nao long fasin ya, hem i klin gud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namba eit dei blong hem, man ya bambae i mas tekem tu smol man sipsip wetem wan smol woman sipsip we trifala evriwan i gat wan yia blong trifala, mo we trifala i no gat wan samting i rong long bodi blong trifala, mo i mas tekem tri kilo flaoa we oli tantanem wetem olifoel,* mo wan panikin olifoel.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pris i mas tekem man ya wetem ol presen ya blong hem, tufala i kam long doa blong yad blong Haos Tapolen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i mas tekem wan long tufala man sipsip ya, wetem panikin olifoel ya blong mekem sakrefaes long sipsip ya blong mekem man ya i klin bakegen long fes blong mi. Pris i mas leftemap tufala samting ya long fes blong mi blong makemaot tufala, se i wan spesel presen blong mi, we biaen, bambae hem i kakae,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i mas kilim sipsip ya insaed long yad blong Haos Tapolen ya, long ples blong kilim anamol blong mekem spesel sakrefaes blong tekemaot sin mo sakrefaes we i blong bonem i bon evriwan. Hem i mas kilim long ples ya from we mit blong sakrefaes ya i tabu we i tabu, ol pris nomo oli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mas tekem sam blad blong smol sipsip ya, i mas putum long raet sora blong man ya, long ples we i sofsof, mo long bigfala fingga blong raet han blong hem, mo long bigfala fingga blong raet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long fes blong mi, hem i mas tekem olifoel, i kafsaedem i go long lef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mas pusum fingga blong raet han blong hem i go long olifoel ya, i sakem smosmol seven taem i go long graon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mas tekem olifoel ya we i stap yet long lef han blong hem, i putum sam long raet sora blong man ya long ples we i sofsof, mo long bigfala fingga blong raet han blong hem, mo long bigfala fingga blong raet leg blong hem, antap long blad blong sipsip ya we i putum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biaen, haf olifoel ya we i stap yet long han blong hem, hem i mas kafsaedem i go long hed blong man ya. Nao long fasin ya, hem i mekem man ya i kam klin bakegen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biaen, pris i mas kilim woman sipsip ya blong mekem spesel sakrefaes blong tekemaot sin blong man ya, mo i mas kilim narafala man sipsip ya tu blong mekem sakrefaes ya we i blong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i mas bonem long Olta blong mekem wosip long mi, wetem presen ya long kakae blong garen* we i blong bonem blong givim i kam long mi. Long fasin ya, bambae pris i mekem man ya i kam klin, mo long taem ya nao, bambae hem i klin olgeta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sipos man olsem i pua tumas, i no save tekem tri sipsip blong mekem ol sakrefaes ya long hem, bambae hem i save tekem wan smol man sipsip nomo blong mekem sakrefaes ya blong mekem hem i klin bakegen long fes blong mi. Pris i mas leftemap sipsip ya long fes blong mi blong makemaot se i wan spesel presen blong mi, mo man ya i mas mekem wan presen tu long kakae blong garen, we i tekem wan kilo flaoa we i tantanem wetem olifoel mo wan panikin olifoel.</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hem i mas tekem tu sotleg* no tu nawimba olsem we hem i save pem, wan we i blong mekem spesel sakrefaes ya we i blong tekemaot sin blong hem, mo wan we i blong mekem sakrefaes ya we i blong bonem i bon evriwan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namba eit dei blong hem, hem i mas tekem ol samting ya i kam, i givim long pris long doa blong yad blong Haos Tapolen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pris i mas tekem sipsip ya wetem olifoel, i mas leftemap tufala long fes blong mi blong makemaot tufala, se i wan spesel presen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hem i mas kilim sipsip ya, mo i mas tekem sam blad blong hem, i putum long raet sora blong man ya long ples we i sofsof, mo long bigfala fingga blong raet han blong hem, mo long bigfala fingga blong raet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long fes blong mi, hem i mas tekem olifoel ya, i kafsaedem i go long lef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i pusum fingga blong raet han blong hem i go long olifoel ya, i sakem smosmol seven taem i go long graon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hem i mas tekem olifoel ya we i stap yet long lef han blong hem, i putum long raet sora blong man ya long ples we i sofsof, mo long bigfala fingga blong raet han blong hem, mo long bigfala fingga blong raet leg blong hem, antap long blad blong sipsip ya we i putum finis.</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biaen, haf olifoel ya we i stap yet long lef han blong hem, hem i mas kafsaedem i go long hed blong man ya. Nao long fasin ya, bambae hem i mekem man ya i kam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biaen, hem i mas kilim tufala sotleg ya no tufala nawimba,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we wan i blong mekem spesel sakrefaes blong tekemaot sin blong man ya, mo wan i blong bonem i bon evriwan. Mo hem i mas bonem sekenwan ya long Olta wetem presen ya long kakae blong garen we i blong bonem blong givim i kam long mi. Long fasin ya, bambae pris i mekem man ya i kam klin olgeta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“Sipos wan puaman olsem i gat wan rabis sik long skin blong hem, nao sik ya blong hem i finis mo hem i wantem kam klin bakegen long fes blong mi, be i no save pem ol sipsip blong mekem sakrefaes olsem we ol narafala man oli stap pem, hemia nao ol rul we hem i mas folem blong mekem ol sakrefaes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Hae God i talem long Moses mo Hae Pris Eron se,</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“Bambae mi mi tekem yufala i go insaed long kantri ya we mi promes* blong givim long yufala blong yufala i go stap olwe long hem, kantri ya we naoia ol laen* blong Kenan* oli stap long hem. Mo taem yufala i stap long kantri ya, mo wan long yufala i luk wan samting olsem nalumlum we mi putum i stap gru long wol blong haos blong hem, ol rul we bambae yufala i mas folem i olsem.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Sipos man i luk we wan samting olsem i stap gru long wol blong haos blong hem, bambae hem i mas kam talemaot long pris.</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pris bambae i mas talem long man ya blong i go karemaot evri samting long haos blong hem i go afsaed, blong hem i save go lukluk gud long samting ya we i stap gru long haos ya. Sipos man ya i no mekem olsem, bambae pris i mas talemaot we olgeta samting we i stap long haos ya oli doti long fes blong mi. Nao biaen, pris bambae i mas go insaed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i mas lukluk gud long samting ya we i stap gru long wol blong hem. Sipos hem i luk we samting ya i stap kam grin, no i stap kam red, mo i stap kakae wol blong haos,</w:t>
      </w:r>
      <w:r>
        <w:rPr>
          <w:lang w:val="bi_VU" w:bidi="bi_VU"/>
        </w:rPr>
      </w:r>
      <w:r>
        <w:rPr>
          <w:lang w:val="bi_VU" w:bidi="bi_VU"/>
        </w:rPr>
      </w:r>
    </w:p>
    <w:p>
      <w:pPr/>
      <w:r>
        <w:rPr>
          <w:lang w:val="bi_VU" w:bidi="bi_VU"/>
        </w:rPr>
      </w:r>
    </w:p>
    <w:p>
      <w:pPr/>
      <w:r>
        <w:rPr>
          <w:lang w:val="bi_VU" w:bidi="bi_VU"/>
        </w:rPr>
      </w:r>
      <w:r>
        <w:rPr>
          <w:vertAlign w:val="superscript"/>
          <w:lang w:val="bi_VU" w:bidi="bi_VU"/>
        </w:rPr>
        <w:t>38-47</w:t>
      </w:r>
      <w:r>
        <w:rPr>
          <w:lang w:val="bi_VU" w:bidi="bi_VU"/>
        </w:rPr>
        <w:t xml:space="preserve"> bambae hem i mas kam afsaed bakegen, nao i mas putum tabu long haos ya blong i stap nomo go kasem seven dei. Nao sipos wan man i go insaed long haos ya, bambae hem i kam doti long fes blong mi, mo bambae hem i stap doti olsem go kasem long sapa. Mo sipos wan man i go ledaon no i go kakae insaed long haos ya, bambae hem i mas wasem ol klos blong hem. Nao long namba seven dei blong hem, bambae pris i mas gobak long haos ya blong lukluk gud long hem bakegen. Mo sipos samting ya i stap gru i go olbaot long haos ya, bambae hem i mas talemaot long ol man blong haos ya, se oli mas tekemaot ol ston blong wol ya we samting ya i stap gru long hem, oli mas karem i go afsaed long taon, oli go sakem olgeta long wan ples we i doti long fes blong mi. Mo oli mas skrasemaot olgeta plasta insaed long haos ya tu, mo oli mas go sakem ol doti blong hem long ples ya. Nao ol man blong haos ya oli mas tekem ol niufala ston blong jenisim olgeta we oli tekemaot, mo oli mas putum niufala plasta long ol wol blong hem. “Nao sipos samting ya i kamaot bakegen biaen, bambae pris i mas go lukluk haos ya bakegen. Mo sipos samting ya i stap gru i go olbaot bakegen, hemia i min se samting ya i stap spolem haos ya, mo haos ya i kam doti long fes blong mi. Nao ol man blong haos ya oli mas brekemdaon haos ya, mo oli mas karemaot ol ston blong hem wetem ol wud blong hem mo olgeta doti blong hem i go afsaed long taon, nao oli mas go sakem long wan ples we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“Be sipos pris i go lukluk haos ya bakegen, nao i luk we samting ya i no moa kamaot bakegen insaed long hem biaen long taem ya we ol man oli putum niufala plasta long hem, bambae hem i mas talemaot we haos ya i no doti long fes blong mi, from we samting ya we i stap gru long hem i finis finis.</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Nao blong mekem haos ya i kam klin olgeta long fes blong mi, pris bambae i mas tekem tu pijin i kam, wetem wan pis wud blong tri ya sida,* mo wan smol rop we i red, mo wan smol han blong smol tri ya hisop.*</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Nao hem i mas tekem wan long tufala pijin ya, i mas holem antap long wan graonpot we i fulap long wota we oli kasem long springwota, nao i mas kilim i ded blong blad blong hem i ron i go insaed long graonpot ya.</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Nao hem i mas tekem pis wud ya wetem hisop mo rop mo narafala pijin ya, i mas pusum olgeta evriwan i go long blad blong pijin we i miks wetem wota ya, nao i mas sakem blad ya smosmol seven taem i go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Nao long fasin ya, bambae hem i yusum blad blong pijin ya we i miks wetem wota, mo narafala pijin ya wetem wud mo hisop mo rop ya, blong mekem haos ya i kam klin olgeta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Nao biaen, hem i mas letem narafala pijin ya i go fri, blong i flae, i aot long taon ya i go. Long fasin ya, bambae pris i mekem haos ya i kam klin long fes blong mi, nao bambae haos ya i klin we i klin gud olgeta.</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“Hemia nao olgeta rul blong ol rabis sik blong skin,</w:t>
      </w:r>
      <w:r>
        <w:rPr>
          <w:lang w:val="bi_VU" w:bidi="bi_VU"/>
        </w:rPr>
      </w:r>
      <w:r>
        <w:rPr>
          <w:lang w:val="bi_VU" w:bidi="bi_VU"/>
        </w:rPr>
      </w:r>
    </w:p>
    <w:p>
      <w:pPr/>
      <w:r>
        <w:rPr>
          <w:lang w:val="bi_VU" w:bidi="bi_VU"/>
        </w:rPr>
      </w:r>
    </w:p>
    <w:p>
      <w:pPr/>
      <w:r>
        <w:rPr>
          <w:lang w:val="bi_VU" w:bidi="bi_VU"/>
        </w:rPr>
      </w:r>
      <w:r>
        <w:rPr>
          <w:vertAlign w:val="superscript"/>
          <w:lang w:val="bi_VU" w:bidi="bi_VU"/>
        </w:rPr>
        <w:t>55-56</w:t>
      </w:r>
      <w:r>
        <w:rPr>
          <w:lang w:val="bi_VU" w:bidi="bi_VU"/>
        </w:rPr>
        <w:t xml:space="preserve"> mo blong ol soa, mo blong ol boela, mo blong ol ringwom, mo blong ol doti mak we i save gru long ol klos blong man, mo blong ol samting olsem nalumlum we i save gru long wol blong haos.</w:t>
      </w:r>
      <w:r>
        <w:rPr>
          <w:lang w:val="bi_VU" w:bidi="bi_VU"/>
        </w:rPr>
      </w:r>
      <w:r>
        <w:rPr>
          <w:lang w:val="bi_VU" w:bidi="bi_VU"/>
        </w:rPr>
      </w:r>
    </w:p>
    <w:p>
      <w:pPr/>
      <w:r>
        <w:rPr>
          <w:lang w:val="bi_VU" w:bidi="bi_VU"/>
        </w:rPr>
      </w:r>
    </w:p>
    <w:p>
      <w:pPr/>
      <w:r>
        <w:rPr>
          <w:lang w:val="bi_VU" w:bidi="bi_VU"/>
        </w:rPr>
      </w:r>
      <w:r>
        <w:rPr>
          <w:vertAlign w:val="superscript"/>
          <w:lang w:val="bi_VU" w:bidi="bi_VU"/>
        </w:rPr>
        <w:t>57</w:t>
      </w:r>
      <w:r>
        <w:rPr>
          <w:lang w:val="bi_VU" w:bidi="bi_VU"/>
        </w:rPr>
        <w:t xml:space="preserve"> Ol rul ya nao oli stap blong makem se wan man no wan samting i klin long fes blong mi, no i no klin olsem.”</w:t>
      </w:r>
      <w:r>
        <w:rPr>
          <w:lang w:val="bi_VU" w:bidi="bi_VU"/>
        </w:rPr>
      </w:r>
      <w:r>
        <w:rPr>
          <w:lang w:val="bi_VU" w:bidi="bi_VU"/>
        </w:rPr>
      </w:r>
    </w:p>
    <w:p>
      <w:pPr/>
      <w:r>
        <w:rPr>
          <w:lang w:val="bi_VU" w:bidi="bi_VU"/>
        </w:rPr>
      </w:r>
    </w:p>
    <w:p>
      <w:pPr>
        <w:pStyle w:val="Heading2"/>
      </w:pPr>
      <w:r>
        <w:rPr>
          <w:lang w:val="bi_VU" w:bidi="bi_VU"/>
        </w:rPr>
        <w:t>Leviticus 15:1</w:t>
      </w:r>
      <w:r>
        <w:rPr>
          <w:lang w:val="bi_VU" w:bidi="bi_VU"/>
        </w:rPr>
      </w:r>
    </w:p>
    <w:p>
      <w:pPr/>
      <w:r>
        <w:rPr>
          <w:lang w:val="bi_VU" w:bidi="bi_VU"/>
        </w:rPr>
      </w:r>
      <w:r>
        <w:rPr>
          <w:vertAlign w:val="superscript"/>
          <w:lang w:val="bi_VU" w:bidi="bi_VU"/>
        </w:rPr>
        <w:t>1</w:t>
      </w:r>
      <w:r>
        <w:rPr>
          <w:lang w:val="bi_VU" w:bidi="bi_VU"/>
        </w:rPr>
        <w:t xml:space="preserve"> Nao Hae God i givim ol rul long Moses mo Hae Pris Eron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tufala i go talemaot long ol laen* blong Isrel.* Hem i talem se, “Sipos wan man i gat wan sik long samting blong hem, nao i gat wota blong sik ya i stap ronaot, wota ya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Nating we sik ya i mekem man ya i no save pispis no hem i save pispis, be wota ya i doti yet, mo i mekem man ya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sipos man ya i sidaon long wan bed, no i ledaon long hem, bambae bed ya tu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Mo sipos narafala man i tajem bed ya, no i sidaon long wan samting we man ya i sidaon long hem, hem i mas wasem ol klos blong hem, mo i mas swim, mo bambae hem i stap doti long fes blong mi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sipos narafala man i tajem bodi blong man we i gat sik ya, hem i mas wasem ol klos blong hem, mo i mas swim, mo bambae hem tu i stap doti olsem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sipos man we i gat sik ya i spet long wan narafala man we i klin long fes blong mi, man ya i mas wasem ol klos blong hem, mo i mas swim, mo bambae hem tu i stap doti olsem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sipos man we i gat sik ya i sidaon long wan sadel blong dongki no kamel no wanem, bambae sadel ya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sipos wan man i tajem sadel ya, no blangket we sadel ya i sidaon long hem, no i karem wan samting olsem, hem i mas wasem ol klos blong hem, mo i mas swim, mo bambae hem tu i stap doti olsem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sipos man we i gat sik ya i no wasem han blong hem, be i tajem narafala man, narafala man ya i mas wasem ol klos blong hem, mo i mas swim, mo bambae hem i stap doti olsem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man we i gat sik ya i tajem wan graonpot, ol man oli mas brebrekem graonpot ya, no sipos hem i tajem wan besin we oli wokem long wud, ol man oli mas wasemgud besin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sipos sik ya i finis, mo wota ya i no moa ronaot, man ya i mas stap olsem go kasem seven dei bakegen, nao i mas wasem ol klos blong hem, mo i mas swim long wota we oli kasem long springwota, nao bambae i kam klin bakegen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long namba eit dei blong hem, hem i mas tekem tu sotleg* no tu nawimba, i kam givim long pris long doa blong yad blong Haos Tapolen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pris i mas kilim wan long tufala pijin ya blong mekem spesel sakrefaes blong tekemaot sin blong man ya, mo i mas kilim narawan blong mekem sakrefaes ya we i blong bonem i bon evriwan blong mekem wosip long mi. Long fasin ya bambae i mekem man ya i kam klin bakegen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bakegen, enitaem, sipos wota blong man i sut i kamaot long bodi blong hem, bambae samting ya i mekem hem i doti long fes blong mi, nao man ya i mas swim evriwan, mo bambae hem i stap doti long fes blong mi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wota ya i go long wan samting we oli wokem long kaliko no long skin blong anamol, oli mas wasem samting ya, mo bambae samting ya i stap doti long fes blong mi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sipos man wetem woman, tufala i slip wanples, biaen, tufala i mas swim, mo bambae tufala i stap doti long fes blong mi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sipos wan woman i gat sik blong woman, bambae hem i kam doti long fes blong mi, mo bambae i stap doti olsem go kasem seven dei. Mo sipos man no woman i tajem hem long taem ya, bambae hem tu i kam doti long fes blong mi, mo bambae hem i stap doti olsem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sipos woman olsem i sidaon long wan samting, no i ledaon long wan samting, bambae samting ya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21-23</w:t>
      </w:r>
      <w:r>
        <w:rPr>
          <w:lang w:val="bi_VU" w:bidi="bi_VU"/>
        </w:rPr>
        <w:t xml:space="preserve"> Mo sipos man no woman i tajem bed blong woman olsem, no wan samting we woman olsem i sidaon long hem, hem i mas wasem ol klos blong hem, mo i mas swim, mo bambae i stap doti olsem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sipos wan man i slip wetem wan woman olsem, sik blong woman ya bambae i mekem hem tu i doti long fes blong mi, mo bambae i stap doti olsem go kasem seven dei. Mo sipos man ya i ledaon long wan bed, bed ya tu bambae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sipos wan woman i gat wan sik, we i mekem we sik blong woman i no kam long hem long stret taem blong hem, i stap kam oltaem nomo, no i mekem we sik ya i kam long stret taem blong hem be i no finis kwik, i stap gohed longtaem, bambae woman ya i kam doti long fes blong mi, mo bambae i stap doti olsem gogo kasem we sik ya i finis long hem. Sik ya i mekem woman ya i doti, sem mak nomo olsem we hem i gat sik blong woman.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long taem ya we hem i gat sik ya, sipos hem i ledaon long wan bed, no i sidaon long wan samting, bed ya no samting ya bambae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sipos man no woman i tajem wan long ol samting ya, hem tu bambae i kam doti long fes blong mi, mo i mas wasem ol klos blong hem, mo i mas swim, mo bambae i stap doti olsem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sipos sik ya i finis long woman olsem, hem i mas stap olsem go kasem seven dei bakegen, nao bambae hem i kam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long namba eit dei blong hem, hem i mas tekem tu sotleg no tu nawimba, i kam givim long pris long doa blong yad blong Haos Tapolen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pris i mas kilim wan long tufala pijin ya blong mekem spesel sakrefaes long hem blong tekemaot sin blong woman ya, mo i mas kilim narawan blong mekem sakrefaes ya we i blong bonem i bon evriwan blong mekem wosip long mi. Long fasin ya, bambae woman olsem i kam klin bakegen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Hae God i talem se, “Yutufala i mas tok strong long ol man ya blong mi, blong oli no mestem rod long ol samting ya we i save mekem yufala i kam doti long fes blong mi. Haos Tapolen blong mi i stap stret long medel blong yufala, mo yufala i no mas mekem hem i kam doti olsem. Sipos yufala i mekem i kam doti, bambae yufala i mas ded from.</w:t>
      </w:r>
      <w:r>
        <w:rPr>
          <w:lang w:val="bi_VU" w:bidi="bi_VU"/>
        </w:rPr>
      </w:r>
      <w:r>
        <w:rPr>
          <w:lang w:val="bi_VU" w:bidi="bi_VU"/>
        </w:rPr>
      </w:r>
    </w:p>
    <w:p>
      <w:pPr/>
      <w:r>
        <w:rPr>
          <w:lang w:val="bi_VU" w:bidi="bi_VU"/>
        </w:rPr>
      </w:r>
    </w:p>
    <w:p>
      <w:pPr/>
      <w:r>
        <w:rPr>
          <w:lang w:val="bi_VU" w:bidi="bi_VU"/>
        </w:rPr>
      </w:r>
      <w:r>
        <w:rPr>
          <w:vertAlign w:val="superscript"/>
          <w:lang w:val="bi_VU" w:bidi="bi_VU"/>
        </w:rPr>
        <w:t>32-33</w:t>
      </w:r>
      <w:r>
        <w:rPr>
          <w:lang w:val="bi_VU" w:bidi="bi_VU"/>
        </w:rPr>
        <w:t xml:space="preserve"> “Hemia nao ol rul blong olgeta we oli doti long fes blong mi. Man we i gat wan sik i stap long samting blong hem nao wota blong sik ya i stap ronaot, mo man we wota blong man i sut i kamaot long bodi blong hem, mo woman we i gat sik blong woman, mo woman we i stap luk sik blong hem long taem we i no stret taem blong hem, mo man we i go slip wetem woman we i gat sik blong woman, olgeta ya oli kam doti long fes blong mi, mo hemia nao ol rul we oli mas folem.”</w:t>
      </w:r>
      <w:r>
        <w:rPr>
          <w:lang w:val="bi_VU" w:bidi="bi_VU"/>
        </w:rPr>
      </w:r>
      <w:r>
        <w:rPr>
          <w:lang w:val="bi_VU" w:bidi="bi_VU"/>
        </w:rPr>
      </w:r>
    </w:p>
    <w:p>
      <w:pPr/>
      <w:r>
        <w:rPr>
          <w:lang w:val="bi_VU" w:bidi="bi_VU"/>
        </w:rPr>
      </w:r>
    </w:p>
    <w:p>
      <w:pPr>
        <w:pStyle w:val="Heading2"/>
      </w:pPr>
      <w:r>
        <w:rPr>
          <w:lang w:val="bi_VU" w:bidi="bi_VU"/>
        </w:rPr>
        <w:t>Leviticus 16:1</w:t>
      </w:r>
      <w:r>
        <w:rPr>
          <w:lang w:val="bi_VU" w:bidi="bi_VU"/>
        </w:rPr>
      </w:r>
    </w:p>
    <w:p>
      <w:pPr/>
      <w:r>
        <w:rPr>
          <w:lang w:val="bi_VU" w:bidi="bi_VU"/>
        </w:rPr>
      </w:r>
      <w:r>
        <w:rPr>
          <w:vertAlign w:val="superscript"/>
          <w:lang w:val="bi_VU" w:bidi="bi_VU"/>
        </w:rPr>
        <w:t>1</w:t>
      </w:r>
      <w:r>
        <w:rPr>
          <w:lang w:val="bi_VU" w:bidi="bi_VU"/>
        </w:rPr>
        <w:t xml:space="preserve"> Nao biaen long dei ya we Hae God i kilim tufala pikinini ya blong Hae Pris Eron, from we tufala i tekem faea we i no tabu, tufala i leftemap long fes blong hem blong mekem wosip long hem, hem i toktok long Moses, brata blong hae pris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talem se, “Bambae yu talem long hae pris ya, se Rum ya we i Tabu we i Tabu insaed long Haos Tapolen blong mi, hem i no gat raet blong kam oltaem long hem, hem i save kam long hem long stret taem blong hem nomo, mo sipos hem i no obei long tok ya, bambae hem i ded from. Rum ya we kaliko i blokem, hemia ples we Bokis ya we i Saen blong Promes* blong mi i stap long hem, wetem Lid blong hem we i Ples we mi mi stap Tekemaot Sin blong yufala long hem, mo long Rum ya, antap long Lid ya, insaed long klaod we i stap kam long Rum ya, hemia nao ples we mi mi stap kamtru long yufala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sipos i stret taem blong hem i kam insaed long Rum ya, fastaem hem i mas mekem spesel sakrefaes long wan smol bul we i blong tekemaot sin blong hem, mo i mas mekem sakrefaes long wan man sipsip, we i blong bonem i bon evriwan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hem i mas swim gud fastaem, mo i mas putum ol spesel klos blong hem. Hemia spesel sot blong hem, wetem bigfala kalsong blong hem, mo spesel strap blong hem, mo spesel hat blong hem, we olgeta evriwan, oli wokem long linen.*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yufala i mas tekem tu man nani mo wan man sipsip i kam, yufala i givim long hem blong i yusum tufala nani ya long spesel wosip we i blong tekemaot ol sin blong yufala evriwan, mo i mekem sakrefaes ya long man sipsip we blong i bonem i bon evriwan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mas tekem bul ya i kam we i blong mekem spesel sakrefaes long hem blong tekemaot sin blong hem wetem ol sin blong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hem i mas tekem tufala nani ya we i blong yusum long spesel wosip we i blong tekemaot ol sin blong yufala evriwan, nao i mas kam long doa blong yad blong Haos Tapolen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ples ya, bambae hem i mas sakem tufala spesel ston blong faenemaot se weswan long tufala nani ya i blong mi, mo weswan i blong go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Nani ya we tufala ston ya i soemaot se i blong mi, bambae hem i mas kilim blong mekem wan sakrefaes long hem blong tekemaot ol sin blong yufala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nani ya we tufala ston ya i soemaot se i blong go lus olgeta, bambae hem i no kilim. Hem i mas tekem i kam long mi, blong soemaot se nani ya nao we bambae hem i ronemaot blong i go lus olgeta long draeples, we hemia i haf blong wok blong tekemaot ol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mas tekem bul blong spesel sakrefaes ya we i blong tekemaot sin blong hem wetem ol sin blong ol famle blong hem, mo i mas kilim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mas kam long Olta ya blong bonem sakrefaes, i mas tekemaot sam sakol faea we i laet, i fulumap long wan sensa,* mo i mas tekem insens* ya we i gat gudfala smel blong hem, we i makem long han blong hem we i fulap gud tu taem long hem, nao i mas kam insaed long Rum ya we i Tabu we i Tabu, narasaed kaliko ya i kam.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fes blong mi, hem i mas sakem insens ya i go long faea long sensa ya, nao smok blong hem bambae i blokem Bokis ya wetem Lid blong hem we i Ples we mi mi stap Tekemaot Sin blong yufala long hem, blong hem i no save luk Lid ya, nao bambae i no ded from.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hem i kam insaed, hem i mas karem sam blad blong buluk ya, nao i mas pusum fingga blong hem i go long blad ya, mo i mas sakem smosmol antap long Lid blong Bokis ya. Mo hem i mas sakem blad ya smosmol bakegen seven taem long graon long fran blong Bokis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biaen, hem i mas kilim nani ya we i blong mekem sakrefaes long hem blong tekemaot ol sin blong yufala, mo i mas tekem blad blong hem i kam insaed bakegen long Rum ya we i Tabu we i Tabu, mo i mas sakem smosmol i go long Lid blong Bokis ya mo long graon long fran blong Bokis ya, olsem we i mekem long blad blong buluk fastaem.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Yufala i laen* blong Isrel,* mo Haos Tapolen blong mi i stap long medel blong ol haos tapolen blong yufala. Be yufala i stap mekem sin mo yufala i stap kam doti long fes blong mi, mo samting ya i stap mekem we Haos ya wetem Rum ya, tufala i stap kam doti long fes blong mi. Be long fasin ya, hae pris ya bambae i mekem Rum ya i kam klin bakegen long fes blong mi, mo biaen hem i mas mekem sem fasin long narafala haf blong Haos ya tu i kam klin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long taem ya we hem i kam insaed long Rum ya blong mekem ol samting blong mekem hem wetem ol famle blong hem mo yufala evriwan i klin bakegen long fes blong mi, bambae i no mas gat man i stap long yad blong Haos Tapolen ya, gogo kasem taem we hem i finisim ol samting ya, mo i kamaot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biaen, hem i mas tekem sam blad blong buluk ya wetem sam blad blong nani ya, i mas go long Olta blong Bonem Sakrefaes blong mekem Olta ya tu i klin. Hem i mas putum blad ya long ol fo hon*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i mas pusum fingga blong hem i go long blad ya, i sakem smosmol seven taem i go long Olta ya, mo long fasin ya bambae hem i save tekemaot ol doti we i stap kam long Olta ya from ol sin blong yufala, i mekem i kam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bakegen, Hae God i talem long Moses se, “Taem Hae Pris Eron i finisim olgeta samting ya blong mekem Rum ya we i Tabu we i Tabu wetem narafala haf blong Haos Tapolen blong mi, mo Olta blong Bonem Sakrefaes, trifala i klin bakegen long fes blong mi, biaen, hem i mas tekem narafala nani ya we i stap,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hem i mas putum tufala han blong hem long hed blong nani ya, mo i mas talemaot olgeta rabis fasin blong yufala wetem ol fasin blong yufala we yufala i stap girap agens long mi, nao long fasin ya, bambae hem i putum olgeta sin ya i go long nani ya. Nao hem i mas go putum nani ya long han blong wan man we yufala i jusumaot finis, mo man ya i mas tekem nani ya i go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long ples ya, hem i mas letem i go fri. Nao nani ya bambae i karem olgeta sin ya blong yufala i go lus long ples we i no gat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hae pris i mas kam insaed long yad blong Haos Tapolen blong mi bakegen, i mas tekemaot ol spesel klos ya we hem i werem blong kam insaed long Rum ya we i Tabu we i Tabu, i mas putumgud olgeta 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mas swim long yad ya, mo i mas putum klos blong mekem wok blong hem bakegen. Nao hem i mas go afsaed bakegen, i mas kilim man sipsip ya we i blong hem wetem narafala man sipsip ya we i blong yufala, mo i mas bonem tufala long Olta ya blong mekem wosip long mi. Long fasin ya, bambae hem i mekem hem wetem yufala, yufala evriwan i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hem i mas tekem ol gris blong tufala anamol ya, i mas kam bonem 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man ya we i tekem nani i go long draeples i mas wasem ol klos blong hem, mo i mas swim, nao biaen hem i save kam insaed bakegen long ples ya we yufala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buluk ya wetem nani ya we hae pris i kilim tufala, mo we i tekem blad blong tufala i kam insaed long Rum ya we i Tabu we i Tabu blong tekemaot ol sin blong yufala, ol man oli mas tekem tufala wetem skin mo gat blong tufala, oli mas karemaot long ples ya we yufala i stap long hem, oli mas go bonem tufala long wan ples afsaed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biaen, oli mas wasem ol klos blong olgeta, mo oli mas swim, nao oli save kam insaed bakegen long ples ya we yufala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bakegen, Hae God i givim tok blong hem long Moses blong i talemaot long ol laen* blong Isrel.* Hem i talem se, “Ol rul blong Dei* ya blong Stretem* Sin we yufala i mas folem oltaem i olsem. Evri yia, long namba seven manis, long namba ten dei blong hem, bambae yufala wetem ol narafala man we oli stap wetem yufala, yufala evriwan i mas livim kakae blong yufala, mo yufala i no mas mekem wan wok nating.</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Long dei ya, hae pris i mas mekem ol samting ya we mi mi talem, nao bambae yufala i kam klin bakegen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Dei ya i wan tabu dei blong yufala. Evri yia, long dei ya, i tabu blong yufala i kakae, mo i tabu blong yufala i mekem wok. Ol rul ya bambae yufala i mas holem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sipos hae pris i ded, pikinini blong hem we oli kafsaedem tabu oel i go long hed blong hem blong makemaot hem se i man blong mi, mo oli putumap hem blong i jenisim papa blong hem, hem bambae i mas mekem ol wok ya, blong ol man blong mi bambae oli kam klin long fes blong mi bakegen. Hem i mas putum ol spesel klos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i mas mekem Rum ya we i Tabu we i Tabu, wetem narafala haf blong Haos Tapolen blong mi, mo Olta blong Bonem Sakrefaes, trifala i kam klin long fes blong mi, mo long semtaem, i mas mekem ol pris wetem yufala evriwan, yufala tu i kam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 rul ya, bambae yufala i mas holem oltaem nomo, gogo i no save finis. Spesel wosip ya blong mekem man i klin long fes blong mi, bambae yufala i mas mekem wan taem nomo long wan yia, blong mekem yufala i kam klin long olgeta sin blong yufala.” Nao hae pris i mekem olgeta samting ya we Hae God i talem long Moses.</w:t>
      </w:r>
      <w:r>
        <w:rPr>
          <w:lang w:val="bi_VU" w:bidi="bi_VU"/>
        </w:rPr>
      </w:r>
      <w:r>
        <w:rPr>
          <w:lang w:val="bi_VU" w:bidi="bi_VU"/>
        </w:rPr>
      </w:r>
    </w:p>
    <w:p>
      <w:pPr/>
      <w:r>
        <w:rPr>
          <w:lang w:val="bi_VU" w:bidi="bi_VU"/>
        </w:rPr>
      </w:r>
    </w:p>
    <w:p>
      <w:pPr>
        <w:pStyle w:val="Heading2"/>
      </w:pPr>
      <w:r>
        <w:rPr>
          <w:lang w:val="bi_VU" w:bidi="bi_VU"/>
        </w:rPr>
        <w:t>Leviticus 17:1</w:t>
      </w:r>
      <w:r>
        <w:rPr>
          <w:lang w:val="bi_VU" w:bidi="bi_VU"/>
        </w:rPr>
      </w:r>
    </w:p>
    <w:p>
      <w:pPr/>
      <w:r>
        <w:rPr>
          <w:lang w:val="bi_VU" w:bidi="bi_VU"/>
        </w:rPr>
      </w:r>
      <w:r>
        <w:rPr>
          <w:vertAlign w:val="superscript"/>
          <w:lang w:val="bi_VU" w:bidi="bi_VU"/>
        </w:rPr>
        <w:t>1</w:t>
      </w:r>
      <w:r>
        <w:rPr>
          <w:lang w:val="bi_VU" w:bidi="bi_VU"/>
        </w:rPr>
        <w:t xml:space="preserve"> Nao Hae God i givim ol loa blong hem long Moses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hem i go talemaot long Hae Pris Eron wetem ol pikinini blong hem, mo long ol narafala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Hem i talem se, “Sipos wan long yufala i kilim wan buluk, no wan sipsip, no wan nani blong mekem sakrefaes long wan narafala ples afsaed, be i no tekem i kam long doa blong yad blong Haos Tapolen blong mi blong givim i kam long mi, man ya i brekem Loa. Taem hem i mekem blad blong anamol olsem i ron, i olsem we hem i kilim man i ded, mo bambae mi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Tok ya i min se ol anamol ya we naoia yufala i stap kilim olgeta olbaot long open ples nomo, bambae yufala i no moa save kilim olgeta olsem bakegen. Sipos yufala i wantem kilim anamol olsem, yufala i mas tekem i kam long mi, yufala i mas givim long pris long doa blong Haos Tapolen blong mi, nao yufala i mas kilim anamol ya blong mekem sakrefaes ya we pris i bonem haf, yufala i kakae haf blong soemaot we yufala i stap fren gud wetem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pris i mas tekem blad blong anamol ya, i mas kafsaedem i go long ol fo saed blong Olta ya we i stap long doa blong yad blong Haos Tapolen blong mi blong givim i kam long mi, mo i mas bonem ol gris blong hem blong gudfala smel blong hem bambae i mekem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man blong mi, be yufala i girap, yufala i stap go mekem i krangke wetem ol devel ya we bodi blong olgeta i olsem nani. Yufala i stap kilim ol anamol blong yufala long open ples blong mekem sakrefaes long olgeta, be yufala i no mas mekem fasin ya bakegen. Hemia i wan loa we bambae yufala i mas holem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sipos wan long yufala no wan narafala man we i stap wetem yufala i wantem mekem wan sakrefaes we i bonem i bon evriwan no wan narafala sakrefaes,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i no tekem i kam long doa blong yad blong Haos Tapolen ya blong givim i kam long mi, i go mekem long wan narafala ples afsaed, man ya, bambae mi mi no moa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sipos wan long yufala no wan narafala man we i stap wetem yufala i kakae mit we blad blong hem i stap long hem yet, bambae mi mi tanem baksaed long hem, nao bambae mi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samting we i gat laef, be laef blong olgeta i stap long blad blong olgeta. Taswe mi mi mekem rod blong yufala se yufala i save kilim anamol, mo pris i save kafsaedem blad blong hem i go long Olta ya blong mi, blong tekemaot ol sin blong yufala. Blad blong anamol, we i olsem laef blong hem, hem nao i save tekemaot ol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Taswe mi mi talem long yufala, se yufala wetem ol narafala man we oli stap wetem yufala, bambae yufala i no mas kakae mit blong anamol we blad blong hem i stap long hem yet.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sipos wan long yufala no wan narafala man we i stap wetem yufala i go lukaot mit, nao i holem wan anamol no wan pijin we i klin long fes blong mi, mo i kilim, hem i mas kafsaedem blad blong hem i go long graon mo i mas berem.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samting we i gat laef, be laef blong olgeta i stap long blad blong olgeta, taswe mi talem long yufala, se yufala i no mas kakae mit blong anamol we blad blong hem i stap long hem yet. Sipos wan long yufala i kakae mit olsem, bambae mi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sipos wan long yufala no wan narafala man we i stap wetem yufala, i kakae mit blong anamol we i ded hem wan, no we wan wael anamol i kilim i ded, man ya i mas wasem klos blong hem, mo i mas swim, mo bambae i stap doti olsem go kasem long sapa, nao biaen bambae hem i jes klin bakegen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sipos hem i no wasem klos blong hem, no i no swim, bambae hem i mas kasem panis from.”</w:t>
      </w:r>
      <w:r>
        <w:rPr>
          <w:lang w:val="bi_VU" w:bidi="bi_VU"/>
        </w:rPr>
      </w:r>
      <w:r>
        <w:rPr>
          <w:lang w:val="bi_VU" w:bidi="bi_VU"/>
        </w:rPr>
      </w:r>
    </w:p>
    <w:p>
      <w:pPr/>
      <w:r>
        <w:rPr>
          <w:lang w:val="bi_VU" w:bidi="bi_VU"/>
        </w:rPr>
      </w:r>
    </w:p>
    <w:p>
      <w:pPr>
        <w:pStyle w:val="Heading2"/>
      </w:pPr>
      <w:r>
        <w:rPr>
          <w:lang w:val="bi_VU" w:bidi="bi_VU"/>
        </w:rPr>
        <w:t>Leviticus 18:1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 bakegen,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blong hem i go talemaot long ol laen* blong Isrel.* Hem i talem se, “Mi mi Hae God, mi God blong yufala. Fastaem yufala i stap long kantri ya Ijip, mo naoia mi stap tekem yufala i go long kantri ya Kenan,* be bambae yufala i no mas folem ol fasin nogud blong ol man blong tufala kantri ya. Yufala i mas obei long ol loa blong mi, mo yufala i mas folem ol tingting blong mi. Sipos yufala i mekem olsem, bambae yufala i gat laef.</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Hae God. I tabu blong wan long yufala i go slip wetem wan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tabu blong man i go slip wetem stret mama blong hem, from we woman ya i bonem hem. Fasin olsem i soemaot we hem i no ona long papa blong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i tabu blong man i go slip wetem woman we i narafala woman blong papa blong hem. Fasin ya tu i soemaot we hem i no ona long papa blong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i tabu blong man i go slip wetem stret sista blong hem we tufala i gat sem papa mo sem mama, no sista blong hem we papa blong tufala i bonem gel ya fastaem long narafala woman, no we mama blong tufala i bonem gel ya fastaem long narafala man. Nating we tufala i gruap long sem haos no wan i gruap long narafala haos, be i tabu blong man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i tabu blong man i go slip wetem smol bubu gel blong hem. Nating we boe blong hem i bonem gel ya, no gel blong hem i bonem, be i tabu blong man i mekem olsem. Fasin ya bambae i spolem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i tabu blong man i go slip wetem gel we narafala woman blong papa blong hem i bonem fastaem long narafala man. Gel ya i wan sista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i tabu blong man i go slip wetem sista blong papa blong hem, from we i klosap tumas long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i tabu blong man i go slip wetem sista blong mama blong hem, from we i klosap tumas long mama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i tabu blong man i go slip wetem woman blong wan narafala papa blong hem. Fasin ya i soemaot we hem i no ona long narafala papa ya blong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i tabu blong man i go slip wetem woman blong stret pikinini blong hem from we woman ya i woman blong pikinini blong hem. I tabu blong man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tabu blong man i go slip wetem woman blong brata blong hem. Fasin ya bambae i soemaot we hem i no ona long brata blong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tabu blong man we i stap slip wetem wan woman i girap, i go slip wetem dota blong woman ya, no wetem smol bubu gel blong woman ya. Trifala ya i wan famle nomo. Fasin ya i no stret nating.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i tabu blong man i tekem sista blong woman blong hem i kam narafala woman blong hem long taem we woman blong hem i stap laef yet.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i tabu blong man i go slip wetem woman long taem we sik blong woman i stap long hem, from we woman olsem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i tabu blong man i go slip wetem woman blong narafala man, from we fasin ya bambae i mekem man ya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mi Hae God, mi God blong yufala, mo i tabu blong wan long yufala i kilim pikinini blong hem, i bonem long faea blong mekem sakrefaes long god ya Molek, from we fasin ya bambae i spolem hae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i tabu blong man i go slip wetem narafala man, from we fasin ya i nogud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i tabu blong man no woman i go long anamol. Fasin ya i krangke, mo i mekem man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“Olgeta fasin ya oli save mekem yufala i doti long fes blong mi. Bambae yufala i no mas mekem olgeta, from we yufala i mas klin long fes blong mi. Ol man Kenan oli hiten man, mo ol fasin ya nao i mekem olgeta i doti long fes blong mi. From samting ya, bambae mi ronemaot olgeta blong tekem yufala i go stap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fasin ya blong olgeta i mekem graon blong olgeta i kam doti long fes blong mi, nao mi bambae mi spolem graon ya, mi mekem i kam nogud, mo graon ya bambae i mekem we olgeta oli 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26-27</w:t>
      </w:r>
      <w:r>
        <w:rPr>
          <w:lang w:val="bi_VU" w:bidi="bi_VU"/>
        </w:rPr>
        <w:t xml:space="preserve"> Ol man ya oli stap mekem ol samting we i nogud we i nogud olgeta, we i mekem graon ya blong olgeta i kam doti long fes blong mi, be yufala i no mas mekem ol samting ya. Nating we yufala i laen blong Isrel, no yufala i narafala man, be yufala evriwan i mas obei long ol loa blong mi, mo yufala i mas folem ol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sipos yufala i obei long ol tok ya blong mi, graon ya bambae i no kam nogud long yufala, nao bambae hem i no mekem yufala tu i aot long hem, olsem we bambae i mekem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sipos man i mekem wan nomo long ol samting ya we i nogud we i nogud, be bambae mi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“Mi mi Hae God, mi God blong yufala, mo yufala i no mas folem ol fasin nogud ya blong olgeta ya we oli stap fastaem long kantri ya we bambae yufala i go long hem. Bambae yufala i no mas mekem ol samting we i mekem yufala i doti long fes blong mi, yufala i mas folem ol tok ya we mi mi givim long yufala.”</w:t>
      </w:r>
      <w:r>
        <w:rPr>
          <w:lang w:val="bi_VU" w:bidi="bi_VU"/>
        </w:rPr>
      </w:r>
      <w:r>
        <w:rPr>
          <w:lang w:val="bi_VU" w:bidi="bi_VU"/>
        </w:rPr>
      </w:r>
    </w:p>
    <w:p>
      <w:pPr/>
      <w:r>
        <w:rPr>
          <w:lang w:val="bi_VU" w:bidi="bi_VU"/>
        </w:rPr>
      </w:r>
    </w:p>
    <w:p>
      <w:pPr>
        <w:pStyle w:val="Heading2"/>
      </w:pPr>
      <w:r>
        <w:rPr>
          <w:lang w:val="bi_VU" w:bidi="bi_VU"/>
        </w:rPr>
        <w:t>Leviticus 19:1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hem i go talemaot long ol laen* blong Isrel.* Hem i talem se, “Mi mi Hae God, mi God blong yufala, mo yufala i mas tabu, yufala i mas klin gud, olsem we mi mi tabu, mi klin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evriwan i mas ona long ol mama mo papa blong yufala, mo yufala i mas holem Sabat* dei olsem we mi mi talem.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yufala i no mas lego mi blong go mekem wosip long ol aedol, mo yufala i no mas wokem ol narafala god long aean blong mekem wosip long olgeta.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sipos yufala i kilim wan anamol blong mekem sakrefaes ya we pris i bonem haf, yufala i kakae haf blong soemaot we yufala i stap fren gud wetem mi, yufala i mas folem ol rul ya we mi givim finis long yufala, nao bambae mi mi glad long sakrefaes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yufala i mas kakae mit blong hem long sem dei ya we yufala i mekem sakrefaes mo long nekis dei blong hem. Be sipos sam mit i stap go kasem namba tri dei blong hem, bambae yufala i mas bonem,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from we hem i kam doti finis long fes blong mi. Mo sipos wan man i kakae mit we i doti olsem, bambae mi mi no save glad long sakrefaes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wan man i kakae mit olsem, bambae hem i mekem haf blong sakrefaes ya we i givim i kam long mi i kam doti long fes blong mi. Mo man ya, bambae mi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sipos yufala i go blong tekemaot kakae long garen* blong yufala, bambae yufala i no mas tekemaot ol kakae long saed blong hem, mo yufala i no mas gobak blong karem ol haf blong hem we yufala i mestem i stap.</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yufala i no mas gobak long ol plantesen blong grep* blong yufala blong karem ol frut we yufala i mestem, no blong pikimap ol frut ya we i folfoldaon i stap. Yufala i mas livim ol samting ya i stap blong ol puaman mo ol narafala man we oli stap wetem yufala.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yufala i no mas stil, mo yufala i no mas trikim man blong stilim hem, mo yufala i no mas giaman.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yufala i yusum nem blong mi blong mekem tok blong yufala i strong, be yufala i no mas giaman, from we sipos yufala i giaman, be yufala i stap spolem nem blong mi nomo.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yufala i no mas mekem trik blong stilim man long wan fasin we hem i no save, mo yufala i no mas ravem man olsem. Mo sipos yufala i tekem wan man blong i wok blong yufala, yufala i no mas livim pei blong hem i stap go kasem long nekis dei, yufala i mas pem hem long sem dei we hem i stap wok.</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yufala i no mas singaot* trabol i kam long man we sora blong hem i fas, mo yufala i no mas putum wan samting i blokem rod blong man we i blaen, blong i stambol long hem, i foldaon. “Mi mi Hae God, mi God blong yufala, mo yufala i mas tinghevi long mi, yufala i mas ona 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yufala i jajem man long kot, bambae yufala i mas mekem long stret fasin nomo. Sipos puaman i pas long kot, yufala i no givhan long hem tumas from we hem i pua, mo sipos rijman i pas long kot, yufala i no mas ona tumas long hem from we hem i rijman. Yufala i mas jajem tufala long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yufala i no mas go giagiaman olbaot long baksaed blong man. Mo sipos man i pas long kot from we ol man oli talem se hem i mekem wan trabol we i save ded from, mo yufala i gat poen we maet i save halpem hem, yufala i mas go talemaot poen ya long kot.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sipos wan long yufala i kros long narafala man, hem i no mas holem kros blong hem longtaem, we i no fogivim man ya nating. Be sipos hem i luk we man ya i mekem sin, bambae hem i mas go talemaot poen blong hem stret long fes blong hem, blong i no karem haf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sipos wan man i mekem i nogud long yufala, yufala i no mas mekem wan samting long hem blong givimbak fasin ya, mo yufala i no mas lukluk nogud long man olsem. Yufala i mas lavem ol man we oli stap raonabaot long yufala, mo yufala i mas mekem i gud long olgeta, olsem we yufala i stap mekem i gud long yufala nomo.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yufala i mas obei long ol loa blong mi. Yufala i no mas mekem man nani i go wetem woman sipsip blong givim pikinini long hem. Yufala i no mas mekem fasin ya long ol anamol blong yufala. Mo yufala i no mas planem tu kaen kakae long sem garen. Mo yufala i no mas putum klos we oli wokem long tu defren samting olsem koten mo wul.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sipos wan man i promes blong pemaot wan gel we i slef,* blong i kam woman blong hem, be i no pemaot hem yet, nao wan narafala man i kam slip wetem gel ya, bambae yufala i mas panisim tufala from. Be yufala i no mas kilim tufala i ded, from we gel ya i slef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we i slip wetem slef ya i mas tekem wan man sipsip i kam long doa blong yad blong Haos Tapolen blong mi, blong mekem sakrefaes ya long hem we i blong tekemaot sin blong hem from we hem i ravem masta blong slef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pris i mas tekem sipsip ya, mo i mas mekem sakrefaes ya long hem, nao mi bambae mi fogivim man ya, mi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sipos yufala i go stap long kantri ya Kenan,* mo yufala i planem ol tri we i karem frut blong kakae, be i stat long fas yia blong hem, go kasem long en blong namba tri yia blong hem, bambae yufala i mas save we ol frut ya oli no klin long fes blong mi. Long taem ya, bambae yufala i no save kakae ol frut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long namba fo yia blong hem, bambae yufala i mas mekem ol frut ya oli tabu, oli blong mi, blong talem tangkiu long mi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long namba faef yia blong hem, bambae yufala i save kakae ol frut ya. Sipos yufala i mekem olsem, bambae ol tri ya blong yufala oli save karem plante frut moa.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yufala i no mas kakae mit we blad blong hem i stap long hem yet. Mo yufala i no mas mekem ol bisnes blong posen mo kleva.</w:t>
      </w:r>
      <w:r>
        <w:rPr>
          <w:lang w:val="bi_VU" w:bidi="bi_VU"/>
        </w:rPr>
      </w:r>
      <w:r>
        <w:rPr>
          <w:lang w:val="bi_VU" w:bidi="bi_VU"/>
        </w:rPr>
      </w:r>
    </w:p>
    <w:p>
      <w:pPr/>
      <w:r>
        <w:rPr>
          <w:lang w:val="bi_VU" w:bidi="bi_VU"/>
        </w:rPr>
      </w:r>
    </w:p>
    <w:p>
      <w:pPr/>
      <w:r>
        <w:rPr>
          <w:lang w:val="bi_VU" w:bidi="bi_VU"/>
        </w:rPr>
      </w:r>
      <w:r>
        <w:rPr>
          <w:vertAlign w:val="superscript"/>
          <w:lang w:val="bi_VU" w:bidi="bi_VU"/>
        </w:rPr>
        <w:t>27-28</w:t>
      </w:r>
      <w:r>
        <w:rPr>
          <w:lang w:val="bi_VU" w:bidi="bi_VU"/>
        </w:rPr>
        <w:t xml:space="preserve"> Mo sipos wan long yufala i ded, bambae yufala i no mas katem hea blong yufala long saed blong hed blong yufala, mo yufala i no mas katem mustas blong yufala, mo yufala i no mas wokem tatu long skin blong yufala, mo yufala i no mas katkatem bodi blong yufala olbaot blong soemaot we yufala i stap harem nogud.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yufala i no mas mekem ol dota blong yufala oli kam woman pris long ol haos blong ol narafala god. Ol woman pris ya oli woman* blong rod nomo, mo fasin ya bambae i spolem nem blong ol dota blong yufala. Sipos yufala i mekem fasin ya, bambae i no longtaem yufala i stap folem ol narafala god ya, nao kantri blong yufala i kam fulap long ol fasin nogud.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Bambae yufala i mas holemgud Sabat dei, mo ol narafala dei blong spel, mo yufala i mas tinghevi long ples we bambae yufala i stap mekem wosip long mi long hem.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sipos yufala i wantem faenemaot sam samting, bambae yufala i no mas go luk ol man we oli stap toktok wetem ol devel blong dedman mo ol narafala devel. Sipos yufala i mekem fasin ya, bambae yufala i kam doti long fes blong mi.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yufala i mas ona gud long mi. Mo yufala i mas bodaon long ol olfala, mo yufala i mas ona gud long olgeta.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yufala i no mas spolem ol narafala man we oli kam stap long kantri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Yufala i mas tingbaot taem ya we yufala i stap long Ijip, we yufala i strenja nomo long ples ya. Nao from samting ya, yufala i mas lavem ol narafala man olsem we yufala i stap lavem yufala, mo yufala i mas lukaot gud long olgeta, sem mak olsem we yufala i stap lukaot gud long ol laen blong yufala nomo.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yufala i no mas ravem ol narafala man. Yufala i no mas yusum rula no skel no wanem we i blong giaman, blong makem ol samting we yufala i stap salem no yufala i stap pem.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Oltaem yufala i mas yusum ol skel we i no giaman, mo ol wet we i tru mo ol rula we mak blong olgeta i stret blong makem ol samting olsem. “Mi mi Hae God, mi God blong yufala. Mi nao mi tekem yufala i aot long Ijip, mi tekem yufala i kam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Yufala i mas obei long ol loa blong mi, mo yufala i mas folem ol tingting blong mi.”</w:t>
      </w:r>
      <w:r>
        <w:rPr>
          <w:lang w:val="bi_VU" w:bidi="bi_VU"/>
        </w:rPr>
      </w:r>
      <w:r>
        <w:rPr>
          <w:lang w:val="bi_VU" w:bidi="bi_VU"/>
        </w:rPr>
      </w:r>
    </w:p>
    <w:p>
      <w:pPr/>
      <w:r>
        <w:rPr>
          <w:lang w:val="bi_VU" w:bidi="bi_VU"/>
        </w:rPr>
      </w:r>
    </w:p>
    <w:p>
      <w:pPr>
        <w:pStyle w:val="Heading2"/>
      </w:pPr>
      <w:r>
        <w:rPr>
          <w:lang w:val="bi_VU" w:bidi="bi_VU"/>
        </w:rPr>
        <w:t>Leviticus 20:1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hem i go talemaot long ol laen* blong Isrel.* Hem i talem se, “Sipos wan long yufala no wan narafala man we i stap wetem yufala i kilim wan pikinini blong hem blong mekem sakrefaes long god ya Molek, bambae yufala i mas stonem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we i mekem fasin ya, hem i mekem Haos Tapolen blong mi i kam doti, mo i mekem sem long nem blong mi. Bambae mi mi tanem baksaed long hem, nao bambae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sipos yufala i no tingbaot samting ya we man ya i mekem, nao yufala i no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bambae mi tanem baksaed long hem mo long ol famle blong hem, mo long ol narafala man tu we oli joen wetem hem, oli go mekem i krangke wetem narafala god ya. Bambae mi no moa save tingbaot olgeta, se oli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sipos wan long yufala i wantem kasem waestok, nao i girap, i go luk ol man we oli stap toktok wetem ol devel blong ol dedman mo ol narafala devel, mi bambae mi tanem baksaed long hem, nao bambae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Mi mi Hae God, mi God blong yufala, mo mi mi stap mekem yufala i tabu. Mo from samting ya, yufala i mas lego ol fasin ya, mo yufala i mas obei long ol loa blong mi, blong yufala i tabu, yufala i man blong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sipos wan man i kros, nao i singaot* trabol i kam long papa no mama blong hem, bambae yufala i mas kilim hem i ded, mo ded blong hem i fol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sipos wan long yufala i go slip wetem woman blong narafala man long laen blong yufala, bambae yufala i mas kilim tufala i ded.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sipos wan man i go slip wetem wan woman blong papa blong hem, hem i soemaot we hem i no ona long papa blong hem nating. Yufala i mas kilim tufala i ded, mo ded blong tufala i fol blong tufala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sipos man i go slip wetem woman blong pikinini blong hem, bambae yufala i mas kilim tufala i ded. Tufala i stret famle nomo be tufala i mekem wan samting we i nogud, mo ded blong tufala i fol blong tufala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sipos wan man i slip wetem narafala man, tufala i mekem samting we i nogud we i nogud. Yufala i mas kilim tufala i ded, mo ded blong tufala i fol blong tufala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sipos wan man i tekem wan woman mo biaen i tekem mama blong woman ya bakegen, bambae yufala i mas bonem trifala i ded, from we trifala i mekem wan samting we i nogud tumas, mo samting nogud ya, bambae yufala i no mas mekem.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sipos wan man i go slip wetem wan anamol, bambae yufala i mas kilim man ya i ded, mo yufala i mas kilim anamol ya tu i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sipos wan woman i traem go long wan anamol, bambae yufala i mas kilim woman ya, mo yufala i mas kilim anamol ya tu i ded, mo ded blong tufala i fol blong tufala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sipos wan man i tekem sista blong hem, nating we i stret sista blong hem, no i dota blong papa blong hem, no i dota blong mama blong hem, be samting ya bambae i spolem nem blong tufala. Bambae mi mi no moa kaontem tufala, se tufala i man blong mi, mo man we i mekem trabol wetem sista blong hem bambae i mas kasem panis from.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sipos wan man i go slip wetem woman we i gat sik blong woman, bambae mi mi no moa kaontem tufala, se tufala i man blong mi, from we tufala i brekem loa ya we i talem se fasin ya i nogud, i mekem man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sipos wan man i go slip wetem sista blong mama blong hem no sista blong papa blong hem, bambae tufala i mas kasem panis from samting ya, from we tufala i stret famle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sipos wan man i go slip wetem woman blong wan papa blong hem, bambae hem i soemaot we hem i no ona long papa ya blong hem nating, mo bambae tufala i mas kasem panis from. Bambae tufala wanwan i no save bonem pikinini gogo tufala i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sipos wan man i tekemaot woman blong brata blong hem, nao i mared long hem, bambae hem i soemaot we hem i no ona long brata blong hem nating. Hem i mekem samting we i doti long fes blong mi, mo bambae tufala i no save gat pikinini samtaem.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i mas obei long ol loa blong mi, mo yufala i mas folem ol tingting blong mi, nao graon blong kantri ya Kenan* we bambae mi tekem yufala i go stap long hem, bambae hem i no save kam nogud long yufala, mo i no save mekem we yufala i mas 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yufala i no mas folem ol fasin blong ol man blong kantri ya. Olgeta oli hiten man, mo long fes blong mi, fasin blong olgeta i nogud we i nogud, mo bambae mi ronemaot olgeta, blong yufala i save go stap long kantri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Graon ya blong olgeta i gud tumas, oltaem i stap karem fulap kakae, mo mi mi promes* finis blong givim long yufala blong yufala i holem i blong yufala. “Mi mi Hae God, mi God blong yufala, mo mi mi makemaot yufala, mo mi tekemaot yufala long ol narafala man, blong yufala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yufala i mas makemgud ol anamol mo ol pijin we oli klin long fes blong mi, mo olgeta we oli no klin long fes blong mi, from we i tabu blong yufala i kakae olgeta we oli no klin long fes blong mi. Mi mi talemaot olgeta finis we oli doti long fes blong mi, mo sipos yufala i kakae, bambae yufala tu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mi Hae God, mi tabu we mi tabu, mo fasin blong mi i stret gud olgeta. Mi mi makemaot yufala, mo mi tekemaot yufala long ol narafala man, blong yufala i man blong mi, nao yufala i mas mekem yufala i tabu, yufala i mas man blong mi nomo, we fasin blong yufala i stret 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wan man no wan woman i stap toktok wetem ol devel blong ol dedman mo ol narafala devel, bambae yufala i mas stonem hem i ded, mo ded blong hem i fol blong hem nomo.”</w:t>
      </w:r>
      <w:r>
        <w:rPr>
          <w:lang w:val="bi_VU" w:bidi="bi_VU"/>
        </w:rPr>
      </w:r>
      <w:r>
        <w:rPr>
          <w:lang w:val="bi_VU" w:bidi="bi_VU"/>
        </w:rPr>
      </w:r>
    </w:p>
    <w:p>
      <w:pPr/>
      <w:r>
        <w:rPr>
          <w:lang w:val="bi_VU" w:bidi="bi_VU"/>
        </w:rPr>
      </w:r>
    </w:p>
    <w:p>
      <w:pPr>
        <w:pStyle w:val="Heading2"/>
      </w:pPr>
      <w:r>
        <w:rPr>
          <w:lang w:val="bi_VU" w:bidi="bi_VU"/>
        </w:rPr>
        <w:t>Leviticus 21:1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 bakegen, blong hem i go talemaot long Hae Pris Eron wetem ol pikinini blong hem. Hem i talem se, “Moses. Olgeta ya oli pris blong mi, mo sipos wan famle blong olgeta i ded, bambae olgeta oli no mas go joen long ol fasin we ol man oli mekem blong berem hem, from we ol fasin ya bambae oli mekem olgeta oli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sipos man ya we i lus i woman blong wan long olgeta, no i mama blong hem no i papa blong hem, no i pikinini boe blong hem, no i dota blong hem, no i brata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no i sista blong hem, we i no mared, i stap yet long haos blong hem, bambae hem i save go joen long olgeta blong berem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sipos man ya we i lus i wan famle blong woman blong hem, no i wan famle blong woman blong brata blong hem, no i wan famle blong woman blong pikinini blong hem, bambae hem i no mas go joen long olgeta blong berem hem. Sipos i go joen, bambae hem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sipos wan famle blong wan pris i ded, bambae pris ya i no mas katemaot hea no mustas blong hem, mo i no mas katkatem bodi blong hem blong soemaot we i stap sore from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oli pris blong mi, mo oli no mas spolem nem blong mi. Olgeta oli mas tabu we laef blong olgeta i klin gud olgeta. I wok blong olgeta blong bonem ol sakrefaes blong yufala long Olta blong givim olgeta i kam long mi, mo from samting ya, olgeta oli mas tabu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from we laef blong olgeta i mas klin gud, i tabu blong oli tekem woman we fastaem i woman blong rod, no woman we man i go long hem finis, no woman we man blong hem i mekem divos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oli tabu, mo yufala evriwan i mas save samting ya, from we oli stap bonem ol sakrefaes blong yufala long Olta blong givim olgeta i kam long mi. Mi mi Hae God. Mi mi tabu mo mi stap mekem olgeta man blong mi oli tabu.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sipos dota blong wan long ol pris ya i kam woman blong rod, fasin ya blong hem i soemaot we hem i no ona nating long papa blong hem, mo yufala i mas bonem hem gogo i ded.</w:t>
      </w:r>
      <w:r>
        <w:rPr>
          <w:lang w:val="bi_VU" w:bidi="bi_VU"/>
        </w:rPr>
      </w:r>
      <w:r>
        <w:rPr>
          <w:lang w:val="bi_VU" w:bidi="bi_VU"/>
        </w:rPr>
      </w:r>
    </w:p>
    <w:p>
      <w:pPr/>
      <w:r>
        <w:rPr>
          <w:lang w:val="bi_VU" w:bidi="bi_VU"/>
        </w:rPr>
      </w:r>
    </w:p>
    <w:p>
      <w:pPr/>
      <w:r>
        <w:rPr>
          <w:lang w:val="bi_VU" w:bidi="bi_VU"/>
        </w:rPr>
      </w:r>
      <w:r>
        <w:rPr>
          <w:vertAlign w:val="superscript"/>
          <w:lang w:val="bi_VU" w:bidi="bi_VU"/>
        </w:rPr>
        <w:t>10-12</w:t>
      </w:r>
      <w:r>
        <w:rPr>
          <w:lang w:val="bi_VU" w:bidi="bi_VU"/>
        </w:rPr>
        <w:t xml:space="preserve"> “Nao man we ol pris oli putumap hem i kam hae pris, hem i man blong mi, mo hem i no mas mekem hem i kam doti long fes blong mi. Long taem ya we olgeta oli kafsaedem tabu oel i go long hed blong hem blong putumap hem, mo oli makemaot hem se hem i save putum ol spesel klos blong hae pris, hem i kam tabu, i kam hae pris blong mi. Nao sipos wan famle blong hem i ded, bambae hem i no mas folem ol fasin blong yufala blong soemaot we hem i sore long man ya. Hem i no mas terem* klos blong hem, mo oltaem i mas swim mo i mas komem hea blong hem. Bambae hem i no mas aot long Haos Tapolen blong mi blong go insaed long haos we dedman ya i stap long hem. Fasin ya bambae i mekem Haos Tapolen blong mi i doti. Nating we dedman ya i papa blong hem no mama blong hem, be i tabu blong hem i go mekem olsem. Mi mi Hae God, mo tabu oel ya blong mi i makemaot hem finis, se i hae pris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hem i mas tekem wan gel we i no gat man i go long hem yet.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no save tekem wan wido, no wan woman we man blong hem i divos long hem, no wan woman blong rod. Bambae hem i mas tekem wan gel we i laen* blong Livae,* we i no gat man i go long hem yet.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hem i tekem wan woman we i slip wetem narafala man finis, ol pikinini blong hem we i stret blong oli tabu, oli man blong mi, bambae oli doti long fes blong mi. Mi mi Hae God, mo mi mi stap mekem hem i tabu.”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Hae God i givim tok blong hem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blong hem i go talemaot long Hae Pris Eron. Hem i talem se, “Sipos i gat wan pikinini blong hae pris ya, no wan long olgeta we bambae oli kamaot biaen long hem we i gat wan samting i rong long bodi blong hem, i tabu blong hem i bonem ol sakrefaes blong yufala long Olta blong givim olgeta i kam long mi. Rul ya bambae yufala i mas holem olwe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wan long olgeta i gat wan samting i rong long bodi blong hem, bambae hem i no save mekem wok ya. Hemia man we i blaen, mo man we leg blong hem i nogud, mo man we wan samting i spolem fes blong hem, no bodi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man we han blong hem i ded, no leg blong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man we baksaed blong hem i kruked, mo man we bodi blong hem i no gru gud nao i sotfala tumas, mo man we ae blong hem i nogud, mo man we i gat rabis sik blong skin i stap long hem, mo man we i natamap.*</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wan long ol pikinini blong hae pris ya no wan long olgeta we bambae oli stap kamaot biaen long hem i gat wan samting olsem i rong long bodi blong hem, bambae hem i no save bonem ol sakrefaes blong yufala long Olta blong givim olgeta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save kakae haf blong ol sakrefaes ya we i blong pris nomo, nating we haf blong sakrefaes ya i tabu, no i tabu we i tabu, be i gud nomo, hem i save kakae, be hem i no save mekem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i no mas kam klosap long kaliko ya we i blokem Rum ya we i Tabu we i Tabu, insaed long Haos Tapolen blong mi, mo i no mas kam klosap long Olta blong mi. Bambae hem i no mas mekem ol samting ya we oli tabu oli kam doti long fes blong mi, from we mi mi Hae God, mo mi stap mekem ol samting ya oli tabu.”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Hemia nao ol samting we Moses i talem long Hae Pris Eron wetem ol pikinini blong hem mo long ol laen blong Isrel.*</w:t>
      </w:r>
      <w:r>
        <w:rPr>
          <w:lang w:val="bi_VU" w:bidi="bi_VU"/>
        </w:rPr>
      </w:r>
      <w:r>
        <w:rPr>
          <w:lang w:val="bi_VU" w:bidi="bi_VU"/>
        </w:rPr>
      </w:r>
    </w:p>
    <w:p>
      <w:pPr/>
      <w:r>
        <w:rPr>
          <w:lang w:val="bi_VU" w:bidi="bi_VU"/>
        </w:rPr>
      </w:r>
    </w:p>
    <w:p>
      <w:pPr>
        <w:pStyle w:val="Heading2"/>
      </w:pPr>
      <w:r>
        <w:rPr>
          <w:lang w:val="bi_VU" w:bidi="bi_VU"/>
        </w:rPr>
        <w:t>Leviticus 22:1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hem i go talemaot long Hae Pris Eron wetem ol pikinini blong hem. Hem i talem se, “Mi mi Hae God, mo nem blong mi i tabu. Hae pris ya wetem ol pikinini blong hem mo olgeta we bambae oli kamaot biaen long hem oli mas tinghevi long ol samting we yufala i givim blong mekem sakrefaes long mi, from we yufala i makemaot ol samting ya se oli presen blong mi, mo oli tabu. Bambae olgeta oli no mas spolem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wan long olgeta ya i kam doti long fes blong mi, nao i kam klosap long ol presen ya, bambae man ya i no moa save wok bakegen long fes blong mi. Rul ya bambae i stap olwe gogo i no save finis.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sipos wan long olgeta ya i gat rabis sik ya long skin blong hem, no i gat wan rabis soa long bodi blong hem we wota blong soa ya i stap kamkamaot long hem, man ya i doti long fes blong mi, mo hem i no save kakae haf blong ol presen ya we i blong hem, gogo kasem we hem i kam klin bakegen. Mo sipos wan long olgeta i tajem wan samting we i doti finis from we i tajem dedbodi, no wota blong hem i sut i kamaot long bodi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no hem i tajem wan anamol we i doti long fes blong mi, no i tajem wan man we i doti olsem, bambae hem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Mo sipos hem i kam doti olsem, bambae hem i mas stap doti go kasem long sapa, mo hem i no save kakae ol presen ya long taem ya. Taem we san i godaon, bambae hem i mas swim blong i kam klin, mo biaen, hem i save kakae haf blong ol presen ya we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pris i no save kakae mit blong anamol we i ded hem wan, no we wan wael anamol i kilim i ded, from we mit ya bambae i mekem hem i doti long fes blong mi.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ol pris ya evriwan i mas holem ol rul ya we mi mi givim long olgeta. Sipos no, bambae olgeta oli kam doti long fes blong mi, mo bambae oli mas ded, from we oli no obei long ol rul ya blong mi. Mi mi Hae God mo mi mi stap mekem olgeta oli tabu, oli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ol narafala man oli no save kakae ol presen ya. Ol presen ya oli tabu, ol pris wetem ol famle blong olgeta, olgeta ya nomo oli save kakae. Man we i stap wetem wan long olgeta, no man we i stap wok blong wan long olgeta bambae i no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ol slef* we ol pris oli pemaot olgeta oli blong olgeta, wetem ol slef we oli bon long haos blong olgeta, olgeta ya oli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sipos dota blong wan pris i mared long man we i no pris, bambae hem i no save kakae ol kakae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sipos man blong hem i ded, no i mekem divos long hem, mo woman ya i no gat pikinini, nao i kambak long haos blong papa blong hem blong stap wetem hem olsem bifo we i no mared yet, hem i save kakae ol kakae ya blong papa blong hem. Ol famle blong pris nomo oli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sipos narafala man i mestem, i kakae haf blong ol presen ya, bambae hem i mas givim jenis blong ol kakae ya i go long pris long fulpraes blong hem wetem smol faen antap long hem. Mo fasin blong makem faen blong hem, sipos praes blong samting ya we i kakae i faef handred vatu,* faen blong hem bambae i mas pem wan handred vatu antap bakegen long praes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ol pris oli no mas letem ol kakae ya i go long man we i no gat raet blong kakae. Fasin ya bambae i mekem ol presen ya blong mi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bambae i mekem man ya we i kakae i kam doti, from we i ravem mi, mo bambae hem i mas mekem sakrefaes from. Mi mi Hae God, mo mi mi stap mekem ol presen ya i tabu.”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Bakegen Hae God i givim tok blong hem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blong i go talemaot long Hae Pris Eron wetem ol pikinini blong hem mo long ol narafala laen* blong Isrel.* Hem i talem se, “Sipos wan long yufala, no wan narafala man we i stap wetem yufala i tekem wan anamol i kam blong mekem sakrefaes ya we i blong bonem i bon evriwan blong mekem wosip long mi, blong fulumap promes blong hem, no blong givim presen long mi we i givim nomo long gladhat blong hem, bambae anamol ya i no mas gat wan samting i rong long bodi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man ya i tekem wan bul, no wan man sipsip no wan man nani we i no gat wan samting i rong long bodi blong hem, mi bambae mi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yufala i mekem sakrefaes long wan anamol we i gat wan samting i rong long bodi blong hem, bambae mi mi no save glad long sakrefaes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mi Hae God, mo taem wan man i wantem mekem sakrefaes ya we pris i bonem haf, hem i kakae haf blong soemaot we hem i stap fren gud wetem mi, we sakrefaes ya i blong fulumap promes blong hem, no blong givim presen long mi we i givim nomo long gladhat blong hem, bambae hem i mas kilim wan anamol we i no gat wan samting i rong long bodi blong hem. Sipos no, bambae mi mi no save glad long sakrefaes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Anamol we ae blong hem i nogud, no wan leg blong hem i nogud, no we wan samting i spolem bodi blong hem, no we skin blong hem i nogud, no we i gat soa we wota blong hem i stap ron, no soa we i no finis gud, bambae yufala i no mas kilim anamol olsem blong mekem sakrefaes long mi. Bambae yufala i no mas bonem wan anamol olsem long Olta ya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Sipos wan man i wantem mekem sakrefaes long wan anamol we bodi blong hem i no gru gud, i smol, no we wan samting i spolem bodi blong hem lelebet, bambae hem i save givim nomo long mi long gladhat blong hem, be i no mas tekem anamol olsem blong kam mekem sakrefaes long hem blong fulumap promes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Yufala i no mas tekem anamol we wan samting i rong long bol blong hem, no we yufala i mekem natamap* long hem, blong yufala i mekem sakrefaes long hem. Mi mi Hae God, mo yufala i no mas mekem samting olsem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yufala i no mas tekem wan anamol we fastaem i blong man Kenan,* blong kam mekem sakrefaes long hem we bambae pris i bonem long Olta blong givim i kam long mi. Olgeta oli stap mekem natamap long ol anamol blong olgeta, mo mi mi no save glad long ol sakrefaes olsem.”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Bakegen,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wan pikinini blong buluk, no wan smol sipsip, no wan smol nani i jes bon, bambae yufala i no mas tekemaot long mama blong hem blong mekem sakrefaes long hem gogo kasem seven dei blong hem. Nao taem seven dei i pas, bambae yufala i save tekem i kam blong bonem long Olta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Bambae yufala i no mas mekem sakrefaes long woman buluk wetem pikinini blong hem, no woman sipsip wetem pikinini blong hem, no woman nani wetem pikinini blong hem, we yufala i kilim tufala wantaem long sem dei nomo.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Mi mi Hae God, mo sipos yufala i mekem sakrefaes blong talem tangkiu long mi, bambae yufala i mas folem ol rul ya, blong mi mi save glad long sakrefaes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bambae yufala i mas kakae ol mit blong sakrefaes olsem long sem dei nomo, yufala i no mas livim haf i stap go kasem long nekis dei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31-33</w:t>
      </w:r>
      <w:r>
        <w:rPr>
          <w:lang w:val="bi_VU" w:bidi="bi_VU"/>
        </w:rPr>
        <w:t xml:space="preserve"> “Mi mi Hae God, mi God blong yufala, mo yufala i mas obei long ol tok ya blong mi. Nem blong mi i tabu, mo yufala i no mas spolem nem blong mi. Yufala i mas save we mi mi tabu, mo mi stap mekem yufala i tabu. Mi nao mi tekemaot yufala long Ijip, mi tekem yufala i kam, blong bambae mi mi God blong yufala, mo yufala i man blong mi.”</w:t>
      </w:r>
      <w:r>
        <w:rPr>
          <w:lang w:val="bi_VU" w:bidi="bi_VU"/>
        </w:rPr>
      </w:r>
      <w:r>
        <w:rPr>
          <w:lang w:val="bi_VU" w:bidi="bi_VU"/>
        </w:rPr>
      </w:r>
    </w:p>
    <w:p>
      <w:pPr/>
      <w:r>
        <w:rPr>
          <w:lang w:val="bi_VU" w:bidi="bi_VU"/>
        </w:rPr>
      </w:r>
    </w:p>
    <w:p>
      <w:pPr>
        <w:pStyle w:val="Heading2"/>
      </w:pPr>
      <w:r>
        <w:rPr>
          <w:lang w:val="bi_VU" w:bidi="bi_VU"/>
        </w:rPr>
        <w:t>Leviticus 23:1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i go talemaot long ol laen* blong Isrel.* Hem i talem se, “Mi mi makemaot ol lafet* blong yufala we bambae yufala i mas kam wanples blong mekem wosip long mi, mo yufala i mas holem ol dei blong olgeta oli tabu, oli dei blong lafet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talem se, “Yufala i gat sikis dei blong mekem ol wok blong yufala, be yufala i mas tingbaot we namba seven dei, hem i Sabat* dei we i dei blong spel. Long dei ya, bambae yufala i no wok, be yufala i mas kam wanples blong mekem wosip long mi. Long olgeta ples we bambae yufala i stap long hem, be Sabat dei, hem i dei blong mi we yufala i mas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Hae God i talem se, “Mi mi Hae God, mi God blong yufala. Ol narafala lafet ya blong yufala we mi mi makemaot, bambae yufala i mas talemaot olgeta long ol man long stret taem blong olgeta. Ol rul blong olgeta i olsem.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Evri yia, long fas manis blong yia, long namba fotin dei blong hem, i stat long taem we san i go daon, bambae yufala i mas mekem Lafet* ya blong Pasova* blong ona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long namba fiftin dei blong manis ya, bambae yufala i mas statem Lafet ya blong Kakae Bred we i No Gat Is long hem, mo bambae lafet ya i stap go kasem seven dei. Long taem ya, i tabu blong yufala i kakae bred* we i gat 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Fas dei blong ol seven dei ya, hem i wan tabu dei we i dei blong mi. Long dei ya, bambae yufala i no wok. Bambae yufala i mas kam wanples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evri dei long ol seven dei ya, bambae yufala i mas tekem ol presen blong yufala i kam blong bonem long Olta blong givim i kam long mi. Mo long namba seven dei blong hem, bambae yufala i no wok, bambae yufala i kam wanples bakegen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10-12</w:t>
      </w:r>
      <w:r>
        <w:rPr>
          <w:lang w:val="bi_VU" w:bidi="bi_VU"/>
        </w:rPr>
        <w:t xml:space="preserve"> “Taem yufala i go stap long kantri ya we mi bambae mi givim long yufala, mo yufala i wokem garen,* bambae yufala i mas tekem ol fas kakae blong garen blong yufala i kam, mo long nekis dei biaen long Sabat* dei blong Lafet* blong Kakae Bred we i No Gat Is long hem, yufala i mas givim ol kakae ya long pris. Nao pris ya i mas tekem, i leftemap long fes blong mi blong makemaot se i wan spesel presen we yufala i givim i kam long mi, blong mi mi save glad long yufala. Mo long dei ya, yufala i mas tekem wan smol man sipsip we i gat wan yia blong hem mo we i no gat wan samting i rong long bodi blong hem, blong mekem sakrefaes ya long hem we i blong bonem i bon evriwan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yufala i mas tekem wan lita waen, mo tu kilo flaoa we yufala i tantanem wetem olifoel,* yufala i putum tufala wetem sipsip ya, nao pris i bonem long Olta blong givim i kam long mi, mo gudfala smel blong hem bambae i mekem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bambae i tabu blong yufala i kakae ol fas kakae ya blong garen, nating we i no tan, no we yufala i rusum, no we yufala i mekem bred* long hem, be i tabu blong yufala i kakae fastaem, gogo kasem we yufala i mekem sakrefaes ya long mi. Hemia i wan rul we olgeta we bambae oli stap kamaot biaen long yufala oli mas holem oltaem nomo, long olgeta ples we bambae oli go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Hae God i talem se, “Evri yia, i stat long dei ya we yufala i mekem spesel presen long mi long ol fas kakae blong garen,* bambae yufala i mas kaontem ol dei,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long namba fifti dei blong hem, we hemia dei ya biaen long namba seven Sabat* dei, bambae yufala i mas tekem presen bakegen long narafala kakae blong garen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olgeta famle wanwan oli mas aot long ol ples blong olgeta, oli mas tekem tu bred* i kam, blong pris i leftemap long fes blong mi blong makemaot se i wan spesel presen blong mi. Tufala bred ya, oli mas mekem long fo kilo flaoa, mo oli mas putum is long hem. Hemia i presen blong mi long ol fas kakae blong garen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yufala i mas tekem seven smol man sipsip we olgeta evriwan i gat wan yia blong olgeta, mo wan smol bul mo tu man sipsip, we olgeta evriwan i no gat wan samting i rong long bodi blong olgeta. Ol anamol ya oli blong mekem sakrefaes ya we i blong bonem i bon evriwan, nao pris i mas bonem olgeta long Olta blong mekem wosip long mi, wetem wan presen long kakae blong garen mo wan presen long waen. Nao gudfala smel blong olgeta bambae i mekem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yufala i mas tekem wan man nani blong mekem spesel sakrefaes ya blong tekemaot ol sin blong yufala, mo tu man sipsip we tufala i gat wan yia blong tufala blong mekem sakrefaes ya we pris i bonem haf, yufala i kakae haf blong soemaot we yufala i stap fren gud wetem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pris bambae i tekem tufala bred ya wetem tufala sipsip ya, nao bambae i leftemap long fes blong mi blong makemaot olgeta se i wan spesel presen blong mi, we i tabu, i blong ol pris nomo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dei ya, bambae yufala i no mas go mekem ol wok blong yufala, yufala i mas stap wanples blong mekem wosip long mi. Hemia i wan rul we yufala wetem olgeta we bambae oli stap kamaot biaen long yufala, yufala i mas holem oltaem nomo, long olgeta ples we bambae yufala i go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Hae God, mi God blong yufala, mo sipos yufala i go blong tekemaot kakae long garen blong yufala, bambae yufala i no mas tekemaot ol kakae long saed blong hem. Mo yufala i no mas gobak blong karem ol haf blong hem we yufala i mestem i stap. Yufala i mas livim ol samting ya i stap blong ol puaman mo ol narafala man we oli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“Evri yia, long namba seven manis long fas dei blong hem, bambae yufala i holem wan dei i tabu, we bambae yufala i spel long hem. Long dei ya, sipos yufala i harem pupu i singaot, bambae yufala evriwan i mas kam wanples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Long dei ya, bambae yufala i no mas mekem ol wok blong yufala, yufala i mas spel, mo bambae yufala i mas mekem sakrefaes long mi we yufala i bonem long Olta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“Evri yia, long namba seven manis, long namba ten dei blong hem, bambae yufala i mas mekem ol spesel wosip blong Dei* blong Stretem* Sin, blong mekem yufala i kam klin long fes blong mi. Long dei ya, bambae yufala i no mas kakae wan samting. Bambae yufala i mas kam wanples blong mekem wosip long mi, mo yufala i mas mekem sakrefaes long mi we yufala i bonem long Olta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Bambae i tabu blong yufala i mekem ol wok blong yufala long dei ya, from we yufala i mas mekem spesel wosip ya blong mekem yufala i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sipos wan man i kakae wan samting long dei ya, bambae mi mi no moa save kaontem hem, se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sipos wan man i mekem wok blong hem long dei ya, bambae mi mi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Long dei ya, i tabu blong yufala i mekem wan wok. Hemia i wan rul we yufala wetem ol pikinini blong yufala mo olgeta we bambae oli stap kamaot biaen long yufala, yufala i mas holem oltaem nomo, long olgeta ples we bambae yufala i go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I stat long namba naen dei blong manis ya, long taem we san i godaon, bambae yufala i mas spel go kasem namba ten dei blong hem, long taem we san i godaon bakegen. Hemia i wan spesel dei blong spel blong yufala, we i tabu blong yufala i kakae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Hae God i givim tok blong hem long Moses bakegen,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blong i go talemaot long ol laen* blong Isrel.* Hem i talem se, “Evri yia, long namba seven manis, long namba fiftin dei blong hem, bambae yufala i mas mekem Lafet* blong ol Wansaed* Haos, mo lafet ya i mas gohed go kasem namba seven dei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Long fas dei blong lafet ya, yufala i no mas mekem ol wok blong yufala, yufala i mas kam wanples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evri dei go kasem seven dei, bambae yufala i mas bonem ol sakrefaes blong yufala long Olta blong givim olgeta i kam long mi. Mo long namba eit dei blong hem, yufala i mas kam wanples bakegen blong mekem wosip long mi, mo blong mekem sakrefaes bakegen long mi. Hemia i dei blong mekem wosip long mi, mo i tabu blong yufala i mekem ol wok blong yufala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37-43</w:t>
      </w:r>
      <w:r>
        <w:rPr>
          <w:lang w:val="bi_VU" w:bidi="bi_VU"/>
        </w:rPr>
        <w:t xml:space="preserve"> “Evri yia, biaen long taem ya we yufala i tekemaot ol kakae long garen* blong yufala, long namba seven manis, i stat long namba fiftin dei blong hem, bambae yufala i mas mekem lafet ya, mo lafet ya i mas gohed go kasem seven dei. Fas dei blong hem i wan tabu dei we i dei blong spel blong yufala, mo namba eit dei tu bambae i dei blong spel blong yufala. Nao long fas dei ya, yufala i mas tekem ol nambawan frut long ol tri blong yufala, mo yufala i mas tekem ol lif blong pamtri,* mo ol han blong ol tri we i gat plante lif long hem, nao yufala i mas statem lafet ya. Mo yufala i mas ona long mi mo yufala i mas glad, go kasem seven dei. Evri yia, long namba seven manis, yufala i mas mekem lafet ya go kasem seven dei. Rul ya, yufala wetem ol pikinini blong yufala mo olgeta we bambae oli stap kamaot biaen long yufala, yufala evriwan i mas holem olwe, gogo i no save finis. Yufala i laen blong Isrel, mo yufala evriwan i mas slip long ol wansaed haos ya go kasem seven dei, blong olgeta ya we bambae oli kamaot biaen long yufala bambae oli save we mi mi Hae God, mi God blong yufala, mo mi mi tekemaot yufala long Ijip, mi tekem yufala i kam, mo long taem ya, mi mekem we yufala i stap slip long ol wansaed haos nomo. “Hemia nao ol lafet we bambae yufala i mas mekem blong mekem wosip long mi mo blong ona long mi. Long ol lafet ya, bambae yufala i mas kam wanples blong mekem wosip long mi, mo blong bonem ol sakrefaes blong yufala. Hemia ol kakae we i blong bonem long Olta blong givim i kam long mi, wetem ol sakrefaes we i blong bonem i bon evriwan, mo ol presen long kakae blong garen, mo ol narafala sakrefaes, mo ol presen long waen we yufala i mas tekem i kam long ol dei ya wanwan blong ol lafet ya. Ol sakrefaes ya oli antap long ol narafala sakrefaes we yufala i stap mekem evri wik long Sabat* dei, mo oli antap tu long ol presen we yufala i stap givim long mi, mo ol sakrefaes we yufala i stap mekem blong fulumap ol promes blong yufala, mo ol presen ya we yufala i stap givim long mi long gladhat nomo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Nao Moses i go talemaot ol tok blong ol lafet ya long olgeta, olsem we Hae God i talem long hem.</w:t>
      </w:r>
      <w:r>
        <w:rPr>
          <w:lang w:val="bi_VU" w:bidi="bi_VU"/>
        </w:rPr>
      </w:r>
      <w:r>
        <w:rPr>
          <w:lang w:val="bi_VU" w:bidi="bi_VU"/>
        </w:rPr>
      </w:r>
    </w:p>
    <w:p>
      <w:pPr/>
      <w:r>
        <w:rPr>
          <w:lang w:val="bi_VU" w:bidi="bi_VU"/>
        </w:rPr>
      </w:r>
    </w:p>
    <w:p>
      <w:pPr>
        <w:pStyle w:val="Heading2"/>
      </w:pPr>
      <w:r>
        <w:rPr>
          <w:lang w:val="bi_VU" w:bidi="bi_VU"/>
        </w:rPr>
        <w:t>Leviticus 24:1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i go talemaot long ol laen* blong Isrel.* Hem i talem se, “Yufala i mas tekem olifoel* we i klin gud, i beswan, blong putum long ol laet insaed long Haos Tapolen blong mi, blong ol laet long ples ya bambae oli save stap laet oltaem.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Evri naet, Hae Pris Eron i mas laetem olgeta, mo i mas lukaot long olgeta, blong oli stap laet long fes blong mi go kasem long moning. Ol laet ya oli mas stap long fes blong mi insaed long Haos Tapolen blong mi, long fran blong kaliko ya we i blong blokem Bokis ya we i Saen blong Promes* blong mi. Rul ya, ol pikinini blong yufala wetem olgeta we bambae oli kamaot biaen long yufala oli mas holem olwe,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laet ya oli gat wan spesel stamba blong olgeta we oli wokem long gol, mo hae pris ya i mas lukaot gud long olgeta, blong oli stap laet gud oltaem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Bakegen, Hae God i talem se, “Bambae yufala i mas tekem twelef kilo flaoa, nao yufala i mas wokem twelef bred* long hem we i no gat 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yufala i mas tekem ol bred ya i kam long fes blong mi, yufala i mas putum olgeta long Tebol ya blong Bred we oli blokem ol wud blong hem long gol we i klin gud, i beswan. Yufala i mas putum ol bred ya long tu laen, we i gat sikis long wan, sikis long wan.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yufala i mas tekem insens* we i klin gud, yufala i mas putum wetem ol bred ya long tufala laen ya. Nao taem yufala i bonem insens ya, bambae hem i olsem saen blong soemaot we yufala i givim ol bred ya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evri wik, long Sabat* dei, yufala i mas putum ol bred olsem i stap long fes blong mi, mo yufala i mas mekem samting ya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bred ya i blong hae pris ya wetem ol pikinini blong hem mo olgeta we bambae oli kamaot biaen long hem, mo oli mas kakae insaed long tabu ples ya from we hem i haf blong ol kakae ya we i blong bonem long Olta blong givim i kam long mi, mo hem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Nao i gat wan man i stap we papa blong hem i wan man Ijip mo mama blong hem i laen* blong Isrel,* we nem blong hem Selomit. Hem i dota blong wan man nem blong hem Dibri, we i laen blong Dan.* Nao wan dei, man ya wetem wan man we i stret laen blong Isrel, tufala i rao long ples ya we ol haos tapolen blong olgeta oli stap long hem, mo taem tufala i stap rao, hem i tok nogud long nem blong Hae God. Nao ol man oli holem hem, oli tekem hem i go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oli putum ol man oli stap gad long hem, mo oli wet long Hae God blong i talemaot long olgeta wanem samting we bambae oli mas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Hae God i talem long Moses se,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tekem man ya i gowe long ples ya we ol haos tapolen blong yufala i stap long hem, yufala i karem hem i go afsaed, nao bambae olgeta we oli harem tok nogud ya we hem i talem oli mas kam putum han blong olgeta long hed blong hem, blong talemaot we hem i mekem samting nogud ya, nao yufala evriwan i mas joen blong stonem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biaen, yu yu mas talemaot long ol laen blong Isrel we mi mi talem se, ‘Man we i spolem nem blong mi, bambae hem i mas kasem panis.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yufala evriwan i mas kilim hem i ded. Nating we hem i wan long yufala no wan narafala man we i stap wetem yufala, be sipos hem i spolem nem blong mi, bambae yufala evriwan i mas joen blong stonem hem i ded.’ ”</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Hae God i talem se, “Sipos wan man i kilim wan narafala man i ded, bambae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sipos wan man i kilim wan anamol blong wan narafala man i ded, bambae hem i mas givim jenis blong anamol ya long man ya blong tekem ples blong hem. Stamba blong ol bisnes ya, jenis blong laef, laef.</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wan man i mekem narafala man i karekil, bambae yufala i mas go mekem man ya tu i karekil long sem fasin we hem i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wan man i brekem bun blong narafala man, bambae yufala i mas go brekem bun blong hem tu. Sipos man i spolem ae blong narafala man, bambae yufala i mas go spolem ae blong hem tu. Sipos wan man i faetem narafala man nao i brekem wan tut blong hem, bambae yufala i mas go brekem wan tut blong hem tu. Nomata wanem samting we man i mekem blong mekem narafala man i karekil, be yufala i mas mekem sem samting long man ya blong mekem hem tu i karekil.</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we i kilim anamol blong narafala man bambae i mas tekem jenis blong anamol ya i kam blong givim long hem. Be man we i kilim wan narafala man i ded, bambae yufala evriwan i mas kilim hem tu 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Hae God, mi God blong yufala, mo loa ya i blong yufala evriwan. Nating we man ya i laen blong yufala, no i narafala man we i stap wetem yufala, be loa ya i kavremap yufala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taem Moses i go talemaot ol tok ya blong Hae God long ol man, olgeta oli tekem man ya we i tok nogud long nem blong Hae God, oli aot long ples ya we oli stap long hem oli go afsaed, nao oli stonem hem gogo i ded. Long fasin ya, oli mekem olgeta samting ya we Hae God i talem long hem.</w:t>
      </w:r>
      <w:r>
        <w:rPr>
          <w:lang w:val="bi_VU" w:bidi="bi_VU"/>
        </w:rPr>
      </w:r>
      <w:r>
        <w:rPr>
          <w:lang w:val="bi_VU" w:bidi="bi_VU"/>
        </w:rPr>
      </w:r>
    </w:p>
    <w:p>
      <w:pPr/>
      <w:r>
        <w:rPr>
          <w:lang w:val="bi_VU" w:bidi="bi_VU"/>
        </w:rPr>
      </w:r>
    </w:p>
    <w:p>
      <w:pPr>
        <w:pStyle w:val="Heading2"/>
      </w:pPr>
      <w:r>
        <w:rPr>
          <w:lang w:val="bi_VU" w:bidi="bi_VU"/>
        </w:rPr>
        <w:t>Leviticus 25:1</w:t>
      </w:r>
      <w:r>
        <w:rPr>
          <w:lang w:val="bi_VU" w:bidi="bi_VU"/>
        </w:rPr>
      </w:r>
    </w:p>
    <w:p>
      <w:pPr/>
      <w:r>
        <w:rPr>
          <w:lang w:val="bi_VU" w:bidi="bi_VU"/>
        </w:rPr>
      </w:r>
      <w:r>
        <w:rPr>
          <w:vertAlign w:val="superscript"/>
          <w:lang w:val="bi_VU" w:bidi="bi_VU"/>
        </w:rPr>
        <w:t>1</w:t>
      </w:r>
      <w:r>
        <w:rPr>
          <w:lang w:val="bi_VU" w:bidi="bi_VU"/>
        </w:rPr>
        <w:t xml:space="preserve"> Nao long taem ya we Moses i stap antap long hil ya Sinae, Hae God i givim tok blong hem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i go talemaot long ol laen* blong Isrel.* Hem i talem se, “Mi mi Hae God. Taem yufala i go stap long kantri ya we mi mi promes* finis blong givim long yufala, oltaem long namba seven yia, bambae yufala i no mas yusum ol graon blong yufala blong planem kakae long hem. Ol graon blong yufala bambae i mas spel. Yufala i mas mekem olsem blong ona 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Oltaem, long sikis yia, yufala i save planem kakae long ol garen* blong yufala, mo yufala i save lukaot gud long ol plantesen blong grep* blong yufala, mo yufala i save tekemaot ol kakae long garen, yufala i putumgud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long namba seven yia blong hem, yufala i no mas yusum ol graon ya, yufala i mas livim i spel. Namba seven yia ya, yufala i mas mekem i tabu i blong mi. Long yia ya, yufala i no mas planem kakae long ol graon ya, mo yufala i mas livim ol plantesen blong grep blong yufala i stap.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kakae ya we i stap gru hem wan long ol olfala garen blong yufala, yufala i no mas go tekemaot olgeta blong kam putumgud long haos, yufala i mas livim i stap. Mo yufala i no mas go karemaot ol frut blong grep long ol plantesen blong yufala. Yia ya, hem i wan yia we ol graon ya blong yufala i mas spel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Nating we yufala i no wokem garen long yia ya, be graon ya bambae i save givim kakae long yufala wetem ol slef* blong yufala, mo ol man blong wok blong yufala, mo ol narafala man we oli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ol anamol blong yufala wetem ol wael anamol we oli stap olbaot long open ples. Evri kakae we i kamaot long graon ya, bambae yufala i save kakae, we bambae yufala i no sot.”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Hae God i talem se, “Bambae yufala i kaontem ol namba seven yia ya, go kasem seven taem, nao bambae i kasem foti naen yia.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namba foti naen yia ya, long namba seven manis, long namba ten dei blong hem, long Dei* blong Stretem* Sin, bambae yufala i mas sanem ol man oli go blu pupu olbaot long kantri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fasin ya, bambae yufala i makemaot namba fifti yia, se hem i wan spesel yia blong mi, from we hem i yia blong talemaot long olgeta man long kantri blong yufala, se olgeta graon wetem olgeta narafala samting bambae i mas gobak long ol man we i blong olgeta fastaem. Long yia ya, olgeta graon we man i salem long narafala man bambae i mas kambak long man we i blong hem fastaem, no long ol pikinini blong hem, no long olgeta we oli kamaot biaen long hem. Mo long yia ya, olgeta laen* blong Isrel* we oli slef* oli mas go fri, oli mas gobak long ol famle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yia ya, yufala i no mas planem ol kakae blong yufala, mo yufala i no mas go long ol plantesen blong grep* blong yufala blong karem ol frut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Yia ya, hem i tabu, i blong mi, mo yufala i mas kakae ol kakae ya nomo we i stap gru hem wan long ol graon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sipos man i bin salem graon blong hem i go long narafala man long foti naen yia we i pas, be long namba fifti yia ya, graon ya bambae i mas kambak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From samting ya, sipos wan long yufala i wantem salem graon long wan long yufala bakegen, no i wantem pem graon olsem, be yufala i no mas ravem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yufala i mas makem praes blong graon long namba blong ol yia we graon ya i save givim kakae long man we i pem, go kasem yia we bambae graon ya i mas gobak fri nomo long man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i gat plante yia i stap, bambae praes blong graon ya i save go antap moa, be sipos i gat tutri yia nomo i stap, bambae praes blong hem i mas daon nomo, from we praes ya i no praes blong graon, i praes blong ol kakae we bambae i save gru long graon ya we man ya i save tekemaot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Hae God, mi God blong yufala, mo yufala i no mas trikim yufala blong stilim yufala. Bambae yufala i mas ona long mi mo yufala i mas obei 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Hae God i talem se, “Bambae yufala i mas obei long ol loa blong mi mo yufala i mas folem ol tingting blong mi, nao bambae yufala i save stap gud long kantri ya we bambae yufala i go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yufala i mekem olsem, bambae graon blong yufala i karem fulap kakae, we yufala i no save sot, mo yufala i save stap gud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maet wan man i talem se, ‘?Sipos long namba seven yia ya, mifala i no planem kakae long ol garen* blong mifala, mo mifala i no hivimap ol kakae long haos, bambae mifala i kakae wanem?’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mi Hae God, mo mi bambae mi blesem graon ya blong yufala long namba sikis yia blong hem, nao bambae i save karem fulap kakae we i naf blong tri yia.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kakae ya blong namba sikis yia, bambae yufala i stap kakae gogo kasem namba eit yia blong hem, we bambae yufala i save planem ol niufala kakae long ol garen blong yufala bakegen. Mo bambae yufala i stap kakae yet ol kakae ya, gogo kasem namba naen yia blong hem we bambae yufala i tekemaot ol kakae long ol garen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Hae God i talem se, “Sipos wan long yufala i wantem salem graon blong hem long narafala man, bambae i no mas salemaot we i go we i go olgeta, from we graon ya i no blong hem, i blong mi. Mi mi givim long yufala blong yufala i yusum, be yufala i olsem strenja nomo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“Sipos wan long yufala i salemaot graon blong hem long narafala man, bambae yufala i mas tingbaot we man we i salemaot, hem i gat raet blong pemaot graon ya bakegen blong holem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wan long yufala i kam pua tumas, nao i salemaot graon blong hem, bambae wan famle blong hem we i klosap moa long hem i mas kam pemaot graon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sipos man olsem i no gat wan famle blong hem i stap we i save pemaot graon ya blong hem, be biaen, laef blong hem i kam gud, mo hem i gat mane, bambae hem nomo i save kam pemaot graon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sipos hem i wantem mekem olsem, hem i mas kaontem hamas yia i stap blong go kasem yia ya we graon ya i mas kambak fri nomo long han blong hem bakegen, nao i mas pemaot long man we i holem, long praes we i stret long namba blong ol kakae we man ya i save karemaot long graon ya go kasem long yia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sipos mane blong man ya i no naf blong i pemaot graon ya blong hem, bambae graon ya i save stap long han blong man ya we i pemaot long hem gogo kasem long Yia ya blong Givimbak ol graon. Nao long yia ya, graon ya bambae i kambak fri nomo long han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sipos wan man i gat haos blong hem i stap long wan taon we i gat bigfala stonwol i goraon long hem, nao i salem haos ya long narafala man, be i stat long dei we hem i salemaot, go kasem wan ful yia, bambae hem i gat raet blong pemaot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sipos hem i no pemaot long yia ya, bambae hem i no moa gat raet biaen blong pemaot. Mo haos ya bambae i blong man ya oltaem wetem ol pikinini blong hem, mo olgeta we bambae oli kamaot biaen long hem. Mo long Yia ya blong Givimbak ol Samting, haos ya bambae i no moa save kambak bakegen long man ya we i blong hem fastaem.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ol haos we oli stap long ol vilej we i no gat bigfala stonwol i goraon long olgeta, bambae yufala i mas mekem sem fasin long olgeta olsem we yufala i mekem long ol graon. Ol haos olsem, man we i salemaot bambae i no save lusum raet blong hem blong pemaot bakegen, mo sipos hem i no pemaot go kasem long Yia blong Givimbak ol Samting, long yia ya, haos ya i mas kambak fri nomo long han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ol laen* blong Livae* bambae oli stap long ol taon ya we bambae yufala i givim long olgeta, mo olgeta oli no save lusum raet blong olgeta blong pemaot ol haos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Sipos wan long olgeta i salemaot wan haos we i stap long wan taon olsem, nao i no pemaot bakegen go kasem long Yia ya blong Givimbak ol Samting, be long yia ya, haos ya bambae i mas kambak long hem bakegen, from we ol haos ya, yufala i givim long olgeta blong oli holem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Be ol graon raon long ol taon ya we ol anamol blong olgeta oli stap kakae long hem, oli no gat raet blong salem. Graon ya bambae i blong olgeta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Hae God i talem se, “Sipos wan long yufala we i stap klosap long yufala i kam pua tumas we i no gat wan samting nating blong givhan long hem, bambae yufala i mas letem hem i karem lon long yufala long sem mak olsem we yufala i stap letem long ol strenja mo long ol narafala man we oli stap wok blong yufala. Oltaem yufala i mas givhan long man olsem, blong hem i save stap klosap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yufala i no mas mekem hem i pem intres long lon ya we yufala i letem long hem. Yufala i mas ona long mi, mo yufala i mas obei long mi, nao yufala i mas mekem rod blong man olsem i stap klosap long yufala oltaem.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Bambae yufala i no mas mekem man olsem i pem intres long lon ya we yufala i givim long hem, mo sipos yufala i salem kakae long hem, be yufala i mas salem long sem praes nomo olsem we yufala i pem.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Mi mi Hae God, mi God blong yufala. Mi nao mi tekemaot yufala long Ijip, mi tekem yufala i kam, blong mi save givim kantri ya Kenan* long yufala, mo blong mi bambae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Hae God i talem se, “Sipos wan long yufala we i stap klosap long yufala i kam pua tumas, nao hem nomo i salem hem long wan long yufala, blong i kam slef* blong hem, bambae yufala i no mas mekem man olsem i wok olsem ol narafala slef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Bambae yufala i mas mekem i gud long hem, olsem we yufala i stap mekem long ol man blong wok blong yufala we yufala i stap pem olgeta, mo long ol narafala man we oli stap wetem yufala, mo hem i mas wok blong yufala olsem, gogo kasem long Yia ya blong Givimbak ol Samting.</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long yia ya, hem wetem ol pikinini blong hem oli mas go fri, oli mas gobak long ol famle blong hem, mo long graon blong ol bubu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!Yu luk! Mi mi tekemaot yufala long Ijip, mi tekem yufala i kam, mo yufala i slef blong mi nomo. From samting ya, i tabu blong yufala i salem wan long yufala i kam slef blong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Bambae yufala i no mas mekem i strong tumas long ol puaman olsem, blong mekem oli harem nogud long bodi blong olgeta. Yufala i mas ona long mi.</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Sipos yufala i wantem slef, bambae yufala i save go pemaot ol man mo ol woman long ol narafala man we oli stap raonabaot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Mo yufala i save pemaot ol pikinini blong ol narafala man we oli stap wetem yufala tu. Ol pikinini ya we oli bon long kantri blong yufala oli save kam slef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mo taem yufala i mekem lastok blong yufala long olting blong yufala, yufala i save putum ol slef ya long han blong ol pikinini blong yufala, mo bambae oli mas wok slef* blong olgeta, gogo oli ded. Be yufala i no mas mekem i strong long ol puaman blong yufala, blong mekem oli harem nogud long bodi blong olgeta. Yufala i mo mas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“Sipos wan narafala man we i stap wetem yufala i kam rijman, mo wan long yufala i kam pua, nao hem nomo i go salem hem blong i kam slef blong rijman ya, no long wan famle blong rijman ya,</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be hem i gat raet yet blong singaot brata blong hem i kam pemaot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Sipos no, wan papa blong hem, no wan narafala brata blong hem, no wan narafala famle blong hem i save kam pemaot hem bakegen. No sipos hem i save faenem mane, hem nomo i save pemaot hem bakegen blong i go fri.</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Mo blong wokemaot praes blong hem, hem i mas toktok gud wetem rijman ya, mo tufala i mas kaontem ol yia blong kontrak blong hem, i stat long yia we hem i salemaot hem long rijman ya go kasem long Yia ya blong Givimbak ol Samting. Mo tufala i mas wokemaot praes blong pemaot hem i go fri, long mak blong wejis blong man blong wok.</w:t>
      </w:r>
      <w:r>
        <w:rPr>
          <w:lang w:val="bi_VU" w:bidi="bi_VU"/>
        </w:rPr>
      </w:r>
      <w:r>
        <w:rPr>
          <w:lang w:val="bi_VU" w:bidi="bi_VU"/>
        </w:rPr>
      </w:r>
    </w:p>
    <w:p>
      <w:pPr/>
      <w:r>
        <w:rPr>
          <w:lang w:val="bi_VU" w:bidi="bi_VU"/>
        </w:rPr>
      </w:r>
    </w:p>
    <w:p>
      <w:pPr/>
      <w:r>
        <w:rPr>
          <w:lang w:val="bi_VU" w:bidi="bi_VU"/>
        </w:rPr>
      </w:r>
      <w:r>
        <w:rPr>
          <w:vertAlign w:val="superscript"/>
          <w:lang w:val="bi_VU" w:bidi="bi_VU"/>
        </w:rPr>
        <w:t>51-52</w:t>
      </w:r>
      <w:r>
        <w:rPr>
          <w:lang w:val="bi_VU" w:bidi="bi_VU"/>
        </w:rPr>
        <w:t xml:space="preserve"> Bambae hem i mas pembak haf blong mane we rijman ya i pem i kam long hem fastaem we i stret long wejis we man blong wok bambae i karem long ol yia we i stap yet,</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olsem we hem i kam man blong wok blong rijman ya, nao rijman ya i stap pem hem evri yia from wok blong hem. Mo yufala i mas lukaot gud blong rijman ya i no mekem i strong tumas long hem blong mekem hem i harem nogud long bodi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Sipos hem i no save go fri long wan long ol rod ya, bambae long Yia ya blong Givimbak ol Samting, hem wetem ol pikinini blong hem oli mas go fri.</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Mi mi Hae God, mi God blong yufala. Mi nao mi tekemaot yufala long Ijip, mi tekem yufala i kam, mo yufala i no save kam slef blong narafala man olwe, from we yufala i slef blong mi.”</w:t>
      </w:r>
      <w:r>
        <w:rPr>
          <w:lang w:val="bi_VU" w:bidi="bi_VU"/>
        </w:rPr>
      </w:r>
      <w:r>
        <w:rPr>
          <w:lang w:val="bi_VU" w:bidi="bi_VU"/>
        </w:rPr>
      </w:r>
    </w:p>
    <w:p>
      <w:pPr/>
      <w:r>
        <w:rPr>
          <w:lang w:val="bi_VU" w:bidi="bi_VU"/>
        </w:rPr>
      </w:r>
    </w:p>
    <w:p>
      <w:pPr>
        <w:pStyle w:val="Heading2"/>
      </w:pPr>
      <w:r>
        <w:rPr>
          <w:lang w:val="bi_VU" w:bidi="bi_VU"/>
        </w:rPr>
        <w:t>Leviticus 26:1</w:t>
      </w:r>
      <w:r>
        <w:rPr>
          <w:lang w:val="bi_VU" w:bidi="bi_VU"/>
        </w:rPr>
      </w:r>
    </w:p>
    <w:p>
      <w:pPr/>
      <w:r>
        <w:rPr>
          <w:lang w:val="bi_VU" w:bidi="bi_VU"/>
        </w:rPr>
      </w:r>
      <w:r>
        <w:rPr>
          <w:vertAlign w:val="superscript"/>
          <w:lang w:val="bi_VU" w:bidi="bi_VU"/>
        </w:rPr>
        <w:t>1</w:t>
      </w:r>
      <w:r>
        <w:rPr>
          <w:lang w:val="bi_VU" w:bidi="bi_VU"/>
        </w:rPr>
        <w:t xml:space="preserve"> Nao bakegen, Hae God i talem se, “Mi mi Hae God, mi God blong yufala, mo taem yufala i go stap long kantri ya we bambae i blong yufala, bambae yufala i no mas wokem ol aedol, mo yufala i no mas wokem ol pija blong wan samting long wud no long ston no wanem, blong yufala i mekem wosip long olgeta. Mo yufala i no mas stanemap ol longlongfala ston, mo ol ston we yufala i katemgud olgeta blong flasem, blong yufala i mekem wosip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Hae God, mi God blong yufala, mo yufala i mas holemgud Sabat* dei, mo ol narafala dei blong spel, mo yufala i mas tinghevi long ples we bambae yufala i stap mekem wosip long mi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yufala i stap folem ol loa blong mi, mo yufala i stap obei long ol tok we mi mi putum,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mi sanem ren i kam long yufala long stret taem blong hem, blong yufala i save gat plante kakae long graon blong yufala, mo ol tri blong yufala oli save karem plante frut.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kakae blong garen* blong yufala i plante we plante. Bambae yufala i stap tekemaot ol kakae long garen blong yufala gogo ol frut blong grep* blong yufala i raep. Mo bambae yufala i stap tekemaot ol frut blong grep ya gogo kasem long taem blong planem garen blong yufala bakegen. Long kantri ya, bambae yufala i no save sot long kakae samtaem, mo bambae yufala i save stap gud oltaem nomo we i no gat enemi i save kam spolem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mi mi mekem we yufala i gat pis long kantri blong yufala, nao long naet, bambae yufala i save slip gud we yufala i no save fraet long wan samting. Ol wael anamol we oli save kilim man i ded, bambae mi mi ronemaot olgeta oli gowe long ples blong yufala, mo bambae i no moa gat faet bakegen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yufala i ronemaot ol enemi blong yufala we bambae yufala i stap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Faef man nomo blong yufala bambae oli save ronemaot handred man blong olgeta, mo handred man nomo blong yufala bambae oli save ronemaot ten taosen man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bambae mi blesem yufala, mi mekem we yufala i gat plante pikinini, olsem we mi talem long promes* ya we mi mekem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Kakae we bambae yufala i tekemaot long ol garen blong yufala bambae i plante we plante, bambae i save las kasem wan ful yia, nao biaen, bambae yufala i save sakemaot ol olfala kakae we i stap blong mekem ples blong putum ol niufala kakae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bambae mi stap wetem yufala long Haos Tapolen blong mi, mo neva bambae mi gowe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bambae mi stap wetem yufala. Oltaem, mi bambae mi God blong yufala, mo yufala bambae i man blong mi. Fastaem yufala i stap wok slef* long Ijip, be mi nao mi tekemaot yufala long ples ya, mi tekem yufala i kam. Mo mi nao mi brekem ol jen ya we i stap fasem yufala, mi mekem yufala i fri, we yufala i fri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Hae God i talem se, “Be sipos yufala i no save lesin long mi, mo yufala i no wantem obei long ol tok ya we mi mi putum, bambae mi panisim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yufala i tanem baksaed long ol tingting blong mi, mo yufala i no wantem blong obei long ol loa blong mi mo blong folem ol tok blong mi, nao yufala i brekem promes* ya we mi mekem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mi mi panisimgud yufala. Bambae mi letem trabol i kam long yufala we bambae i spolemgud yufala. Hemia sik we bambae yufala i no save blokem, mo fiva we bambae i mekem yufala i blaen mo yufala i bunbun nogud. Bambae yufala i planem ol garen* blong yufala, be oli no save givhan long yufala, from we ol enemi blong yufala bambae oli kam flatemgud ol kakae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mi tanem baksaed long yufala, nao ol enemi blong yufala bambae oli kam winim yufala, mo olgeta we oli no laekem yufala nating bambae oli kam rulum yufala. Nating we i no gat man i stap ronem yufala, be bambae yufala i stap ronwe, from we bambae yufala i fraet we i fraet tumas.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sipos biaen long ol panis ya, yufala i no obei long mi yet, bambae mi dabolem panis ya blong yufala from ol sin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Nating we yufala i praod mo yufala i stronghed tumas, be bambae mi flatemdaon tingting blong yufala bakegen. Bambae i no gat ren long ples blong yufala, nao graon blong yufala bambae i kam drae we i drae, mo i kam strong olsem aean.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hadwok ya blong yufala bambae i no save givhan nating long yufala, from we graon blong yufala bambae i no save givim kakae long yufala, mo ol tri blong yufala bambae oli no save karem frut.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sipos yufala i gohed yet, yufala i stap agens long mi, mo yufala i no wantem obei long mi, bambae mi dabolem panis blong yufala bakegen from ol sin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mi sanem ol wael anamol oli kam long ples blong yufala, nao bambae oli stap kilim ol pikinini blong yufala oli ded, wetem ol anamol blong yufala tu. Bambae mi mekem we i no moa gat plante long yufala i laef i stap, nao ol rod blong yufala bambae oli stap nating nomo olsem.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sipos biaen long ol panis ya, yufala i no stretem fasin blong yufala, yufala i stap agens long mi yet,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mi tu bambae mi agens long yufala, mo bambae mi dabolem panis blong yufala bakegen from ol sin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Bambae mi letem faet i kam long yufala, blong panisim yufala from we yufala i brekem promes ya we mi mi mekem wetem yufala. Mo sipos yufala i ronwe, yufala i go haed long ol taon blong yufala blong yufala i stap gud, bambae mi sanem ol rabis sik i kam long yufala, we bambae yufala i no save blokem, nao ol sik ya bambae oli mekem we yufala i no gat paoa, nao bambae yufala nomo i letem yufala i go long han blong ol enemi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mi mekem kakae blong yufala i finis. Nao ten woman nomo bambae oli save kukum olgeta flaoa blong wan dei long wan sospen nomo, mo taem oli seraot ol bred* ya smosmol long yufala, mo yufala i kakae, be bambae yufala i stap hanggri yet.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biaen long ol panis ya, yufala i stap gohed yet blong agens long mi, mo yufala i no wantem obei 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bambae mi mi kros tumas, mi agens long yufala moa, nao mi dabolem panis blong yufala antap moa.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Bambae yufala i hanggri we i hanggri tumas, nao bambae yufala i kakae ol pikinini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ples blong mekem wosip blong yufala antap long ol hil, bambae mi spolem olgeta. Bambae mi brebrekem ol olta we bambae yufala i bonem insens* long hem, mo bambae mi sakem ol dedbodi blong yufala oli go hivap antap long ol aedol ya blong yufala we oli folfoldaon i stap. Mi bambae mi no wantem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Bambae mi flatemgud ol taon blong yufala, mo mi brebrekemdaon ol ples blong mekem wosip blong yufala. Bambae mi no save glad nating long ol sakrefaes blong yufala we yufala i stap bonem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Bambae mi spolemgud kantri ya blong yufala. Nao ol enemi blong yufala we oli kam stap long ples ya bambae oli sek gud long fasin we mi bambae mi mekem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Bambae mi ronemaot yufala i go stap wanwan olbaot long ol narafala kantri, mo bambae mi sanem ol enemi blong yufala oli biaen long yufala blong kilim yufala i ded. Long ol taon blong yufala, ol haos bambae oli brobrok nogud i stap, mo kantri ya blong yufala bambae i stap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34-35</w:t>
      </w:r>
      <w:r>
        <w:rPr>
          <w:lang w:val="bi_VU" w:bidi="bi_VU"/>
        </w:rPr>
        <w:t xml:space="preserve"> Long taem ya we bambae yufala i stap yet long kantri ya, bambae yufala i no save letem graon blong yufala i spel long ol yia blong spel we mi mi makemaot. Be long taem ya we bambae yufala i stap wok slef* longwe long han blong ol enemi blong yufala long kantri blong olgeta, bambae graon blong yufala i stap nating nomo, nao bambae hem i save spel gud long plante yia.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“Bambae mi mekem yufala we i stap long narafala kantri long han blong ol enemi blong yufala, yufala i fraet we i fraet, we noes blong ol lif nomo we win i blu long hem bambae i save mekem yufala i ronwe. Bambae yufala i save ronwe olsem we ol enemi oli ronem yufala long faet, mo bambae yufala i save foldaon long taem we i no gat enemi nating i stap klosap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Nating we i no gat man i ronem yufala, be bambae yufala i stap resis we yufala i stap bangbangem yufala bakegen, nao yufala i stap stambol, yufala i stap folfoldaon olbaot, mo bambae yufala i no gat paoa blong faet long ol enemi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Bambae yufala i ded long kantri ya we yufala i stap long hem, mo ol man bambae oli berem yufala long graon ya blong ol enemi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smol haf ya nomo blong yufala, we oli laef i stap, bambae oli harem nogud tumas, oli kam bunbun olgeta from ol sin blong olgeta, mo ol sin blong ol bubu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Hae God i talem se, “Be olgeta ya we bambae oli stap kamaot biaen long yufala bambae oli tanem tingting blong olgeta long ol sin blong olgeta, mo long ol sin blong ol bubu blong olgeta, i stat long yufala i go kasem olgeta. Taem ol pikinini ya oli luksave we ol bubu blong olgeta oli girap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oli mekem mi mi agens long olgeta, mi sanem olgeta i go kalabus long narafala kantri long han blong ol enemi blong olgeta, ol pikinini ya bambae oli no moa mekem stronghed, oli putum tingting blong olgeta i stap daon, mo bambae oli glad blong karem panis from sin blong olgeta wetem sin blong ol olfala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bambae mi mi stap tingbaot promes* ya blong mi we mi mekem wetem Jekob* mo Aesak mo Ebraham, mo bambae mi mekem promes blong mi i niuwan bakegen, blong mi givim kantri ya long ol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Be fastaem, olgeta we bambae oli stap kamaot biaen long yufala, we bambae oli stap long kantri ya oli mas aot long hem, blong graon blong hem bambae i save spel gud olsem we mi mi talem. Mo olgeta ya bambae oli mas kasem ful panis from we oli tanem baksaed long ol tingting blong mi, mo oli no wantem nating ol loa blong mi.</w:t>
      </w:r>
      <w:r>
        <w:rPr>
          <w:lang w:val="bi_VU" w:bidi="bi_VU"/>
        </w:rPr>
      </w:r>
      <w:r>
        <w:rPr>
          <w:lang w:val="bi_VU" w:bidi="bi_VU"/>
        </w:rPr>
      </w:r>
    </w:p>
    <w:p>
      <w:pPr/>
      <w:r>
        <w:rPr>
          <w:lang w:val="bi_VU" w:bidi="bi_VU"/>
        </w:rPr>
      </w:r>
    </w:p>
    <w:p>
      <w:pPr/>
      <w:r>
        <w:rPr>
          <w:lang w:val="bi_VU" w:bidi="bi_VU"/>
        </w:rPr>
      </w:r>
      <w:r>
        <w:rPr>
          <w:vertAlign w:val="superscript"/>
          <w:lang w:val="bi_VU" w:bidi="bi_VU"/>
        </w:rPr>
        <w:t>44-45</w:t>
      </w:r>
      <w:r>
        <w:rPr>
          <w:lang w:val="bi_VU" w:bidi="bi_VU"/>
        </w:rPr>
        <w:t xml:space="preserve"> Be long taem ya we olgeta ya oli stap longwe yet long kantri blong ol enemi blong olgeta, bambae mi mi no save lego olgeta, mo mi no save spolem olgeta. Sipos mi spolem olgeta, promes we mi mekem wetem yufala bambae i finis, be i no olsem. Mi mi Hae God, mi God blong yufala evriwan, mo promes ya we mi mekem wetem ol bubu blong olgeta ya fastaem, taem mi soemaot bigfala paoa blong mi long fes blong ol man blong olgeta kantri, long taem ya we mi tekemaot yufala long Ijip, mi tekem yufala i kam blong mi bambae mi God blong yufala, promes ya bambae mi mekem i niuwan bakegen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Hemia nao ol loa mo ol rul mo ol tingting blong Hae God, we hem i givim long Moses long hil ya Sinae blong i talemaot long ol laen* blong Isrel* blong oli folem.</w:t>
      </w:r>
      <w:r>
        <w:rPr>
          <w:lang w:val="bi_VU" w:bidi="bi_VU"/>
        </w:rPr>
      </w:r>
      <w:r>
        <w:rPr>
          <w:lang w:val="bi_VU" w:bidi="bi_VU"/>
        </w:rPr>
      </w:r>
    </w:p>
    <w:p>
      <w:pPr/>
      <w:r>
        <w:rPr>
          <w:lang w:val="bi_VU" w:bidi="bi_VU"/>
        </w:rPr>
      </w:r>
    </w:p>
    <w:p>
      <w:pPr>
        <w:pStyle w:val="Heading2"/>
      </w:pPr>
      <w:r>
        <w:rPr>
          <w:lang w:val="bi_VU" w:bidi="bi_VU"/>
        </w:rPr>
        <w:t>Leviticus 27:1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i go talemaot long ol laen* blong Isrel.* Hem i talem se, “Sipos wan long yufala i mekem wan promes long mi, se bambae i putum hem no wan pikinini blong hem long han blong mi blong mekem wok blong mi, nao biaen i wantem we hem no pikinini ya i go fri bakegen, i gat rod blong hem i stap. Sipos man i wantem mekem rod blong wan man i go fri long promes olsem, hem i save pemaot hem long sem mane we oli stap yusum oltaem blong pem ol samting long ples blong mekem wosip, mo praes we i mas pem i olsem.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man we i wantem go fri i gat twanti yia blong hem, no ova long twanti yia go kasem sikisti yia, bambae hem i mas pem twanti faef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sipos wan woman olsem i wantem go fri, bambae hem i mas pem fiftin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sipos boe we i wantem go fri i gat faef yia blong hem no ova long faef yia go kasem twanti yia, bambae hem i mas pem ten taosen vatu. Mo sipos wan gel olsem i wantem go fri, bambae hem i mas pem faef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sipos wan man i wantem pemaot smol pikinini boe we i gat wan manis go kasem faef yia blong hem, bambae hem i mas pem tu taosen faef handred vatu. Mo sipos i wantem pemaot smol pikinini gel olsem, bambae i mas pem wan taosen faef handred vatu.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sipos man we i wantem go fri i gat ova long sikisti yia blong hem, bambae hem i mas pem seven taosen faef handred vatu. Mo sipos woman olsem i wantem go fri, bambae hem i mas pem faef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man we i mekem promes olsem i pua tumas, i no save pem ful praes ya, bambae hem i mas tekem man ya we promes i tokbaot i kam long pris, nao pris bambae i save putum wan praes we i daon, stret long mak we man ya i save pem.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wan man i mekem wan promes olsem long mi, se bambae i givim wan anamol long mi we i stret blong yusum blong mekem sakrefaes long mi, anamol ya bambae i tabu, i blong mi, nao man ya i no save pemaot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man we i mekem promes olsem i no save jenisim anamol ya biaen blong givim narawan. Hem i no save givim gudfala anamol blong jenisim rabis wan, mo i no save givim rabis anamol blong jenisim gudwan. Sipos hem i traem blong mekem olsem, bambae tufala anamol ya evriwan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sipos man i mekem wan promes olsem, se bambae i givim wan anamol long mi we i no stret blong yusum blong mekem sakrefaes long mi, be biaen i wantem pemaot anamol ya bakegen, bambae hem i mas tekem anamol ya i kam long pris blong i putum praes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pris bambae i mas lukluk gud long anamol ya blong makem se i gud no i nogud, mo hem i mas putum praes blong hem, mo biaen, bambae i no moa gat tok.</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sipos man ya i wantem pemaot anamol ya bakegen, hem i mas pem long ful praes ya blong hem, wetem smol faen antap. Mo fasin blong makem faen ya i olsem. Sipos praes blong anamol ya i faef taosen vatu, bambae hem i mas pem wan taosen vatu antap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sipos wan man i mekem wan promes olsem blong givim haos blong hem long mi, mo biaen i wantem pemaot bakegen, pris bambae i mas putum praes blong haos ya. Bambae hem i mas lukluk gud long haos ya blong makem se i gud no i nogud, nao hem i mas putum praes blong hem, mo biaen, bambae i no moa gat tok.</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sipos man ya i wantem pemaot haos ya bakegen, hem i mas pem long ful praes blong hem wetem smol faen antap. Mo fasin blong makem faen ya, bambae i folem rul blong faen blong anamol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sipos wan man i mekem wan promes olsem blong givim wan pis graon we i karem long papa blong hem i kam long mi, mo biaen i wantem pemaot bakegen, bambae hem i mas wokemaot praes blong hem long ol kakae blong bale* we oli save planem long hem. Fasin blong makem praes ya, graon we i naf blong oli planem twanti kilo bale long hem, praes blong hem faef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man i mekem promes blong givim graon olsem i kam long mi stret biaen long Yia blong Givimbak ol Samting, praes blong graon ya bambae i mas stap long ful praes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sipos hem i mekem promes olsem biaen olgeta, bambae pris i mas makem hamas yia i stap yet blong go kasem long Yia blong Givimbak ol Samting, nao bambae i mas katem praes ya i godaon.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sipos man we i mekem promes olsem i wantem pemaot graon ya bakegen, bambae hem i mas pem long stret praes blong hem, wetem smol faen antap bakegen. Mo fasin blong makem faen ya, bambae i folem rul blong faen blong ol narafala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sipos hem i no pemaot graon ya yet long mi, nao i girap, i go salem long wan narafala man, bambae hem i lusum raet blong hem blong pemaot.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Yia blong Givimbak ol Samting, graon ya bambae i kam tabu, i blong mi olwe gogo i no save finis, mo ol pris nomo bambae oli save yusum.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sipos wan man i pem wan pis graon blong narafala man, mo biaen i mekem promes olsem blong givim pis graon ya i kam long mi, nao biaen bakegen i wantem pemaot pis graon ya 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pris i mas wokemaot praes blong hem stret long hamas yia i stap blong go kasem long Yia blong Givimbak ol Samting, nao man ya i mas pemaot long praes ya long sem dei ya nomo. Mo mane blong hem bambae i blong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long Yia blong Givimbak ol Samting, graon ya bambae i save gobak long man we i blong hem fastaem, no long ol pikinini blong hem, no long olgeta we bambae oli stap kamaot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“Man we i wantem pemaot wan man no wan samting i go fri long promes olsem, hem i mas pemaot long sem mane we oli stap yusum oltaem long ples blong mekem wosip, mo praes we i pem i mas praes we pris i putum.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“Oltaem, ol fasbon pikinini blong ol anamol blong yufala oli blong mi, mo bambae i no gat man i save mekem promes olsem blong givim wan long olgeta i kam long mi. Ol fasbon buluk wetem ol fasbon sipsip mo ol fasbon nani, olgeta evriwan i blong mi finis.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ol fasbon blong ol anamol we i no stret blong yusum blong mekem sakrefaes long mi, bambae man i save pemaot bakegen long ful praes blong hem wetem smol faen antap bakegen. Mo fasin blong makem faen ya, bambae i folem rul blong faen blong ol narafala samting ya. Be sipos man ya i no wantem pemaot long mi, ol pris bambae oli mas salemaot long narafala man long ful praes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sipos wan man i makemaot wan pikinini blong hem, no wan anamol blong hem, no wan pis graon we i karem long papa blong hem blong givim i kam long mi se i blong mi olgeta, bambae hem i no save go salem long narafala man blong i yusum, mo i no save kam pemaot long mi bakegen blong i karem bakegen se i blong hem. Samting we man i givim i kam long mi olsem, hem i tabu, i blong mi olwe.</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Nating sipos hem i makemaot wan man blong givim i kam long mi se i blong mi olgeta, be bambae i no gat rod blong pemaot hem i go fri. Bambae man ya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ol kakae blong garen* blong yufala, nating we yufala i tekem long graon, no long rop, no long tri, be oltaem, bambae yufala i mas givim taet* blong hem i kam long mi. Mo taet ya i tabu,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sipos wan man i wantem pemaot wan samting long taet ya, bambae hem i mas pem long stret praes blong hem, wetem smol faen antap bakegen. Mo fasin blong makem faen ya, bambae i folem rul blong faen blong ol narafala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evri yia, taem man i kaontem ol anamol blong hem, bambae evri namba ten anamol blong hem i blong mi. Bambae yufala i mas mekem olsem long evrikaen anamol we yufala i gat.</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taem yufala i stap kaontem olgeta, blong givim taet blong yufala i kam long mi, evri namba ten anamol i blong mi, nating we i gud no i nogud. Mo bambae yufala i no mas jenisim ol anamol ya biaen blong givim ol narawan i kam long mi. Mo sipos wan man i tekem wan anamol i kam blong traem jenisim narawan, bambae tufala evriwan i blong mi, mo man ya i no moa save pemaot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Hemia nao ol loa we Hae God i givim long Moses antap long hil ya Sinae blong i givim long ol laen blong Isrel, blong oli folem.</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