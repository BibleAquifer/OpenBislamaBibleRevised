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bi_VU" w:bidi="bi_VU"/>
        </w:rPr>
      </w:r>
    </w:p>
    <w:p>
      <w:pPr>
        <w:pStyle w:val="Heading2"/>
      </w:pPr>
      <w:r>
        <w:rPr>
          <w:lang w:val="bi_VU" w:bidi="bi_VU"/>
        </w:rPr>
        <w:t>Resource: Baebol long Bislama (Niufala Translesen)</w:t>
      </w:r>
      <w:r>
        <w:rPr>
          <w:lang w:val="bi_VU" w:bidi="bi_VU"/>
        </w:rPr>
      </w:r>
    </w:p>
    <w:p>
      <w:pPr/>
      <w:r>
        <w:rPr>
          <w:lang w:val="bi_VU" w:bidi="bi_VU"/>
        </w:rPr>
      </w:r>
      <w:r>
        <w:rPr>
          <w:b/>
          <w:lang w:val="bi_VU" w:bidi="bi_VU"/>
        </w:rPr>
        <w:t>Baebol long Bislama (Niufala Translesen)</w:t>
      </w:r>
      <w:r>
        <w:rPr>
          <w:lang w:val="bi_VU" w:bidi="bi_VU"/>
        </w:rPr>
        <w:t xml:space="preserve"> © 2024 </w:t>
      </w:r>
      <w:hyperlink r:id="rId13">
        <w:r>
          <w:rPr>
            <w:lang w:val="bi_VU" w:bidi="bi_VU"/>
          </w:rPr>
          <w:rPr>
            <w:color w:val="0000EE"/>
            <w:u w:val="single"/>
          </w:rPr>
          <w:t>Mission Mutual</w:t>
        </w:r>
      </w:hyperlink>
      <w:r>
        <w:rPr>
          <w:lang w:val="bi_VU" w:bidi="bi_VU"/>
        </w:rPr>
        <w:t xml:space="preserve">, licensed under a </w:t>
      </w:r>
      <w:hyperlink r:id="rId14">
        <w:r>
          <w:rPr>
            <w:lang w:val="bi_VU" w:bidi="bi_VU"/>
          </w:rPr>
          <w:rPr>
            <w:color w:val="0000EE"/>
            <w:u w:val="single"/>
          </w:rPr>
          <w:t>CC BY-SA 4.0 license</w:t>
        </w:r>
      </w:hyperlink>
      <w:r>
        <w:rPr>
          <w:lang w:val="bi_VU" w:bidi="bi_VU"/>
        </w:rPr>
        <w:t>.</w:t>
      </w:r>
      <w:r>
        <w:rPr>
          <w:lang w:val="bi_VU" w:bidi="bi_VU"/>
        </w:rPr>
      </w:r>
      <w:r>
        <w:rPr>
          <w:lang w:val="bi_VU" w:bidi="bi_VU"/>
        </w:rPr>
      </w:r>
    </w:p>
    <w:p>
      <w:pPr>
        <w:pStyle w:val="Heading1"/>
      </w:pPr>
      <w:r>
        <w:rPr>
          <w:lang w:val="bi_VU" w:bidi="bi_VU"/>
        </w:rPr>
        <w:t>Baebol long Bislama (Niufala Translesen)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bi_VU" w:bidi="bi_VU"/>
        </w:rPr>
      </w:r>
    </w:p>
    <w:p>
      <w:pPr>
        <w:pStyle w:val="Heading2"/>
      </w:pPr>
      <w:r>
        <w:rPr>
          <w:lang w:val="bi_VU" w:bidi="bi_VU"/>
        </w:rPr>
      </w:r>
    </w:p>
    <w:p>
      <w:pPr/>
      <w:r>
        <w:rPr>
          <w:lang w:val="bi_VU" w:bidi="bi_VU"/>
        </w:rPr>
      </w:r>
      <w:r>
        <w:rPr>
          <w:lang w:val="bi_VU" w:bidi="bi_VU"/>
        </w:rPr>
        <w:t xml:space="preserve"> </w:t>
      </w:r>
      <w:r>
        <w:rPr>
          <w:lang w:val="bi_VU" w:bidi="bi_VU"/>
        </w:rPr>
      </w:r>
      <w:r>
        <w:rPr>
          <w:lang w:val="bi_VU" w:bidi="bi_V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bi_VU" w:bidi="bi_VU"/>
        </w:rPr>
        <w:t>2 Thessalonians 1:1</w:t>
      </w:r>
      <w:r>
        <w:rPr>
          <w:lang w:val="bi_VU" w:bidi="bi_VU"/>
        </w:rPr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</w:t>
      </w:r>
      <w:r>
        <w:rPr>
          <w:lang w:val="bi_VU" w:bidi="bi_VU"/>
        </w:rPr>
        <w:t xml:space="preserve"> Mi Pol, wetem Saelas, mo Timoti, mitrifala i talem halo long yufala ol Kristin man long Tesalonaeka. Yufala i man blong God, Papa blong yumi, mo yufala i man blong Jisas Kraes*, Masta* blong yumi.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2</w:t>
      </w:r>
      <w:r>
        <w:rPr>
          <w:lang w:val="bi_VU" w:bidi="bi_VU"/>
        </w:rPr>
        <w:t xml:space="preserve"> Prea blong mitrifala we God, Papa blong yumi, wetem Jisas Kraes, Masta blong yumi, tufala bambae i stap givhan long yufala long gladhat blong tufala, tufala i putum pis i stap wetem yufala.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3</w:t>
      </w:r>
      <w:r>
        <w:rPr>
          <w:lang w:val="bi_VU" w:bidi="bi_VU"/>
        </w:rPr>
        <w:t xml:space="preserve"> Ol brata mo sista. Oltaem mitrifala i stap harem se mitrifala i mas talem tangkiu long God from yufala. Mo i stret nomo blong mifala i mekem olsem, from we oltaem, bilif blong yufala i stap kam strong moa, mo oltaem yufala evriwan i stap lavlavem yufala moa.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4</w:t>
      </w:r>
      <w:r>
        <w:rPr>
          <w:lang w:val="bi_VU" w:bidi="bi_VU"/>
        </w:rPr>
        <w:t xml:space="preserve"> From samting ya, mifala i stap talemaot long ol man blong jos blong God long evri ples we mifala i glad tumas long yufala. Mifala i talem olsem, from we oltaem yufala i stap stanap strong long Kristin laef blong yufala, mo yufala i stap holemtaet bilif blong yufala yet, nating we ol man afsaed oli stap ronem yufala, mo yufala i stap kasem plante trabol.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5</w:t>
      </w:r>
      <w:r>
        <w:rPr>
          <w:lang w:val="bi_VU" w:bidi="bi_VU"/>
        </w:rPr>
        <w:t xml:space="preserve"> Ol trabol ya we yufala i stap kasem, oli stap soemaot we fasin blong God blong jajem man i stret nomo. Naoia ol man oli mekem yufala i stap harem nogud long bodi blong yufala from we God i King* blong yufala, be samting ya i blong soemaot we yufala i naf blong God i King blong yufala.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6</w:t>
      </w:r>
      <w:r>
        <w:rPr>
          <w:lang w:val="bi_VU" w:bidi="bi_VU"/>
        </w:rPr>
        <w:t xml:space="preserve"> Be long olgeta ya we oli stap mekem yufala i harem nogud, i stret nomo blong God i givimbak fasin ya long olgeta.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7</w:t>
      </w:r>
      <w:r>
        <w:rPr>
          <w:lang w:val="bi_VU" w:bidi="bi_VU"/>
        </w:rPr>
        <w:t xml:space="preserve"> Mo i stret nomo blong God i givim spel long yufala, we naoia yufala i stap harem nogud, mo long mitrifala tu. Hem bambae i mekem olsem long taem ya we Jisas, Masta* blong yumi, bambae i aot long heven, i kamtru long yumi, wetem ol strong enjel blong hem,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8</w:t>
      </w:r>
      <w:r>
        <w:rPr>
          <w:lang w:val="bi_VU" w:bidi="bi_VU"/>
        </w:rPr>
        <w:t xml:space="preserve"> mo faea we i laet. Hem bambae i kam blong givim panis long olgeta we oli no save ona long God, mo long olgeta we oli no save obei long gud nius blong Jisas, Masta blong yumi.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9</w:t>
      </w:r>
      <w:r>
        <w:rPr>
          <w:lang w:val="bi_VU" w:bidi="bi_VU"/>
        </w:rPr>
        <w:t xml:space="preserve"> Panis we olgeta bambae oli kasem long Dei ya, bambae i no save finis samtaem. Masta blong yumi bambae i putumaot olgeta, nao bambae oli no save kam klosap long hem, oli no save kasem bigfala paoa blong hem we i blong heven.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10</w:t>
      </w:r>
      <w:r>
        <w:rPr>
          <w:lang w:val="bi_VU" w:bidi="bi_VU"/>
        </w:rPr>
        <w:t xml:space="preserve"> Long Dei ya, bambae Jisas i kamtru bakegen, blong bambae olgeta man we oli man blong hem oli presem hem, oli ona long hem. Mo long Dei ya, bambae yufala i joen wetem olgeta man ya blong hem, from we yufala i bilif finis long ol tok ya we mifala i talem.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11</w:t>
      </w:r>
      <w:r>
        <w:rPr>
          <w:lang w:val="bi_VU" w:bidi="bi_VU"/>
        </w:rPr>
        <w:t xml:space="preserve"> Nao from ol samting ya, oltaem mifala i stap prea from yufala. Mifala i stap askem long God blong yumi, blong hem i mekem yufala i naf blong folem ol fasin we hem i singaot yufala from. Mifala i stap askem long hem, blong hem i givhan long yufala long paoa blong hem, blong yufala i save mekem ol gudgudfala fasin we yufala i wantem, mo blong yufala i save finisim ol wok ya we yufala i stap mekem, from we yufala i bilif long hem.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12</w:t>
      </w:r>
      <w:r>
        <w:rPr>
          <w:lang w:val="bi_VU" w:bidi="bi_VU"/>
        </w:rPr>
        <w:t xml:space="preserve"> Nao from we God blong yumi, wetem Jisas Kraes*, Masta blong yumi, tufala i stap givhan long yufala long gladhat blong tufala, yufala bambae i leftemap nem blong Jisas, mo hem bambae i leftemap nem blong yufala.</w:t>
      </w:r>
    </w:p>
    <w:p>
      <w:pPr>
        <w:pStyle w:val="Heading2"/>
      </w:pPr>
      <w:r>
        <w:rPr>
          <w:lang w:val="bi_VU" w:bidi="bi_VU"/>
        </w:rPr>
        <w:t>2 Thessalonians 2:1</w:t>
      </w:r>
      <w:r>
        <w:rPr>
          <w:lang w:val="bi_VU" w:bidi="bi_VU"/>
        </w:rPr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</w:t>
      </w:r>
      <w:r>
        <w:rPr>
          <w:lang w:val="bi_VU" w:bidi="bi_VU"/>
        </w:rPr>
        <w:t xml:space="preserve"> Ol brata mo sista. I gud yumi tingbaot fasin we Jisas Kraes*, Masta* blong yumi bambae i kambak bakegen, mo we bambae hem i tekem yumi i kam wanples blong stap wetem hem.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2</w:t>
      </w:r>
      <w:r>
        <w:rPr>
          <w:lang w:val="bi_VU" w:bidi="bi_VU"/>
        </w:rPr>
        <w:t xml:space="preserve"> Mi mi talem long yufala, se plis yufala i no hareap blong go krangke, no blong harem nogud long tok olbaot we i talem se Dei ya blong Masta blong yumi i kam finis. Maet yufala i harem tok ya long wan man we i stap talem se tok ya God i givim long hem, no long wan man we i stap prij, no long wan leta we oli talem se mitrifala i raetem.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3</w:t>
      </w:r>
      <w:r>
        <w:rPr>
          <w:lang w:val="bi_VU" w:bidi="bi_VU"/>
        </w:rPr>
        <w:t xml:space="preserve"> Be bambae yufala i no letem ol man oli giaman long yufala olsem. Taem we Dei ya klosap i kamtru, be fastaem ol man bambae oli girap, oli agens long God, we hemia bambae i lastaem blong ol man oli save mekem olsem. Mo man ya we nem blong hem Man blong Brekem Loa, we i man blong lus long hel*, hem bambae i mas kamtru fastaem.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4</w:t>
      </w:r>
      <w:r>
        <w:rPr>
          <w:lang w:val="bi_VU" w:bidi="bi_VU"/>
        </w:rPr>
        <w:t xml:space="preserve"> Hem bambae i agens long olgeta samting we ol man oli stap mekem wosip long hem, wetem ol samting we oli stap talem se oli god blong olgeta. Hem nomo bambae i leftemap hem, antap moa long ol narafala samting ya, mo bambae hem i go sidaon insaed long haos* blong God, i talem se hem nao i God.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5</w:t>
      </w:r>
      <w:r>
        <w:rPr>
          <w:lang w:val="bi_VU" w:bidi="bi_VU"/>
        </w:rPr>
        <w:t xml:space="preserve"> ?Olsem wanem? ?Yufala i fogetem finis? Taem mi mi stap yet wetem yufala, mi talemaot ol samting ya long yufala.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6</w:t>
      </w:r>
      <w:r>
        <w:rPr>
          <w:lang w:val="bi_VU" w:bidi="bi_VU"/>
        </w:rPr>
        <w:t xml:space="preserve"> Long prapa taem blong hem, Man ya blong Brekem Loa bambae i save kamtru, be i gat wan samting we i stap blokem hem blong i no save kamtru yet, mo yufala i save finis samting ya.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7</w:t>
      </w:r>
      <w:r>
        <w:rPr>
          <w:lang w:val="bi_VU" w:bidi="bi_VU"/>
        </w:rPr>
        <w:t xml:space="preserve"> Naoia fasin blong brekem loa i stap gohed, i stap kam strong, be i haed. Be fasin ya i save haed blong taem ya nomo, gogo kasem taem we God bambae i tekemaot man ya we i stap blokem ol samting nogud ya.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8</w:t>
      </w:r>
      <w:r>
        <w:rPr>
          <w:lang w:val="bi_VU" w:bidi="bi_VU"/>
        </w:rPr>
        <w:t xml:space="preserve"> Nao taem man ya i goaot, Man blong Brekem Loa bambae i kamtru long klia ples. Be Jisas, Masta blong yumi bambae i blu long hem, nao man ya i ded. Taem we Jisas i kamtru, fasin blong hem blong kamtru we i gud tumas bambae i spolem man ya olgeta.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9</w:t>
      </w:r>
      <w:r>
        <w:rPr>
          <w:lang w:val="bi_VU" w:bidi="bi_VU"/>
        </w:rPr>
        <w:t xml:space="preserve"> Man ya bambae i kamtru long paoa blong Setan*, mo hem bambae i wokem ol naranarafala merikel mo giaman saen mo ol samting blong sapraes.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10</w:t>
      </w:r>
      <w:r>
        <w:rPr>
          <w:lang w:val="bi_VU" w:bidi="bi_VU"/>
        </w:rPr>
        <w:t xml:space="preserve"> Hem bambae i yusum evrikaen trik we oli no stret, blong i giaman long ol man ya we oli blong lus. Olgeta ya oli blong lus from we oli no wantem folem trutok, be trutok ya nomo i rod blong God i sevem olgeta.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11</w:t>
      </w:r>
      <w:r>
        <w:rPr>
          <w:lang w:val="bi_VU" w:bidi="bi_VU"/>
        </w:rPr>
        <w:t xml:space="preserve"> Nao from fasin ya blong olgeta, God i stap mekem tingting blong olgeta i go krangke moa, nao oli stap bilif long ol giaman toktok, se i tru.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12</w:t>
      </w:r>
      <w:r>
        <w:rPr>
          <w:lang w:val="bi_VU" w:bidi="bi_VU"/>
        </w:rPr>
        <w:t xml:space="preserve"> Nao bambae God i save jajem olgeta we oli no bilif long trutok mo oli stap harem gud blong mekem ol fasin we i no stret, mo bambae hem i save givim panis long olgeta.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13</w:t>
      </w:r>
      <w:r>
        <w:rPr>
          <w:lang w:val="bi_VU" w:bidi="bi_VU"/>
        </w:rPr>
        <w:t xml:space="preserve"> Ol brata mo sista. Masta* blong yumi i lavem yufala tumas, mo oltaem mifala i stap harem se mifala i mas talem tangkiu long God from yufala. Long ples blong yufala, yufala i faswan we God i jusumaot yufala blong yufala i bilif long hem, blong hem i save sevem yufala. Nao hem i sevem yufala long paoa blong Spirit blong hem, we i mekem yufala i tabu, yufala i man blong hem, mo i sevem yufala from we yufala i bilif long ol trutok.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14</w:t>
      </w:r>
      <w:r>
        <w:rPr>
          <w:lang w:val="bi_VU" w:bidi="bi_VU"/>
        </w:rPr>
        <w:t xml:space="preserve"> God i yusum gud nius ya we mifala i talemaot finis long yufala, blong singaot yufala, mo blong sevem yufala. Mo hem i singaot yufala blong yufala tu i joen long gudfala laef ya blong heven, we i blong Jisas Kraes*, Masta blong yumi.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15</w:t>
      </w:r>
      <w:r>
        <w:rPr>
          <w:lang w:val="bi_VU" w:bidi="bi_VU"/>
        </w:rPr>
        <w:t xml:space="preserve"> Ol brata mo sista. Yufala i mas stanap strong. Mo yufala i mas holemtaet trutok ya we mitrifala i tijim yufala finis long hem, long ol tok blong mitrifala, mo long leta blong mitrifala tu.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16</w:t>
      </w:r>
      <w:r>
        <w:rPr>
          <w:lang w:val="bi_VU" w:bidi="bi_VU"/>
        </w:rPr>
        <w:t xml:space="preserve"> God, Papa blong yumi, hem i lavem yumi, mo i stap givhan long yumi long gladhat blong hem. Oltaem hem i stap mekem tingting blong yumi i strong, mo i stap mekem yumi harem gud from we yumi stap putum tingting blong yumi long hem. Mo prea blong mitrifala, we Jisas Kraes, Masta blong yumi, wetem God, Papa blong yumi,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17</w:t>
      </w:r>
      <w:r>
        <w:rPr>
          <w:lang w:val="bi_VU" w:bidi="bi_VU"/>
        </w:rPr>
        <w:t xml:space="preserve"> tufala bambae i stap leftemap tingting blong yufala, mo tufala i stap mekem yufala i strong, blong yufala i save stanap strong oltaem blong talem ol gudfala toktok mo blong mekem ol gudfala wok.</w:t>
      </w:r>
    </w:p>
    <w:p>
      <w:pPr>
        <w:pStyle w:val="Heading2"/>
      </w:pPr>
      <w:r>
        <w:rPr>
          <w:lang w:val="bi_VU" w:bidi="bi_VU"/>
        </w:rPr>
        <w:t>2 Thessalonians 3:1</w:t>
      </w:r>
      <w:r>
        <w:rPr>
          <w:lang w:val="bi_VU" w:bidi="bi_VU"/>
        </w:rPr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</w:t>
      </w:r>
      <w:r>
        <w:rPr>
          <w:lang w:val="bi_VU" w:bidi="bi_VU"/>
        </w:rPr>
        <w:t xml:space="preserve"> Ol brata mo sista. Lastok blong mi i olsem. Plis yufala i prea from mitrifala, blong bambae tok blong Masta* blong yumi i save goaot kwik long evri ples, mo blong bambae ol man oli save ona long hem, olsem we yufala i stap ona long hem.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2</w:t>
      </w:r>
      <w:r>
        <w:rPr>
          <w:lang w:val="bi_VU" w:bidi="bi_VU"/>
        </w:rPr>
        <w:t xml:space="preserve"> Mo plis yufala i prea tu, blong bambae God i tekemaot mitrifala long han blong ol man nogud, from we i no olgeta man evriwan we oli bilif long Kraes*.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3</w:t>
      </w:r>
      <w:r>
        <w:rPr>
          <w:lang w:val="bi_VU" w:bidi="bi_VU"/>
        </w:rPr>
        <w:t xml:space="preserve"> Be yumi save trastem Masta blong yumi, from we hem i stap mekem i stret, mo hem bambae i mekem yufala i strong, mo bambae i blokem Setan* blong i no kam spolem yufala.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4</w:t>
      </w:r>
      <w:r>
        <w:rPr>
          <w:lang w:val="bi_VU" w:bidi="bi_VU"/>
        </w:rPr>
        <w:t xml:space="preserve"> Mo Masta ya blong yumi, hem i stap mekem mitrifala i trastem yufala, se naoia yufala i stap mekem olsem we mitrifala i talem long yufala, mo we bambae yufala i gohed blong mekem olsem.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5</w:t>
      </w:r>
      <w:r>
        <w:rPr>
          <w:lang w:val="bi_VU" w:bidi="bi_VU"/>
        </w:rPr>
        <w:t xml:space="preserve"> Mo mitrifala i stap prea se Masta blong yumi bambae i lidim tingting blong yufala, blong mekem yufala i savegud lav blong God, mo fasin blong Kraes we hem i stap stanap strong oltaem.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6</w:t>
      </w:r>
      <w:r>
        <w:rPr>
          <w:lang w:val="bi_VU" w:bidi="bi_VU"/>
        </w:rPr>
        <w:t xml:space="preserve"> Ol brata mo sista. Long nem blong Jisas Kraes, Masta* blong yumi, mitrifala i putum wan strong tok long yufala. Bambae yufala i no go joen long ol brata blong yumi we oli stap les nomo. Olgeta ya oli no folem ol tok ya we mifala i givim finis long yufala.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7</w:t>
      </w:r>
      <w:r>
        <w:rPr>
          <w:lang w:val="bi_VU" w:bidi="bi_VU"/>
        </w:rPr>
        <w:t xml:space="preserve"> Yufala i save finis we i stret nomo blong yufala i stap mekem sem fasin nomo we mifala i mekem finis. Taem mifala i stap wetem yufala, mifala i no les.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8</w:t>
      </w:r>
      <w:r>
        <w:rPr>
          <w:lang w:val="bi_VU" w:bidi="bi_VU"/>
        </w:rPr>
        <w:t xml:space="preserve"> Mifala i no askem long yufala blong yufala i givim kakae long mifala, we mifala i no pem. Mifala i wok long han blong mifala, we mifala i hadwok tumas. Mifala i stap wok long dei mo long naet, blong bambae mifala i no gat kaon long sam man.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9</w:t>
      </w:r>
      <w:r>
        <w:rPr>
          <w:lang w:val="bi_VU" w:bidi="bi_VU"/>
        </w:rPr>
        <w:t xml:space="preserve"> Mifala i gat raet blong askem long yufala, blong yufala i lukaot long mifala. Be mifala i no mekem olsem, from we mifala i wantem soemaot stret fasin long fes blong yufala, blong yufala i folem.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10</w:t>
      </w:r>
      <w:r>
        <w:rPr>
          <w:lang w:val="bi_VU" w:bidi="bi_VU"/>
        </w:rPr>
        <w:t xml:space="preserve"> Taem mifala i stap wetem yufala, mifala i talem long yufala se, “Man we i les blong wok, yufala i no givim kakae long hem.”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11</w:t>
      </w:r>
      <w:r>
        <w:rPr>
          <w:lang w:val="bi_VU" w:bidi="bi_VU"/>
        </w:rPr>
        <w:t xml:space="preserve"> Mifala i stap talem tok ya, from we mifala i harem nius se i gat sam long yufala we oli stap les nomo, oli no wok, mo oli stap blokem ol narafala man tu, blong oli no save mekem wok blong olgeta.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12</w:t>
      </w:r>
      <w:r>
        <w:rPr>
          <w:lang w:val="bi_VU" w:bidi="bi_VU"/>
        </w:rPr>
        <w:t xml:space="preserve"> Long nem blong Jisas Kraes, Masta blong yumi, mifala i tok strong blong wonem ol man olsem, se oli mas holem stret fasin, mo oli mas wok had long han blong olgeta blong kasem kakae blong olgeta.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13</w:t>
      </w:r>
      <w:r>
        <w:rPr>
          <w:lang w:val="bi_VU" w:bidi="bi_VU"/>
        </w:rPr>
        <w:t xml:space="preserve"> Ol brata mo sista. Yufala i no mas kam slak long ol gudfala wok blong yufala.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14</w:t>
      </w:r>
      <w:r>
        <w:rPr>
          <w:lang w:val="bi_VU" w:bidi="bi_VU"/>
        </w:rPr>
        <w:t xml:space="preserve"> Maet i gat sam man long ples blong yufala, we oli no save obei long ol tok ya we mifala i stap sanem i kam long yufala long leta ya. Sipos i gat man olsem, i gud yufala i makemgud hem blong yufala i no go joen long hem, nao samting ya bambae i mekem hem i sem from fasin ya blong hem.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15</w:t>
      </w:r>
      <w:r>
        <w:rPr>
          <w:lang w:val="bi_VU" w:bidi="bi_VU"/>
        </w:rPr>
        <w:t xml:space="preserve"> Be yufala i no mas luk hem olsem we hem i wan enemi blong yufala. Hem i wan brata blong yufala, mo i wok blong yufala, blong yufala i stretem hem.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16</w:t>
      </w:r>
      <w:r>
        <w:rPr>
          <w:lang w:val="bi_VU" w:bidi="bi_VU"/>
        </w:rPr>
        <w:t xml:space="preserve"> Prea blong mi, we oltaem, Masta* blong yumi we i stamba blong pis, hem bambae i putum pis i stap wetem yufala, nomata wanem samting i hapen long laef blong yufala, mo we hem bambae i stap wetem yufala evriwan.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17</w:t>
      </w:r>
      <w:r>
        <w:rPr>
          <w:lang w:val="bi_VU" w:bidi="bi_VU"/>
        </w:rPr>
        <w:t xml:space="preserve"> Mi nomo mi raetem tok ya. Mi Pol, mi talem halo long yufala. Hemia fasin blong mi blong saenem ol leta blong mi, mo hemia hanraet blong mi.</w:t>
      </w:r>
    </w:p>
    <w:p>
      <w:pPr/>
      <w:r>
        <w:rPr>
          <w:lang w:val="bi_VU" w:bidi="bi_VU"/>
        </w:rPr>
      </w:r>
      <w:r>
        <w:rPr>
          <w:vertAlign w:val="superscript"/>
          <w:lang w:val="bi_VU" w:bidi="bi_VU"/>
        </w:rPr>
        <w:t>18</w:t>
      </w:r>
      <w:r>
        <w:rPr>
          <w:lang w:val="bi_VU" w:bidi="bi_VU"/>
        </w:rPr>
        <w:t xml:space="preserve"> Mo prea blong mi, we Jisas Kraes, Masta blong yumi, hem bambae i stap givhan long yufala evriwan, long gladhat blong hem.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i_V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