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r>
        <w:rPr>
          <w:lang w:val="bi_VU" w:bidi="bi_VU"/>
        </w:rPr>
      </w:r>
      <w:r>
        <w:rPr>
          <w:vertAlign w:val="superscript"/>
          <w:lang w:val="bi_VU" w:bidi="bi_VU"/>
        </w:rPr>
        <w:t>1-5</w:t>
      </w:r>
      <w:r>
        <w:rPr>
          <w:lang w:val="bi_VU" w:bidi="bi_VU"/>
        </w:rPr>
        <w:t xml:space="preserve"> Ol pikinini blong Jekob* we narafala nem blong hem Isrel* we oli go wetem hem long Ijip, nem blong olgeta i olsem. I gat Ruben,* mo Simeon,* mo Livae,* mo Juda,* mo Isakara,* mo Sebulun,* mo Benjamin,* mo Dan,* mo Naftali,* mo Gad,* mo Asere.* Olgeta ya oli tekem ol pikinini blong olgeta oli go long Ijip, mo long taem ya, Josef we i wan brata blong olgeta, hem i stap finis long kantri ya, nao namba blong olgeta evriwan i kasem seventi.</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Nao ol pikinini ya blong Isrel oli stap long Ijip, gogo olgeta evriwan wetem ol stret pikinini blong olgeta oli ded, ol smol bubu blong olgeta nomo, wetem olgeta we oli stap kamaot biaen long olgeta oli stap. Be olgeta ya oli gat plante pikinini blong olgeta, we namba blong olgeta i stap kam plante we plante, mo oli stap kam strong we i strong. Nao olgeta ples long Ijip i stap kam fulap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ya, wan narafala man i kam king long Ijip, mo man ya i no save Josef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i talem long ol man blong hem se, “Olgeta. Ol laen* blong Isrel ya oli stap kam plante we plante, mo oli stap kam strong moa, winim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mas lukaot wan rod blong blokem olgeta blong oli no kam plante tumas. Sipos no, maet samtaem i gat faet, nao bambae olgeta oli girap, oli joen wetem ol enemi blong yumi, oli faet long yumi, nao bambae oli winim yumi, oli ronwe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man Ijip oli putum sam man oli bos long olgeta blong fosem olgeta blong oli wok slef* blong olgeta. Oli mekem olsem blong mekem tingting blong olgeta i foldaon. Long fasin ya oli fosem olgeta blong oli wokem tufala taon ya Pitom mo Rameses, we tufala taon ya i blong king, blong i putumgud ol samting blong faet blong hem i stap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oltaem, taem we ol man Ijip oli stap mekem i strong moa long olgeta olsem, be namba blong olgeta i stap kam antap moa, mo oli stap kam strong moa long evri ples long kantri ya. Nao ol man Ijip oli stap fraet bakegen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Nao ol man Ijip oli stap mekem i strong tumas long olgeta, oli stap mekem laef blong olgeta i nogud we i nogud long ol naranarafala wok ya we oli stap fosem olgeta blong oli mekem. Oli stap dragem olgeta blong oli wokem ol brikis, mo blong oli wokem ol bigbigfala haos long ol taon, mo blong oli wokem ol garen blong olgeta, mo oltaem, oli stap mekem i strong tumas long olgeta we oli no gat sore nating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king ya i singaot tu woman Hibru we tufala i stap givhan long ol woman blong olgeta, taem oli bonem pikinini. Nem blong tufala ya, Sifraha mo Pua.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talem long tufala se, “Naoia, taem yutufala i stap givhan long ol woman blong yufala we oli stap bonem pikinini, sipos yutufala i luk se pikinini i boe, yutufala i mas kilim hem i ded, be sipos i gel, yutufala i save letem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tufala i no save mekem olsem we king i talem, from we tufala i stap ona long God. Nao taem ol pikinini boe blong olgeta oli bon, tufala i no kilim olgeta, tufala i letem olgeta oli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i singaot tufala bakegen, i tok long tufala, i talem se, “!Tufala! ?Weswe yutufala i stap mekem fasin ya? ?From wanem yutufala i stap letem ol pikinini boe ya oli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tufala i talem se, “No king, be mifala ol Hibru, mifala i no olsem ol woman Ijip, mifala i narafala. Taem mifala i bonem pikinini, be mifala i oraet nomo, mo mifala i save bonem kwiktaem tu. From samting ya, taem wan long mitufala i stap go blong givhan long wan long mifala, be pikinini blong hem i bon finis.”</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Nao from we tufala ya i stap ona long God olsem, God i mekem i gud long tufala, mo i mekem we tufala i gat ol pikinini blong tufala. Mo long fasin ya, ol laen blong Isrel oli stap kam plante moa, mo oli stap kam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king i putum wan loa we i talem se, “Sipos wan woman Hibru i bonem wan pikinini boe, bambae yufala i mas sakem pikinini ya i go long Nael Reva blong i ded, ol gel nomo bambae oli stap.”</w:t>
      </w:r>
      <w:r>
        <w:rPr>
          <w:lang w:val="bi_VU" w:bidi="bi_VU"/>
        </w:rPr>
      </w:r>
      <w:r>
        <w:rPr>
          <w:lang w:val="bi_VU" w:bidi="bi_VU"/>
        </w:rPr>
      </w:r>
    </w:p>
    <w:p>
      <w:pPr/>
      <w:r>
        <w:rPr>
          <w:lang w:val="bi_VU" w:bidi="bi_VU"/>
        </w:rPr>
      </w:r>
    </w:p>
    <w:p>
      <w:pPr>
        <w:pStyle w:val="Heading2"/>
      </w:pPr>
      <w:r>
        <w:rPr>
          <w:lang w:val="bi_VU" w:bidi="bi_VU"/>
        </w:rPr>
        <w:t>Exodus 2:1</w:t>
      </w:r>
      <w:r>
        <w:rPr>
          <w:lang w:val="bi_VU" w:bidi="bi_VU"/>
        </w:rPr>
      </w:r>
    </w:p>
    <w:p>
      <w:pPr/>
      <w:r>
        <w:rPr>
          <w:lang w:val="bi_VU" w:bidi="bi_VU"/>
        </w:rPr>
      </w:r>
      <w:r>
        <w:rPr>
          <w:vertAlign w:val="superscript"/>
          <w:lang w:val="bi_VU" w:bidi="bi_VU"/>
        </w:rPr>
        <w:t>1</w:t>
      </w:r>
      <w:r>
        <w:rPr>
          <w:lang w:val="bi_VU" w:bidi="bi_VU"/>
        </w:rPr>
        <w:t xml:space="preserve"> Nao long taem ya i gat wan man long laen* blong Livae* we i mared* long wan woman long sem laen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woman ya i bonem wan pikinini boe blong tufala, mo i luk we pikinini ya i gud tumas, nao i stap haedem hem gogo kasem tri manis.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taem pikinini ya i kam bigwan lelebet, mama blong hem i no moa save haedem hem, nao i tekem wan bigfala basket we oli wokem long stik blong wan longlongfala gras blong wota, mo i blokem long kolta blong wota i no save go insaed. Nao hem i putum pikinini ya insaed, mo i go haedem long medel blong ol longlongfala gras we i stap gru long saed blong Nael Reva.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sista blong pikinini ya i stap stanap longwe lelebet, blong lukluk se wanem bambae i hapen long pikinini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dota blong king wetem ol gel blong wok blong hem oli kamdaon long reva ya, blong i swim. Mo taem hem i stap swim, ol gel ya oli stap wokbaot long saed blong reva ya. Nao hem i sek long basket ya we i stap long medel blong ol longlongfala gras ya, mo i sanem wan long ol gel ya i go karem basket ya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hem i openem basket ya, hem i luk smol pikinini ya i stap insaed, i stap krae, mo hem i sore long hem, nao i talem se, “Hemia pikinini blong wan Hibru*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sista blong smol pikinini ya i kam askem long hem se, “?Olsem wanem? ?Yu wantem blong mi go lukaot wan woman Hibru blong i kam givim titi long pikinini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hem i talem long gel ya se, “Yes, yu go.” Nao gel ya i go, i tekem mama blong pikinini ya i kam.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dota blong king i talem long hem se, “Yu tekem pikinini ya blong mi, yu go givim titi long hem, mo yu lukaot gud long hem. Bambae mi mi pem yu from.” Nao woman ya i tekem pikinini ya i go, i stap givim titi long hem, mo i stap lukaot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biaen, taem pikinini ya i kam bigfala, mama blong hem i tekem hem i gobak long dota blong king, nao hem i stap lukaot long hem olsem stret pikinini blong hem nomo. Mo hem i talem se, “From we mi mi tekemaot hem long wota, bambae mi putum nem blong hem se ‘Moses’.”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taem Moses i kam bigman, wan dei, hem i wokbaot blong go lukluk ol Hibru,* we hem i wan long olgeta. Mo taem hem i go, hem i luk we olgeta oli stap mekem ol strongfala wok, we ol man Ijip oli stap fosem olgeta blong mekem. Mo long taem ya, hem i luk we wan man Ijip i kilim wan long olgeta ya i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luklukraon, mo taem hem i luk we i no gat man i save luk hem, hem i girap, i go kilim man Ijip ya i ded, mo i berem hem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long nekis dei, hem i go blong luk olgeta bakegen, mo i luk we tu Hibru, tufala i stap faet. Hem i tok long wan long tufala we i stap mekem i no stret long narafala, i talem se, “!Ei, yutufala i wan laen nomo! ?From wanem yu stap kilim hem olsem?”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man ya i talem se, “!Ei! ?Hu i putumap yu blong yu kam bos long mifala, yu stap jajem mifala? ?Olsem wanem? ?Yu wantem kilim mi olsem we yu kilim man Ijip ya yestedei?” Nao Moses i fraet, i save we ol man oli faenemaot samting ya finis we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Mo taem king i harem nius blong samting ya, hem i traem blong kilim hem i ded, be hem i ronwe, i go stap long kantri blong ol laen blong Midian. Nao wan taem, hem i stap sidaon klosap long wan wel, mo long taem ya, i gat seven gel oli kam blong kasem wota. Ol gel ya oli dota blong wan man we nem blong hem Jetro. Man ya i pris blong olgeta long ples ya, mo i wan laen blong Midian. Ol gel ya oli kam wetem ol sipsip mo ol nani blong papa blong olgeta blong givim wota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i gat sam man blong lukaot long sipsip oli kam blong ronemaot olgeta, nao Moses i girap, i go blokem ol man ya. Mo hem i givhan long ol gel ya blong oli givim wota long ol anamol blong papa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oli gobak long haos, papa blong olgeta i askem long olgeta se, “!Tede yufala i kambak kwiktaem tumas!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olgeta oli talem se, “O, i gat wan man Ijip i kam givhan long mifala, i blokem ol man ya blong lukaot long sipsip we oli stap ronemaot mifala. Hem i kasem wota blong mifala, mo i fulumap wota blong ol anamol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papa blong olgeta i askem long olgeta se, “?Be man ya i stap wea? ?From wanem yufala i livim hem i stap longwe olsem? Yufala i go singaot hem blong i kam kakae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oli go blong singaot hem i kam, mo hem i glad blong i stap long ples ya wetem olgeta. Mo biaen, Jetro i letem wan dota blong hem, nem blong hem Jipora, blong Moses i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Jipora i bonem wan pikinini boe blong tufala, mo Moses i putum nem blong hem se Gesom from we i talem se, “Mi mi wan strenja nomo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Plante yia i pas, nao king blong Ijip i ded, be ol laen blong Isrel* oli stap harem nogud yet long ol strongfala wok ya we oli stap mekem. Oltaem oli stap krae, from we oli wantem tumas blong God i givhan long olgeta, nao krae blong olgeta i go antap i kasem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 i harem krae ya blong olgeta, mo i luk we oli stap harem nogud tumas. Nao hem i tingbaot promes* ya we hem i mekem wetem Ebraham mo Aesak mo Jekob* bifo.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Oltaem hem i luk we olgeta oli stap hadwok tumas long ol strongfala wok ya, mo oltaem hem i stap tingting long olgeta.</w:t>
      </w:r>
      <w:r>
        <w:rPr>
          <w:lang w:val="bi_VU" w:bidi="bi_VU"/>
        </w:rPr>
      </w:r>
      <w:r>
        <w:rPr>
          <w:lang w:val="bi_VU" w:bidi="bi_VU"/>
        </w:rPr>
      </w:r>
    </w:p>
    <w:p>
      <w:pPr/>
      <w:r>
        <w:rPr>
          <w:lang w:val="bi_VU" w:bidi="bi_VU"/>
        </w:rPr>
      </w:r>
    </w:p>
    <w:p>
      <w:pPr>
        <w:pStyle w:val="Heading2"/>
      </w:pPr>
      <w:r>
        <w:rPr>
          <w:lang w:val="bi_VU" w:bidi="bi_VU"/>
        </w:rPr>
        <w:t>Exodus 3:1</w:t>
      </w:r>
      <w:r>
        <w:rPr>
          <w:lang w:val="bi_VU" w:bidi="bi_VU"/>
        </w:rPr>
      </w:r>
    </w:p>
    <w:p>
      <w:pPr/>
      <w:r>
        <w:rPr>
          <w:lang w:val="bi_VU" w:bidi="bi_VU"/>
        </w:rPr>
      </w:r>
      <w:r>
        <w:rPr>
          <w:vertAlign w:val="superscript"/>
          <w:lang w:val="bi_VU" w:bidi="bi_VU"/>
        </w:rPr>
        <w:t>1</w:t>
      </w:r>
      <w:r>
        <w:rPr>
          <w:lang w:val="bi_VU" w:bidi="bi_VU"/>
        </w:rPr>
        <w:t xml:space="preserve"> Nao wan dei, taem Moses i stap lukaot long ol sipsip mo ol nani blong palika blong hem Jetro, hem i lidim ol anamol ya i gokros long draeples, i go kasem tabu hil ya Sinae.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taem hem i stap long ples ya, wan enjel* blong Hae God i kamtru long hem long faea we i laet olbaot long wan smol tri, mo hem i luk we faea ya i stap laet olbaot long tri ya, be i no kakae ol lif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stap tingting se, “?Wanem samting ya? Faea ya i stap laet, be i no save kakae ol lif blong tri ya. Mi mas go klosap blong lukluk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Hae God i luk we Moses i stap kam klosap, hem i singaot long hem, we tok blong hem i kamaot long medel blong tri ya, i talem se, “!Moses! !Moses!” Mo Moses i talem se, “Yes.”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long hem se, “!Yu no kam klosap tumas! !Yu tekemaot sandel blong yu! !Graon ya we yu stap stanap long hem i tabu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God blong ol bubu ya blong yu bifo. Mi mi God blong Ebraham, mo mi God blong Aesak, mo mi God blong Jekob.*” Nao Moses i kavremap fes blong hem, from we i fraet blong luk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Hae God i talem long hem se, “Yufala ol laen* blong Isrel,* yufala i man blong mi, mo mi mi luk finis ol rabis fasin ya we ol man Ijip oli stap mekem long yufala. Mi harem krae blong olgeta ya we oli stap long Ijip, we oli wantem mi mi tekemaot olgeta long han blong ol man ya we oli stap fosem olgeta blong oli wok slef* blong olgeta. Mi mi save finis we oli harem nogud tumas, mo oltaem mi stap tingting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from samting ya, mi mi kamdaon blong tekemaot olgeta long han blong ol man Ijip, mo blong lidim olgeta oli aot long Ijip oli kam. Bambae mi tekem olgeta i go long wan gudfala kantri, we i bigfala tumas, we graon blong hem i gud tumas, oltaem i karem fulap kakae. Hemia kantri ya we naoia, ol laen blong Kenan,* mo ol laen blong Het, mo ol laen blong Amoro,* mo ol laen blong Perij, mo ol laen blong Hivi,* mo ol laen blong Jebus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Krae blong ol man ya blong mi i kam kasem mi finis, mo mi luk finis ol rabis fasin ya we ol man Ijip oli stap mekem long olgeta blong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Naoia, mi wantem blong yu go luk king blong Ijip, blong yu tekemaot ol man ya blong mi we oli stap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Moses i talem se, “No, be mi mi olsem nating nomo. Mi mi no naf blong go luk king ya blong tekem olgeta ya oli kamaot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se, “!Moses! !Yu no fraet! Mi bambae mi stap wetem yu. Mo taem yu tekem olgeta oli aot finis long Ijip oli kam, bambae yufala i mas kam mekem wosip long mi long hil ya. Samting ya bambae i soemaot we mi mi sanem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Moses i talem se, “?Be sipos mi go talem long olgeta se, ‘God blong ol bubu blong yumi i sanem mi mi kam long yufala,’ mo oli askem long mi se, ‘?Be nem blong hem hu?’, bambae mi talem olsem wanem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God i talem long hem se, “Nem blong mi, ‘Mi Stap We Mi Stap’ Yu mas talem long olgeta se, ‘God we i sanem mi mi kam long yufala, nem blong hem “Mi Stap We Mi Stap”.’</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mi Hae God, mo yu mas talem long olgeta we mi mi God blong ol bubu blong yufala bifo, mi God blong Ebraham, mo mi God blong Aesak, mo mi God blong Jekob, mo mi nao mi sanem yu yu go long olgeta. Nem ya blong mi bambae i stap we i stap, we bambae i no save lus samtaem. Mo ol laen blong yufala bambae oli stap singaot mi long nem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Naoia yu go, yu singaot ol lida blong olgeta oli kam wanples, yu talemaot long olgeta we mi mi kamtru long yu. Mi mi Hae God, mi God blong Ebraham, mo mi God blong Aesak, mo mi God blong Jekob. Mi mi God blong ol bubu ya blong yufala bifo. Mo yu talem long olgeta, se mi mi stap lukluk olgeta, mo mi luk ol rabis fasin ya we ol man Ijip oli stap mekem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mi luk finis we mi mas tekemaot olgeta long hadlaef ya we oli stap kasem long ples ya. Bambae mi tekem olgeta i go long wan kantri we graon blong hem i gud tumas, oltaem i stap karem fulap kakae. Hemia kantri ya blong ol laen blong Kenan, wetem ol laen blong Het, mo ol laen blong Amoro, mo ol laen blong Perij, mo ol laen blong Hivi, mo ol laen blong Jebus.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blong mi bambae oli save lesin long tok ya we bambae yu talem long olgeta. Nao biaen, bambae yu tekem ol lida blong olgeta oli go wetem yu, yu go toktok wetem king. Bambae yu talem long hem se, ‘Mifala ol Hibru,* mo Hae God i God blong mifala. Hem i kamtru finis long mifala, mo mifala i wantem blong yu letem mifala i wokbaot tri dei, blong go long draeples blong go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save se sipos mi no fosem king ya blong i lego yufala, bambae hem i no save glad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mi bambae mi yusum paoa blong mi blong mekem plante merikel long fes blong ol man Ijip, blong mekem olgeta oli fraet, mo blong panisim olgeta, nao biaen, bambae hem i save letem yufala i go fri.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bambae mi mekem we ol man Ijip oli tinghevi long yufala. Nao taem yufala i aot long Ijip, bambae oli no save letem yufala i go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woman blong yufala bambae oli mas askem long ol woman Ijip we oli stap raonabaot long olgeta no long haos blong olgeta, blong oli givim klos mo ol samting we oli wokem long silva no long gol, i go long olgeta. Nao bambae yufala i save flasem ol pikinini blong yufala long ol samting ya. Long fasin ya, bambae yufala i save karem ol gudgudfala samting ya blong ol man Ijip i kam.”</w:t>
      </w:r>
      <w:r>
        <w:rPr>
          <w:lang w:val="bi_VU" w:bidi="bi_VU"/>
        </w:rPr>
      </w:r>
      <w:r>
        <w:rPr>
          <w:lang w:val="bi_VU" w:bidi="bi_VU"/>
        </w:rPr>
      </w:r>
    </w:p>
    <w:p>
      <w:pPr/>
      <w:r>
        <w:rPr>
          <w:lang w:val="bi_VU" w:bidi="bi_VU"/>
        </w:rPr>
      </w:r>
    </w:p>
    <w:p>
      <w:pPr>
        <w:pStyle w:val="Heading2"/>
      </w:pPr>
      <w:r>
        <w:rPr>
          <w:lang w:val="bi_VU" w:bidi="bi_VU"/>
        </w:rPr>
        <w:t>Exodus 4:1</w:t>
      </w:r>
      <w:r>
        <w:rPr>
          <w:lang w:val="bi_VU" w:bidi="bi_VU"/>
        </w:rPr>
      </w:r>
    </w:p>
    <w:p>
      <w:pPr/>
      <w:r>
        <w:rPr>
          <w:lang w:val="bi_VU" w:bidi="bi_VU"/>
        </w:rPr>
      </w:r>
      <w:r>
        <w:rPr>
          <w:vertAlign w:val="superscript"/>
          <w:lang w:val="bi_VU" w:bidi="bi_VU"/>
        </w:rPr>
        <w:t>1</w:t>
      </w:r>
      <w:r>
        <w:rPr>
          <w:lang w:val="bi_VU" w:bidi="bi_VU"/>
        </w:rPr>
        <w:t xml:space="preserve"> Nao Moses i askem long Hae God se, “?Be sipos ol laen* blong Isrel* ya oli no save bilif long tok blong mi, no oli no save harem tok blong mi, bambae mi talem olsem wanem long olgeta? ?Sipos oli talem long mi se, ‘!Yu giaman! !Hae God i no kamtru long yu ya!’, be bambae mi mi talem olsem wanem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askem long hem se, “?Wanem samting ya yu stap holem long han blong yu?” Mo Moses i talem se, “Wokingstik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Hae God i talem long hem se, “Ale, yu traem sakem i godaon long graon.” Nao taem hem i sakem wokingstik ya i go long graon, wantaem nomo, stik ya i kam snek, mo hem i ronwe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Hae God i talem long hem se, “No, yu no ronwe, yu holem long tel blong hem.” Ale, hem i bendaon, i holem snek ya long tel blong hem, nao snek ya i kam wokingstik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talem long hem se, “Mi mi God blong ol bubu blong yufala. Mi God blong Ebraham, mo mi God blong Aesak, mo mi God blong Jekob.* Yu go, yu mekem samting ya long fes blong olgeta. Samting ya bambae i soemaot long olgeta we mi nao mi kamtru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Hae God i talem long hem bakegen se, “Yu pusum han blong yu i go insaed long klos blong yu.” Nao hem i pusum han blong hem i go insaed long klos blong hem. Mo taem hem i tekemaot han blong hem bakegen, han blong hem i fulap long ol waetspot we i waet we i waet.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Hae God i talem long hem se, “Yu pusum i go insaed bakegen.” Nao hem i mekem olsem, mo taem hem i tekemaot bakegen, be han blong hem i kam gud finis olsem narawan.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talem long hem se, “Sipos oli no save bilif long yu, mo oli no tanem tingting blong olgeta from fas merikel ya, maet narafala merikel ya i save mekem olgeta i tanem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sipos yu mekem tufala merikel ya, nao oli no bilif long tufala, mo oli no wantem harem tok blong yu, bambae yu go tekem smol wota long Nael Reva, yu kafsaedem, nao wota ya bambae i kam blad.”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talem se, “Hae God, yu yu Masta* blong mi, be plis yu no sanem mi. Mi mi no man blong givim gudfala toktok, mo yu yu kam toktok wetem mi, be fasin blong mi long saed ya i stap sem mak nomo. Taem mi traem toktok long fes blong ol haeman, be mi no save toktok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Hae God i tok long hem, i talem se, “!Yu luk! ?Hu i mekem maot blong man? ?Hu i mekem man i no save toktok? ?Hu i mekem sora blong man i fas? ?Hu i mekem man i save lukluk, mo hu i mekem man i blaen? Mi mi Hae God. Mi nomo mi save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go naoia! Bambae mi mi givhan long yu long toktok blong yu, mo bambae mi talem long yu wanem we yu yu mas talemaot.”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hem i talem se, “No, Masta. Plis, yu sanem narafala man i go.”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Hae God i harem tok ya, hem i kros long hem, nao i talem se, “Ale, brata ya blong yu Eron, hem tu i laen blong Livae.* Bambae hem i givhan long yu. Mi mi save we hem i wan gudfala man blong toktok. Naoia, hem i stap kam blong mitim yu, mo bambae i glad tumas blong luk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 save talem ol tok blong yu long hem, blong hem i talemaot. Mi bambae mi givhan long yutufala long toktok blong yutufala, mo bambae mi talemaot ol samting long yu we bambae yutufala i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bambae i man blong talemaot toktok blong yu long ol man. Yu bambae yu save wok olsem wan god, we bambae yu talemaot ol tok blong yu long hem blong hem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yu tekem wokingstik ya blong yu. Stik ya nao, bambae yu save yusum blong mekem ol merikel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Moses i kambak long palika blong hem Jetro, i askem long hem se, “?Plis, yufala i save letem mi mi gobak blong luk ol famle blong mi long Ijip? Mi wantem go luk se sam long olgeta oli stap yet, no oli lus evriwan finis.” Nao Jetro i talem long hem se, “I gud nomo. Yufala i save go.” Mo hem i talem tata long hem, nao hem i aot, i go.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fastaem, taem hem i no aot long kantri blong ol laen* blong Midian yet, Hae God i talem long hem se, “Yu save gobak long Ijip, from we ol man ya we oli wantem kilim yu oli ded evriwan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Moses i tekem woman blong hem wetem tufala pikinini blong tufala, i putum trifala long dongki blong hem, nao oli aot blong gobak long Ijip. Mo hem i tekem wokingstik ya tu we God i talem long hem blong i karem.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taem ya, Hae God i talem long hem se, “Olgeta merikel ya we mi mi givim paoa long yu blong yu mekem, taem yu gotru long Ijip, yu mas mekem olgeta evriwan long fes blong king ya. Be mi bambae mi mekem king ya i stap mekemhed, nao bambae hem i no save letem yufala i go fri.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taem ya, bambae yu mas talemaot long hem we mi mi talem se, ‘Ol laen blong Isrel* ya oli olsem fasbon pikinini boe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mi talem finis long yu, se yu mas letem pikinini ya blong mi i aot long ples ya, blong i kam mekem wosip long mi, be yu no glad. Nao from samting ya, bambae mi mi kilim fasbon pikinini blong yu i ded.’ ”</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Moses wetem ol famle blong hem oli stap go long Ijip, long naet, oli stap slip long rod, nao long wan ples, Hae God i kamtru long hem, i wantem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Nao kwiktaem nomo, woman blong hem i tekem wan naef we oli wokem long ston ya flin,* i mekem sakomsaes* long pikinini blong tufala, mo i tekem skin blong hem, i tajem bodi blong Moses long hem. Nao hem i talem long Moses se, “Naoia i olsem we yu yu sakomsaes finis, i stret blong yu kam man blong mi.” Nao from samting ya, Hae God i no kilim Moses i ded.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taem ya, Hae God i talem long Eron se, “Eron. Yu girap, yu go luk Moses long draeples.” Nao Eron i girap i go, mo i faenem Moses long tabu hil ya Sinae, mo taem hem i luk hem, hem i kis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Moses i talemaot olgeta samting ya long hem we Hae God i talem long hem, long taem ya we i sanem hem blong i gobak long Ijip. Mo hem i tokbaot ol merikel ya tu we Hae God i talem long hem, se bambae i go mekem.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Ale, tufala i gobak long Ijip, nao tufala i singaot olgeta lida blong ol laen blong Isrel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Eron i talemaot evri samting ya long olgeta we Hae God i talem long Moses. Mo long fes blong olgeta, Moses i mekem ol merikel ya we Hae God i talem long hem blong i mekem.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taem olgeta oli luk ol saen ya, oli bilif long Hae God, mo taem oli harem we hem i stap lukluk olgeta, mo i luk ol trabol blong olgeta, oli glad tumas, nao oli bodaon, oli mekem wosip long hem.</w:t>
      </w:r>
      <w:r>
        <w:rPr>
          <w:lang w:val="bi_VU" w:bidi="bi_VU"/>
        </w:rPr>
      </w:r>
      <w:r>
        <w:rPr>
          <w:lang w:val="bi_VU" w:bidi="bi_VU"/>
        </w:rPr>
      </w:r>
    </w:p>
    <w:p>
      <w:pPr/>
      <w:r>
        <w:rPr>
          <w:lang w:val="bi_VU" w:bidi="bi_VU"/>
        </w:rPr>
      </w:r>
    </w:p>
    <w:p>
      <w:pPr>
        <w:pStyle w:val="Heading2"/>
      </w:pPr>
      <w:r>
        <w:rPr>
          <w:lang w:val="bi_VU" w:bidi="bi_VU"/>
        </w:rPr>
        <w:t>Exodus 5:1</w:t>
      </w:r>
      <w:r>
        <w:rPr>
          <w:lang w:val="bi_VU" w:bidi="bi_VU"/>
        </w:rPr>
      </w:r>
    </w:p>
    <w:p>
      <w:pPr/>
      <w:r>
        <w:rPr>
          <w:lang w:val="bi_VU" w:bidi="bi_VU"/>
        </w:rPr>
      </w:r>
      <w:r>
        <w:rPr>
          <w:vertAlign w:val="superscript"/>
          <w:lang w:val="bi_VU" w:bidi="bi_VU"/>
        </w:rPr>
        <w:t>1</w:t>
      </w:r>
      <w:r>
        <w:rPr>
          <w:lang w:val="bi_VU" w:bidi="bi_VU"/>
        </w:rPr>
        <w:t xml:space="preserve"> Nao Moses mo Eron tufala i go luk king blong Ijip, tufala i talemaot long hem se, “King. Mifala i laen* blong Isrel,* mo Hae God i God blong mifala. Hem i sanem mitufala blong kam talem long yu se, ‘Yu mas letem ol man blong hem oli go long draeples blong oli mekem wan lafet blong ona long hem.’ ”</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king ya i talem se, “?Hu ya Hae God ya? ?Weswe mi mi mas harem hem? ?From wanem mi mi mas letem ol man blong hem oli go? ?Hu i save Hae God ya? !Mi mi no save letem yufala i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tufala i talem se, “No king, be Hae God ya hem i God blong mifala ol Hibru, mo hem i kamtru long mitufala finis. Plis yu letem mifala i wokbaot tri dei blong go long draeples blong mekem sakrefaes long hem. Sipos mifala i no mekem olsem, bambae hem i kilim mifala i ded long sik no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i talem long tufala se, “?From wanem yutufala i wantem tekemaot olgeta ya long wok blong olgeta? !Yutufala i mas gobak long wok!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!Naoia yufala i kam plante we plante, yufala i winim mifala finis! ?Yutufala i wantem tekemaot olgeta blong oli go spel? !Nogat!”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olgeta oli stap wok slef* nomo, we sam long olgeta oli bos blong olgeta bakegen, mo ol man Ijip oli masta blong olgeta. Nao long sem dei ya nomo, king i sanem tok i go long ol masta wetem ol bos ya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“Naoia bambae yufala i no moa givim drae gras long ol man ya we oli stap wokem brikis, yufala i mas fosem olgeta blong olgeta nomo oli go lukaot drae gras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yufala i mas talemgud long olgeta, se taem oli wokem brikis, oli mas kasem sem namba blong ol brikis we oli stap wokem oltaem, bambae oli no sot long wan. Ating wok blong olgeta i no naf, taswe oli stap askem long mi blong mi letem olgeta i go blong mekem sakrefaes long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mas givim plante wok long olgeta, mo yufala i mas fosem olgeta blong oli wok strong moa, blong bambae oli no stap lesin long ol giaman toktok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 masta blong ol slef* ya wetem ol bos blong olgeta oli go talem long olgeta se, “Naoia king i talem se bambae hem i no moa save givim ol drae gras long yufala bakegen blong wokem ol brikis.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talem se bambae yufala nomo i mas go lukaot drae gras blong yufala, long weples yufala i save faenem. Be bambae yufala i mas kasem sem namba blong ol brikis we yufala i stap wokem oltaem, bambae yufala i no mas sot long 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oli stap go long evri ples long Ijip blong lukaot drae gras.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evri dei, ol masta blong olgeta oli stap traem fosem olgeta blong oli kasem sem namba blong brikis we oli stap kasem fastaem, taem we king i stap givim drae gras long olgeta yet.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masta ya we oli man Ijip oli stap wipim ol bos ya we oli laen blong Isrel, we oli stap lukaot long ol wok ya, mo oli stap talem long olgeta se, “?From wanem yufala i no stap kasem sem namba blong brikis ya, olsem we yufala i stap kasem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 bos ya oli go luk king, oli talem long hem se, “King. Mifala i man blong wok blong yu. ?Be from wanem yu stap mekem i strong tumas long mifala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blong yu oli no moa givim drae gras long mifala, be oli stap fosem mifala yet blong mifala i wokem brikis. Mo oli stap wipim mifala, be i fol blong ol man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king i talem se, “!Yufala i man blong les nomo! !Yufala i no wantem wok ya! Taswe yufala i stap kam askem long mi blong mi letem yufala i go mekem sakrefaes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!Yufala i gobak long wok! Bambae mifala i no save givim drae gras long yufala, be evri dei, yufala i mas wokem brikis kasem stret namba we yufala i stap kasem bifo.”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king i talem tok ya, ol bos ya oli haremsave wantaem, se oli stap long bigfala trabol.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taem oli aot long king oli go, oli luk Moses mo Eron, we tufala i stap wet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oli talem long tufala se, “Hae God i luk samting ya finis we yutufala i stap mekem, mo hem bambae i panisim yutufala. Yutufala i mekem king ya wetem ol man blong hem oli no wantem luk mifala nating, oli agens long mifala. !Yutufala i stap mekem rod blong oli kilim mifala i ded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Moses i go prea bakegen, i talem se, “Hae God, yu yu Masta* blong mi. ?Ol man ya oli man blong yu, be from wanem yu stap mekem olgeta oli harem nogud tumas olsem? ?From wanem yu sanem mi mi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 luk! I stat long taem ya we mi go luk king blong talemaot ol tok blong yu long hem, kam kasem naoia, hem i stap mekem i nogud tumas long olgeta. !Mo yu yu no mekem wan samting nating blong givhan long olgeta!”</w:t>
      </w:r>
      <w:r>
        <w:rPr>
          <w:lang w:val="bi_VU" w:bidi="bi_VU"/>
        </w:rPr>
      </w:r>
      <w:r>
        <w:rPr>
          <w:lang w:val="bi_VU" w:bidi="bi_VU"/>
        </w:rPr>
      </w:r>
    </w:p>
    <w:p>
      <w:pPr/>
      <w:r>
        <w:rPr>
          <w:lang w:val="bi_VU" w:bidi="bi_VU"/>
        </w:rPr>
      </w:r>
    </w:p>
    <w:p>
      <w:pPr>
        <w:pStyle w:val="Heading2"/>
      </w:pPr>
      <w:r>
        <w:rPr>
          <w:lang w:val="bi_VU" w:bidi="bi_VU"/>
        </w:rPr>
        <w:t>Exodus 6:1</w:t>
      </w:r>
      <w:r>
        <w:rPr>
          <w:lang w:val="bi_VU" w:bidi="bi_VU"/>
        </w:rPr>
      </w:r>
    </w:p>
    <w:p>
      <w:pPr/>
      <w:r>
        <w:rPr>
          <w:lang w:val="bi_VU" w:bidi="bi_VU"/>
        </w:rPr>
      </w:r>
      <w:r>
        <w:rPr>
          <w:vertAlign w:val="superscript"/>
          <w:lang w:val="bi_VU" w:bidi="bi_VU"/>
        </w:rPr>
        <w:t>1</w:t>
      </w:r>
      <w:r>
        <w:rPr>
          <w:lang w:val="bi_VU" w:bidi="bi_VU"/>
        </w:rPr>
        <w:t xml:space="preserve"> Nao Hae God i talem long hem se, “!Yu wet fastaem! Bambae yu luk wan samting we mi bambae mi mekem long king ya. Bambae mi fosem hem blong i letem yufala i go fri. Bambae mi fosem hem blong i ronemaot yufala i gowe long kantri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God i talem long Moses se, “Moses.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Bifo, mi kamtru long Ebraham mo long Aesak mo long Jekob,* mo mi soemaot long trifala ya we mi mi gat olgeta paoa. Be mi no soemaot long trifala, we mi mi stap we mi stap.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mi mekem promes* wetem trifala ya wanwan, se bambae mi givim graon blong ol laen* blong Kenan* i go long yufala. Hemia graon ya we bifo trifala i stap long hem olsem strenja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Naoia mi stap harem krae blong yufala we i kamaot biaen long trifala, we ol man Ijip oli stap fosem yufala blong yufala i wok slef* long ples blong olgeta, mo mi stap tingbaot promes ya blong mi yet.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Naoia yu go talemaot long olgeta we mi mi talem se, ‘Mi mi Hae God. Mi bambae mi sevem yufala, mi tekemaot yufala long han blong ol man Ijip ya we oli stap mekem yufala i wok slef, mi mekem yufala i fri. Bambae mi leftemap han blong mi blong panisim olgeta long ol panis we i nogud we i nogud, nao bambae mi sevem yufala, mi mekem yufala i fri.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fasin ya, bambae mi mekem yufala i kam man blong mi nomo, we mi nomo bambae mi God blong yufala. Mi mi Hae God, mo taem mi tekemaot yufala long han blong olgeta, mi mekem yufala i fri, bambae yufala evriwan i luksave we mi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bambae mi tekem yufala i go long graon ya we mi mekem strong promes finis wetem trifala bubu ya blong yufala bifo, se bambae mi givim long yufala. Mi bambae mi givim graon ya i go long yufala, nao bambae yufala i holem i blong yufala olwe. Mi mi Hae God, mo mi bambae mi mekem samting ya.’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go talemaot ol samting ya long olgeta, be oli no save lesin long hem nating, from we tingting blong olgeta i foldaon finis from ol hadwok ya we ol man Ijip oli stap fosem olgeta blong oli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go talem long king ya, se hem i mas letem olgeta ya oli goaot long kantri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hem i talem se, “No, be mi mi no gudfala man blong toktok. !Yu luk! Olgeta ya oli no save lesin long mi. ?Bambae king ya i harem mi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long Moses mo Eron se, “Yutufala i go talem long olgeta ya, mo long king ya tu, se mi mi putumap yutufala blong yutufala i lidim olgeta oli kamaot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Fasbon pikinini blong Jekob,* nem blong hem Ruben,* mo hem i gat fo pikinini boe blong hem. Nem blong olgeta, Hanok, mo Palu, mo Hesron, mo Kami. Mo ol laen* blong Ruben we oli kamaot biaen long olgeta ya oli stap karem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sekenbon blong hem Simeon,* hem i gat sikis pikinini boe blong hem. Nem blong olgeta, Jemuel, mo Jamin, mo Ohad, mo Jakin, mo Joha, mo Saol we mama blong hem i wan woman long laen blong Kenan.* Mo ol laen blong Simeon we oli kamaot biaen long olgeta ya oli stap karem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namba tri pikinini blong hem Livae,* hem i gat tri pikinini boe blong hem. Nem blong trifala, Geson, mo Kohat mo Merari. Mo trifala laen we oli kamaot biaen long trifala ya oli stap karem nem blong trifala. Livae i stap longtaem, yia blong hem i kasem wan handred toti seven.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Geson ya, hem i gat tu pikinini boe blong hem, we nem blong tufala, Libni mo Simei. Mo tufala i gat plante pikinini we oli kamaot biaen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Kohat, hem i gat fo pikinini boe blong hem, we nem blong olgeta, Amram, mo Ijara, mo Hebron, mo Usiel. Kohat i stap longtaem, yia blong hem i kasem wan handred toti tri.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Merari, hem i gat tu pikinini boe blong hem, we nem blong tufala, Mali mo Musi. Hemia nao nem blong ol pikinini blong Livae wetem ol smol bubu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Amram, hem i mared* long Jokebed we i sista blong papa blong hem. Tufala i gat tu pikinini boe blong tufala, we nem blong tufala, Eron mo Moses. Amram i stap longtaem. Yia blong hem i kasem wan handred toti seven.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Ijara, hem i gat tri pikinini boe blong hem, we nem blong trifala, Kora, mo Nefeg, mo Sikri.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Usiel, hem i gat tri pikinini boe blong hem, we nem blong trifala, Misael, mo Eljafan, mo Sitri.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Eron ya, hem i mared long sista blong Nason, we nem blong hem Eliseba. Papa blong tufala ya, nem blong hem Aminadab. Eliseba i bonem fo pikinini boe blong tufala, we nem blong olgeta, Nadab, mo Abihu, mo Eleasara, mo Itamara.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Kora, hem i gat tri pikinini boe blong hem, we nem blong trifala, Asiri, mo Elkana, mo Abiasaf. Mo trifala laen we oli kamaot biaen long trifala ya, oli stap karem nem blong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Eleasara, we papa blong hem Eron, hem i mared long dota blong Putiel, mo woman ya i bonem wan pikinini boe blong tufala, nao tufala i putum nem blong hem se Finehas. Mo ol laen mo ol famle we oli kamaot biaen long Livae oli stap karem ol nem blong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Eron wetem Moses, tufala ya nao we Hae God i talem long tufala se, “Yutufala i mas go tekem ol laen blong Isrel* oli kamaot long Ijip. Mo taem yutufala i lidim olgeta i kam, bambae olgeta oli mas wokbaot kampani long ol laen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tufala ya nao we tufala i go luk king blong Ijip, tufala i talem long hem, se hem i mas letem olgeta ya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long taem ya we Hae God i toktok long Moses long Ijip,</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 i talem long hem se, “Moses. Mi mi Hae God. Yu mas go luk king blong Ijip, mo olgeta samting we mi bambae mi talem long yu, yu mas talemaot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hem i talem se, “Hae God, yu yu save finis, mi mi no gudfala man blong toktok. King bambae i no save lesin long mi ya.”</w:t>
      </w:r>
      <w:r>
        <w:rPr>
          <w:lang w:val="bi_VU" w:bidi="bi_VU"/>
        </w:rPr>
      </w:r>
      <w:r>
        <w:rPr>
          <w:lang w:val="bi_VU" w:bidi="bi_VU"/>
        </w:rPr>
      </w:r>
    </w:p>
    <w:p>
      <w:pPr/>
      <w:r>
        <w:rPr>
          <w:lang w:val="bi_VU" w:bidi="bi_VU"/>
        </w:rPr>
      </w:r>
    </w:p>
    <w:p>
      <w:pPr>
        <w:pStyle w:val="Heading2"/>
      </w:pPr>
      <w:r>
        <w:rPr>
          <w:lang w:val="bi_VU" w:bidi="bi_VU"/>
        </w:rPr>
        <w:t>Exodus 7:1</w:t>
      </w:r>
      <w:r>
        <w:rPr>
          <w:lang w:val="bi_VU" w:bidi="bi_VU"/>
        </w:rPr>
      </w:r>
    </w:p>
    <w:p>
      <w:pPr/>
      <w:r>
        <w:rPr>
          <w:lang w:val="bi_VU" w:bidi="bi_VU"/>
        </w:rPr>
      </w:r>
      <w:r>
        <w:rPr>
          <w:vertAlign w:val="superscript"/>
          <w:lang w:val="bi_VU" w:bidi="bi_VU"/>
        </w:rPr>
        <w:t>1</w:t>
      </w:r>
      <w:r>
        <w:rPr>
          <w:lang w:val="bi_VU" w:bidi="bi_VU"/>
        </w:rPr>
        <w:t xml:space="preserve"> Nao Hae God i talem long hem se, “Taem yu go luk king ya, bambae mi mi mekem yu yu olsem wan god, mo brata ya blong yu Eron, hem bambae i olsem profet blong yu blong talemaot tok blong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samting we bambae mi talem long yu, yu mas talem long Eron, blong hem bambae i talemaot long king. Hem i mas talem long king, se hem i mas letem ol laen* ya blong Isrel* oli aot long kantri blong hem oli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mi bambae mi mekem king ya i mekemhed, nao hem bambae i no save lesin long yu, nating we bambae mi mekem plante bigbigfala saen long kantri blong hem, we hem bambae i luk.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mi mekem ol man blong hem oli kasem bigfala panis, mo biaen, bambae mi tekemaot yufala long kantri blong hem, mi lidim yufala i wokbaot kampani long ol laen blong yufala blong go.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taem ol man Ijip oli luk paoa blong mi we bambae mi tekem yufala i kamaot long han blong olgeta, bambae oli save nao se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biaen, Moses mo Eron, tufala i go luk king, tufala i mekem ol samting we Hae God i talem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long taem ya, yia blong Moses i kasem eiti, mo yia blong Eron i kasem eiti tri.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Hae God i talem long Moses mo Eron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“Moses, sipos king i talem long yutufala se, ‘Ale, yutufala i traem mekem wan merikel blong soemaot paoa blong yutufala,’ bambae yu yu talem long Eron blong i sakem wokingstik blong hem i godaon long graon long fes blong king, nao stik ya bambae i jenis i kam snek.”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tufala i go luk king wetem ol haeman blong hem, tufala i mekem olsem we Hae God i talem long tufala. Eron i sakem wokingstik ya blong hem i go long graon long fes blong olgeta, nao stik ya i kam snek.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king i singaot ol waes man blong hem, wetem ol kleva blong hem blong oli kam wokem ol majik blong olgeta, nao oli mekem stret olsem we Eron i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Oli sakem ol wokingstik blong olgeta i go long graon, nao ol wokingstik ya oli kam snek. Be hemia we i blong Eron i solemdaon ol stik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nating we king ya i luk ol samting ya, hem i stap mekemhed moa, mo i no save lesin long tufala, mo samting ya i stret olsem nomo we Hae God i talem fastaem.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talem long Moses se, “King ya i stap mekemhed tumas, mo hem i no wantem nating blong letem ol man ya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moning, bambae hem i godaon long Nael Reva Be bambae yu wetem Eron, yutufala i tekem wokingstik ya we fastaem i kam snek, yutufala i go fastaem, yutufala i stap wet long hem long saed blong reva.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hem i kamtru, bambae yu talem long hem se, ‘Mifala ol Hibru,* mo Hae God i God blong mifala, mo hem i sanem mi finis blong mi kam talem long yu, se yu mas letem ol man blong hem oli go blong mekem wosip long hem long draeples. Be kam kasem naoia, yu yu no harem tok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King. Hae God i talem se bambae yu save luk paoa blong hem long ol samting ya we bambae hem i mekem. Naoia bambae mi mi kilim wota ya long wokingstik ya, mo wota ya bambae i kam blad.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fis blong hem bambae oli ded, mo wota ya bambae i sting we i sting. Ol man blong yu bambae oli no moa save dring wota ya.’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bakegen, Hae God i talem long hem se, “Mo bambae yu talem long Eron blong i tekem wokingstik ya, i leftemap antap long olgeta wota blong kantri ya, blong ol reva, wetem ol raonwota mo ol narafala wota long ples ya, olgeta evriwan bambae i kam blad, mo olgeta ples bambae i kam fulap long blad. Olgeta samting olsem besin mo botel we i gat wota long hem, be ol wota ya tu bambae i kam blad.”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tufala i mekem olsem we Hae God i talem long tufala. Long fes blong king wetem olgeta haeman blong hem, Eron i leftemap wokingstik blong hem, i kilim reva ya long hem, nao olgeta wota long ples ya i kam blad.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fis blong wota ya oli ded evriwan, mo sting blong wota i mekem we ol man Ijip oli no moa save dring long hem. Mo long olgeta ples long kantri ya, i gat fulap blad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ol kleva blong king oli wokem majik blong olgeta, mo oli mekem sem samting tu. Nao from samting ya, king i stap mekemhed bakegen olsem fastaem. Hem i no save lesin nating long tufala ya, mo samting ya i stret nomo olsem we Hae God i talem fastaem.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gobak long haos blong hem, we i no tingting nating long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 man Ijip oli stap digim graon klosap long saed blong reva ya blong faenem wota blong dring, from we oli no moa save dring long reva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Biaen long taem ya we Hae God i mekem wota i kam blad, seven dei i pas,</w:t>
      </w:r>
      <w:r>
        <w:rPr>
          <w:lang w:val="bi_VU" w:bidi="bi_VU"/>
        </w:rPr>
      </w:r>
      <w:r>
        <w:rPr>
          <w:lang w:val="bi_VU" w:bidi="bi_VU"/>
        </w:rPr>
      </w:r>
    </w:p>
    <w:p>
      <w:pPr/>
      <w:r>
        <w:rPr>
          <w:lang w:val="bi_VU" w:bidi="bi_VU"/>
        </w:rPr>
      </w:r>
    </w:p>
    <w:p>
      <w:pPr>
        <w:pStyle w:val="Heading2"/>
      </w:pPr>
      <w:r>
        <w:rPr>
          <w:lang w:val="bi_VU" w:bidi="bi_VU"/>
        </w:rPr>
        <w:t>Exodus 8:1</w:t>
      </w:r>
      <w:r>
        <w:rPr>
          <w:lang w:val="bi_VU" w:bidi="bi_VU"/>
        </w:rPr>
      </w:r>
    </w:p>
    <w:p>
      <w:pPr/>
      <w:r>
        <w:rPr>
          <w:lang w:val="bi_VU" w:bidi="bi_VU"/>
        </w:rPr>
      </w:r>
      <w:r>
        <w:rPr>
          <w:vertAlign w:val="superscript"/>
          <w:lang w:val="bi_VU" w:bidi="bi_VU"/>
        </w:rPr>
        <w:t>1</w:t>
      </w:r>
      <w:r>
        <w:rPr>
          <w:lang w:val="bi_VU" w:bidi="bi_VU"/>
        </w:rPr>
        <w:t xml:space="preserve"> Nao hem i talem long Moses bakegen se, “Moses. Yu go luk king, yu talem long hem we mi mi talem se, ‘Yu mas letem ol man blong mi oli kam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 no harem tok blong mi, bambae mi panisim yufala evriwan long ples ya. Bambae mi mekem kantri ya i kam fulap long ol frog.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Reva ya bambae i kam fulap long olgeta, nao bambae oli kamaot long reva ya, oli go insaed long haos blong yu, nao bambae oli go long bedrum blong yu, mo oli go antap long bed blong yu. Bambae oli kam fulap long ol haos blong ol haeman blong yu, mo long ol haos blong ol narafala man blong yu. Bambae oli go insaed long ol oven bred blong yu, mo long ol sospen blong yu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yu wetem ol haeman blong yu mo ol narafala man blong yu, be bambae oli jam i go antap long yufala evriwan.’ ”</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talem se, “Yu talem long Eron blong i leftemap wokingstik blong hem antap long olgeta reva wetem ol raonwota mo ol narafala wota long ples ya, blong mekem ol frog oli kamkamaot long olgeta, oli kam kavremap olgeta ples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Eron i leftemap wokingstik blong hem antap long ol wota ya, nao wantaem nomo ol frog oli stat kamkamaot, oli kam kavremap olgeta ples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ol kleva blong king oli wokem majik blong olgeta, mo olgeta ya tu oli mekem ol frog oli kamkamaot long reva, oli kavremap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singaot Moses mo Eron, tufala i kam, mo i talem long tufala se, “Sipos yutufala i go prea long Hae God blong i tekemaot ol frog ya oli gowe, mi bambae mi letem yufala i go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long hem se, “King. Mi mi glad tumas blong prea long Hae God from yufala. I stap long yu nomo. Sipos yu yu talem se wetaem yu wantem blong mi prea from yufala, oraet, long taem ya, bambae mi prea, nao ol frog ya bambae oli finis olbaot long ol ples blong yufala, bambae oli stap long Nael Reva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king i talem se, “Ale, tumora.” Nao Moses i talem se, “I gud. Bambae mi mekem olsem we yu talem. Mo bambae yu save nao we i no gat narafala god we i olsem Hae God ya we i God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frog ya bambae oli finis olgeta long yu mo long ol haeman blong yu, mo long ol narafala man blong yu tu, long Nael Reva ya nomo bambae oli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tufala i aot long king, Moses i prea long Hae God, i talem se, “Hae God. Plis yu tekemaot ol frog ya we yu sanem olgeta i kam blong spolem king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mekem olsem we Moses i askem. Olgeta frog we oli stap long ol haos mo long ol yad, mo long ol garen olbaot long kantri ya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oli hivimap ol frog ya long ol bigbigfala hif, mo olgeta ples i sting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taem king i luk we ol frog ya oli ded evriwan finis, hem i mekemhed bakegen. Hem i no save lesin nating long Moses mo Eron, mo samting ya i stret nomo olsem we Hae God i talem fastaem.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talem bakegen long Moses se, “Yu talem long Eron blong i kilim graon long wokingstik blong hem, nao long olgeta ples long kantri ya, asis blong graon bambae i kam mostik.”</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Eron i kilim graon long wokingstik blong hem, mo long olgeta ples, asis blong graon i kam mostik, mo ol mostik ya oli kam kavremap olgeta man long ples ya, wetem ol anamol tu.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kleva blong king oli mekem majik blong olgeta blong traem mekem mostik i kamaot, be oli kanduit.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oli go talem long king se, “Hemia God ya i mekem samting ya.” Be king i no save lesin long olgeta, i stap mekemhed yet, mo samting ya i stret olsem nomo we Hae God i talem fastaem.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Hae God i talem bakegen long Moses se, “Moses. Tumora, long eli moning, bambae king i godaon long Nael Reva Be bambae yu go fastaem, yu stap wet long hem, nao taem hem i kamtru, bambae yu talemaot long hem we mi mi talem se, ‘Yu mas letem ol man blong mi oli aot long ples ya blong kam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talem strong long yu, se sipos yu no lesin long tok blong mi, bambae mi mekem we ol flae oli kam kavremap yu wetem ol haeman blong yu, mo ol narafala man blong yu tu. Bambae oli kam fulap long ol haos blong yufala, mo olbaot long evri ples, graon bambae i blak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long dei ya, ol man blong mi we oli stap long ol ples ya long Gosen, bambae mi mekem we ol flae ya oli no go long ples blong olgeta. Bambae mi mekem olsem blong mekem yu yu save we mi nao mi stap mekem ol samting ya long kantri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mekem i narafala long ol man blong mi, mo i narafala long ol man blong yu, blong mekem saen long yu. Samting ya bambae i kamtru tumora.’ ”</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Hae God i mekem we ol flae oli kam kavremap ol ples insaed long haos blong king, mo long ol haos blong ol haeman blong hem. Ol flae ya oli mekem ol ples long kantri ya i kam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i singaot tufala i kam, i talem long tufala se, “Yufala i save go mekem sakrefaes long God blong yufala, be samples long kantri ya nomo, i no longwe.”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Moses i talem long hem se, “No King, be bambae i no stret blong mekem olsem. Sipos ol man blong yu oli harem we mifala i wantem kilim ol anamol long ples ya blong mekem sakrefaes long Hae God ya we i God blong mifala, bambae oli harem nogud tumas from. Mo sipos mifala i mekem ol sakrefaes olsem long ples ya we olgeta ya oli save luk mifala, bambae oli kros tumas long mifala, nao bambae oli stonem mifala gogo mifala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Mifala i mas wokbaot tri dei blong go long draeples blong mekem sakrefaes long Hae God ya, stret olsem we hem i talem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king i talem se, “Oraet. Sipos yufala i no go longwe tumas long draeples, mi save letem yufala i go. Be fastaem yufala i mas prea from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Moses i talem se, “King. Taem mi aot long fes blong yu blong gobak, bambae mi prea long Hae God, nao tumora bambae ol flae ya oli finis long yufala. Be i nogud yu giaman long mifala bakegen, nao bambae yu blokem mifala, blong mifala i no go mekem sakrefaes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i aot long king i go, mo i prea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Hae God i mekem olsem we hem i askem. Wantaem nomo, ol flae ya oli lus olgeta long king, mo long ol haeman blong hem, mo long ol narafala man blong hem, we i no moa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long taem ya tu, king i mekemhed bakegen, nao i no letem olgeta oli go.</w:t>
      </w:r>
      <w:r>
        <w:rPr>
          <w:lang w:val="bi_VU" w:bidi="bi_VU"/>
        </w:rPr>
      </w:r>
      <w:r>
        <w:rPr>
          <w:lang w:val="bi_VU" w:bidi="bi_VU"/>
        </w:rPr>
      </w:r>
    </w:p>
    <w:p>
      <w:pPr/>
      <w:r>
        <w:rPr>
          <w:lang w:val="bi_VU" w:bidi="bi_VU"/>
        </w:rPr>
      </w:r>
    </w:p>
    <w:p>
      <w:pPr>
        <w:pStyle w:val="Heading2"/>
      </w:pPr>
      <w:r>
        <w:rPr>
          <w:lang w:val="bi_VU" w:bidi="bi_VU"/>
        </w:rPr>
        <w:t>Exodus 9:1</w:t>
      </w:r>
      <w:r>
        <w:rPr>
          <w:lang w:val="bi_VU" w:bidi="bi_VU"/>
        </w:rPr>
      </w:r>
    </w:p>
    <w:p>
      <w:pPr/>
      <w:r>
        <w:rPr>
          <w:lang w:val="bi_VU" w:bidi="bi_VU"/>
        </w:rPr>
      </w:r>
      <w:r>
        <w:rPr>
          <w:vertAlign w:val="superscript"/>
          <w:lang w:val="bi_VU" w:bidi="bi_VU"/>
        </w:rPr>
        <w:t>1</w:t>
      </w:r>
      <w:r>
        <w:rPr>
          <w:lang w:val="bi_VU" w:bidi="bi_VU"/>
        </w:rPr>
        <w:t xml:space="preserve"> Nao Hae God i talem bakegen long Moses se, “Moses. Yu go luk king, yu talemaot long hem we mi mi Hae God, mi God blong yufala ol Hibru,* mo mi mi talem se, ‘Yu mas letem ol man blong mi oli aot long ples ya blong kam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sipos yu no wantem lesin long tok blong mi bakegen, mo yu no save letem olgeta oli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mi panisim yu, mi sanem wan sik we i nogud we i nogud, i kam kasem ol anamol blong yu. Ol hos, mo ol dongki, mo ol kamel, mo ol buluk, mo ol sipsip, mo ol nani blong yu, be sik ya bambae i kasem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bambae mi mekem i narafala long ol anamol blong ol man ya blong mi, mo i narafala long ol anamol blong yufala, from we bambae i no gat wan anamol nating blong olgeta i save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Hae God, mi putum taem ya finis, se tumora bambae samting ya i kamtru.’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nekis dei, Hae God i mekem olsem we hem i talem. Olgeta anamol blong ol man Ijip oli ded evriwan, be blong ol laen blong Isrel* oli stap gud nomo, i no gat wan nating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king i sanem ol man blong hem blong oli go faenemaot ol samting we i kamtru, mo oli kam talemaot long hem, we ol anamol ya blong ol laen blong Isrel, i no gat wan nating long olgeta i ded. Be king i mekemhed bakegen, nao i no save letem olgeta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talem bakegen long Moses mo Eron se, “Yutufala i go long ples we oli stap bonem graonpot long hem, yutufala i tekem sam asis faea long ples ya. Nao bambae yutufala i go stanap long fes blong king, mo yu Moses, bambae yu sakem asis ya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smok blong hem bambae i go olbaot, i kasem evri ples long kantri ya. Nao long evri ples, ol man mo ol anamol bambae oli gat ol bigbigfala boela olbaot long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tufala i go tekem asis ya, tufala i go stanap long fes blong king, mo Moses i sakem asis ya i go antap. Nao ol bigbigfala boela i kasem ol man, wetem ol anamol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kleva blong king oli no moa save kam luk Moses mo Eron, from we bodi blong olgeta tu i fulap long boela, olsem ol narafala man Ijip.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Hae God i mekem we king i mekemhed bakegen, nao hem i no save lesin long tufala, mo samting ya i stret nomo olsem we Hae God i talem fastaem.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bakegen long Moses se, “Tumora, long eli moning, bambae yu go luk king, yu talemaot long hem we mi mi Hae God, mi God blong yufala ol Hibru,* mo mi mi talem se, ‘Yu mas letem ol man blong mi oli aot long ples ya blong kam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yu no letem olgeta oli kam, naoia bambae mi panisim yu, wetem ol haeman blong yu, mo ol narafala man blong yu, we bambae mi mekemsavegud yufala. Bambae mi mi mekem i strong moa long yu, blong mekem yu yu save we i no gat narafala god nating long wol ya we i olsem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mi bin leftemap han blong mi blong panisim yu wetem ol man blong yu long wan sik, bambae yufala i finis olgeta, be mi no wantem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wantem soemaot long yu we mi mi gat paoa, nao mi letem yu yu stap laef kam kasem naoia, blong mekem nius blong paoa blong mi bambae i kavremap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kam kasem naoia, yu yu stap mekemhed yet, yu no wantem nating blong letem ol man blong mi oli go.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talem stret long yu, se tumora, long taem olsemia, bambae mi mekem ol ston blong aes* oli folfoldaon bigwan, i kam kasem yufala. Bambae oli folfoldaon bigwan we bigwan, we neva man i luk olsem long kantri ya bifo.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mas talem long ol man blong yu naoia, blong oli go tekem ol anamol blong yu wetem ol narafala samting blong yu we oli stap afsaed, oli kam insaed long haos, from we sipos oli stap afsaed long open ples, ol ston blong aes ya bambae oli folfoldaon long olgeta, i kilim olgeta evriwan i ded.’ ” Mo long nekis dei, Moses i go luk king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sam haeman blong king oli stap tingbaot tok ya blong Hae God, mo oli fraet, nao oli go tekem ol anamol blong olgeta wetem ol slef* blong olgeta we oli stap lukaot long olgeta oli kam insaed long haos.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sam, oli no tingbaot tok ya nating, nao oli livim ol slef mo ol anamol blong olgeta oli stap nomo afsaed long open ples.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Hae God i talem long Moses se, “Yu leftemap han blong yu i go antap long skae, nao bambae ol ston blong aes oli folfoldaon i kam long evri ples long Ijip. Bambae oli folfoldaon long ol man mo long ol anamol, mo long olgeta kakae blong garen.”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leftemap wokingstik blong hem i go antap long skae, mo wantaem nomo, Hae God i mekem tanda i faerap, mo laetning i laet i kasem graon, mo ol ston blong aes oli stap folfoldaon. Nao Hae God i sanem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wan bigfala ren i kam, we i gat ol ston blong aes oli stap folfoldaon wetem, mo laetning i stap laet olbaot. Hemia i wan taem we i nogud we i nogud, we neva oli kasem olsem long kantri ya bifo.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olgeta ples, ol ston blong aes ya oli stap folfoldaon, oli stap kilim olgeta man we oli stap afsaed long open ples, wetem olgeta anamol tu oli ded. Samting ya i spolemgud olgeta kakae blong garen, mo i brebrekem olgeta tri tu.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ples ya long Gosen we ol laen* blong Isrel* oli stap long hem, ples ya nomo i no gat ol ston blong aes oli folfoldaon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king i singaot Moses mo Eron i kam, nao i talem long tufala se, “Naoia, mi mi talemaot we mi mi mekem sin. Hae God i mekem i stret, be mi wetem ol man blong mi, mifala i mekem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Plis yu prea long hem blong i blokem tanda wetem ol ston blong aes ya. Hemia i naf ya. Naoia, mi mi promes blong letem yufala i goaot. I no moa gat samting blong holem yufala long ples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Moses i talem long hem se, “Taem mi aot long taon ya blong gohom, wantaem nomo bambae mi leftemap han blong mi, mi prea long Hae God ya we i God blong mifala. Nao tanda ya bambae i finis, mo ol ston blong aes ya bambae oli no moa folfoldaon, blong yu yu save we wol ya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mi mi save we kam kasem naoia, yu wetem ol haeman ya blong yu, yufala i no ona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Taem ol ston blong aes ya oli folfoldaon, oli spolemgud ol flakis* mo ol bale* long ples ya, from we long taem ya, ol kakae blong bale oli rere finis blong tekemaot olgeta i kam, mo ol flakis oli jes stat blong karem flaoa.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oli no spolem ol wit,* from we ol wit oli no kam bigbigwan yet.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Moses i aot long haos blong king, mo taem hem i go afsaed long taon ya, hem i leftemap han blong hem, i prea long Hae God. Nao tanda mo ren i finis, mo ol ston blong aes oli no moa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taem king i luk we ol samting ya i finis, hem i mekem sin bakegen. Hem wetem ol haeman blong hem oli stap mekemhed bakegen olsem fastaem.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Hem i no save letem olgeta i go, mo samting ya i stret nomo olsem we Hae God i talem fastaem long Moses blong i go talemaot.</w:t>
      </w:r>
      <w:r>
        <w:rPr>
          <w:lang w:val="bi_VU" w:bidi="bi_VU"/>
        </w:rPr>
      </w:r>
      <w:r>
        <w:rPr>
          <w:lang w:val="bi_VU" w:bidi="bi_VU"/>
        </w:rPr>
      </w:r>
    </w:p>
    <w:p>
      <w:pPr/>
      <w:r>
        <w:rPr>
          <w:lang w:val="bi_VU" w:bidi="bi_VU"/>
        </w:rPr>
      </w:r>
    </w:p>
    <w:p>
      <w:pPr>
        <w:pStyle w:val="Heading2"/>
      </w:pPr>
      <w:r>
        <w:rPr>
          <w:lang w:val="bi_VU" w:bidi="bi_VU"/>
        </w:rPr>
        <w:t>Exodus 10:1</w:t>
      </w:r>
      <w:r>
        <w:rPr>
          <w:lang w:val="bi_VU" w:bidi="bi_VU"/>
        </w:rPr>
      </w:r>
    </w:p>
    <w:p>
      <w:pPr/>
      <w:r>
        <w:rPr>
          <w:lang w:val="bi_VU" w:bidi="bi_VU"/>
        </w:rPr>
      </w:r>
      <w:r>
        <w:rPr>
          <w:vertAlign w:val="superscript"/>
          <w:lang w:val="bi_VU" w:bidi="bi_VU"/>
        </w:rPr>
        <w:t>1</w:t>
      </w:r>
      <w:r>
        <w:rPr>
          <w:lang w:val="bi_VU" w:bidi="bi_VU"/>
        </w:rPr>
        <w:t xml:space="preserve"> Nao Hae God i talem bakegen long Moses se, “Moses, yu go luk king. Mi mi mekem finis we hem wetem ol haeman blong hem oli mekemhed, blong mi save mekem ol merikel ya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blong yufala i save talemaot long ol pikinini blong yufala, mo long ol smol bubu blong yufala, we mi mi mekful long olgeta, long taem ya we mi wokem ol merikel ya long fes blong olgeta. Nao from samting ya, bambae yufala evriwan i save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Moses mo Eron, tufala i go luk king, tufala i talem long hem se, “Hae God i God blong mifala ol Hibru,* mo hem i talem se, ‘!Oltaem yu yu stap mekemhed olsem! ?Wetaem bambae yu save bodaon long mi blong obei long mi? Yu mas letem ol man blong mi oli aot long ples ya blong kam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 no save letem olgeta oli go, tumora bambae mi mekem ol lokis* oli kam kavremap ples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oli kam plante we plante, we bambae oli kavremapgud olgeta graon long ples ya. Mo bambae oli finisim olgeta kakae we ol ston blong aes* i no spolem olgeta, wetem olgeta lif blong ol tri we i stap yet.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lokis ya bambae oli kam fulap long ol haos blong yu, mo long ol haos blong ol haeman blong yu, mo long ol haos blong ol narafala man blong yu tu. Samting ya bambae i nogud we i nogud, we neva ol bubu blong yufala bifo oli luk samting olsem long laef blong olgeta.’ ” Nao Moses i girap, i aot long king, i go afsaed.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haeman blong king oli tok long king, oli talem se, “!King! !Yu letem ol man ya oli go! !Man ya i stap mekem tumas trabol long yumi! !Yu luk! !Naoia kantri blong yumi i kam nogud finis! Yu mas letem olgeta oli go mekem wosip long Hae God ya we 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Ale, olgeta oli go tekem Moses mo Eron, nao oli kam luk king bakegen, mo king i talem long tufala se, “Tufala, i oraet. Yufala i save go blong mekem wosip long Hae God ya we i God blong yufala. Be yufala i talem stret. ?Hu olgeta bambae oli go?”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se, “Bambae mifala evriwan i go wetem ol woman blong mifala, mo ol smol pikinini blong mifala, mo ol olfala blong mifala, mo ol gel mo ol boe blong mifala. Mo bambae mifala i tekem ol sipsip mo ol nani mo ol buluk blong mifala, from we bambae mifala i go blong mekem lafet blong ona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talem se, “!Nogat! !Sipos i olsem, be Hae God ya i mas lukaot gud long yufala! Tok ya blong yu i soemaot we yufala i stap mekem plan blong girap agens long mi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no save letem yufala i go! Sipos i tru we yufala i wantem go blong mekem wosip nomo long Hae God, i moa gud ol man nomo oli go.” Nao ol man blong king oli ronemaot tufala i go afsaed.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long Moses se, “Yu leftemap han blong yu blong mekem ol lokis oli kam fulap long evri ples long kantri ya. Bambae oli kam kakae evri samting we i stap gru. Olgeta samting ya we ol ston blong aes i no spolem, ol lokis ya bambae oli kakae.”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Moses i leftemap wokingstik blong hem, nao Hae God i mekem is win i blu i kam long ples ya. Win ya i stap blu olsem wan ful dei mo wan ful naet, mo i karem fulap lokis i kam. Nao long moning,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lokis ya oli kam fulap gud long olgeta ples. Olgeta oli plante we plante we neva ol man oli luk olsem bifo, mo bambae oli no save luk olsem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Oli kavremap graon, we graon i blak gud long olgeta, mo oli kakae olgeta samting olbaot long kantri ya we ol ston blong aes i no spolem. Ol frut blong ol tri wetem ol lif blong olgeta, mo ol smosmol tri tu, be ol lokis ya oli finisimgud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kwiktaem nomo, king i singaot tufala i kam, i talem long tufala se, “Mi mi mekem sin agens long Hae God ya we i God blong yufala, mo agens long yutufala 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Plis yutufala i fogivim mi from ol sin ya we mi mi mekem. Bambae mi no moa save askem bakegen blong yutufala i fogivim mi. Naoia, yutufala i mas prea long Hae God ya blong i tekemaot bigfala panis ya we bambae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Moses i aot long king, mo i prea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Hae God i mekem is win ya we i stap blu i tanem i kam long wes, we i blu strong tumas. Nao win ya i karemaot ol lokis ya i go long Red Si. Win ya i swipimaot olgeta, gogo i no moa gat wan i stap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Hae God i mekem we king i mekemhed bakegen, nao hem i no letem olgeta oli go.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Hae God i talem bakegen long Moses se, “Yu leftemap han blong yu i go antap long skae, nao olgeta ples long Ijip bambae i kam tudak olgeta. Tudak ya bambae i blak we i blak, we i bitim tudak blong hol blong ston.”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mekem olsem, i leftemap han blong hem i go antap long skae, nao bigfala tudak i kam kavremap olgeta ples long kantri ya, mo i stap olsem kasem tri dei.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taem ya, ol man Ijip oli no save lukluk olgeta, oli stap nomo long ol haos blong olgeta, we i no gat wan i save kam afsaed. Be ol laen* blong Isrel* oli gat delaet nomo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king i singaot Moses i kam, i talem long hem se, “Yufala i save go mekem wosip long Hae God. Mo yufala i save tekem ol woman wetem ol pikinini blong yufala tu i go. Be ol sipsip, mo ol nani mo ol buluk blong yufala bambae oli stap. Yufala i no save tekem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hem i talem se, “!Nogat! Yu mas letem mifala i tekem ol anamol i go wetem mifala blong mekem ol sakrefaes long Hae God. Mifala i mas mekem ol sakrefaes ya we mifala i kilim anamol, mifala i bonem haf, mifala i kakae haf, wetem ol sakrefaes ya we mifala i bonem ol anamol oli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Mifala i no save livim ol anamol blong mifala i stap, mifala i mas tekem olgeta evriwan i go wetem mifala, from we mifala i mas jusumaot ol anamol we i stret blong kilim blong mekem ol sakrefaes ya, mo mifala i no save jusumaot olgeta we oli stret blong kilim, go kasem we mifala i gotru longwe.”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Hae God i mekem we king ya i mekemhed bakegen, nao king i no save letem olgeta i go.</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i tok long Moses, i talem se, “!Yu gowe long ples ya! !Mi no wantem luk yu bakegen samtaem! Sipos mi luk yu bakegen, bambae mi kilim yu yu ded!”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Moses i talem se, “Bambae i olsem we yu yu talem. !Bambae yu no save luk mi bakegen samtaem!”</w:t>
      </w:r>
      <w:r>
        <w:rPr>
          <w:lang w:val="bi_VU" w:bidi="bi_VU"/>
        </w:rPr>
      </w:r>
      <w:r>
        <w:rPr>
          <w:lang w:val="bi_VU" w:bidi="bi_VU"/>
        </w:rPr>
      </w:r>
    </w:p>
    <w:p>
      <w:pPr/>
      <w:r>
        <w:rPr>
          <w:lang w:val="bi_VU" w:bidi="bi_VU"/>
        </w:rPr>
      </w:r>
    </w:p>
    <w:p>
      <w:pPr>
        <w:pStyle w:val="Heading2"/>
      </w:pPr>
      <w:r>
        <w:rPr>
          <w:lang w:val="bi_VU" w:bidi="bi_VU"/>
        </w:rPr>
        <w:t>Exodus 11:1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Bambae mi givim wan panis moa long king ya wetem ol man blong hem, we hemia bambae i laswan. Nao biaen, bambae hem i letem yufala i go, mo long taem ya, bambae hem i ronemaot yufala we i no moa wantem luk yufala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Naoia yu go talem long ol man blong yu, blong oli go asaskem long ol man Ijip raonabaot long olgeta, blong oli givim ol samting ya long olgeta we oli wokem long silva no long gol.”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Hae God i mekem we ol man Ijip oli stap tinghevi tumas long ol laen* blong Isrel.* Mo ol haeman blong king wetem ol narafala man Ijip oli stap tinghevi tumas long Moses, oli luk hem, se hem i wan nambawan lida tru.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Moses i go talem long king se, “Hae God i talem se, ‘Long medel naet, mi bambae mi pastru long Ijip,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fasbon pikinini boe blong yufala bambae oli ded evriwan. Samting ya bambae i stat long fasbon pikinini boe blong yu we yu stap tingting se hem bambae i tekem ples blong yu, i kam king, i go kasem ol fasbon pikinini boe blong ol woman ya we oli stap wok slef* long yufala, we wok blong olgeta i blong granem wit* i kam flaoa. Mo olgeta fasbon pikinini man blong ol anamol blong yufala tu bambae oli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evriwan i krae we i krae, we neva ol man oli harem olsem bifo, mo bambae oli no save harem bakegen olsem samtaem.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bambae i no gat wan samting nating i kam mekem trabol long ol laen blong Isrel wetem ol anamol blong olgeta, bambae oli stap gud nomo. Nao taem yufala i luk ol samting ya, bambae yufala i save we mi mi Hae God, mo mi stap mekem i narafala long yufala, mo i narafala 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Moses i talem bakegen se, “King. Long taem ya, ol haeman blong yu bambae oli kam bodaon long fes blong mi, mo bambae oli askem long mi blong mi tekem ol man ya blong mi, mifala i aot. Mo biaen, bambae mifala i aot, mifala i go.” Nao hem i kros tumas, i aot long haos blong king i go.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hem bakegen se, “Bambae king i no save lesin long tok blong yu yet. Bambae mi mekem hem i mekemhed olsem, blong bambae mi save mekem plante merikel moa yet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taem ya, Moses mo Eron, tufala i bin mekem ol merikel ya long fes blong king, be Hae God i stap mekem king ya i mekemhed, nao king i no save letem ol laen blong Isrel oli goaot long kantri blong hem.</w:t>
      </w:r>
      <w:r>
        <w:rPr>
          <w:lang w:val="bi_VU" w:bidi="bi_VU"/>
        </w:rPr>
      </w:r>
      <w:r>
        <w:rPr>
          <w:lang w:val="bi_VU" w:bidi="bi_VU"/>
        </w:rPr>
      </w:r>
    </w:p>
    <w:p>
      <w:pPr/>
      <w:r>
        <w:rPr>
          <w:lang w:val="bi_VU" w:bidi="bi_VU"/>
        </w:rPr>
      </w:r>
    </w:p>
    <w:p>
      <w:pPr>
        <w:pStyle w:val="Heading2"/>
      </w:pPr>
      <w:r>
        <w:rPr>
          <w:lang w:val="bi_VU" w:bidi="bi_VU"/>
        </w:rPr>
        <w:t>Exodus 12:1</w:t>
      </w:r>
      <w:r>
        <w:rPr>
          <w:lang w:val="bi_VU" w:bidi="bi_VU"/>
        </w:rPr>
      </w:r>
    </w:p>
    <w:p>
      <w:pPr/>
      <w:r>
        <w:rPr>
          <w:lang w:val="bi_VU" w:bidi="bi_VU"/>
        </w:rPr>
      </w:r>
      <w:r>
        <w:rPr>
          <w:vertAlign w:val="superscript"/>
          <w:lang w:val="bi_VU" w:bidi="bi_VU"/>
        </w:rPr>
        <w:t>1</w:t>
      </w:r>
      <w:r>
        <w:rPr>
          <w:lang w:val="bi_VU" w:bidi="bi_VU"/>
        </w:rPr>
        <w:t xml:space="preserve"> Nao taem Moses mo Eron, tufala i stap yet long Ijip, Hae God i talem long tufala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“Moses mo Eron. Manis* ya bambae i fas manis blong yia long kalanda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yutufala i mas talemaot long olgeta laen* blong Isrel* we mi mi talem se, ‘Long namba ten dei blong manis ya, evri hed blong haos oli mas jusum wan yang sipsip no wan yang nani, blong hem wetem olgeta long haos blong hem bambae oli kakae.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sipos olgeta long wan haos oli no plante, oli no naf blong finisim mit ya, hed blong haos ya i mas singaot olgeta long wan narafala haos we i stap klosap, blong oli kam joen wanples blong kakae mit ya. Mo hem i mas makemgud, blong bambae olgeta oli naf blong finisimgud mit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mas tekem man sipsip no man nani, we i gat wan yia nomo blong hem, mo i no mas gat wan samting i rong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Hed blong haos ya i mas holem anamol ya, go kasem namba fotin dei blong manis ya, nao long dei ya, taem san i godaon, ol hed blong haos oli mas kilim ol anamol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evri haos, hed blong haos i mas tekem sam blad blong anamol ya, i mas ravem long tufala pos blong doa mo long kros blong doa blong haos ya we bambae oli kakae mit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naet ya, bambae yufala i mas rusum sipsip no nani ya, mo yufala i mas kakae mit blong hem wetem ol lif ya we i konkon, mo bred* ya we i no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yufala i no mas kakae we i no tan, mo yufala i no mas kukum, yufala i mas rusum nomo we i tan gud. Yufala i mas rusum olgeta mit blong hem, wetem hed mo leg mo ol samting blong gat blong hem we i gud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yufala i mas finisim long naet ya, yufala i no mas livim haf i stap go kasem long moning. Sipos i gat haf i stap, be yufala i mas bonem long faea.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taem yufala i no kakae yet, yufala i mas putum ol klos blong wokbaot, wetem sandel blong yufala, mo yufala i mas karem stik blong wokbaot long han blong yufala, nao yufala i mas kakae hareap. Mi mi Hae God, mo hemia i Lafet* blong Pasova,* we yufala i mas mekem blong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 ‘Long sem naet ya, bambae mi mi pastru long olgeta ples long kantri ya, mo bambae mi kilim olgeta fasbon pikinini boe blong ol man mo blong ol anamol long ples ya. Mo bambae mi panisim olgeta god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taem mi mi kam pas, sipos mi luk blad long ol pos blong doa, hemia bambae i saen we yufala i stap long haos ya. Sipos mi luk blad ya, bambae mi pasova long haos ya, mi no panisim yufala wetem ol man Ijip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Dei ya i wan tabu dei, mo evri yia, bambae yufala i mas mekem lafet blong hem, blong tingbaot ol samting ya bakegen we mi mi mekem long yufala. Lafet ya, bambae yufala i mas mekem evri yia, gogo i no save finis.’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Hae God i sanem Moses mo Eron blong tufala i talemaot long ol laen* blong Isrel,* we hem i talem se, “I stat long Lafet* blong Pasova, bambae yufala i no kakae bred* we i gat is long hem gogo kasem seven dei, bambae yufala i stap kakae bred ya nomo we i no gat is long hem. Long fas dei blong lafet ya, bambae yufala i mas sakemaot olgeta is we i stap long haos blong yufala, from we sipos i gat man we i stap kakae bred we i gat is long hem long ol seven dei ya, man ya bambae yufala i mas putumaot hem i no moa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fas dei ya, mo bakegen long namba seven dei, bambae yufala i mas kam wanples blong mekem wosip long mi. Long ol seven dei ya, bambae yufala i no wok, yufala i save wokem ol kakae blong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Evri yia, bambae yufala i mas mekem lafet ya, mo yufala i mas putum fas dei blong hem long dei ya we mi bambae mi tekem yufala i aot long Ijip, we bambae yufala i stap wokbaot kampani long ol laen blong yufala. Evri yia, bambae yufala i mas mekem lafet blong makem dei ya,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Evri yia, long fas manis, i stat long sapa long namba fotin dei blong hem, i kasem sapa long namba twanti wan dei blong hem, bambae yufala i mas kakae bred ya nomo we i no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ol seven dei ya, bambae yufala i no mas holem is i stap long ol haos blong yufala. Sipos wan long yufala, nating we i kamaot long laen blong yufala no i wan strenja, be i kakae bred we i gat is long hem, bambae yufala i mas putumaot hem i no moa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ol dei ya, bambae yufala i no mas kakae bred we i gat is long hem. Long weples yufala i stap, bambae yufala i mas kakae bred ya nomo we i no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Moses i singaot olgeta lida blong ol laen* blong Isrel* oli kam wanples, mo i talem long olgeta se, “Yufala i go talemaot long ol man blong yufala, blong oli jusumaot ol smol sipsip no ol smol nani blong olgeta, blong bambae oli kilim olgeta blong mekem Lafet* blong Pasova.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oli mas tekem smol han blong stik ya hisop,* oli mas pusum i go long blad blong anamol ya we i stap long besin, nao oli mas ravem long tufala pos blong doa wetem kros blong doa blong ol haos blong olgeta. Nao bambae oli mas stap nomo insaed long ol haos ya, we bambae i no gat wan long olgeta i save kamaot bakegen, go kasem long moning.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sipos Hae God i pastru long kantri ya blong kilim ol man Ijip, nao hem i luk blad ya, bambae hem i no save letem enjel ya blong kilim man i go insaed long haos ya blong kilim yufala.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Yumi wetem olgeta we bambae oli kamaot biaen long yumi, bambae yumi evriwan i mas holem ol rul ya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taem yumi go stap long kantri ya we Hae God i promes* blong givim long yumi, oltaem bambae yumi mas folem ol fasin ya blong mekem lafet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samtaem, sipos ol pikinini blong yumi oli askem long yumi se, ‘?Yumi stap mekem ol samting ya from wanem?’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yumi mas talem long olgeta se, ‘Hemia sakrefaes blong Lafet blong Pasova ya. Yumi stap mekem blong ona long Hae God, from we bifo, taem we mifala i stap long Ijip, hem i kilim ol man Ijip oli ded, be i pasova long ol haos blong mifala, i letem mifala i stap laef.’ ” Nao taem olgeta oli harem tok ya, oli bodaon, oli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oli go mekem olsem we hem i talem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long medel naet, Hae God i kam kilim olgeta fasbon pikinini boe blong ol man Ijip oli ded, i stat long fasbon pikinini ya blong king we king i stap tingting se bambae i tekem ples blong hem i kam king, i go kasem ol fasbon pikinini boe blong ol man we oli stap long kalabus. Mo hem i kilim ol fasbon pikinini man blong ol anamol tu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long naet ya, king wetem ol haeman blong hem wetem ol narafala man Ijip oli wekap, nao oli krae we i krae, from we long olgeta haos long kantri ya, i gat man i ded.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long naet ya nomo, king i singaot Moses mo Eron i kam, nao i talem long tufala se, “!Yutufala i aot long ples ya! !Yutufala i tekem ol man blong yutufala, yufala i go! !Yufala i mas gowe long ol man blong mi! Yufala i save go mekem wosip long Hae God olsem we yutufala i stap askem.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yufala i save tekem ol sipsip mo ol nani mo ol buluk blong yufala tu i go. Be plis, yufala i mas prea long Hae God blong i blesem mi.”</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ol man Ijip oli stap hareap long olgeta blong oli aot kwik long ples blong olgeta. Oli stap talem long olgeta se, “!Yufala i mas aot naoia! !Sipos no, bambae mifala i ded evriwan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olgeta oli tekem ol flaoa we oli miksimap finis be i no gat is long hem, oli fulumap long ol sospen blong olgeta, mo oli kavremap long kaliko, oli karem, oli go.</w:t>
      </w:r>
      <w:r>
        <w:rPr>
          <w:lang w:val="bi_VU" w:bidi="bi_VU"/>
        </w:rPr>
      </w:r>
      <w:r>
        <w:rPr>
          <w:lang w:val="bi_VU" w:bidi="bi_VU"/>
        </w:rPr>
      </w:r>
    </w:p>
    <w:p>
      <w:pPr/>
      <w:r>
        <w:rPr>
          <w:lang w:val="bi_VU" w:bidi="bi_VU"/>
        </w:rPr>
      </w:r>
    </w:p>
    <w:p>
      <w:pPr/>
      <w:r>
        <w:rPr>
          <w:lang w:val="bi_VU" w:bidi="bi_VU"/>
        </w:rPr>
      </w:r>
      <w:r>
        <w:rPr>
          <w:vertAlign w:val="superscript"/>
          <w:lang w:val="bi_VU" w:bidi="bi_VU"/>
        </w:rPr>
        <w:t>35-36</w:t>
      </w:r>
      <w:r>
        <w:rPr>
          <w:lang w:val="bi_VU" w:bidi="bi_VU"/>
        </w:rPr>
        <w:t xml:space="preserve"> Mo long taem ya, oli karem plante gudgudfala samting tu, we ol man Ijip oli givim long olgeta, from we bifo, Moses i bin talem long olgeta blong oli go asaskem long ol man Ijip ya blong oli givim ol samting long olgeta we ol man oli wokem long silva no long gol, wetem ol gudfala klos blong olgeta. Nao Hae God i bin mekem ol man Ijip oli tinghevi long olgeta, mo long taem ya, oli bin givim ol samting ya long olgeta olsem we oli askem. Nao long fasin ya, olgeta oli karem ol gudgudfala samting ya tu oli go.</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ol laen* blong Isrel* oli aot long taon ya Rameses long Ijip, oli wokbaot blong go long Sukot Oli plante we plante, namba blong ol man i kasem samwe long sikis handred taosen, be hemia, oli no kaontem ol woman mo ol pikinini.</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i gat ol narafala man tu oli go wetem olgeta we oli plante tumas, mo i gat plante sipsip mo nani mo buluk tu we oli tekem i go.</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long rod, oli stap kukum ol flaoa ya we oli miksimap finis be i no gat is long hem, we oli karem i kam, from we taem oli aot longwe, ol man Ijip oli ronemaot olgeta kwiktaem tumas, nao oli no gat taem blong mekemrere ol kakae blong olgeta, mo blong wokem bred* ya we i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40-41</w:t>
      </w:r>
      <w:r>
        <w:rPr>
          <w:lang w:val="bi_VU" w:bidi="bi_VU"/>
        </w:rPr>
        <w:t xml:space="preserve"> Olgeta twelef laen blong ol man ya blong Hae God oli kamaot biaen long Isrel ya bifo, mo oli bin stap fo handred toti yia long kantri ya Ijip. Nao stret long dei ya we fo handred toti yia i finis, olgeta oli aot long kantri ya bakegen, oli kam.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Naet ya we Hae God i tekemaot olgeta long hem, hem i putum se i tabu, i blong hem, mo i talem long olgeta, se evri yia, bambae oli mas stap tingbaot naet ya,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Hae God i talem long Moses mo Eron se, “Ol rul blong Lafet* blong Pasova i olsem. Ol strenja we oli stap wetem yufala bambae oli no save joen 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Mo ol man we yufala i pemaot olgeta blong oli kam slef* blong yufala, olgeta ya tu bambae oli no save joen nating, fastaem yufala i mas mekem sakomsaes* long olgeta, nao biaen oli save joen.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Ol man we oli stap wetem yufala blong smoltaem nomo, wetem olgeta we oli stap wok blong yufala bambae oli no save joen 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Sipos yufala i rusum wan anamol long haos blong yufala, bambae yufala i mas kakae olgeta mit blong anamol ya long sem haos ya nomo, yufala i no save tekemaot i go afsaed, mo yufala i no save brekem ol bun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Long dei blong lafet ya, yufala we i laen* blong Isrel,* yufala evriwan i mas mekem lafet ya,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be ol man we oli no sakomsaes oli no save mekem. Sipos man we i strenja i kam mekem ples blong hem wetem yufala, nao i wantem mekem Lafet blong Pasova ya blong ona long mi, be fastaem yufala i mas mekem sakomsaes long hem, mo long olgeta man we oli stap long haos blong hem. Taem hem i mekem olsem, i olsem we hem i wan long yufala nomo, mo i save mekem lafet ya.</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Ol rul ya i blong yufala evriwan, nating we sam long yufala i laen blong Isrel, mo sam long yufala, fastaem oli strenja we oli kam mekem ples blong olgeta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Nao olgeta laen blong Isrel ya oli obei long tok ya blong Hae God, mo oli mekem olgeta samting we hem i talem long Moses mo Eron.</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long sem dei ya, hem i tekem olgeta oli aot long Ijip oli kam, we oli stap wokbaot kampani long ol laen blong olgeta.</w:t>
      </w:r>
      <w:r>
        <w:rPr>
          <w:lang w:val="bi_VU" w:bidi="bi_VU"/>
        </w:rPr>
      </w:r>
      <w:r>
        <w:rPr>
          <w:lang w:val="bi_VU" w:bidi="bi_VU"/>
        </w:rPr>
      </w:r>
    </w:p>
    <w:p>
      <w:pPr/>
      <w:r>
        <w:rPr>
          <w:lang w:val="bi_VU" w:bidi="bi_VU"/>
        </w:rPr>
      </w:r>
    </w:p>
    <w:p>
      <w:pPr>
        <w:pStyle w:val="Heading2"/>
      </w:pPr>
      <w:r>
        <w:rPr>
          <w:lang w:val="bi_VU" w:bidi="bi_VU"/>
        </w:rPr>
        <w:t>Exodus 13:1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“Moses. Yufala i laen* blong Isrel,* mo from samting ya, ol fasbon pikinini boe blong yufala wetem ol fasbon pikinini man blong ol anamol blong yufala oli tabu, oli blong mi, mo yufala i mas givim olgeta evriwan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Moses i talem long olgeta se, “Evri yia, bambae yumi mas tingbaot dei we yumi aot long Ijip, ples we yufala i stap wok slef* long hem, from we long dei ya, Hae God i tekemaot yumi long ples ya long bigfala paoa blong hem. Nao long dei ya, bambae yumi no kakae bred* we i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from we long dei ya nao, long manis ya Abib,* yumi aot long Ijip yumi kam.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bin mekem promes* long ol bubu blong yumi bifo, se bambae i givim kantri ya long yumi, we i blong ol laen* blong Kenan,* wetem ol laen blong Het, mo ol laen blong Amoro,* mo ol laen blong Hivi,* mo ol laen blong Jebus. Kantri ya, graon blong hem i gud tumas, oltaem i stap karem fulap kakae, mo sipos hem i tekem yumi i go stap long kantri ya, evri yia, long manis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yumi mas stap kakae bred* ya nomo we i no gat is long hem, gogo kasem seven dei. Mo long namba seven dei ya, bambae yumi mas mekem lafet blong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ol seven dei ya, bambae yumi no mas kakae bred we i gat is long hem, mo bambae yumi mas sakemaot olgeta is wetem ol bred we i gat is long hem i gowe long olgeta ples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yumi stat blong mekem lafet ya, bambae yumi mas talemgud long ol pikinini boe blong yumi, we yumi stap mekem lafet ya blong tingbaot ol samting ya we Hae God i bin mekem long yumi taem yumi 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lafet ya bambae i kam olsem string we yumi fasem long han blong yumi, no memori we yumi fasem long fored blong yumi. Nao bambae yumi no fogetem Hae God, oltaem bambae yumi stap stadi long ol loa blong hem, mo yumi stap ridimaot olgeta baehat, from we hem nao i tekemaot yumi long Ijip long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Evri yia, long stret taem blong hem, bambae yumi mas mekem lafet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Moses i gohed, i talem se, “Hae God bambae i tekem yumi i go long kantri blong ol laen* blong Kenan,* mo bambae i givim kantri ya long yumi, olsem we hem i promes* finis long ol olfala bubu blong yumi bifo. Nao taem yumi go stap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bambae yumi mas givim olgeta fasbon pikinini boe blong yumi i go long hem. Mo yumi mas save we ol fasbon pikinini man blong ol anamol tu blong yumi oli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sipos dongki blong yumi i gat fasbon pikinini blong hem we i man, bambae yumi mas givim smol sipsip i go long Hae God olsem jenis blong hem, blong pemaot smol dongki ya i blong yumi bakegen. No sipos yumi no wantem pemaot, bambae yumi mas brekem nek blong hem blong kilim i ded. Be olgeta fasbon pikinini boe blong yumi, oltaem bambae yumi mas pemaot olgeta bakegen oli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samtaem, sipos ol pikinini boe blong yumi oli askem long yumi se, ‘?Yumi stap mekem ol samting ya from wanem?’, bambae yumi mas talem long olgeta se, ‘Ol samting ya i blong makem taem ya we mifala i stap wok slef* long Ijip, nao Hae God i kam long bigfala paoa blong hem, i tekemaot mifala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taem ya, king blong Ijip i stap mekemhed, i no wantem letem mifala i goaot. Nao Hae God i kilim olgeta fasbon pikinini boe blong ol man Ijip, wetem ol fasbon pikinini man blong ol anamol tu blong olgeta oli ded. Nao blong tingbaot samting ya, yumi stap mekem sakrefaes long Hae God long ol fasbon pikinini man blong ol anamol blong yumi, mo yumi stap pemaot ol fasbon pikinini boe blong yumi long hem, blong oli blong yumi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fasin ya bambae i kam olsem string we yumi fasem long han blong yumi, no memori we yumi fasem long fored blong yumi. Nao bambae yumi no fogetem we Hae God i kam, mo long bigfala paoa blong hem, hem i tekemaot yumi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king blong Ijip i letem olgeta i go, nating we rod ya we i folem solwota i pastru long Filistia i sotfala, be God i no lidim olgeta i go long rod ya. Hem i save se sipos hem i mekem olsem, maet oli luk we i gat faet, nao oli tanem tingting blong olgeta, oli ronwe i gobak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from samting ya, hem i lidim olgeta oli pasraon long narafala rod we i gotru long draeples blong go long Red Si. Mo taem oli stap go, oli stap rere oltaem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bifo, taem we Josef i stap laef yet, hem i bin tok rere long ol pikinini blong hem se, “Sipos God i tekemaot yufala long ples ya, bambae yufala i mas karem ol bun blong mi i go wetem yufala.” Mo hem i mekem olgeta oli mekem strong promes blong mekem olsem. Mo from samting ya, Moses i karem ol bun blong hem i go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olgeta oli aot bakegen long Sukot, oli go putumap ol haos tapolen blong olgeta long Etam, klosap long bigfala draeples ya saed i kam.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dei, oltaem Hae God i stap go fastaem long olgeta long wan bigfala klaod we i stanap stret, blong i soemaot rod long olgeta, mo long naet, hem i stap go fastaem long olgeta long wan bigfala faea we i stanap stret, we i stap givim laet long rod blong olgeta. Nao long fasin ya, oli save wokbaot long dei mo long naet.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dei, oltaem bigfala klaod ya i stap go fastaem long olgeta, mo long naet, oltaem bigfala faea ya i stap go fastaem long olgeta.</w:t>
      </w:r>
      <w:r>
        <w:rPr>
          <w:lang w:val="bi_VU" w:bidi="bi_VU"/>
        </w:rPr>
      </w:r>
      <w:r>
        <w:rPr>
          <w:lang w:val="bi_VU" w:bidi="bi_VU"/>
        </w:rPr>
      </w:r>
    </w:p>
    <w:p>
      <w:pPr/>
      <w:r>
        <w:rPr>
          <w:lang w:val="bi_VU" w:bidi="bi_VU"/>
        </w:rPr>
      </w:r>
    </w:p>
    <w:p>
      <w:pPr>
        <w:pStyle w:val="Heading2"/>
      </w:pPr>
      <w:r>
        <w:rPr>
          <w:lang w:val="bi_VU" w:bidi="bi_VU"/>
        </w:rPr>
        <w:t>Exodus 14:1</w:t>
      </w:r>
      <w:r>
        <w:rPr>
          <w:lang w:val="bi_VU" w:bidi="bi_VU"/>
        </w:rPr>
      </w:r>
    </w:p>
    <w:p>
      <w:pPr/>
      <w:r>
        <w:rPr>
          <w:lang w:val="bi_VU" w:bidi="bi_VU"/>
        </w:rPr>
      </w:r>
      <w:r>
        <w:rPr>
          <w:vertAlign w:val="superscript"/>
          <w:lang w:val="bi_VU" w:bidi="bi_VU"/>
        </w:rPr>
        <w:t>1</w:t>
      </w:r>
      <w:r>
        <w:rPr>
          <w:lang w:val="bi_VU" w:bidi="bi_VU"/>
        </w:rPr>
        <w:t xml:space="preserve"> Nao Hae God i sanem Moses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we hem i talem se, “Yufala i mas tanemraon bakegen blong go stap klosap long ples ya Pihahirot, long medel blong ples ya Migdol mo Red Si, klosap long ples ya Baljefon. Bambae yufala i mekem ples blong yufala klosap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bambae i ting se yufala i lusum rod, yufala i stap wokbaot olbaot nomo, we draeples i blokem yufala, yufala i no save aot.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mi mi mekem king i mekemhed, nao bambae hem i kam blong ronem yufala. Be fasin we bambae mi mi winim hem wetem ol soldia blong hem bambae i leftemap nem blong mi i go antap olgeta. Nao ol man Ijip ya bambae oli save we mi mi Hae God.” Nao olgeta oli mekem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king i harem nius we olgeta ya oli ronwe finis, hem wetem ol haeman blong hem oli jenisim tingting blong olgeta, oli talem se, “?Yumi mekem olsem wanem ya? !Yumi letem olgeta oli ronwe, be yumi lusum ol slef* blong yumi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mekemrere ol kat blong faet blong hem, mo i singaot ol soldia blong hem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tekem sikis handred kat blong faet blong hem we oli beswan, wetem ol narafala kat blong faet blong hem mo ol komanda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ya, ol laen blong Isrel ya oli stap harem gud from we oli win finis, mo oli stap wokbaot i go, be Hae God i mekem king ya i mekemhed bakegen, nao hem i girap, i biaen long olgeta blong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wetem olgeta soldia blong hem, mo olgeta hos blong olgeta wetem ol kat blong faet blong olgeta, mo ol draeva blong ol kat ya, olgeta oli biaen long ol laen blong Isrel ya, gogo oli kam kasem olgeta long Red Si, klosap long tufala ples ya Pihahirot mo Baljefon.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ol laen blong Isrel oli luk we king ya wetem ol soldia blong hem oli stap kam, oli fraet tumas, oli krae i go long Hae God blong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oli tok long Moses, oli talem se, “?From wanem yu tekemaot mifala long Ijip, blong mifala i ded long draeples ya? ?Yu ting se Ijip i sot long beregraon? !Yu luk! !Yu tekemaot mifala longwe, be blong spolem mifala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Mifala i talem long yu finis, se samting ya bambae i olsem. Mifala i talem se i moa gud mifala i stap nomo long Ijip, we mifala i slef nomo blong olgeta, be yu yu no harem tok blong mifala. !Sipos mifala i stap wok slef* nomo longwe, hemia i moa gud, i winim we bambae mifala i ded long draeples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Moses i talem long olgeta se, “!Yufala i no fraet! !Yufala i mas stanap strong! Tede bambae yufala i luk ol samting we Hae God bambae i mekem blong sevem yumi. Bambae yufala i no moa save luk ol man Ijip ya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bambae i faet long saed blong yumi, mo bambae i no moa gat samting blong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Hae God i talem long Moses se, “?From wanem yu krae i kam long mi, blong mi givhan long yufala? Yu go talem long olgeta ya blong oli no gobak, oli gohed.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leftemap wokingstik blong yu, yu holem antap long solwota, nao bambae solwota ya i seraot long tu haf, mo bambae yufala evriwan i save wokbaot long drae graon nomo blong gokros.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bambae mi mekem ol man Ijip ya oli mekemhed yet, nao bambae oli girap, oli biaen long yufala. Be fasin we bambae mi winim king ya wetem ol soldia blong hem bambae i leftemap nem blong mi i go antap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taem ol man Ijip oli luk we mi winim olgeta olsem, bambae oli save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enjel* blong God we i stap go fastaem long ol soldia blong ol laen blong Isrel, hem i muvaot, i go stap biaen long olgeta. Mo bigfala klaod ya tu i muv, i go stap biaen long olgeta, nao i stap long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medel blong ol soldia blong king blong Ijip mo ol laen blong Isrel. Bigfala klaod ya i mekem we ples i kam tudak olgeta long ol soldia blong Ijip, be i stap givim laet long ol laen blong Isrel. Nao long naet ya, samting ya i mekem we ol soldia ya oli no save kam klosap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Moses i leftemap han blong hem antap long solwota, mo Hae God i mekem is win i blu strong, i kam seraot solwota ya long tu haf. Long naet ya, win ya i stap blu strong olsem gogo kasem delaet, nao i mekem we ples ya long medel blong tufala solwota ya i kam drae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olgeta oli wokbaot long drae graon nomo, oli gokros long medel blong tufala solwota ya, we tufala i stanap olsem tufala stonwol.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soldia ya blong Ijip oli kam biaen long olgeta, mo oli kam long medel blong tufala solwota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Hae God i stap long bigfala faea ya we i stanap wetem bigfala klaod ya, mo taem i no brok delaet yet, hem i luk i kam long ol soldia ya, nao i mekem olgeta oli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mekem we ol wil blong ol kat blong faet blong olgeta oli stap fas long sofmad, nao oli no moa save go kwik. Nao olgeta oli talem se, “!Hemia Hae God ya! !Hem i stap faet long saed blong olgeta! !Taswe yumi fas olsem! !Yumi mas ronwe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Hae God i talem long Moses se, “Yu leftemap han blong yu bakegen antap long solwota ya, nao bambae i kam kavremap ol man Ijip ya, wetem ol kat blong faet blong olgeta mo ol draeva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Moses i leftemap han blong hem antap long solwota ya, mo taem i brok delaet, solwota i kam fulap long olgeta ples blong hem bakegen. Ol soldia blong Ijip oli traem ronwe long hem, be Hae God i mekem solwota ya i kam kavremap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i draonem ol kat blong faet blong olgeta, wetem ol draeva blong olgeta, mo olgeta soldia blong olgeta. Long taem ya, olgeta man Ijip ya evriwan i draon, we i no gat wan i laef.</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ol laen blong Isrel oli wokbaot gud nomo long drae graon long medel blong tufala solwota ya we tufala i stanap olsem tufala stonwol, nao oli gokros long narasaed.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Long dei ya, Hae God i sevem olgeta, i tekemaot olgeta long han blong ol soldia blong Ijip. Nao long moning, oli luk ol dedbodi blong ol soldia ya oli stap ledaon olbaot long sanbij.</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taem olgeta oli luk paoa ya blong Hae God, we hem i sevem olgeta, i tekemaot olgeta long han blong ol man Ijip ya, oli tinghevi tumas long hem, mo oli ona long hem. Nao oli trastem hem, mo oli trastem Moses tu we i man blong wok blong hem.</w:t>
      </w:r>
      <w:r>
        <w:rPr>
          <w:lang w:val="bi_VU" w:bidi="bi_VU"/>
        </w:rPr>
      </w:r>
      <w:r>
        <w:rPr>
          <w:lang w:val="bi_VU" w:bidi="bi_VU"/>
        </w:rPr>
      </w:r>
    </w:p>
    <w:p>
      <w:pPr/>
      <w:r>
        <w:rPr>
          <w:lang w:val="bi_VU" w:bidi="bi_VU"/>
        </w:rPr>
      </w:r>
    </w:p>
    <w:p>
      <w:pPr>
        <w:pStyle w:val="Heading2"/>
      </w:pPr>
      <w:r>
        <w:rPr>
          <w:lang w:val="bi_VU" w:bidi="bi_VU"/>
        </w:rPr>
        <w:t>Exodus 15:1</w:t>
      </w:r>
      <w:r>
        <w:rPr>
          <w:lang w:val="bi_VU" w:bidi="bi_VU"/>
        </w:rPr>
      </w:r>
    </w:p>
    <w:p>
      <w:pPr/>
      <w:r>
        <w:rPr>
          <w:lang w:val="bi_VU" w:bidi="bi_VU"/>
        </w:rPr>
      </w:r>
      <w:r>
        <w:rPr>
          <w:vertAlign w:val="superscript"/>
          <w:lang w:val="bi_VU" w:bidi="bi_VU"/>
        </w:rPr>
        <w:t>1</w:t>
      </w:r>
      <w:r>
        <w:rPr>
          <w:lang w:val="bi_VU" w:bidi="bi_VU"/>
        </w:rPr>
        <w:t xml:space="preserve"> Nao Moses wetem ol laen* blong Isrel* oli sing long wan sing blong presem Hae God. Ol toktok blong sing ya i olsem, “Bambae mi mi sing blong presem Hae God, from we hem i win gud long faet ya, nao nem blong hem i go antap. Ol hos wetem ol man blong olgeta, hem i sakem olgeta finis oli go draon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ya, hem i strong. Hem i stap blokemgud mi, mo hem nao i sevem mi. Hem i God blong mi mo oltaem bambae mi presem hem. Hem i God blong papa blong mi, mo oltaem bambae mi sing blong leftemap hae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hem i wan strong man blong faet. Nem blong hem, Mi Stap We Mi Stap.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soldia blong king blong Ijip wetem ol kat blong faet blong hem hem i sakem olgeta oli go draon long Red Si. Ol nambawan kapten blong king ya oli draon finis long solwota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Dipsi ya i kam kavremap olgeta, nao wantaem nomo, oli draon olsem ston. (Tok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Yu yu King, mo raethan blong yu i gat bigfala paoa. Mo long raethan ya blong yu, yu stap brebrekem ol enemi blong yu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bigfala paoa ya blong yu, yu stap smasem olgeta we oli girap agens long yu. Mo taem yu yu kros long ol man, yu faerap, yu gohed long olgeta olsem we faea i kakae gras we i drae.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yu yu blu long solwota, win blong yu i mekem solwota i seraot long tu haf, i stanap stret olsem stonwol, mo botom blong hem daon i kam drae, i kam strong.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“Enemi blong mifala i talem se, ‘Bambae mi biaen long olgeta, mi kasem olgeta. Bambae mi kilim olgeta oli ded long naef blong faet blong mi, mo bambae mi tekemaot olting blong olgeta. Bambae mi seraot olting ya long ol man blong mi, mo bambae mi holem olsem we mi mi wantem.’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yu yu blu wantaem nomo, nao ol man Ijip ya evriwan oli draon long solwota. Olgeta oli draon wantaem nomo, olsem led blong huk we i draon long medel solwota.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gat plante narafala god long wol ya, be i no gat wan long olgeta we i olsem yu. Yu yu gudfala tumas, mo yu tabu we yu tabu. Yu yu stap mekem ol merikel mo ol bigbigfala wok, mo ol man oli fraet tumas long yu. I no gat narafala god nating we i olsem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leftemap raethan blong yu nao graon i open, i solemdaon ol enemi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Mifala i man blong yu, mo oltaem yu stap lavem mifala, nao yu yu mekem mifala i fri, mo yu stap lidim mifala. Long paoa blong yu, yu stap soemaot rod, blong mifala i go long ples ya we yu yu makemaot se i tabu, i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ol man blong ol narafala kantri oli harem nius blong ol samting ya, oli fraet, oli seksek. Ol man Filistia oli fraet tumas, oli stap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lida blong ol man Edom oli fraet we i fraet. Ol strong man blong faet long Moab oli fraet gud, oli seksek tumas, mo ol laen blong Kenan,* tingting blong olgeta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ya oli fraet tumas, tingting blong olgeta i kam nogud olgeta. Hae God, fastaem mifala i slef* nomo, be yu yu pemaot mifala, yu mekem mifala i fri, mo taem olgeta ya oli luk bigfala paoa blong yu, oli fraet we i fraet, we oli no save mekem wan samting. Long taem ya, olgeta oli stap stanap nomo, oli stap lukluk mifala, gogo mifala evriwan i wokbaot i go.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Yu yu jusumaot hil ya finis we yu yu stap long hem, mo long han blong yu nomo, yu wokem tabu ples blong yu long hem, nao bambae yu tekem mifala i go stap long hil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bambae yu King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ya we ol laen blong Isrel oli gokros long narasaed solwota ya, oli wokbaot long drae graon nomo. Be taem ol man Ijip oli tekem ol kat blong faet blong olgeta, oli biaen long olgeta, Hae God i mekem solwota i kambak, i kavremap olgeta, nao oli draon evriwan, wetem ol hos blong olgeta mo ol draeva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Meriam we i sista blong Eron, mo i woman profet, hem i tekem tamborin blong hem, mo olgeta narafala woman tu oli tekem ol tamborin blong olgeta, oli biaen long hem, nao oli stap plei long ol tamborin ya, mo oli stap danis.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Meriam i stap lidim olgeta long wan sing. Ol toktok blong sing ya i olsem, “Yumi sing blong presem Hae God, from we hem i win gud long faet ya, nao nem blong hem i go antap. Ol hos wetem ol man blong olgeta, hem i sakem olgeta finis oli go draon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Moses i lidim olgeta, oli aot long Red Si bakegen, oli go long draeples ya long Suru. Oli wokbaot tri dei long draeples ya, be oli no luk wan wota we oli save dring.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oli kamtru long wan ples we i gat wota long hem, be oli no save dring wota ya, from we i konkon. Taswe nem blong ples ya Mara, we i min se Konkon.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olgeta oli stap tok agens long Moses, oli talem se, “?Bambae yumi dring wanem nao?”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Moses i prea strong long Hae God, mo Hae God i soem wan stik long hem. Nao hem i tekem stik ya, i sakem i go long wota ya, nao wota ya i kam gud, i no moa konkon. Nao taem olgeta oli stap long ples ya, Hae God i talemaot ol loa blong hem mo ol tingting blong hem long olgeta blong oli folem long laef blong olgeta, mo i traem bilif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Hem i talem se, “Mi mi Hae God, mo taem yufala i sik, mi ya nao mi stap mekem yufala i oraet bakegen. Sipos yufala i stap obei gud long mi, mo yufala i stap mekem ol samting ya we mi mi luk se i stret, mo yufala i stap folem ol tok blong mi, bambae mi no save letem ol sik ya oli kam kasem yufala, we mi panisim ol man Ijip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biaen, olgeta oli aot, oli go kasem ples ya Elim. Long ples ya i gat twelef springwota mo seventi pamtri* i stap long hem. Nao oli putumap ol haos tapolen blong olgeta long ples ya, klosap long ol springwota ya.</w:t>
      </w:r>
      <w:r>
        <w:rPr>
          <w:lang w:val="bi_VU" w:bidi="bi_VU"/>
        </w:rPr>
      </w:r>
      <w:r>
        <w:rPr>
          <w:lang w:val="bi_VU" w:bidi="bi_VU"/>
        </w:rPr>
      </w:r>
    </w:p>
    <w:p>
      <w:pPr/>
      <w:r>
        <w:rPr>
          <w:lang w:val="bi_VU" w:bidi="bi_VU"/>
        </w:rPr>
      </w:r>
    </w:p>
    <w:p>
      <w:pPr>
        <w:pStyle w:val="Heading2"/>
      </w:pPr>
      <w:r>
        <w:rPr>
          <w:lang w:val="bi_VU" w:bidi="bi_VU"/>
        </w:rPr>
        <w:t>Exodus 16:1</w:t>
      </w:r>
      <w:r>
        <w:rPr>
          <w:lang w:val="bi_VU" w:bidi="bi_VU"/>
        </w:rPr>
      </w:r>
    </w:p>
    <w:p>
      <w:pPr/>
      <w:r>
        <w:rPr>
          <w:lang w:val="bi_VU" w:bidi="bi_VU"/>
        </w:rPr>
      </w:r>
      <w:r>
        <w:rPr>
          <w:vertAlign w:val="superscript"/>
          <w:lang w:val="bi_VU" w:bidi="bi_VU"/>
        </w:rPr>
        <w:t>1</w:t>
      </w:r>
      <w:r>
        <w:rPr>
          <w:lang w:val="bi_VU" w:bidi="bi_VU"/>
        </w:rPr>
        <w:t xml:space="preserve"> Nao long yia ya we ol laen* blong Isrel* oli aot long Ijip, long namba tu manis* blong yia ya mo long namba fiftin dei blong hem, olgeta oli aot long Elim, oli kam stap long draeples ya Sin, we i stap long medel blong Elim mo Sinae.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taem oli stap long ples ya, oli stap tok agens long Moses mo Eron,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talem se, “Sipos Hae God i kilim mifala long Ijip, bambae i moa gud. Taem mifala i stap longwe, sospen i fulap gud long mit olwe nomo, mo mifala i save kakae ol narafala kakae olsem we mifala i wantem. Be yutufala i tekem mifala i kam long draeples ya blong bambae mifala i stap hanggri gogo mifala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talem long Moses se, “Naoia bambae mi mekem we kakae blong yufala i aot long heven, i kamdaon long yufala we i plante we plante, i folfoldaon olsem ren. Evri dei, bambae yufala evriwan i mas go pikimap kakae blong yufala we i naf blong wan dei nomo. Long fasin ya, bambae mi save makem ol man ya, se oli save folem tok blong mi no nogat.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long namba sikis dei, bambae yufala i mas go pikimap kakae blong yufala we i naf blong tu dei, mo yufala i mas mekemrere ol kakae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Moses mo Eron, tufala i talem long ol man se, “Tede, long sapa, bambae yufala i luksave we hemia Hae God ya we i tekemaot yumi long Ijip, i tekem yumi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tumora long moning, bambae yufala i luk bigfala laet ya we i saen we i saen, we i soemaot we hem i stap. Hem i harem finis we yufala i stap tok agens long hem. I moa gud yufala i save. Taem yufala i stap tok agens long mitufala, be yufala i stap tok agens long hem ya. Mitufala i man blong wok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Moses i gohed, i talem se, “Tede long sapa, Hae God bambae i givim mit long yufala, mo tumora long moning, bambae hem i givim kakae long yufala, we bambae i plante olsem we yufala i wantem. Hem bambae i mekem olsem from we i harem finis ol tok ya blong yufala, we yufala i stap tok agens long hem, from we taem yufala i stap tok agens long mitufala, be yufala i stap tok agens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long Eron se, “Yu go singaot olgeta man oli kam stanap long fes blong Hae God, from we hem i harem finis ol tok ya blong olgeta we oli stap tok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Eron i stap toktok long olgeta, olgeta oli tanemraon, oli lukluk i go long draeples, nao wantaem nomo, bigfala laet ya we i saen we i saen, we i soemaot we Hae God i stap, hem i kamaot long klaod ya we i stap.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ya oli stap agens long mi, mo mi mi harem ol tok ya blong olgeta. Yu talemaot long olgeta, we mi mi talem se, ‘Tede, taem i no tudak gud yet, bambae yufala i gat mit, mo long moning bambae yufala i gat plante kakae olsem we yufala i wantem. Nao bambae yufala i save we mi mi Hae God, mi God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sapa, ol pijin ya kwel* oli kam plante we plante, oli kavremap olgeta ples long ples ya. Mo long moning, i gat ol wota blong naet i fulap olbaot long ples ya we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wota blong naet ya i kam drae, i gat ol samting olsem skal blong fis i fulap olbaot long ples ya. Ol samting ya oli smosmol, mo taem man i holemstrong, oli save brok isi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ol man oli luk samting ya, oli no save nating nem blong hem, nao oli stap asaskem long olgeta se, “?Olgeta, wanem samting ya?” Nao Moses i talem long olgeta se, “Hemia nao kakae ya we Hae God i givim long yumi blong yumi kakae.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talem finis, se yumi evriwan i mas pikimap we i naf blong yumi kakae, we mak blong hem fo bigfala panikin wan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oli go mekem olsem we hem i talem. Sam long olgeta oli pikimap plante, mo sam oli pikimap smol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taem oli kambak long haos, mo oli makem, oli luk we olgeta we oli tekem plante oli no ova long mak, mo olgeta we oli tekem smol nomo oli no sot. Olgeta evriwan oli kasem we i naf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Moses i talem long olgeta se, “Ol kakae ya, bambae yufala i no mas holem i stap go kasem tumora.”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sam long olgeta oli no lesin long tok ya blong hem, oli holem haf kakae ya i stap blong nekis dei. Be long nekis moning, ol haf kakae ya i sting, mo i gat fulap maget long hem. Mo Moses i kros tumas long olgeta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evri moning, olgeta evriwan oli stap go pikimap ol kakae ya olsem we oli wantem, mo taem san i stap kam strong, haf ya we i stap long graon we oli no tekem, hem i stap ronaot.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namba sikis dei blong wik ya, oli go pikimap kakae ya i naf blong tu dei, we olgeta wanwan oli pikimap i naf blong fulumap eit bigfala panikin. Nao ol lida blong olgeta oli kam ripotem samting ya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talem long olgeta se, “No, be Hae God i talem finis, se tumora i Sabat* dei. Dei ya i tabu, i dei blong hem, mo i dei blong spel blong yumi. Ol kakae we yufala i wantem kakae tede, yufala i rusum no yufala i kukum, be haf we i stap, yufala i mas putumgud blong tumora.”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oli mekem olsem we hem i talem, oli holem haf i stap blong kakae long nekis dei. Nao long moning blong hem, kakae ya i no sting, mo i no gat maget 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Moses i talem long olgeta se, “Tede, yufala i save kukum haf blong kakae ya we i stap, from we tede i Sabat dei. Dei ya i tabu, i blong Hae God, mo i dei blong spel. Bambae yufala i no save faenem kakae ya bakegen afsaed long ples blong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Evri wik, long ol sikis dei blong hem, bambae yumi mas go pikimap ol kakae ya, be namba seven dei i dei blong spel, mo long dei ya, kakae ya bambae i no stap.”</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namba seven dei ya, i gat sam long olgeta oli go blong pikimap kakae ya, be taem oli go, oli no faenem.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Hae God i talem long Moses se, “Moses. Yu luk. !Ol man ya oli no save obei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Mi mi Hae God, mo mi givim dei ya long yufala blong yufala i spel long hem, mo yufala i mas save samting ya. From samting ya, oltaem, long namba sikis dei, bambae mi givim kakae long yufala we i naf blong tu dei. Nao long namba seven dei, i tabu blong wokbaot, bambae yufala i mas stap kwaet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from tok ya, evri wik, ol man oli stap spel long namba seven dei, oli no moa wok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olgeta oli putum nem blong kakae ya, se ‘Mana*’ we i min se “?Wanem samting ya?” Mana ya i olsem sid blong tri, i smol, mo i waet, mo taem oli kakae, oli harem i swit, olsem bisket* we oli wokem wetem hani.*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Moses i talemaot long olgeta, we Hae God i talem se, “Mana ya, mi mi givim long yufala taem mi sevem yufala, mi tekemaot yufala long Ijip, nao yufala i stap long draeples ya. Mo yufala i mas putumgud sam mana i stap, blong ol pikinini we bambae oli kamaot biaen long yufala oli save luk.”</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Moses i talem long Eron se, “Yu tekem wan botel, yu go pikimap fo panikin mana, yu fulumap long botel ya, nao yu go putumgud i stap long fes blong Hae God. Bambae i stap long ples ya, nao olgeta we bambae oli kamaot biaen long yumi oli save luk.”</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Eron i mekem olsem we Hae God i talem long Moses. Hem i tekem mana ya, mo biaen, i putum long fran blong Bokis ya we i Saen blong Promes* blong Hae God, blong bambae i stap gud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oltaem long foti yia, olgeta oli stap kakae spesel kakae ya we God i stap givim long olgeta, gogo kasem we oli gotru long kantri ya blong ol laen blong Kenan,* mo oli mekem ples blong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Saes blong bigfala panikin ya we oli stap yusum blong makem ol kakae ya, hem i haf lita.</w:t>
      </w:r>
      <w:r>
        <w:rPr>
          <w:lang w:val="bi_VU" w:bidi="bi_VU"/>
        </w:rPr>
      </w:r>
      <w:r>
        <w:rPr>
          <w:lang w:val="bi_VU" w:bidi="bi_VU"/>
        </w:rPr>
      </w:r>
    </w:p>
    <w:p>
      <w:pPr/>
      <w:r>
        <w:rPr>
          <w:lang w:val="bi_VU" w:bidi="bi_VU"/>
        </w:rPr>
      </w:r>
    </w:p>
    <w:p>
      <w:pPr>
        <w:pStyle w:val="Heading2"/>
      </w:pPr>
      <w:r>
        <w:rPr>
          <w:lang w:val="bi_VU" w:bidi="bi_VU"/>
        </w:rPr>
        <w:t>Exodus 17:1</w:t>
      </w:r>
      <w:r>
        <w:rPr>
          <w:lang w:val="bi_VU" w:bidi="bi_VU"/>
        </w:rPr>
      </w:r>
    </w:p>
    <w:p>
      <w:pPr/>
      <w:r>
        <w:rPr>
          <w:lang w:val="bi_VU" w:bidi="bi_VU"/>
        </w:rPr>
      </w:r>
      <w:r>
        <w:rPr>
          <w:vertAlign w:val="superscript"/>
          <w:lang w:val="bi_VU" w:bidi="bi_VU"/>
        </w:rPr>
        <w:t>1</w:t>
      </w:r>
      <w:r>
        <w:rPr>
          <w:lang w:val="bi_VU" w:bidi="bi_VU"/>
        </w:rPr>
        <w:t xml:space="preserve"> Nao ol laen* blong Isrel* oli aot long draeples ya Sin bakegen, mo oltaem oli stap muv i go long ol naranarafala ples, olsem we Hae God i stap talemaot long olgeta. Nao oli kam mekem ples blong olgeta long ples ya Refidim, be i no gat wota blong dring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oli girap, oli stat tok agens long Moses bakegen, oli talem se, “!Yu givim wota long mifala, blong mifala i dring!” Nao hem i talem long olgeta se, “?From wanem yufala i stap tok agens long mi olsem? ?From wanem yufala i wantem traem paoa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ol man ya oli tosta tumas, nao oli stap tok long hem yet, oli talem se, “?From wanem yu tekemaot mifala long Ijip? ?Yu wantem mifala i tosta gogo mifala i ded from? !Yu luk! !Mifala wetem ol pikinini blong mifala mo ol anamol blong mifala, bambae mifala evriwan 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Moses i prea strong long Hae God, i talem se, “Hae God. ?Bambae mi mekem olsem wanem nao long ol man ya? !Bambae i no longtaem oli stonem mi mi ded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talem long hem se, “Yu holem wokingstik ya we yu bin kilim Nael Reva long hem bifo, mo yu go tekem sam lida blong ol man ya yufala i go fastaem, ol man ya bambae oli kam biaen.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bambae mi kam stanap stret long fes blong yu, long wan ston long hil ya Sinae, nao bambae yu kam kilim ston ya, nao wota bambae i kamaot long hem blong olgeta ya oli dring long hem.” Nao Moses i mekem olsem long fes blong ol lida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oli putum nem blong ples ya, se Meriba, we i min se “Oli tok agens”, mo Masaha we i min se “Oli wantem traem”, from we long ples ya, olgeta oli stap tok agens long Moses, mo oli wantem traem paoa blong Hae God. Long ples ya, ol man oli tok long Moses, oli talem se, “?Hae God i stap wetem yumi, no nogat?”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olgeta oli stap yet long Refidim, ol laen* blong Amalek oli kam mekem faet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long Josua se, “Yu go jusumaot ol man blong faet, mo tumora bambae yufala i go faet agens long olgeta ya. Mi bambae mi tekem wokingstik ya we God i talem long mi blong mi holem, mi go stanap long hil ya longwe.”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Josua i go mekem olsem we Moses i talem long hem, mo long nekis dei, oli go faet long olgeta ya. Mo taem oli go, Moses wetem Eron mo Huru, trifala i go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Moses i leftemap han blong hem, Josua olgeta oli stap win, be taem han blong hem i taed, i putum i godaon, ol laen blong Amalek oli stat win.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han blong Moses i kam slak, Eron mo Huru tufala i karem wan ston i kam, nao Moses i sidaon long hem, mo tufala i stap stanap long saed blong hem, tufala i stap holem han blong hem antap blong i no muv. Tufala i stap holem olsem gogo kasem we san i godaon.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fasin ya, Josua olgeta oli winim ol laen blong Amalek ya, mo oli kilim plante 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talem long Moses se, “Yu mas raetemdaon stori blong faet ya tede long wan buk,* blong ol man oli no save fogetem, mo yu mas talemaot tu long Josua. Bambae mi mi spolemgud ol laen blong Amalek ya, we bambae ol man oli no moa save tingbaot olgeta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Moses i wokem wan olta long ples ya, mo i putum nem blong hem se, “Hae God i Olsem Flaeg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bakegen, hem i talem se, “Yufala i mas leftemap flaeg ya. Hae God bambae i stap faet agens long ol laen blong Amalek ya oltaem, gogo i no save finis.”</w:t>
      </w:r>
      <w:r>
        <w:rPr>
          <w:lang w:val="bi_VU" w:bidi="bi_VU"/>
        </w:rPr>
      </w:r>
      <w:r>
        <w:rPr>
          <w:lang w:val="bi_VU" w:bidi="bi_VU"/>
        </w:rPr>
      </w:r>
    </w:p>
    <w:p>
      <w:pPr/>
      <w:r>
        <w:rPr>
          <w:lang w:val="bi_VU" w:bidi="bi_VU"/>
        </w:rPr>
      </w:r>
    </w:p>
    <w:p>
      <w:pPr>
        <w:pStyle w:val="Heading2"/>
      </w:pPr>
      <w:r>
        <w:rPr>
          <w:lang w:val="bi_VU" w:bidi="bi_VU"/>
        </w:rPr>
        <w:t>Exodus 18:1</w:t>
      </w:r>
      <w:r>
        <w:rPr>
          <w:lang w:val="bi_VU" w:bidi="bi_VU"/>
        </w:rPr>
      </w:r>
    </w:p>
    <w:p>
      <w:pPr/>
      <w:r>
        <w:rPr>
          <w:lang w:val="bi_VU" w:bidi="bi_VU"/>
        </w:rPr>
      </w:r>
      <w:r>
        <w:rPr>
          <w:vertAlign w:val="superscript"/>
          <w:lang w:val="bi_VU" w:bidi="bi_VU"/>
        </w:rPr>
        <w:t>1</w:t>
      </w:r>
      <w:r>
        <w:rPr>
          <w:lang w:val="bi_VU" w:bidi="bi_VU"/>
        </w:rPr>
        <w:t xml:space="preserve"> Nao Jetro, palika blong Moses we i pris blong ol laen* blong Midian, hem i harem nius blong olgeta samting ya we Hae God i mekem long ol man blong hem. Hemia ol samting ya we hem i mekem long Moses olgeta long taem ya we hem i tekem olgeta oli kamaot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kam blong luk Moses, mo i tekem tufala pikinini blong Moses i kam, wetem mama blong tufala Jipora, we Moses i bin sanem olgeta i go stap wetem hem. Fas pikinini ya, Moses i bin putum nem blong hem se Gesom, from we i talem se, “Ples ya i no ples blong mi. Mi mi wan strenja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sekenbon ya, hem i bin putum nem blong hem se Eliesa, we i min se “God blong mi i givhan”, from we i talem se, “God blong papa blong mi i givhan long mi, i sevem mi. Hem nomo i blokem king blong Ijip blong i no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Jetro wetem trifala ya oli kam long draeples, long ples ya we Moses i stap long hem, klosap long tabu hil* blong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sanem tok i go long Moses blong talemaot long hem we oli stap kam.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Moses i go blong mitim olgeta, mo taem hem i luk palika blong hem, hem i bodaon long hem, i kis long hem. Nao taem oli sekhan finis, hem i tekem olgeta i go long haos tapolen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talemaot olgeta samting ya long Jetro we Hae God i bin mekem blong tekemaot olgeta long han blong king blong Ijip wetem ol man blong hem. Mo hem i talemaot long hem tu olgeta had taem ya we oli bin kasem long rod blong olgeta, mo olsem wanem Hae God 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Jetro i harem ol samting ya, hem i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i talem se, “!Yumi presem Hae God! !Hem i sevem yufala, i tekemaot yufala long han blong king ya wetem ol man blong hem! !Yumi presem hem, from we hem i sevem ol man ya blong hem, we oli stap wok slef*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Naoia, mi mi save we Hae God ya i hae moa, i winim ol narafala god, from we hem i mekem ol samting ya blong spolem ol man Ijip ya we oli praod tumas, oli stap mekem i nogud tumas 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tekem sam anamol, mo i kilim olgeta blong mekem sakrefaes long God. Wan anamol, hem i bonem we i bon evriwan, mo ol narawan, hem i bonem haf, oli kakae haf blong soemaot we oli stap fren gud wetem God. Mo Eron wetem ol lida blong ol laen blong Isrel* oli kam joen long kakae ya blong mekem wosip long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nekis dei, Moses i stap stretem ol trabol blong ol man blong hem. Hem i stap mekem olsem, i stat long moning gogo kasem tudak, we i no gat spel nating.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taem palika blong hem i luk ol samting ya we hem i stap mekem, hem i talem long hem se, “!Wok ya i bigwan tumas ya! !Yufala i luk! Ol man ya oli stap hivap raon long yufala, i stat long moning, i go kasem tudak. I no stret we yufala nomo i stap jajem olgeta olsem.”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Moses i talem se, “I oraet, be mi stap mekem olsem from we ol man ya oli stap kam long mi blong faenemaot ol fasin we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tu man i gat trabol, tufala i save tekem trabol ya i kam long mi, blong mi mi jajem se hu long tufala i mekem i no stret. Long fasin ya mi stap mekem olgeta oli save ol loa blong God wetem ol rul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palika blong hem i talem long hem se, “I gud, be fasin ya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yufala i stap mekem olsem, bambae yufala i spolem yufala nomo, wetem ol man ya blong yufala tu. Wok ya i bigwan tumas blong yufala nomo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19-20</w:t>
      </w:r>
      <w:r>
        <w:rPr>
          <w:lang w:val="bi_VU" w:bidi="bi_VU"/>
        </w:rPr>
        <w:t xml:space="preserve"> Mi luk se i stret we yufala i stap nomo blong talemaot tok blong olgeta long fes blong God, mo blong tekem ol trabol blong olgeta i go long hem. Mo i stret tu we yufala i stap tijim olgeta long ol loa ya blong hem, wetem ol rul ya we hem i mekem, mo we yufala i stap talemgud long olgeta, ol gudfala fasin we oli mas folem mo ol samting we oli mas mekem. Be i gat wan smol tingting blong talem long yufala, mo mi ting se sipos yufala i folem, bambae God 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Antap long ol samting ya, i gud yufala i jusumaot sam gudfala man, mo yufala i putumap olgeta blong oli lida blong ol man ya. Sam bambae oli lida blong wan taosen man, mo sam bambae oli lida blong wan handred man, mo sam bambae oli lida blong fifti man, mo sam bambae oli lida blong ten man. Olgeta ya bambae oli mas man blong ona long God, mo oli mas man we ol man oli trastem olgeta. Mo bambae oli mas man we oli no save kasem mane long man, blong haedem rong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ya nao bambae oli stap jajem ol man, mo hemia bambae i wok blong olgeta. Ol trabol nomo we oli no naf blong stretem, bambae oli save tekem i kam long yufala blong yufala i stretem. Be ol smosmol trabol, olgeta nomo bambae oli save stretem. Fasin ya bambae i save givhan long yufala, blong yufala i no hadwok tumas.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God i stap talem long yufala blong mekem ol samting ya, mo sipos yufala i mekem olsem, bambae yufala i no save harem nogud, mo ol man ya bambae oli save gohom, we yufala i stretem ol trabol blong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Moses i mekem olsem we palika blong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jusumaot ol gudfala man long ol laen* blong Isrel,* mo i putumap olgeta, blong sam oli lida blong wan taosen man, mo sam oli lida blong wan handred man, mo sam oli lida blong fifti man, mo sam oli lida blong ten man.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olgeta ya oli stap jajem ol man, mo oli stap stretem ol trabol blong olgeta. Hemia nao i wok blong olgeta, we oli stap mekem oltaem. Ol bigbigfala trabol nomo we oli no naf blong stretem, oli tekem i kam long Moses, be ol smosmol trabol, olgeta nomo oli stap stretem.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biaen, Moses i letem palika ya blong hem i gohom. Hem i talem tata long hem, nao Jetro i gobak long ples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oli aot long ples ya Refidim, oli wokbaot bakegen, mo long namba tri manis* blong yia ya, long fas dei long hem, oli kamtru long draeples ya Sinae, oli putumap ol haos tapolen blong olgeta long botom blong hil ya Sinae.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Moses i go antap long hil ya, blong God i toktok wetem hem. Mo taem hem i stap long ples ya, God i talem long hem se, “Yu mas go talemaot long ol laen* blong Isrel* we mi mi talem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Hae God. Yufala i luk finis ol samting ya we mi mi mekem long ol man Ijip. Mo yufala i luk fasin we mi mekem blong tekem yufala i kam long ples ya. Mi mekem olsem bigfala pijin ya igel,* we i stap karem ol pikinini blong hem long wing blong hem, nao mi karem yufala i kam.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Oraet, sipos yufala i obei long mi, mo yufala i holemgud promes* ya we mi mekem wetem ol bubu blong yufala bifo, bambae yufala i nambawan man blong mi, i winim ol narafala man long wol. Nating we olgeta man long wol ya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yufala bambae i tabu, yufala i man blong mi nomo, mo bambae yufala i pris* blong mi, yufala i stap mekem wok blong mi. Hemia ol tok blong mi, we yu yu mas talemaot 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Moses i kamdaon bakegen, i singaot ol lida blong olgeta oli kam wanples, nao i talemaot ol samting ya long olgeta,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man oli tok wantaem, oli talem se, “Bambae mifala i mekem olgeta samting we Hae God i talem.” Nao Moses i aot bakegen, i go talemaot tok ya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hem se, “Mi bambae mi kamtru long yu long wan bigfala klaod, blong ol man ya bambae oli save harem we mi mi stap toktok wetem yu. Nao bambae oli stap trastem yu oltaem, gogo i no save finis.” Nao hem i talemaot ol tok ya long Hae God, we ol man ya oli talem.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Hae God i talem long hem se, “Yu go talemaot long olgeta we mi mi talem se tede mo tumora, oli mas mekem laef blong olgeta i klin long fes blong mi, blong oli save mekem wosip long mi. Oli mas wasem ol klos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11-13</w:t>
      </w:r>
      <w:r>
        <w:rPr>
          <w:lang w:val="bi_VU" w:bidi="bi_VU"/>
        </w:rPr>
        <w:t xml:space="preserve"> mo oli mas rere blong kam mekem wosip long mi afta tumora. Long dei ya, bambae mi mi aot long ples blong mi, mi kamdaon bakegen long hil ya Sinae, nao olgeta man bambae oli save luk mi long ples ya. Sipos olgeta oli harem we bigfala pupu i krae, olgeta oli mas kam stanap long botom blong bigfala hil ya. Be fastaem, yu mas blokem olgeta, blong oli no kam antap long hil ya, mo blong oli no kam klosap long hem. Yu mas putum wan mak i goraon long hil ya, blong oli no ova long hem. Sipos wan man i purumbut long hil ya, bambae yufala i mas kilim hem i ded. Man olsem, i tabu blong tajem hem. Yufala i mas stonem hem nomo gogo i ded, no sipos no, yufala i mas sutum hem long bonara. Tok ya i blong ol man mo ol anamol tu. Sipos wan i kam, be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aot long hil ya, i kamdaon bakegen, i talem long ol man blong hem, se oli mas mekem laef blong olgeta i klin long fes blong Hae God, blong oli save mekem wosip long hem. Nao olgeta oli go wasem ol klos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talem long olgeta tu se, “Yufala i mas mekemrere. Dei blong hem, afta tumora. Mo bambae yufala i no mas slip wetem woman go kasem taem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long namba tri dei ya, long moning, oli luk bigfala laetning i laet, mo tanda i faerap, mo bigfala klaod i kam kavremap hil ya, mo oli harem bigfala noes blong pupu tu. Mo olgeta man we i stap long ples ya oli fraet we oli stap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Moses i tekem olgeta i go blong mitim Hae God. Olgeta oli go stap nomo long botom blong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Hae God i kamdaon we bigfala faea i stap laet raonabaot long hem, nao i kam stap antap long hil ya, mo bigfala smok i kavremap hil ya. Smok ya i stap go antap olsem smok blong wan faea we i bigwan olgeta, mo bigfala hil ya i stap seksek tumas.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noes blong pupu ya i stap kam bigfala moa oltaem. Moses i tok, nao Hae God i ansa long hem long bigfala tanda we i faerap.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kamdaon, i stap antap long hil ya, nao i singaot Moses blong i go antap long top blong hil ya. Ale, hem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Hae God i talem long hem se, “Yu godaon, yu blokem ol man ya blong oli no ova long mak ya we yu putum, blong oli kam luk mi. Sipos oli ova long hem, plante long olgeta bambae oli ded from.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Hae God. Nating we man i pris, be sipos i wantem kam klosap long mi, bambae i mas mekem laef blong hem i klin long fes blong mi fastaem. Sipos no, bambae 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Moses i talem long hem se, “No, Masta.* Ol man ya bambae oli no save kam antap ya, from we yu yu talem long mifala finis, se mifala i mas putum mak i goraon long hil ya, mo mifala i mas makemaot se i tabu.”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talem se, “Oraet, be yu godaon bakegen, yu tekem Eron, yutufala i kam long ples ya. Be ol pris mo ol narafala man oli no save ova long mak ya blong kam long mi. Sipos oli kam, bambae mi mi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Moses i kamdaon bakegen long ol man, i talemaot ol samting ya long olgeta we Hae God i talem long hem.</w:t>
      </w:r>
      <w:r>
        <w:rPr>
          <w:lang w:val="bi_VU" w:bidi="bi_VU"/>
        </w:rPr>
      </w:r>
      <w:r>
        <w:rPr>
          <w:lang w:val="bi_VU" w:bidi="bi_VU"/>
        </w:rPr>
      </w:r>
    </w:p>
    <w:p>
      <w:pPr/>
      <w:r>
        <w:rPr>
          <w:lang w:val="bi_VU" w:bidi="bi_VU"/>
        </w:rPr>
      </w:r>
    </w:p>
    <w:p>
      <w:pPr>
        <w:pStyle w:val="Heading2"/>
      </w:pPr>
      <w:r>
        <w:rPr>
          <w:lang w:val="bi_VU" w:bidi="bi_VU"/>
        </w:rPr>
        <w:t>Exodus 20:1</w:t>
      </w:r>
      <w:r>
        <w:rPr>
          <w:lang w:val="bi_VU" w:bidi="bi_VU"/>
        </w:rPr>
      </w:r>
    </w:p>
    <w:p>
      <w:pPr/>
      <w:r>
        <w:rPr>
          <w:lang w:val="bi_VU" w:bidi="bi_VU"/>
        </w:rPr>
      </w:r>
      <w:r>
        <w:rPr>
          <w:vertAlign w:val="superscript"/>
          <w:lang w:val="bi_VU" w:bidi="bi_VU"/>
        </w:rPr>
        <w:t>1</w:t>
      </w:r>
      <w:r>
        <w:rPr>
          <w:lang w:val="bi_VU" w:bidi="bi_VU"/>
        </w:rPr>
        <w:t xml:space="preserve"> Nao Hae God i tok,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Hae God, mi God blong yufala. Fastaem yufala i slef* nomo blong ol man Ijip, be mi mi tekemaot yufala finis, mi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no mas mekem wosip long ol narafala god, yufala i mas mekem wosip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yufala i no mas mekem pija blong ol samting long heven, no long wol, no long solwota we wol ya i stanap long hem, blong yufala i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yufala i no mas bodaon long aedol olsem blong mekem wosip long hem, from we mi mi Hae God, mi God blong yufala, mo yufala i man blong mi, nao mi mi no save letem yufala i mekem wosip long narafala god bakegen. Fasin blong mi i olsem. Ol man we oli no laekem mi, oli stap agens long mi, mi mi stap panisim olgeta, wetem ol pikinini blong olgeta, mo ol smol bubu blong olgeta, go kasem ol seken smol bubu blong olgeta, mo ol namba tri smol bubu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olgeta we oli stap lavem mi mo oli stap obei long ol loa blong mi, mi mi stap lavem olgeta, wetem ol pikinini blong olgeta mo olgeta we bambae oli stap kamaot biaen long olgeta, gogo kasem plante plante taosen yia.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yufala i no mas yusum nem blong mi long fasin we yufala i no ona long mi, from we mi mi Hae God, mi God blong yufala, mo bambae mi givim panis long man we i yusum nem blong mi long fasin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bambae yufala i mas tinghevi long Sabat* dei, blong holem i tabu.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Evri wik, yufala i gat sikis dei blong mekem ol wok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namba seven dei i Sabat dei, i tabu, i blong mi, mo yufala i mas spel long hem. Long dei ya, bambae yufala i no mas wok. Yufala, wetem ol pikinini blong yufala, mo ol slef blong yufala, mo ol anamol blong yufala, mo ol strenja we oli stap long ples blong yufala, bambae yufala evriwan i mas spel long dei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mi mekem skae mo graon mo solwota, wetem olgeta samting we oli stap long olgeta, mi wok sikis dei, be long namba seven dei blong hem, mi spel. Nao from samting ya, mi blesem dei ya, mo mi mekem i tabu.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bambae yufala i mas ona long papa mo mama blong yufala. Sipos yufala i folem fasin ya, bambae yufala i save stap longtaem long kantri ya we mi bambae mi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yufala i no mas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man we i mared, bambae yufala i no mas go slip wetem narafala woman, mo yufala woman we i mared, bambae yufala i no mas go slip wetem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yufala i no mas stil.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yufala i no mas giaman blong mekem poen agens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yufala i no mas letem tingting blong yufala i stap long ol samting blong narafala man blong tekem i blong yufala. Bambae yufala i no mas letem we woman blong hem, no slef blong hem, no buluk blong hem, no dongki blong hem, no ol narafala samting we hem i gat i pulum tingting blong yufala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ol man ya oli harem tanda ya mo noes blong bigfala pupu, mo oli luk laetning mo smok ya we i stap go antap long bigfala hil ya, oli fraet tumas we oli stap seksek from, mo oli no save go klosap.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Oli talem long Moses se, “!I moa gud yu nomo yu toktok long mifala! !Bambae mifala i lesin long yu! !Mifala i fraet se sipos God i toktok long mifala, bambae mifala i ded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Moses i talem se, “Yufala i no fraet. God i kam blong traem yufala nomo, blong mekem yufala i tinghevi long hem, blong yufala i no save mekem sin.”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olgeta oli stap stanap longwe, Moses nomo i go klosap long bigfala klaod ya we i blak olgeta, we God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Hae God i sanem Moses blong i go talemaot long ol laen* blong Isrel,* we hem i talem se, “Yufala i luk finis we mi mi stap long heven, mi stap toktok i kam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yufala i no wokem ol narafala god blong yufala bakegen long silva no long gol, blong mekem wosip long olgeta olsem we yufala i stap mekem wosip long mi. Yufala i mas mekem wosip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olta blong mi, yufala i mas tekem graon blong wokem, nao yufala i mas mekem sakrefaes long hem long ol sipsip mo ol nani mo ol buluk blong yufala, blong mekem wosip long mi. Ol sakrefaes* ya, sam bambae yufala i bonem we oli bon evriwan, mo sam bambae yufala i bonem haf, yufala i kakae haf, blong soemaot we yufala i stap fren gud wetem mi. Long olgeta ples we mi mi jusumaot blong yufala i mekem wosip long mi long hem, bambae mi mi kam long yufala, mi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yufala i wantem yusum ol ston blong wokem wan olta blong mi, bambae yufala i no mas katem olgeta long akis no wanem blong mekem oli skwea, from we sipos yufala i yusum ol tul olsem, bambae yufala i mekem olta ya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sipos yufala i wokem wan olta blong mi, bambae yufala i no mas wokem we i antap tumas, we i gat ol step blong go antap long hem. Sipos yufala i wokem olsem, nao man i klaem long ol step ya, maet ol man oli save luk as blong hem.”</w:t>
      </w:r>
      <w:r>
        <w:rPr>
          <w:lang w:val="bi_VU" w:bidi="bi_VU"/>
        </w:rPr>
      </w:r>
      <w:r>
        <w:rPr>
          <w:lang w:val="bi_VU" w:bidi="bi_VU"/>
        </w:rPr>
      </w:r>
    </w:p>
    <w:p>
      <w:pPr/>
      <w:r>
        <w:rPr>
          <w:lang w:val="bi_VU" w:bidi="bi_VU"/>
        </w:rPr>
      </w:r>
    </w:p>
    <w:p>
      <w:pPr>
        <w:pStyle w:val="Heading2"/>
      </w:pPr>
      <w:r>
        <w:rPr>
          <w:lang w:val="bi_VU" w:bidi="bi_VU"/>
        </w:rPr>
        <w:t>Exodus 21:1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I gat ol narafala loa tu we yu mas go talemaot long ol man ya blong oli folem.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ol Hibru,* mo sipos wan long yufala i pemaot wan long yufala bakegen blong i kam slef* blong hem, man olsem bambae i save wok slef blong hem sikis yia nomo, nao long namba seven yia, bambae hem i save go fri we i no pem masta blong hem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man olsem i mared taem i kam slef, taem hem i go fri bakegen, bambae i save tekem woman blong hem i go wetem hem. Be sipos hem i kam we i no gat woman blong hem, bambae i mas go fri hem 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wan masta i givim woman long slef olsem blong i mared long hem, nao woman ya i bonem ol pikinini blong slef ya, be woman ya wetem ol pikinini ya oli blong masta ya nomo. Sipos slef olsem i go fri, bambae hem i mas go hem 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sipos hem i talemaot long klia ples we hem i laekem tumas masta blong hem mo woman blong hem mo ol pikinini blong hem, nao i no wantem go fri,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ale, masta blong hem bambae i mas tekem hem i go long ples blong mekem wosip, nao long ples ya, bambae i mekem hem i stanap long doa, no long pos blong doa, nao bambae i tekem nil, i stikim sora blong hem i gotru blong mekem hol. Nao man ya bambae i stap wok slef blong masta ya oltaem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wan man i salemaot dota blong hem blong i kam slef, bambae gel ya i no save go fri olsem we ol man slef oli save go fri.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man we i pem gel olsem i tekem gel ya i kam woman blong hem, be biaen, i no moa laekem hem bakegen, bambae hem i no save letem wan strenja i kam pemaot gel ya, from we hem i brekem promes blong hem long gel ya finis. Hem i mas letem papa blong gel ya i kam pemaot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man i pem wan woman slef blong boe blong hem i mared long hem, man ya i mas lukaot gud long woman slef ya olsem we i dota blong hem stret.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man i pem wan woman slef blong i kam narafala woman blong hem, be hem i mas givhan gud long hem, olsem we i stap mekem oltaem long fas woman blong hem. Oltaem hem i mas givim kakae mo klos long hem, mo i mas mekem ol fasin long hem we i stret blong man i mekem long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hem i no mekem trifala samting ya long hem, bambae woman ya i save go fri we i no pem hem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Hae God i talem se, “Sipos wan man i kilim narafala man i ded, bambae yufala i mas kilim man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sipos man olsem i no tingting blong kilim narafala man ya, i akseden nomo, bambae hem i save ronwe i go haed long wan long ol taon ya we bambae mi mi jusumaot se yufala i save go haed long hem, nao bambae hem i save stap gud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sipos wan man i kros, nao i girap, i go kilim narafala man i ded, nating we hem i ronwe, i kam long olta blong mi blong stap gud long ples ya, be yufala i mas tekemaot hem, yufala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“Man we i girap, i mekem faet long papa no mama blong hem,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we i stilim wan man, nao i go salem hem i kam slef,* no i mekem hem i kam slef blong hem nomo,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i singaot* trabol i kam long papa no mama blong hem,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i gat faet, nao wan man i stonem narafala man long ston, no i faetem hem, be narafala man ya i no ded, bambae yufala i no save panisim man ya. Sipos man ya we i karekil i stap ledaon long bed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biaen i save girap, i save wokbaot wetem wokingstik, man ya we i kilim hem i mas faen long hem from we i lusum taem blong hem, mo i mas lukaot long hem gogo kasem we hem i kam oraet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wan man i gat slef blong hem, nating we slef ya i man no i woman, nao i tekem stik, i kilim slef ya, we wantaem nomo slef ya i ded, bambae man ya i mas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sipos slef ya i stap wan dei no tu dei, nao biaen i ded, man ya bambae i no mas kasem panis. Panis blong hem we i lusum slef blong hem, we i olsem mane blong hem, hemia bambae i naf.</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sam man oli stap faet mo wan long olgeta i mestem, i kilim wan woman we i gat bel, nao woman ya i lusum pikinini blong hem, be i no karem narafala kil long bodi blong hem, man we i mekem samting ya i mas pem faen long man blong woman ya. Man blong woman ya bambae i save putum mak blong faen ya, mo sipos ol lida oli agri long hem, se i stret, man ya bambae i mas pem olsem.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sipos man ya i mekem narafala samting long woman ya, panis blong man ya bambae i mas folem mak blong kil ya we woman ya i karem. Sipos woman ya i ded, man ya i mas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hem i lusum ae blong hem, man ya i mas lusum ae blong hem. Sipos i lusum tut blong hem, man ya i mas lusum tut blong hem. Sipos i lusum han blong hem, man ya i mas lusum han blong hem. Sipos i lusum leg blong hem, man ya i mas lusum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man i bonem woman ya long faea, man ya i mas bon long faea. Mo sipos woman ya i karekil, nating we blad i ron no i no ron, be man ya i mas karekil olsem tu.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“Sipos wan man i gat slef blong hem, nating we slef ya i man no i woman, nao hem i kilim slef ya long ae blong hem, we i spolem ae blong hem, bambae hem i mas letem slef ya i go fri, olsem pei blong ae blong hem we hem i spolem.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sipos wan man i kilim slef blong hem nao i kilimaot wan tut blong hem, hem i mas letem slef ya i go fri olsem pei blong tut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wan bul i sperem wan man, nao man ya i ded, bambae yufala i mas stonem bul ya gogo i ded. Be bambae yufala i no mas kakae mit blong hem, mo bambae yufala i no mas panisim man we bul ya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sipos ol man oli save we bul ya i wael, i stap ronem man, mo oli talem plante taem finis long man blong hem be hem i no putum long fenis, nao bul ya i go sperem wan man i ded, bambae yufala i mas stonem bul ya i ded, mo yufala i mas stonem man ya blong hem tu i ded.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sipos man blong bul ya i wantem pemaot laef blong hem blong i no ded, mo ol famle blong dedman ya i glad, bambae man ya i save mekem, be i mas pem long ful praes we oli putum.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Sipos bul ya i sperem wan pikinini, nating we boe no gel, be yufala i mas folem ol tok we Loa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sipos bul ya i sperem wan slef, nating we slef ya i man no i woman, bambae man blong bul ya i mas pem fiftin taosen vatu* i go long masta blong slef ya, mo yufala i mas stonem bul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wan man i gat wan wel blong hem, be i no blokemgud, no i digim wan hol be i no blokem, nao wan buluk no wan dongki i foldaon, i go long hol ya, nao i ded,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man ya i mas pem anamol ya long man blong hem, be anamol ya bambae i stap long hem,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Sipos bul blong wan man i kilim wan bul blong narafala man i ded, bambae tufala man ya i mas salemaot bul ya we i laef, nao tufala i mas seraot mane blong hem, mo bambae tufala i mas seraot mit blong bul ya tu we i ded.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Be sipos ol man oli save we bul ya i wael, i stap sperem ol narafala anamol, be man blong hem i no putum long fenis, bambae hem i mas givim wan bul we i laef i go long man ya we bul blong hem i ded, be bul ya we i ded bambae i blong hem.”</w:t>
      </w:r>
      <w:r>
        <w:rPr>
          <w:lang w:val="bi_VU" w:bidi="bi_VU"/>
        </w:rPr>
      </w:r>
      <w:r>
        <w:rPr>
          <w:lang w:val="bi_VU" w:bidi="bi_VU"/>
        </w:rPr>
      </w:r>
    </w:p>
    <w:p>
      <w:pPr/>
      <w:r>
        <w:rPr>
          <w:lang w:val="bi_VU" w:bidi="bi_VU"/>
        </w:rPr>
      </w:r>
    </w:p>
    <w:p>
      <w:pPr>
        <w:pStyle w:val="Heading2"/>
      </w:pPr>
      <w:r>
        <w:rPr>
          <w:lang w:val="bi_VU" w:bidi="bi_VU"/>
        </w:rPr>
        <w:t>Exodus 22:1</w:t>
      </w:r>
      <w:r>
        <w:rPr>
          <w:lang w:val="bi_VU" w:bidi="bi_VU"/>
        </w:rPr>
      </w:r>
    </w:p>
    <w:p>
      <w:pPr/>
      <w:r>
        <w:rPr>
          <w:lang w:val="bi_VU" w:bidi="bi_VU"/>
        </w:rPr>
      </w:r>
      <w:r>
        <w:rPr>
          <w:vertAlign w:val="superscript"/>
          <w:lang w:val="bi_VU" w:bidi="bi_VU"/>
        </w:rPr>
        <w:t>1</w:t>
      </w:r>
      <w:r>
        <w:rPr>
          <w:lang w:val="bi_VU" w:bidi="bi_VU"/>
        </w:rPr>
        <w:t xml:space="preserve"> Bakegen, Hae God i talem long Moses se, “Moses. Sipos wan man i stilim buluk no sipsip blong narafala man, nao i kilim i ded, no i salemaot long narafala man, nao yufala i faenemaot hem, bambae hem i mas jenisim buluk ya long faef narafala buluk bakegen. No sipos sipsip, i mas jenisim long fo narafala sipsip.</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stil bambae i mas jenisim samting we i stilim. Sipos hem i puaman, we i no gat wan samting nating, bambae yufala i mas salem hem i kam slef,* nao praes blong hem bambae i pem jenis blong ol samting we hem i stilim. Sipos hem i stilim anamol olsem buluk no dongki no sipsip, be i no kilim, i putum i stap nomo long graon blong hem, nao yufala i faenemaot hem, bambae hem i mas givimbak anamol ya wetem narafala anamol bakegen olsem. “Sipos man blong stil i kam long naet, i go insaed long haos blong wan man, nao man ya i faenem hem, i kilim hem i ded, man ya i no mekem wan samting we i mas ded from. Be sipos man blong stil i kam long dei, nao man blong haos i kilim hem i ded, bambae yufala i mas kilim man blong haos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wan man i putum ol anamol blong hem oli stap kakae long olfala garen blong hem, no long plantesen blong grep* blong hem, nao ol anamol ya oli kamaot, oli go kakae long garen no plantesen blong narafala man, bambae man ya i mas jenisim ol samting ya we ol anamol ya oli kakae. Bambae hem i mas givim ol nambawan kakae blong garen no blong plantesen blong hem i go long narafala man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wan man i bonem garen blong hem, nao faea i go kasem garen blong narafala man, nao i bonem ol kakae we oli stap gru, no i bonem ol kakae we oli hivimap finis i stap, man ya we i mekem faea ya bambae i mas jenisim ol samting ya we faea i kakae.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wan man i agri blong lukaot long mane no sam gudfala samting blong narafala man, nao biaen, wan man i kam stilim samting ya, nao yufala i faenemaot man ya we i stil, man ya i mas givim tu jenis blong samting ya i gobak long man ya we i stil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sipos yufala i no faenemaot man ya we i stil, bambae yufala i mas tekem man ya we i stap lukaot samting ya i kam long ples blong mekem wosip, nao hem i mas talemaot long fes blong mi we hem i no stilim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wan man i lusum wan samting blong hem olsem buluk, no dongki, no sipsip, no klos, no wan narafala samting, nao hem i faenem we narafala man i holem, nao tufala i rao from, bambae yufala i mas tekem tufala ya i kam long ples blong mekem wosip, blong mi mi soemaot hu long tufala i rong. Nao man ya we i giaman bambae i mas letem samting ya i go long man ya we i blong hem, mo i mas givim tu moa samting olsem long hem antap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wan man i agri blong lukaot long dongki, no buluk, no sipsip, no narafala anamol blong narafala man, nao anamol ya i ded, mo man ya i talem se i ded hem wan, no i karekil, no enemi i kam stilim long taem blong faet, be i no gat witnes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man ya i mas kam long ples blong mekem wosip, mo i mas talemaot long fes blong mi we hem i no stilim anamol ya. Sipos anamol ya i ded hem wan no i karekil, man ya we anamol ya i blong hem bambae i mas livim nomo, mo i no gat tok se man ya we i stap lukaot long hem i mas givim jenis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sipos wan man i stilim anamol ya, man ya we i stap lukaot long hem i mas givim jenis long man ya we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sipos wael anamol i kilim anamol ya, bambae man ya we i stap lukaot long hem i mas karem haf blong anamol ya i kam blong soemaot we wael anamol i kakae, mo i no gat tok se hem i mas givim jenis blong anamol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wan man i tekem wan anamol blong narafala man blong i yusum fastaem, be narafala man ya i no go wetem hem, nao anamol ya i karekil no i ded, bambae man ya i mas givim jenis blong anamol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sipos anamol ya i ded long taem we man blong hem i stap wetem, i no gat tok se man we i stap yusum anamol ya i mas givim jenis blong hem. Sipos wan man i rentem wan anamol blong mekem wok blong hem, nao anamol ya i ded, i no gat tok se man ya i mas givim jenis blong hem, pei blong rentem anamol ya bambae i naf.”</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Hae God i talem se, “Sipos i gat wan gel we i no gat man i go long hem yet, mo we i no gat promes blong hem, nao wan man i stap switim hem, nao i slip wetem hem, bambae man ya i mas pem gel ya long papa blong hem, mo i mas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sipos papa blong gel ya i no wantem letem gel ya i go mared long man ya, man ya i mas pem faen i go long papa blong gel ya, we i stret long praes blong gel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wan woman i stap wokem posen,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wan man i go long anamol,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wan man i mekem sakrefaes long narafala god, bambae yufala i mas kilim hem i ded. Mi mi Hae God, mi God blong yufala. Bambae yufala i mas mekem sakrefaes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wan strenja i stap wetem yufala, bambae yufala i no mas spolem hem, mo yufala i no mas mekem i strong long hem. Yufala i mas tingbaot we taem yufala i stap long Ijip, yufala tu i strenja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yufala i no mas spolem ol widowoman mo ol pikinini we papa blong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Hae God, mo sipos yufala i mekem i strong long olgeta, nao oli krae i kam long mi blong mi givhan long olgeta, bambae mi mi save harem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bambae mi kros long yufala, mi mekem faet i kam, we bambae yufala i ded long hem. Nao ol woman blong yufala bambae oli kam wido, mo ol pikinini blong yufala bambae oli no moa gat papa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man blong mi, mo sipos yufala i letem wan long yufala we i puaman i yusum mane blong yufala fastaem, be bambae yufala i no mas mekem olsem bang. Bambae yufala i no mas mekem hem i pem intres long mane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sipos yufala i holem blangket blong wan man olsem, blong mekem olsem garanti blong hem, se bambae i givimbak mane ya long yufala, be bambae yufala i mas givimbak blangket ya long hem taem san i no godaon yet,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from we maet blangket ya nomo we hem i gat blong kavremap hem long hem. Sipos hem i krae i kam long mi blong mi givhan long hem, bambae mi mi harem hem, from we mi mi gat sore long man.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“Mi mi God. Bambae yufala i no mas tok nogud agens long mi, mo bambae yufala i no mas singaot* trabol i kam long ol lida blong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“Evri yia, bambae yufala i mas givim ol fas kakae blong garen i kam long mi, wetem ol fas waen blong yufala mo ol fas olifoel* blong yufala. “Bambae yufala i mas givim ol fasbon pikinini boe blong yufala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bambae yufala i mas givim ol fasbon pikinini man blong ol buluk mo blong ol sipsip blong yufala tu i kam long mi. Taem ol pikinini man blong ol anamol ya oli bon, oli save stap seven dei wetem mama blong olgeta, nao long namba eit dei blong olgeta, bambae yufala i mas givim olgeta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“Yufala i man blong mi. Nao from samting ya, bambae yufala i no mas kakae mit blong anamol we wael anamol i kilim i ded, yufala i mas givim i go long ol dog blong oli kakae.”</w:t>
      </w:r>
      <w:r>
        <w:rPr>
          <w:lang w:val="bi_VU" w:bidi="bi_VU"/>
        </w:rPr>
      </w:r>
      <w:r>
        <w:rPr>
          <w:lang w:val="bi_VU" w:bidi="bi_VU"/>
        </w:rPr>
      </w:r>
    </w:p>
    <w:p>
      <w:pPr/>
      <w:r>
        <w:rPr>
          <w:lang w:val="bi_VU" w:bidi="bi_VU"/>
        </w:rPr>
      </w:r>
    </w:p>
    <w:p>
      <w:pPr>
        <w:pStyle w:val="Heading2"/>
      </w:pPr>
      <w:r>
        <w:rPr>
          <w:lang w:val="bi_VU" w:bidi="bi_VU"/>
        </w:rPr>
        <w:t>Exodus 23:1</w:t>
      </w:r>
      <w:r>
        <w:rPr>
          <w:lang w:val="bi_VU" w:bidi="bi_VU"/>
        </w:rPr>
      </w:r>
    </w:p>
    <w:p>
      <w:pPr/>
      <w:r>
        <w:rPr>
          <w:lang w:val="bi_VU" w:bidi="bi_VU"/>
        </w:rPr>
      </w:r>
      <w:r>
        <w:rPr>
          <w:vertAlign w:val="superscript"/>
          <w:lang w:val="bi_VU" w:bidi="bi_VU"/>
        </w:rPr>
        <w:t>1</w:t>
      </w:r>
      <w:r>
        <w:rPr>
          <w:lang w:val="bi_VU" w:bidi="bi_VU"/>
        </w:rPr>
        <w:t xml:space="preserve"> Mo bakegen, Hae God i talem long Moses se, “Moses. Sipos yufala i harem wan nius we i giaman toktok nomo, bambae yufala i no mas go talemaot olbaot. Bambae yufala i no mas traem givhan long man we i mekem i no stret, we yufala i traem talem giaman toktok long kot blong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Nating sipos bighaf blong ol man oli mekem samting we i no stret, no oli talem giaman toktok long kot we i blong mekem kot i gorong, i no jajem man long stret fasin, be bambae yufala i no folem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sipos puaman i pas long kot, bambae yufala i no mas saed wetem hem blong givhan long hem from we i puaman nomo, yufala i mas jajem hem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“Samtaem, sipos wan long yufala i faenem wan buluk no wan dongki we i kamaot long rop blong hem, we i blong wan enemi blong hem, bambae hem i mas tekem i gobak long stret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No sipos wan long yufala i luk enemi blong hem we dongki blong hem i stap karem hevi samting tumas nao i foldaon from, be bambae hem i mas go givhan long enemi ya blong hem, blong tufala i leftemap dongki ya bakegen blong i stanap. Bambae hem i no mas pas nating nomo i go.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puaman i pas long kot, bambae yufala i no mas traem blong pulum tingting blong jaj, blong i jajem hem long fasin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yufala i no mas traem mekem ol giaman poen agens long narafala man. Mo sipos man i mekem i stret nomo, bambae yufala i no mas kilim hem i ded, from we fasin ya i nogud olgeta, mo man we i mekem olsem, bambae mi 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wan man i mekem i no stret, nao i wantem givim mane long yufala, blong yufala i haedem rong blong hem long kot, be bambae yufala i no mas folem tingting blong hem. Fasin ya i save mekem yufala i kam olsem we ae blong yufala i blaen, yufala i no moa save luk stret fasin, mo i save pulum kot tu, blong i panisim man we i stap mekem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yufala i no mas spolem ol strenja, from we bifo, taem we yufala i stap long Ijip, yufala tu i strenja, mo yufala i haremsave fasin ya finis we strenja i stap kasem.”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Hae God i talem se, “Ol graon blong yufala, bambae yufala i mas wokem garen long olgeta evri yia go kasem sikis yia, mo yufala i save tekemaot ol kakae we i stap gru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oltaem, long namba seven yia, bambae yufala i mas livim ol graon ya i spel. Ol kakae we bambae oli gru bakegen long hem, bambae yufala i no mas tekemaot, yufala i mas livim i stap, i blong ol puaman. Olgeta bambae oli save kakae ol samting ya, mo haf we i stap we oli no tekem, ol wael anamol oli save kakae. Mo bambae yufala i mas mekem olsem tu long plantesen blong grep* blong yufala, mo long ol plantesen blong olif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bambae yufala i mas wok sikis dei, be long namba seven dei, bambae yufala i no mas wok. Nao long fasin ya, bambae ol slef* blong yufala wetem ol strenja we oli stap wok blong yufala oli save spel, mo ol anamol blong yufala tu oli save spel.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Hae God. Hemia ol tok blong mi, mo yufala i mas lesin gud long hem. Bambae yufala i no mas prea long ol narafala god. Nating we nem blong olgeta nomo, be bambae yufala i no mas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Hae God i talem se, “Evri yia, bambae yufala i mas mekem tri bigfala lafet blong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manis ya Abib,* bambae yufala i mas mekem Lafet* ya blong Kakae Bred we i No Gat Is long hem, from we hemia manis ya we mi tekemaot yufala long Ijip. Bambae yufala i mas folem fasin ya we mi mi talem long yufala. Olwe long taem blong lafet ya, bambae yufala i no mas kakae bred* we i gat is long hem, gogo kasem we ol seven dei blong hem i finis. Mo oltaem, sipos yufala i kam blong mekem wosip long mi, be bambae yufala i mas karem presen i kam blong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taem we yufala i stat blong tekemaot ol kakae long garen blong yufala, bambae yufala i mas mekem Lafet* blong Tekemaot Kakae blong Garen. “Mo bakegen, long taem we wok blong garen i finis mo yufala i tekemaot ol frut blong grep,* mo ol frut blong ol tri blong yufala, bambae yufala i mas mekem Lafet* blong Tekem Kakae i kam long Haos.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Hae God, mi God blong yufala, mo evri yia, long trifala lafet ya, yufala ol man bambae yufala evriwan i mas kam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yufala i kilim anamol blong mekem sakrefaes long mi, nao yufala i givim blad blong hem i kam long mi, be bambae yufala i no mas givim bred we i gat is long hem i kam wetem. Mo ol gris blong ol anamol we bambae yufala i kilim blong mekem sakrefaes long mi long trifala lafet ya, bambae yufala i no mas livim haf i stap go kasem nekis moning.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Hae God, mi God blong yufala, mo evri yia, bambae yufala i mas tekem ol nambawan kakae long ol fas kakae blong garen blong yufala i kam long haos blong mi, yufala i givim long mi. “Sipos yufala i wantem kukum wan yang sipsip no wan yang nani, bambae yufala i no mas yusum melek blong mama blong hem bakegen blong kukum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Hae God i talem se, “Mi bambae mi sanem wan enjel* blong mi i stap go fastaem long yufala. Hem bambae i stap lukaot long yufala taem yufala i stap wokbaot, mo bambae i lidim yufala i go long kantri ya we mi mi mekem i rere finis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yufala i mas lesin gud long hem, mo yufala i mas obei long hem. Bambae yufala i no mas girap agens long hem, from we hem i kam long nem blong mi, mo bambae hem i no save fogivim man we i girap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sipos yufala i stap obei long hem, mo yufala i stap mekem olgeta samting we mi mi talem, mi bambae mi faet agens long olgeta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Enjel ya blong mi bambae i go fastaem long yufala, nao bambae i tekem yufala i go long kantri ya blong ol laen* blong Amoro,* wetem ol laen blong Het, mo ol laen blong Perij, mo ol laen blong Kenan,* mo ol laen blong Hivi,* mo ol laen blong Jebus. Olgeta man blong kantri ya, mi bambae mi kilim olgeta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no mas bodaon long ol god blong olgeta, mo yufala i no mas mekem wosip long ol god ya. Bambae yufala i no mas tekem fasin blong wosip blong olgeta. Bambae yufala i mas brekemdaon ol aedol blong olgeta, mo yufala i mas brekemdaon ol longlongfala ston tu we oli stanemap blong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mi Hae God, mi God blong yufala, mo sipos yufala i stap mekem wosip long mi nomo, bambae mi mi blesem yufala, we bambae yufala i gat plante kakae mo plante wota, mo bambae mi tekemaot olgeta sik blong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kantri ya we bambae yufala i stap long hem, bambae i no gat woman we taem i gat bel, be pikinini blong hem i lus bakegen, no we i stap nating nomo, i no gat pikinini. Mo bambae mi mekem we yufala i gat longfala laef.</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man ya we oli stap agens long yufala, bambae mi mekem we oli fraet long mi. Olgeta ya we oli stap faet agens long yufala, bambae mi mekem we oli lusum hed, mo olgeta ya we oli enemi blong yufala, bambae mi mekem we oli tanemraon, oli ronwe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mi sanem ol honet oli go fastaem long yufala blong ronemaot ol laen blong Hivi, mo ol laen blong Kenan, mo ol laen blong Het.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bambae mi no save ronemaot olgeta ya long wan yia nomo, from we sipos mi mekem olsem, bambae graon ya i stap nating, nao ol wael anamol bambae oli kam plante, mo bambae yufala i no naf blong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mi stap ronemaot olgeta smosmol, gogo kasem taem we bambae yufala i kam plante, yufala i save holem graon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mi putum mak blong kantri ya i stat long Red Si long saot, i go kasem Yufretes Reva long not, mo i stat long Mediterenian Si long wes, i go kasem bigfala draeples ya long is. Bambae mi mekem we yufala i kam strong, yufala i gat paoa blong winim ol man blong kantri ya, nao taem yufala i stap go insaed long hem, bambae yufala i stap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yufala i no mas mekem wan promes wetem olgeta, no wetem ol god blong olgeta, blong letem olgeta oli stap gud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yufala i no mas letem olgeta ya oli stap long kantri ya blong yufala. Sipos olgeta oli stap, bambae oli mekem we yufala i mekem sin agens long mi. Sipos yufala i mekem wosip long ol god blong olgeta, fasin ya bambae i kam olsem wan trap we bambae yufala i foldaon long hem.”</w:t>
      </w:r>
      <w:r>
        <w:rPr>
          <w:lang w:val="bi_VU" w:bidi="bi_VU"/>
        </w:rPr>
      </w:r>
      <w:r>
        <w:rPr>
          <w:lang w:val="bi_VU" w:bidi="bi_VU"/>
        </w:rPr>
      </w:r>
    </w:p>
    <w:p>
      <w:pPr/>
      <w:r>
        <w:rPr>
          <w:lang w:val="bi_VU" w:bidi="bi_VU"/>
        </w:rPr>
      </w:r>
    </w:p>
    <w:p>
      <w:pPr>
        <w:pStyle w:val="Heading2"/>
      </w:pPr>
      <w:r>
        <w:rPr>
          <w:lang w:val="bi_VU" w:bidi="bi_VU"/>
        </w:rPr>
        <w:t>Exodus 24:1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Yu go tekem Eron wetem Nadab mo Abihu mo seventi narafala lida blong yufala, yufala i kam luk mi antap long hil ya. Mo taem yufala i kam we yufala i stap longwe yet, bambae yufala i mas bodaon long mi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bambae yu wan nomo yu save kam klosap long mi. Ol narafala lida ya bambae oli no save kam klosap, oli mas stap longwe, mo ol narafala man bambae oli no save kam antap long hil ya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Moses i godaon, i stanap long fes blong ol man, i talemaot olgeta tok ya we Hae God i talem long hem, wetem olgeta rul ya tu, mo olgeta man ya evriwan oli tok wantaem, oli talem se, “Bambae mifala i mekem evri samting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Moses i raetemdaon olgeta tok ya we Hae God i talem long hem. Nao long nekis dei, long eli moning, Moses i wokem wan olta long stamba blong bigfala hil ya, mo i tekem twelef bigfala ston, i stanemap olgeta blong makem ol twelef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long sam yang man, blong oli kilim sam yang bul blong mekem sakrefaes long Hae God, we sam, oli bonem i bon evriwan blong mekem wosip, mo sam, oli bonem haf, ol man oli kakae haf blong soemaot we oli stap fren gud wetem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tekem blad blong ol bul ya, i putum haf i go long ol besin, mo narafala haf i kafsaedem i go long saed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tekem buk* ya blong promes* blong Hae God we hem i raetemdaon finis ol tok ya we Hae God i talem, mo i ridimaot ol tok ya long ol man. Mo olgeta oli talem se, “Bambae mifala i obei long Hae God, mifala i mekem evri samting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tekem blad ya we i stap long besin, i saksakem i go long ol man, mo i talem long olgeta se, “Promes ya we Hae God i mekem wetem yumi taem hem i givim ol tok ya long yumi, blad ya nao i mekem i stanap.”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wetem Eron, mo Nadab, mo Abihu mo ol seventi lida ya oli go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luk Hae God ya we i God blong olgeta. Long ples ya we hem i stap stanap, oli luk olsem we i gat wan flat ples blong wokbaot we oli wokem long gudfala ston ya safaea,* we kala blong hem i blu olsem skae.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Hae God i no spolem olgeta. Olgeta oli luk hem stret long ae blong olgeta, mo biaen oli stap kakae wanples.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long Moses se, “Yu kam antap long hil ya, yu kam luk mi. Mo taem yu stap long ples ya, bambae mi givim tu flat ston long yu, we mi raetemdaon Tenkomanmen i go long tufala finis, blong yu save tijim ol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Nao Moses wetem Josua, man ya blong givhan long hem, tufala i mekemrere blong go antap long tabu hil* ya. Nao Moses i talem long ol lida ya se, “Yufala i stap long ples ya, gogo kasem we bambae mitufala i kambak. Eron mo Huru, tufala i stap wetem yufala. Mo sipos sam long yufala i gat rao, oli save go luk tufala blong tufala i stretem.” Nao tufala i aot blong go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tufala i stap go antap, wan bigfala klaod i kam kavremap hil ya.</w:t>
      </w:r>
      <w:r>
        <w:rPr>
          <w:lang w:val="bi_VU" w:bidi="bi_VU"/>
        </w:rPr>
      </w:r>
      <w:r>
        <w:rPr>
          <w:lang w:val="bi_VU" w:bidi="bi_VU"/>
        </w:rPr>
      </w:r>
    </w:p>
    <w:p>
      <w:pPr/>
      <w:r>
        <w:rPr>
          <w:lang w:val="bi_VU" w:bidi="bi_VU"/>
        </w:rPr>
      </w:r>
    </w:p>
    <w:p>
      <w:pPr/>
      <w:r>
        <w:rPr>
          <w:lang w:val="bi_VU" w:bidi="bi_VU"/>
        </w:rPr>
      </w:r>
      <w:r>
        <w:rPr>
          <w:vertAlign w:val="superscript"/>
          <w:lang w:val="bi_VU" w:bidi="bi_VU"/>
        </w:rPr>
        <w:t>16-17</w:t>
      </w:r>
      <w:r>
        <w:rPr>
          <w:lang w:val="bi_VU" w:bidi="bi_VU"/>
        </w:rPr>
        <w:t xml:space="preserve"> Mo bigfala laet ya we i saen we i saen, we i soemaot we Hae God i stap, hem i kamdaon, i stap laet long ples ya, i stap saenaot strong long top blong hil ya. Nao olgeta daon oli luk olsem we bigfala faea i laet long ples ya. Nao klaod ya we Hae God i stap insaed long hem i stap kavremap hil ya sikis dei, nao long namba seven dei, Hae God i singaot long Moses blong i kam.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Moses i go antap moa long hil ya, i go insaed long klaod ya, mo i stap foti dei mo foti naet long ples ya.</w:t>
      </w:r>
      <w:r>
        <w:rPr>
          <w:lang w:val="bi_VU" w:bidi="bi_VU"/>
        </w:rPr>
      </w:r>
      <w:r>
        <w:rPr>
          <w:lang w:val="bi_VU" w:bidi="bi_VU"/>
        </w:rPr>
      </w:r>
    </w:p>
    <w:p>
      <w:pPr/>
      <w:r>
        <w:rPr>
          <w:lang w:val="bi_VU" w:bidi="bi_VU"/>
        </w:rPr>
      </w:r>
    </w:p>
    <w:p>
      <w:pPr>
        <w:pStyle w:val="Heading2"/>
      </w:pPr>
      <w:r>
        <w:rPr>
          <w:lang w:val="bi_VU" w:bidi="bi_VU"/>
        </w:rPr>
        <w:t>Exodus 25:1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“Moses. Bambae yu talem long ol laen* ya blong Isrel,* se oli mas givim presen i kam long mi. Mo yu yu mas glad blong tekem presen we olgeta oli glad blong givim.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oli save givim gol, no silva, no bras,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no gudfala tred ya linen* we i waet, no tred we i blu no i pepol no i red, no kaliko ya we oli wokem long hea blong nani,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no skin blong man sipsip we oli wokem i red, no nambawan leta ya we oli wokem long skin blong sikao, no wud ya kasis,*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no olifoel* blong laet, no ol lif ya we i gat gudfala smel, we i blong putum long insens,* mo long tabu oel ya we i blong makemaot ol spesel man we mi mi jusumaot, se oli tabu,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no gudfala ston ya kanilian,* we i red, wetem ol narafala gudgudfala ston ya we i blong putum long efod* blong hae pris,* mo long spesel paos ya we hem i hangem long jes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yufala i mas wokem wan Haos Tapolen blong mi, blong mi save stap long medel blong yufala. Haos ya bambae i tabu,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wetem olgeta samting we i stap insaed long hem, bambae yufala i mas wokem stret long plan blong hem we bambae mi mi talemaot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Hae God i talem se, “Bambae yufala i mas wokem wan Bokis long wud ya kasis.* Longfala blong hem bambae i kasem wan handred fiftin sentemeta, mo bigfala blong hem bambae i kasem klosap seventi sentemeta mo hae blong hem tu bambae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insaed blong hem mo long afsaed blong hem, bambae yufala i blokem ol wud blong hem long gol we i klin gud, i beswan, mo bambae yufala i wokem wan smol strap tu long gol, i goraon long hem bakegen long saed blong hem antap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yufala i wokem fo ring blong hem long gol, mo bambae yufala i hangem olgeta long ol fo leg blong Bokis ya, tu long wan saed, tu long wan saed.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bambae yufala i wokem tu stik blong karem, long wud ya kasis, mo yufala i blokem tufala tu long gol,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yufala i pusum tufala i gotru long ol fo ring ya, wan long wan saed, wan long wan saed.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yufala i pusum tufala stik ya i go, bambae yufala i no moa tekemaot tufala bakegen, bambae tufala i stap olwe long ol ring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tufala flat ston ya we mi raetem ol tok blong mi long tufala finis mo we bambae mi givim long yu, bambae yu putum tufala insaed 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“Lid blong Bokis ya, i Ples we bambae mi mi Tekemaot Sin blong yufala long hem. Bambae yufala i wokem long gol we i klin gud, i beswan. Longfala blong hem bambae i kasem wan handred fiftin sentemeta, mo bigfala blong hem bambae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Bambae yufala i hamarem gol long tufala en blong Lid ya, blong wokem tu pija blong jerubim* long hem we tufala i stanap, wan long wan en, mo wan long nara en, we tufala i haf blong Lid ya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yufala i mekem we tufala pija ya i stap lukluk i go long tufala, mo we tufala i pusum wing blong tufala i kam long tufala, nao wing blong tufala i kavremap Bokis ya antap.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 tekem tufala flat ston ya we bambae mi givim long yu, yu putum i go insaed, nao yu tekem Lid ya blong hem, yu satem.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mi mi kam stap antap long Lid blong Bokis ya, long medel blong tufala jerubim ya, nao bambae mi stap mit wetem yu long ples ya, mo bambae mi givim ol tok ya blong mi long yu, we bambae yufala i mas folem.”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Hae God i talem se, “Bambae yufala i mas wokem wan Tebol long wud ya kasis.* Longfala blong hem bambae i ova long naenti sentemeta, mo bigfala blong hem bambae i kasem klosap fifti sentemeta, mo hae blong hem bambae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blokem ol wud blong hem long gol we i klin gud, i beswan, mo bambae yufala i wokem wan smol strap i goraon long hem bakegen long saed blong hem antap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top blong Tebol ya, bambae yufala i wokem wan rel i goraon long hem blong holem ol bred, we hae blong rel ya bambae i kasem seven sentemeta haf. Mo bambae yufala i wokem wan narafala smol strap tu long gol i goraon long rel ya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yufala i wokem fo ring blong Tebol ya long gol, mo bambae yufala i hangem olgeta long ol fo kona blong hem, klosap long ol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long saed blong hem antap, klosap long rel ya we i blong holem bred. Mo bambae yufala i wokem tu stik blong karem Tebol ya long wud ya kasis, mo bambae yufala i blokem tufala tu long gol. Nao bambae yufala i pusum tufala i gotru long ol ring ya, wan long wan saed, wan long wan saed, mo oltaem, bambae yufala i stap karem Tebol ya long tufala stik ya.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bambae yufala i wokem olgeta samting blong yusum long Tebol ya long gol we i klin gud, i beswan. Hemia ol plet mo besin blong hem, wetem ol kap mo botel blong hem, we oli blong yusum blong kafsaedem waen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Tebol ya, bambae yufala i putum i stap long fran blong Bokis ya we i Saen blong Promes* blong mi, mo oltaem bambae yufala i stap putum bred ya long hem we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31-39</w:t>
      </w:r>
      <w:r>
        <w:rPr>
          <w:lang w:val="bi_VU" w:bidi="bi_VU"/>
        </w:rPr>
        <w:t xml:space="preserve"> Mo Hae God i talem se, “Bambae yufala i mas wokem wan Ples blong Putum Laet we bambae i gat ples blong putum seven laet long hem, mo blong wokem samting ya wetem ol seven laet blong hem, mo ol narafala samting blong hem, bambae yufala i tekem toti faef kilo gol we i klin gud, i beswan. Ples ya blong Putum Laet, bambae yufala i hamarem wan pis gol nomo blong wokem stamba blong hem wetem stik blong hem, mo ol han blong hem, mo ol pija blong flaoa wetem ol haf blong ol flaoa ya blong flasem. Stik blong samting ya bambae i gat sikis han blong hem, we bambae oli kamaot tutu long hem, tri long wan saed, tri long wan saed, mo stik ya bambae i gat fo pija blong flaoa blong tri ya amon,* wetem olgeta haf blong flaoa ya, blong flasem. Long stik ya, aninit long trifala ples we tufala han i kamaot, bambae i gat pija blong stamba blong flaoa blong tri ya amon, mo ol han ya wanwan bambae oli gat tri pija blong flaoa ya wetem ol haf blong hem, blong flasem olgeta. Evri haf blong samting ya, i stat long stamba blong hem, i go kasem ol han blong hem wetem ol haf blong flaoa ya we i blong flasem, be bambae yufala i hamarem long wan pis gol nomo. Nao bambae yufala i tekem haf gol ya we i stap, yufala i yusum blong wokem ol seven laet ya, mo bambae yufala i putum olgeta wanwan antap long stik blong samting ya, mo antap long ol sikis han blong hem, blong oli save saen i kam. Mo bambae yufala i yusum haf gol ya tu blong wokem ol pinses mo ol plet we ol pris* bambae oli yusum blong lukaot long ol laet ya.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taem yufala i wokem samting ya, bambae yufala i mas folemgud plan ya we mi stap talemaot long yu naoia,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long Moses se, “Moses. Taem yufala i wokem Haos Tapolen ya blong mi we bambae yufala i stap kam long hem blong mit wetem mi, bambae yufala i mas wokem ol gudfala kaliko blong hem, blong flasem. Man we i gat gudhan blong wivim kaliko we i gat pija long hem, bambae i tekem gudfala tred ya linen* we i waet, mo tred we i blu, mo tred we i pepol, mo tred we i red, nao i wivim ol kaliko we i gat ol pija blong jerubim* olbaot long hem. Nao bambae yufala i joenem ol kaliko ya blong somap ten pis kaliko we longfala blong olgeta wanwan i kasem twelef meta, mo bigfala blong olgeta wanwan i kasem tu meta.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yufala i somap ol ten pis ya finis, bambae yufala i somap olgeta bakegen, blong joenem olgeta blong mekem tu pis, we tufala i bigwan, we bambae i gat faef pis long wan, faef pis long wan.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bambae yufala i tekem kaliko we i blu, yufala i wokem ol rop long hem, nao yufala i wokem hol long ol rop ya, we huk i save holem, nao bambae yufala i somap ol rop ya long saed blong tu bigfala pis kaliko ya, we fifti rop i go long saed blong wan, fifti rop i go long saed blong wan.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bambae yufala i wokem fifti huk long gol we oli gat huk long tu en, blong joenem tu bigfala pis kaliko ya 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yufala i somap wan tapolen bakegen, blong putum antap long gudfala kaliko ya. Bambae yufala i tekem ol tapolen ya we oli wokem long hea blong nani, yufala i somap leven pis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we longfala blong olgeta wanwan i kasem totin meta, mo bigfala blong olgeta wanwan i kasem tu meta.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yufala i somap ol leven pis ya finis, bambae yufala i somap olgeta bakegen, blong joenem olgeta long tu pis we tufala i bigwan, we bambae i gat faef pis long wan, sikis pis long wan. Mo bambae yufala i benem namba sikis haf blong seken kaliko ya, blong i hang dabol long fran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bambae yufala i tekem sam moa kaliko bakegen, yufala i wokem rop long hem, mo yufala i wokem hol long ol rop ya, nao yufala i somap ol rop ya long saed blong tu bigfala pis tapolen ya, we fifti rop i go long saed blong wan, fifti rop i go long saed blong 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bambae yufala i wokem fifti huk long bras we oli gat huk long tu en, blong joenem tu bigfala pis tapolen ya i kam wan bigfala tapolen blong kavremap haos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yufala i pulum tapolen ya, haf blong hem bambae i hang long baksaed blong haos ya blong blokem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tufala saed blong haos ya, bambae tapolen ya i longfala moa, i bitim fas kaliko samwe long haf meta wan saed, haf meta wan saed, mo bambae i hang olsem blong blokem tufala saed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bambae yufala i somap tu bigfala tapolen bakegen, blong kavremap haos ya tu taem moa. Wan bambae yufala i wokem long skin blong man sipsip we oli wokem i red, mo narawan, bambae yufala i wokem long nambawan leta ya we oli wokem long skin blong sikao.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bambae yufala i wokem ol frem* blong wol blong haos ya long wud ya kasis.*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frem ya, longfala blong ol pos blong olgeta bambae i kasem fo meta, mo longfala blong ol rel blong olgeta bambae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en blong ol frem ya daon, bambae yufala i mas wokem we evriwan oli gat tu wud i godaon, blong go insaed long ol spesel stamba blong olgeta, we bambae oli stanap long olgeta. Olgeta frem ya evriwan oli mas gat tu wud olsem blong stanap long ol stamba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bambae yufala i wokem twanti frem olsem blong putum long saed blong haos ya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bambae yufala i wokem foti stamba long silva blong putum tutu aninit long ol frem ya, we ol wud ya bambae oli go insaed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bambae yufala i wokem twanti frem bakegen, blong putum long saed blong haos ya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wetem foti stamba bakegen long silva, blong putum tutu aninit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bambae yufala i mas wokem sikis frem bakegen, blong go long bak blong haos ya, we hemia saed blong hem long wes,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wetem tu spesel frem bakegen, blong go long tufala kona blong hem long bak.</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Tufala frem ya long kona, tufala i mas joen gud olwe long frem blong wol long saed, mo long frem blong wol long bak, i stat daon, i go kasem antap. Tufala frem ya, bambae yufala i wokem, blong tufala i save holemtaet tufala kona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fasin ya, bambae yufala i wokem eit frem bakegen, mo sikistin stamba blong olgeta we bambae yufala i wokem long silva blong putum tutu aninit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bambae yufala i wokem fiftin strap long wud ya kasis, we faef i blong holemtaet ol frem long wan saed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faef i blong holemtaet ol frem long narasaed blong hem, mo faef i blong holemtaet ol frem long bak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Long trifala wol ya, strap we i blong holemtaet ol frem long medel, bambae i stat long wan en blong wol, i go kasem narafala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Wud blong ol frem ya wetem wud blong ol strap, bambae yufala i blokem long gol, mo bambae yufala i wokem ol ring long gol, yufala i hangem long ol frem, blong ol strap ya oli gotru long olgeta blong holemtaet ol frem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yufala i mas stanemap Haos Tapolen ya, stret long plan ya we mi stap talem long yu naoia,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bambae yufala i somap wan bigfala kaliko bakegen, we i blong brekem rum ya long tu haf. Man we i gat gudhan blong wivim kaliko we i gat pija long hem, bambae i tekem gudfala tred ya linen* we i waet, wetem tred we i blu mo tred we i pepol mo tred we i red, nao i wivim ol kaliko we i gat ol pija blong jerubim* olbaot long olgeta, nao bambae yufala i somap olgeta blong wokem bigfala kaliko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bambae yufala i wokem fo pos long wud ya kasis we yufala i blokem wud blong olgeta long gol, mo bambae yufala i wokem fo spesel stamba blong olgeta long silva, we ol pos ya oli save fit gud long olgeta, mo yufala i wokem ol huk long gol, yufala i hangem olgeta long top blong ol pos ya blong kaliko ya i hang long olgeta. Nao bambae yufala i stanemap ol pos ya insaed long haos ya, blong kaliko ya i save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33-34</w:t>
      </w:r>
      <w:r>
        <w:rPr>
          <w:lang w:val="bi_VU" w:bidi="bi_VU"/>
        </w:rPr>
        <w:t xml:space="preserve"> Mo bambae yufala i hangem kaliko ya long ol huk ya, blong brekem rum ya long tu haf. Long saed i kam, bambae nem blong hem “Rum we i Tabu”, mo long saed i go, bambae nem blong hem “Rum we i Tabu we i Tabu”. Nao Bokis ya we i Saen blong Promes* blong mi, we tufala flat ston ya we bambae mi givim long yu i stap insaed long hem, bambae yufala i putum i stap long Rum ya we i Tabu we i Tabu. Mo bambae yufala i satem long Lid blong hem, we Lid ya i Ples we mi stap Tekemaot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bambae yufala i putum Tebol ya blong Bred, mo Ples ya blong Putum Laet, tufala i stap long Rum ya we i Tabu, we Tebol blong Bred bambae i stap klosap long wol saed i go long not, mo Ples blong Putum Laet bambae i stap klosap long wol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bambae yufala i tekem sam moa gudfala kaliko bakegen we oli wivim long tred ya linen, we oli wokem ol pija olbaot long hem long tred we i blu mo tred we i pepol mo tred we i red, nao yufala i somap wan bigfala kaliko long hem we i blong blokem doa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bambae yufala i wokem faef pos bakegen long wud ya kasis, mo yufala i blokem wud blong olgeta long gol, mo yufala i wokem faef spesel stamba blong olgeta long bras, mo yufala i wokem ol huk blong olgeta long gol, nao bambae yufala i hangem kaliko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talem long Moses se, “Moses. Bambae yufala i mas wokem wan Olta, we haf blong hem antap, bambae yufala i wokem long ol plang blong wud ya kasis* we yufala i blokem long bras, mo haf blong hem daon, bambae yufala i wokem long bigfala netwaea, we ol waea blong hem oli bras, mo oli bigbigwan. Olta ya bambae i skwea, we bigfala blong hem i kasem tu meta twanti sentemeta, mo hae blong hem i kasem klosap wan meta foti sentemeta. Bambae yufala i wokem fo samting olsem hon* blong buluk oli stanap long ol fo kona blong hem, we bambae oli haf blong Olta ya nomo, mo bambae yufala i blokem olgeta wud blong Olta ya long bras. Mo bambae yufala i wokem wan baket blong hem, blong karemaot asis wetem gris we i kamaot long hem. Mo bambae yufala i wokem ol smol savel, mo ol besin, mo ol fok, wetem ol baket blong karemaot sakol faea we i stap laet. Olgeta samting ya evriwan oli blong yusum long Olta ya, mo bambae yufala i wokem olgeta long bras. Nao bambae yufala i wokem bigfala netwaea long bras, we ol waea blong hem oli bigbigwan, mo yufala i wokem haf blong ol fo saed blong Olta ya daon, long hem. Mo bambae yufala i wokem fo ring long bras, yufala i hangem long ol fo kona blong netwaea ya, blong tu stik we i blong karem Olta ya bambae i gotru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 ya bambae i gat strap long bras i goraon long medel blong ol fo saed blong hem, nao netwaea ya i stat long ples ya, i godaon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i wokem tu stik blong karem Olta ya long wud ya kasis, mo bambae yufala i blokem tufala long bras.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sipos yufala i wantem karem, bambae yufala i pusum tufala stik ya i gotru long ol ring ya, we wan stik i stap wan saed, wan stik i stap wan saed.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Haf blong Olta ya antap, bambae yufala i wokem long ol plang blong kasis, mo bambae yufala i wokem we i gat hol blong hem olsem bokis. Bambae yufala i mas wokem Olta ya stret long plan ya we mi stap talemaot long yu naoia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Hae God i talem se, “Bambae yufala i mas wokem wan fenis i goraon long Haos Tapolen ya blong mi we bambae yufala i stap kam long hem blong mit wetem mi. Bambae yufala i somap long waet kaliko ya linen,* we i beswan blong blokem ples ya. Long saed blong hem i go long saot, longfala blong kaliko ya bambae i kasem foti fo meta.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bambae i gat twanti pos long hem, wetem twanti spesel stamba blong olgeta we bambae oli stanap long olgeta, we evriwan, bambae yufala i mas wokem long bras, mo ol huk mo ol rel we evriwan, yufala i mas wokem long silva, we kaliko ya bambae i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long saed blong hem i go long not, olgeta samting blong hem bambae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long saed blong hem i go long wes, longfala blong kaliko blong hem bambae i kasem twanti tu meta, mo bambae i gat ten pos wetem ten spesel stamba blong olgeta we kaliko ya bambae i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long saed blong hem i go long is, we i gat doa long hem, bigfala blong ples ya tu bambae i kasem twanti tu 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saed blong doa ya go kasem kona, longfala blong kaliko blong hem bambae i kasem moa long sikis meta haf, mo bambae i gat tri pos wetem tri spesel stamba blong trifala, we kaliko ya bambae i hang 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narasaed blong doa ya, olgeta samting blong hem bambae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blong blokem doa ya, bambae yufala i wokem wan kaliko we longfala blong hem bambae i kasem naen meta. Man we i gat gudhan blong wivim kaliko we i gat pija long hem, bambae i tekem gudfala tred ya linen* we i waet, mo tred we i blu, mo tred we i pepol, mo tred we i red, nao i wivim kaliko blong blokem doa ya we i gat ol pija olbaot long hem. Mo bambae i gat fo pos wetem fo spesel stamba blong olgeta, we kaliko ya bambae i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yufala i wokem ol rel long silva, blong hangem olgeta long ol pos blong yad ya blong wokem fenis. Mo bambae yufala i wokem ol huk long silva, blong ol kaliko ya oli hang long olgeta, mo bambae yufala i wokem ol spesel stamba long bras, blong ol pos ya oli stanap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Longfala blong yad ya bambae i kasem foti fo meta, mo bigfala blong hem bambae i kasem twanti tu meta, mo hae blong kaliko ya we i goraon long hem bambae i kasem moa long tu meta. Ol kaliko blong fenis ya, bambae yufala i wokem long waet kaliko ya linen,* we i beswan. Mo ol spesel stamba blong ol pos ya, bambae yufala i wokem olgeta long bras.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samting we bambae yufala i yusum long Haos Tapolen ya blong mi, wetem olgeta aean ya we bambae yufala i fasemtaet ol rop blong Haos Tapolen ya long olgeta, mo we bambae yufala i fasemtaet ol rop blong holem fenis ya long olgeta, bambae yufala i wokem olgeta evriwan long bras.”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Hae God i talem se, “Bambae yu mas talem long ol man ya, se oltaem bambae oli mas tekem ol nambawan olifoel* blong olgeta, oli givim long yu blong yu save yusum long ol laet ya blong Haos Tapolen blong mi, blong yufala i save laetem ol laet ya evri naet.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Eron wetem ol pikinini blong hem oli tekem ol laet ya, oli kam putum long Haos Tapolen ya. Bambae oli putum long Rum we i Tabu, narasaed long kaliko ya saed i kam, we Bokis ya we i Saen blong Promes* blong mi i stap narasaed long hem saed i go. Long Haos ya we bambae mi mi stap long hem, oltaem bambae ol laet ya oli stap laet, i stat taem san i godaon, i go kasem moning. Rul ya i blong olwe, mo yufala wetem ol pikinini blong yufala, mo olgeta we bambae oli kamaot biaen long yufala, bambae yufala i mas folem oltaem.”</w:t>
      </w:r>
      <w:r>
        <w:rPr>
          <w:lang w:val="bi_VU" w:bidi="bi_VU"/>
        </w:rPr>
      </w:r>
      <w:r>
        <w:rPr>
          <w:lang w:val="bi_VU" w:bidi="bi_VU"/>
        </w:rPr>
      </w:r>
    </w:p>
    <w:p>
      <w:pPr/>
      <w:r>
        <w:rPr>
          <w:lang w:val="bi_VU" w:bidi="bi_VU"/>
        </w:rPr>
      </w:r>
    </w:p>
    <w:p>
      <w:pPr>
        <w:pStyle w:val="Heading2"/>
      </w:pPr>
      <w:r>
        <w:rPr>
          <w:lang w:val="bi_VU" w:bidi="bi_VU"/>
        </w:rPr>
        <w:t>Exodus 28:1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Taem yu gobak, bambae yu singaot brata blong yu Eron wetem ol pikinini blong hem, Nadab, mo Abihu, mo Eleasara, mo Itamara, yu tekemaot olgeta long olgeta laen* ya blong yufala, blong bambae olgeta oli pris,* oli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yufala i somap ol spesel klos blong pris blong brata ya blong yu. Ol klos ya i blong flasemgud hem, mo blong mekem ol man oli tinghevi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 singaot olgeta man ya we mi mi givim save long olgeta blong somap klos, yu talem long olgeta blong oli somap ol klos ya blong hem, blong yufala i save putumap hem i tabu, i pris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yu talem long olgeta blong oli somap wan spesel paos blong hangem long jes blong hem, wetem wan efod,* mo wan longfala kot, mo wan spesel sot blong hem we bambae oli flasemgud, mo wan spesel hat blong hem mo wan longfala strap blong hem we bambae oli wokem long kaliko. Bambae oli somap ol klos ya blong brata blong yu wetem ol pikinini blong hem, blong oli save kam pris blong mi, oli mekem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ya oli mas tekem waet kaliko ya linen* we i beswan blong somap ol klos ya, mo bambae oli mas yusum tred we i blu, mo tred we i pepol, mo tred we i red, mo tred ya we oli wokem long gol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Hae God i talem se, “Klos ya efod,* bambae ol man ya oli mas wivim long gudfala tred ya linen* we i waet, wetem tred we i blu, mo tred we i pepol, mo tred we i red, mo tred we oli wokem long gol, mo bambae oli wokem ol pija long hem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Efod ya bambae i gat tu strap long hem, wan long wan saed, wan long wan saed, we tufala i pas antap long solda blong pris* blong fasem.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bambae oli wokem wan strap blong hem bakegen long sem tred ya yet, we bambae i haf blong efod ya nomo, we i blong fasem long bel.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bambae oli tekem tu gudfala ston ya kanilyan,* blong katem ol nem blong ol pikinini blong Jekob* i go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stat long fasbon, i go kasem lasbon, we sikis nem i stap long wan, sikis i stap long wan.</w:t>
      </w:r>
      <w:r>
        <w:rPr>
          <w:lang w:val="bi_VU" w:bidi="bi_VU"/>
        </w:rPr>
      </w:r>
      <w:r>
        <w:rPr>
          <w:lang w:val="bi_VU" w:bidi="bi_VU"/>
        </w:rPr>
      </w:r>
    </w:p>
    <w:p>
      <w:pPr/>
      <w:r>
        <w:rPr>
          <w:lang w:val="bi_VU" w:bidi="bi_VU"/>
        </w:rPr>
      </w:r>
    </w:p>
    <w:p>
      <w:pPr/>
      <w:r>
        <w:rPr>
          <w:lang w:val="bi_VU" w:bidi="bi_VU"/>
        </w:rPr>
      </w:r>
      <w:r>
        <w:rPr>
          <w:vertAlign w:val="superscript"/>
          <w:lang w:val="bi_VU" w:bidi="bi_VU"/>
        </w:rPr>
        <w:t>11-14</w:t>
      </w:r>
      <w:r>
        <w:rPr>
          <w:lang w:val="bi_VU" w:bidi="bi_VU"/>
        </w:rPr>
        <w:t xml:space="preserve"> Bambae yu mas putum wok ya long han blong wan man we i waes gud blong wok long ston, nao bambae hem i katem ol nem long tufala ston ya, mo i wokem tufala ples long gol, i putum tufala ston ya i fas gud long tufala. Bambae hem i yusum gol we i klin gud blong wokem tufala ples blong holem ston ya, mo i wokem ol smol jen tu long gol ya, i tantanem olgeta blong mekem tu smol rop long hem blong fasem tufala ples blong holem ston ya long tufala strap blong klos ya. Nao bambae hem i putum tufala ston ya wanwan long tufala strap blong solda blong klos ya, blong soemaot ol twelef laen* blong yufala. Nao long fasin ya, oltaem nomo, taem we Eron i kam long fes blong mi, bambae hem i stap karem nem blong ol laen ya blong yufala long solda blong hem, blong mi mi stap tingbaot yufala oltaem.”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Hae God i talem se, “Bambae ol man ya oli mas wokem wan spesel paos tu we Eron bambae i stap hangem long jes blong hem. Long paos ya, bambae i gat tufala ston ya Yurim* mo Tumim*, we hem bambae i save yusum blong faenemaot tingting we mi mi wantem blong yufala i folem. Taem oli wokem paos ya, ol tred blong wivim bambae i sem mak long ol tred ya we oli yusum blong wivim klos ya efod.* Mo ol pija tu we bambae oli wokem long hem blong flasem bambae i sem mak long ol pija we bambae oli wokem long efod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oli benem kaliko ya blong wokem paos ya, nao bambae i skwea we bigfala blong hem i moa long twanti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17-21</w:t>
      </w:r>
      <w:r>
        <w:rPr>
          <w:lang w:val="bi_VU" w:bidi="bi_VU"/>
        </w:rPr>
        <w:t xml:space="preserve"> Bambae oli tekem twelef gudfala ston blong flasem paos ya, nao long ol twelef ston ya, bambae oli katem nem blong ol twelef pikinini blong Jekob,* we wan i go long wan, wan i go long wan, blong soemaot ol twelef laen* ya blong yufala. Mo bambae oli wokem twelef ples long gol, nao oli putum ol twelef ston ya oli fas gud wanwan long olgeta. Nao bambae oli somap olgeta long paos ya, we bambae oli stap long fo laen. Long fas laen, bambae oli putum trifala ston ya rubi,* mo topas,* mo ganet,* mo long seken laen bambae oli putum trifala ston ya emeral,* mo safaea,* mo onikis,* mo long namba tri laen, bambae oli putum trifala ston ya takwoes,* mo agat,* mo ametis,* mo long namba fo laen, bambae oli putum trifala ston ya kalsedoni,* mo kanilian,* mo jaspa.*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bambae oli wokem ol smol jen long gol we i klin gud, nao oli tantanem blong mekem tu smol rop long hem, blong hangem paos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bambae oli wokem tu ring long gol, oli fasem tufala long tufala kona blong paos ya antap,</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oli fasem tufala rop ya long tufala ring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bambae oli fasem narafala en blong tufala rop ya i go long tufala ples blong holem ston ya we i stap finis long tufala strap blong efod we i pas long solda, blong paos ya i save hang long fran blong efod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bambae oli wokem tu ring long gol bakegen, oli fasem tufala long tufala kona blong paos ya daon, long baksaed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oli wokem tu narafala ring bakegen long gol, oli fasem tufala long fran blong efod, be daon, klosap long ples we gudfala strap ya blong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bambae oli tekem tu rop we i blu, oli fasem tufala ring ya long paos daon i go fas long tufala ring ya long efod, blong paos ya bambae i save sidaon gud antap long strap blong efod, i no muvmuv olbaot.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sipos Eron i go insaed long Rum ya we Tabu, bambae hem i hangem paos ya we i gat nem blong ol twelef laen ya blong yufala i stap long hem. Nao from samting ya, oltaem bambae mi mi stap tingbaot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tufala spesel ston ya Yurim mo Tumim, bambae yufala i putum tufala i stap long paos ya we bambae hem i hangem long jes blong hem, nao taem hem i kam stanap long fes blong mi, be oltaem bambae hem i karem tufala samting ya. Oltaem, taem hem i kam stanap long fes blong mi, bambae hem i hangem spesel paos ya, blong i save yusum tufala ston ya blong faenemaot tingting we mi mi wantem blong yufala i folem.”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Hae God i talem se, “Bambae ol man ya oli mas wokem spesel kot blong Eron, we i blong putum fastaem, efod* biaen. Kot ya, bambae oli wivim long tred ya nomo we i blu.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oli wokem we i wan pis nomo, we i gat hol blong nek long medel, mo bambae oli mas wivim wan gudfala baesbaending blong putum i goraon long nek ya, blong i no brok.</w:t>
      </w:r>
      <w:r>
        <w:rPr>
          <w:lang w:val="bi_VU" w:bidi="bi_VU"/>
        </w:rPr>
      </w:r>
      <w:r>
        <w:rPr>
          <w:lang w:val="bi_VU" w:bidi="bi_VU"/>
        </w:rPr>
      </w:r>
    </w:p>
    <w:p>
      <w:pPr/>
      <w:r>
        <w:rPr>
          <w:lang w:val="bi_VU" w:bidi="bi_VU"/>
        </w:rPr>
      </w:r>
    </w:p>
    <w:p>
      <w:pPr/>
      <w:r>
        <w:rPr>
          <w:lang w:val="bi_VU" w:bidi="bi_VU"/>
        </w:rPr>
      </w:r>
      <w:r>
        <w:rPr>
          <w:vertAlign w:val="superscript"/>
          <w:lang w:val="bi_VU" w:bidi="bi_VU"/>
        </w:rPr>
        <w:t>33-34</w:t>
      </w:r>
      <w:r>
        <w:rPr>
          <w:lang w:val="bi_VU" w:bidi="bi_VU"/>
        </w:rPr>
        <w:t xml:space="preserve"> Bambae oli wokem ol pija blong frut blong grenadin* long tred we i blu, mo tred we i pepol, mo tred we i red, mo bambae oli wokem ol smosmol bel long gol. Nao olbaot long en blong kot ya daon, bambae oli hangem wan bel, wan pija, wan bel, wan pija, gogo i goraon.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oltaem, taem Eron i mekem wok blong hem, bambae hem i werem kot ya. Nao taem hem i kam insaed long Rum ya we i Tabu blong stanap long fes blong mi, mo taem i goaot bakegen, ol bel ya bambae oli krae, mo bambae mi mi harem. Sipos hem i no mekem olsem, bambae mi 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bambae oli mas tekem smol gol we i klin gud, i beswan, blong wokem smol brasplet* long hem. Bambae oli hamarem i flat gud, nao bambae oli katem tok ya long hem se, ‘Man ya, hem i tabu, 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bambae oli tekem rop we i blu, oli fasem brasplet ya long hem blong i hang long fran blong spesel hat ya we Eron bambae i werem.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bambae hem i werem brasplet ya long fored blong hem, blong soemaot se sipos i gat samting i rong long wan presen we yufala i givim i kam long mi, be hem nao bambae i karem blem blong samting ya. Bambae hem i mas werem brasplet ya oltaem, blong mekem rod blong mi mi save tekem olgeta presen we bambae yufala i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bambae oli mas wivim spesel sot tu blong hem, long gudfala tred ya linen,* we i waet, mo bambae oli somap spesel hat blong hem mo spesel strap blong hem tu long kaliko ya. Mo bambae oli somap ol pija long strap ya blong hem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bambae oli mas wokem ol sot mo ol strap mo ol hat olsem blong ol pikinini blong hem tu, blong flasemgud olgeta mo blong mekem ol man oli tinghevi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taem yu putumap brata ya blong yu wetem ol pikinini blong hem, bambae yu tekem ol klos ya, yu go givhan long olgeta blong oli putum. Mo bambae yu kafsaedem tabu oel i go long hed blong olgeta blong putumap olgeta, mo blong mekem olgeta oli tabu, oli pris*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bambae ol man ya oli mas somap ol bigfala kalsong blong olgeta tu. Ol kalsong ya bambae oli mas longfala blong blokemgud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Eron wetem ol pikinini blong hem bambae oli pris, mo oltaem, taem oli kam insaed long Haos Tapolen ya blong mit wetem mi, no oli kam klosap long Olta ya we i stap long Rum we i Tabu blong mekem wok blong olgeta, bambae oli mas werem ol kalsong ya. Sipos no, bambae oli ded. Hemia i wan rul we bambae i stap olwe, mo Eron wetem ol pikinini blong hem mo olgeta we bambae oli kamaot biaen long hem bambae oli mas holem olwe, gogo i no save finis.”</w:t>
      </w:r>
      <w:r>
        <w:rPr>
          <w:lang w:val="bi_VU" w:bidi="bi_VU"/>
        </w:rPr>
      </w:r>
      <w:r>
        <w:rPr>
          <w:lang w:val="bi_VU" w:bidi="bi_VU"/>
        </w:rPr>
      </w:r>
    </w:p>
    <w:p>
      <w:pPr/>
      <w:r>
        <w:rPr>
          <w:lang w:val="bi_VU" w:bidi="bi_VU"/>
        </w:rPr>
      </w:r>
    </w:p>
    <w:p>
      <w:pPr>
        <w:pStyle w:val="Heading2"/>
      </w:pPr>
      <w:r>
        <w:rPr>
          <w:lang w:val="bi_VU" w:bidi="bi_VU"/>
        </w:rPr>
        <w:t>Exodus 29:1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Fasin we bambae yu mas folem blong putumap Eron wetem ol pikinini blong hem oli kam pris,* oli wok blong mi, bambae i olsem. Bambae yu tekem wan yang bul mo tu yang man sipsip blong mekem sakrefaes, we i no gat wan samting i rong long bodi blong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bambae yu tekem flaoa we oli wokem long wit* we i beswan, yu kukum sam bred* long hem we i no gat is* long hem. Sam long ol bred ya, taem yu wokem, bambae yu putum olifoel* long hem, mo sam, bambae yu no putum oel ya long hem, mo sam, bambae yu wokem i kam bisket* nao biaen yu kafsaedem oel ya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bambae yu fulumap olgeta long wan basket, nao taem yu kilim bul ya wetem tufala sipsip ya blong mekem sakrefaes long mi, bambae yu givim ol bred ya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yu tekem Eron mo ol pikinini blong hem oli kam long doa blong Haos Tapolen ya blong mi, mo yu talem long olgeta blong oli swim, blong mekem oli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bambae yu tekem ol spesel klos ya blong Eron, yu putum long hem. Hemia sot, mo kot, mo efod,* mo paos, mo strap ya we yufala i wokem.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bambae yu putum spesel hat ya long hed blong hem, mo yu tekem tabu brasplet* ya we i gat tok long hem se, ‘Man ya, hem i tabu, i blong Hae God,’ yu fasem long fran blong hat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bambae yu tekem tabu oel ya, yu kafsaedem i go long hed blong hem blong makemaot hem, se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biaen, bambae yu tekem ol spesel klos ya blong ol pikinini blong hem i kam, yu putum long olgeta. Hemia ol sot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wetem ol strap blong olgeta, mo ol hat blong olgeta. Hemia nao fasin we bambae yu folem blong putumap Eron, wetem ol pikinini blong hem blong oli kam pris. Olgeta ya wetem ol pikinini blong olgeta mo olgeta we bambae oli kamaot biaen long olgeta bambae oli pris blong mi, mo bambae oli stap wok blong mi oltaem. Hemia i wan loa blong mi, we bambae i stap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bambae yufala i tekem bul ya i kam long fran blong Haos Tapolen ya blong mi, mo yu talem long Eron wetem ol pikinini blong hem blong oli putum han blong olgeta 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bambae yu kilim i ded long fes blong mi, stret long doa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bambae yu tekem smol blad blong hem, yu pusum fingga blong yu i go long hem, nao yu ravem i go long ol fo hon* blong Olta ya. Mo yu tekem haf blad ya we i stap, yu kafsaedem i go long stamba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bambae yu tekemaot olgeta gris we i kavremap ol gat blong bul ya, mo yu tekemaot nambawan haf blong leva blong hem, mo tufala kidni blong hem wetem gris blong tufala, nao yu bonem olgeta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ol mit blong hem wetem skin blong hem mo gat blong hem, bambae yu go bonem olgeta longwe, afsaed long ples blong yufala. Bul ya, bambae yu bonem blong mekem sakrefaes blong tekemaot sin blong ol pris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bambae yu tekem wan long tufala man sipsip ya i kam, mo yu talem long Eron wetem ol pikinini blong hem blong oli putum han blong olgeta 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bambae yu kilim sipsip ya, mo yu tekem blad blong hem, yu saksakem i go long ol fo saed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bambae yu katkatem sipsip ya, mo yu wasemgud ol gat blong hem wetem tufala leg blong hem, yu putum olgeta antap long hed blong hem wetem ol narafala haf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bambae yu bonem olgeta long Olta ya, we bambae oli bon evriwan blong mekem wosip long mi. Hemia i presen we yu bonem blong givim i kam long mi, mo smel blong hem bambae mi mi harem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bambae yu tekem narafala sipsip ya i kam we i blong mekem Eron wetem ol pikinini blong hem oli tabu, oli blong mi, mo yu talem long olgeta blong oli putum han blong olgeta 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bambae yu kilim sipsip ya, mo yu tekem smol blad blong hem, yu putum long raet sora blong Eron long ples we i sofsof, mo long raet sora blong ol pikinini blong hem olsem, mo long bigfala fingga blong raet han blong olgeta mo long bigfala fingga blong raet leg blong olgeta. Nao bambae yu tekem haf blad blong sipsip ya we i stap, yu saksakem i go long ol fo saed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bambae yu tekemaot sam blad ya bakegen we i stap long Olta, yu miksim wetem smol tabu oel, nao yu saksakem smosmol i go long Eron, mo long ol spesel klos ya blong hem, mo long ol pikinini blong hem, mo long ol spesel klos blong olgeta. Nao long fasin ya, Eron mo ol pikinini blong hem, wetem ol spesel klos ya blong olgeta bambae oli tabu,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yu katemaot ol gris blong sipsip ya, wetem tel blong hem we i gat fulap gris long hem, mo ol gris ya we i kavremap ol gat blong hem. Mo bambae yu tekemaot nambawan haf blong leva blong hem, mo tufala kidni blong hem wetem gris blong tufala, mo raet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bambae yu tekemaot tri bred long basket ya we yu givim finis long mi. Bambae yu tekemaot wan bred we yu putum olifoel i go long hem taem yu kukum, mo wan we yu no putum oel ya long hem, mo wan we yu wokem i kam bisket.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 tekem trifala bred ya wetem ol mit ya, yu putum long han blong Eron mo long han blong ol pikinini blong hem, mo yu talem long olgeta blong oli leftemap long fes blong mi blong soemaot we ol samting ya i tabu, i wan spesel presen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bambae yu tekemaot ol samting ya long olgeta bakegen, yu bonem olgeta long Olta ya, antap long fas sipsip ya we yu bonem finis i bon evriwan. Ol samting ya i presen we yu bonem blong givim i kam long mi, mo smel blong hem bambae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bambae yu tekem jes blong sipsip ya, yu leftemap long fes blong mi blong soemaot we samting ya i tabu, i wan spesel presen blong mi. Nao jes ya bambae i blong yu, blong yu kakae.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“Oltaem, taem yu putumap man i kam pris, man sipsip we bambae yu yusum blong putumap hem, jes blong hem wetem raet leg blong hem bambae yu mekem i tabu, i wan spesel presen blong mi. Nao tufala haf ya blong sipsip oli blong ol pris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taem yu mekem sakrefaes ya we bambae yu bonem haf, yufala i kakae haf, blong soemaot we yufala i stap fren gud wetem mi, jes blong anamol ya wetem raet leg blong hem bambae tufala i blong ol pris blong oli kakae. Tufala haf blong anamol ya bambae i wan spesel presen blong mi we bambae yufala i stap givim long mi. Yufala i man blong mi, mo hemia i wan rul blong mi we bambae yufala i mas folem oltaem.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sipos Eron i ded, ol spesel klos ya blong hem we hem i stap werem from we i hae pris bambae oli blong ol pikinini blong hem wetem olgeta we bambae oli kamaot biaen long hem, blong oltaem man we yu putumap hem i kam hae pris bambae i stap werem.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taem yu putumap wan long olgeta i tekem ples blong olfala blong olgeta, i kam hae pris, be taem hem i kam insaed fastaem long Haos Tapolen blong mi blong mekem wok blong mi long Rum ya we i Tabu, bambae hem i stap werem ol spesel klos ya seven dei.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bakegen, long bisnes ya blong putumap Eron mo ol pikinini blong hem oli kam pris, bambae yu tekem haf mit blong sipsip ya we i stap yet, yu go kukum insaed long yad ya, from we ples ya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long doa blong Haos Tapolen ya blong mi, Eron wetem ol pikinini blong hem bambae oli kakae mit ya wetem haf bred ya we i stap yet long basket.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Taem yu putumap olgeta ya, yu mekem olgeta oli tabu, oli pris blong mi, bambae yu mas mekem sakrefaes blong mekem rod blong mi mi tekemaot sin blong olgeta, mo haf kakae blong sakrefaes ya we bambae i stap yet, ol pris ya bambae oli kakae. Ol narafala man oli no save kakae ol kakae ya, from we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sipos olgeta oli no finisim ol kakae ya, nao haf i stap go kasem nekis moning, bambae yu mas bonem, from we ol kakae ya i tabu i blong mi, bambae narafala man i no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“Hemia nao ol fasin we bambae yu mas folem taem yu putumap Eron wetem ol pikinini blong hem oli kam pris. Bambae yu mas mekem ol samting ya go kasem seven dei, stret olsem we mi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Evri dei, bambae yu mas kilim wan bul, mo yu mas bonem blong mekem sakrefaes blong tekemaot sin blong yufala. Long fasin ya, bambae yu mekem Olta ya i kam klin long fes blong mi. Mo taem sakrefaes i bon finis, bambae yu mas kafsaedem tabu oel ya i go long Olta ya blong mekem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Bambae yu mas mekem olsem evri dei go kasem seven dei, nao long fasin ya, Olta ya bambae i kam tabu we i tabu, i blong mi olgeta. Nao sipos wan man no wan samting i tajem Olta ya, paoa blong Olta ya bambae i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Hae God i talem long Moses se, “Evri dei, bambae yufala i mas kilim tu smol sipsip, we tufala i gat wan yia blong tufala, yufala i mas bonem tufala long Olta ya blong mekem sakrefaes long mi. Fasin ya bambae yufala i mas mekem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Wan, bambae yufala i kilim blong mekem sakrefaes long hem long moning, mo narawan long sapa.</w:t>
      </w:r>
      <w:r>
        <w:rPr>
          <w:lang w:val="bi_VU" w:bidi="bi_VU"/>
        </w:rPr>
      </w:r>
      <w:r>
        <w:rPr>
          <w:lang w:val="bi_VU" w:bidi="bi_VU"/>
        </w:rPr>
      </w:r>
    </w:p>
    <w:p>
      <w:pPr/>
      <w:r>
        <w:rPr>
          <w:lang w:val="bi_VU" w:bidi="bi_VU"/>
        </w:rPr>
      </w:r>
    </w:p>
    <w:p>
      <w:pPr/>
      <w:r>
        <w:rPr>
          <w:lang w:val="bi_VU" w:bidi="bi_VU"/>
        </w:rPr>
      </w:r>
      <w:r>
        <w:rPr>
          <w:vertAlign w:val="superscript"/>
          <w:lang w:val="bi_VU" w:bidi="bi_VU"/>
        </w:rPr>
        <w:t>40-41</w:t>
      </w:r>
      <w:r>
        <w:rPr>
          <w:lang w:val="bi_VU" w:bidi="bi_VU"/>
        </w:rPr>
        <w:t xml:space="preserve"> Long moning, taem yufala i bonem fas sipsip ya, bambae yufala i tekem wan kilo flaoa we oli wokem long wit* we i beswan, mo wan lita olifoel* we i klin gud, yufala i miksim tufala, yufala i bonem wetem. Mo bambae yufala i kafsaedem wan lita waen tu i go wetem sakrefaes ya, we i presen blong yufala long mi. Mo long sapa, taem yufala i bonem seken sipsip ya, bambae yufala i mekem sem fasin ya bakegen. Ol samting ya i presen we yufala i bonem we i bon evriwan blong givim i kam long mi, mo smel blong hem bambae mi mi harem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Oltaem, yufala wetem ol pikinini we bambae oli kamaot biaen long yufala, bambae yufala i mas mekem tufala sakrefaes ya long doa blong Haos Tapolen blong mi, mo stret long ples ya nao, bambae mi mi stap mit wetem yufala, mo bambae mi stap toktok wetem yu.</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Yufala i laen* blong Isrel,* yufala i man blong mi, mo long ples ya nao, bambae mi mi stap kam mit wetem yufala, nao bigfala laet ya we i soemaot we mi mi stap bambae i saen long ples ya, i mekem ples ya i tabu, i ples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Haos Tapolen ya wetem Olta ya, bambae mi mekem tufala i tabu, i blong mi, mo Eron wetem ol pikinini blong hem, bambae mi mekem olgeta oli tabu, oli pris*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45-46</w:t>
      </w:r>
      <w:r>
        <w:rPr>
          <w:lang w:val="bi_VU" w:bidi="bi_VU"/>
        </w:rPr>
        <w:t xml:space="preserve"> Mi mi Hae God, mi God blong yufala. Oltaem bambae mi mi stap wetem yufala, mo oltaem bambae mi mi God blong yufala. Nao bambae yufala i save we mi ya nao mi tekemaot yufala long Ijip, blong bambae mi save stap oltaem wetem yufala.”</w:t>
      </w:r>
      <w:r>
        <w:rPr>
          <w:lang w:val="bi_VU" w:bidi="bi_VU"/>
        </w:rPr>
      </w:r>
      <w:r>
        <w:rPr>
          <w:lang w:val="bi_VU" w:bidi="bi_VU"/>
        </w:rPr>
      </w:r>
    </w:p>
    <w:p>
      <w:pPr/>
      <w:r>
        <w:rPr>
          <w:lang w:val="bi_VU" w:bidi="bi_VU"/>
        </w:rPr>
      </w:r>
    </w:p>
    <w:p>
      <w:pPr>
        <w:pStyle w:val="Heading2"/>
      </w:pPr>
      <w:r>
        <w:rPr>
          <w:lang w:val="bi_VU" w:bidi="bi_VU"/>
        </w:rPr>
        <w:t>Exodus 30:1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Bambae yufala i mas wokem wan Olta bakegen long wud ya kasis,* blong bonem insens*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 ya bambae i skwea, we bigfala blong hem i kasem klosap fifti sentemeta, mo hae blong hem bambae i kasem ova long naenti sentemeta. Antap long ol fo kona blong hem, bambae i gat samting olsem hon* blong buluk, we oli haf blong Olta ya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tekem gol ya we i klin gud, i beswan, yufala i blokem top blong Olta ya wetem ol fo saed blong hem, mo ol fo hon blong hem we i stap long ol kona blong hem, long gol ya. Mo bambae yufala i wokem wan strap long gol i goraon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bambae yufala i wokem tu ring long gol, yufala i hangem tufala wanwan long tu saed blong hem, aninit long strap ya we i goraon long hem. Tufala ring ya i blong holem tu stik blong karem Olta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bambae yufala i wokem tufala stik ya long wud ya kasis, mo bambae yufala i blokem tufala tu long gol.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bambae yufala i putum Olta ya long Rum ya we i Tabu, narasaed long kaliko ya saed i kam, we long narasaed kaliko ya saed i go, i gat Bokis ya we i Saen blong Promes* blong mi i stap, wetem Lid ya blong hem we i Ples we mi mi stap Tekemaot Sin blong yufala. Antap long Lid ya nao, hem i ples we bambae mi mi stap kam blong mit wetem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evri moning, taem Eron i stap go mekemrere ol laet insaed, bambae hem i tekem insens ya we i gat gudfala smel, i bonem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sapa, taem hem i kam blong laetem ol laet ya, bambae hem i bonem insens long Olta ya bakegen. Fasin ya we bambae yufala i bonem insens blong givim i kam long mi i blong stap olwe, bambae yufala i no mas letem wan samting i blokem.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bambae yufala i no save bonem narafala samting long Olta ya blong givim i kam long mi, olsem insens ya we mi mi talem se i no stret, no anamol, no kakae we yufala i wantem givim i kam long mi. Mo bambae yufala i no save kafsaedem waen long hem tu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wan taem long wan yia, bambae Eron i mas tekem smol blad blong anamol ya we hem i kilim blong tekemaot sin blong yufala, i mas kam putum long ol fo hon blong Olta ya blong mekem i klin long fes blong mi. Evri yia, bambae hae pris* i mas mekem olsem, mo fasin ya i mas stap olwe, gogo i no save finis. Mi mi Hae God, mo Olta ya bambae i mas tabu we i tabu, i mas blong mi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man blong mi, mo taem yu mekem sensas blong kaontem yufala, bambae yufala evriwan i mas pemaot laef blong yufala long mi, blong yufala i stap laef. Long fasin ya, trabol bambae i no save kasem yufala long taem ya we bambae yu stap kaontem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man ya we bambae yu kaontem olgeta, bambae olgeta wanwan oli mas givim tu handred fifti vatu* i kam long mi. Hemia wan presen we oli mas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yu mekem sensas, bambae yu mas kaontem olgeta man we oli gat twanti yia blong olgeta no ova long twanti yia, nao olgeta ya evriwan bambae oli mas givim mane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yufala i givim mane ya long mi blong pemaot laef blong yufala, olgeta we oli rijman bambae oli no givim bigwan, mo olgeta we oli puaman bambae oli no givim smol, bambae yufala evriwan i mas givim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yu tekem mane ya long olgeta, yu yusum blong lukaot long Haos Tapolen ya blong mi. Mane ya i blong pemaot laef blong yufala blong yufala i stap laef, nao oltaem bambae mi mi stap tingbaot yufala, mi stap blokem yufala, blong trabol i no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yufala i mas wokem wan Besin long bras mo yufala i wokem ples blong hem tu long bras. Bambae yufala i putum Besin ya i stap long medel blong Haos Tapolen ya blong mi mo Olta ya blong Bonem Sakrefaes, mo bambae yufala i putum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19-21</w:t>
      </w:r>
      <w:r>
        <w:rPr>
          <w:lang w:val="bi_VU" w:bidi="bi_VU"/>
        </w:rPr>
        <w:t xml:space="preserve"> Nao taem Eron mo ol pikinini blong hem oli wantem kam insaed long Haos Tapolen ya, no oli wantem kam long Olta ya blong Bonem Sakrefaes blong givim i kam long mi, be fastaem bambae oli mas wasem han mo leg blong olgeta long Besin ya, blong oli klin long fes blong mi, nao bambae oli no ded. Hemia i wan rul we olgeta ya wetem olgeta we bambae oli kamaot biaen long olgeta, bambae oli mas holem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yufala i mas tekem ol samting ya we i gat gudfala smel, blong miksimap olgeta blong wokem tabu oel blong mi. Bambae yufala i tekem sikis kilo mir* we i no strong, i wota yet, mo tri kilo sinamon* we i gat gudfala smel, mo tri kilo kalamas* we i gat gudfala smel,</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sikis kilo kasia.* Bambae yufala i skelem olgeta long skel* we oli stap yusum long Haos blong mi, nao bambae yufala i tekem fo lita olifoel,*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miksimap ol samting ya i go long hem olsem we yufala i stap wokem senta, blong mekem i kam tabu oel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yu tekem oel ya, yu kafsaedem smol i go long Haos Tapolen ya blong mi we bambae mi stap mit wetem yufala long hem, mo long Bokis ya we i Saen blong Promes*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yu kafsaedem i go tu long Tebol ya blong Bred wetem olgeta samting blong hem, mo long Ples ya blong Putum Laet, wetem olgeta samting blong hem, mo long Olta ya blong Bonem Insens, we trifala i stap insaed 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bambae yu kafsaedem i go long Olta ya blong Bonem Sakrefaes wetem ol samting blong hem, mo i go tu long Bras Besin ya wetem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Long fasin ya, bambae yu mekem ol samting ya oli tabu we i tabu, oli blong mi nomo. Nao sipos wan man no wan samting i tajem wan long ol samting ya, paoa blong samting ya bambae i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bambae yu kafsaedem smol i go long Eron mo long ol pikinini blong hem, mo yu putumap olgeta oli tabu, oli pris* blong mi, nao bambae oli stap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yu go talemaot long ol man ya, we mi mi talem se, ‘Oel ya i tabu, i blong mekem wok blong mi nomo. Bambae ol pris oli no save yusum narafala oel, oli mas yusum hemia nomo blong mekem wok blong mi, mo oli mas holem fasin ya olwe,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oli no save kafsaedem oel ya i go long ol man olbaot, mo bambae yufala i no save miksimap ol samting ya we i gat gudfala smel, blong wokem oel blong yufala long hem. Oel ya i tabu, i blong mi, mo bambae yufala i mas tinghevi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wan man i mekem oel olsem we i blong hem, no i kafsaedem oel ya blong mi i go long man we i no pris, mi bambae mi no moa save kaontem hem, se i man blong mi.’ ”</w:t>
      </w:r>
      <w:r>
        <w:rPr>
          <w:lang w:val="bi_VU" w:bidi="bi_VU"/>
        </w:rPr>
      </w:r>
      <w:r>
        <w:rPr>
          <w:lang w:val="bi_VU" w:bidi="bi_VU"/>
        </w:rPr>
      </w:r>
    </w:p>
    <w:p>
      <w:pPr/>
      <w:r>
        <w:rPr>
          <w:lang w:val="bi_VU" w:bidi="bi_VU"/>
        </w:rPr>
      </w:r>
    </w:p>
    <w:p>
      <w:pPr/>
      <w:r>
        <w:rPr>
          <w:lang w:val="bi_VU" w:bidi="bi_VU"/>
        </w:rPr>
      </w:r>
      <w:r>
        <w:rPr>
          <w:vertAlign w:val="superscript"/>
          <w:lang w:val="bi_VU" w:bidi="bi_VU"/>
        </w:rPr>
        <w:t>34-35</w:t>
      </w:r>
      <w:r>
        <w:rPr>
          <w:lang w:val="bi_VU" w:bidi="bi_VU"/>
        </w:rPr>
        <w:t xml:space="preserve"> Nao Hae God i talem long Moses se, “Bambae yufala i mas tekem ol samting ya we i gat gudfala smel, blong yufala i wokem insens* long hem blong bonem long Olta. Bambae yufala i tekem fo samting ya we i gat gudfala smel, we evriwan, yufala i tekem sem mak long hem, we wan haf, stakte,* mo wan haf, onika* mo wan haf, galbanam,* mo wan haf, frangkinsens* we i klin gud. Nao bambae yufala i miksimapgud olgeta blong wokem insens, olsem we yufala i stap wokem ol narafala paoda ya we yufala i stap bonem blong mekem ples i smel gud. Bambae yufala i miksimap wetem smol sol blong mekem i save stap longtaem, we i klin gud,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bambae yu tekem smol haf blong insens ya, yu granem bakegen blong i kam smosmol olgeta, nao yu go insaed long Haos Tapolen ya blong mi, yu saksakem i go long graon long fran blong Bokis ya we i Saen blong Promes* blong mi, we i stap long ples ya. Insens ya i tabu we i tabu, i blong mi nomo, mo bambae yufala i mas tinghevi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Bambae yufala i no save miksimap ol samting ya we i gat gudfala smel, blong wokem insens blong yufala long hem. Insens ya i tabu, i blong mi, mo bambae yufala i mas tinghevi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Sipos wan man i wokem insens blong hem olsem, nao i bonem blong mekem ples i gat gudfala smel, bambae mi mi no moa save kaontem hem, se i man blong mi.”</w:t>
      </w:r>
      <w:r>
        <w:rPr>
          <w:lang w:val="bi_VU" w:bidi="bi_VU"/>
        </w:rPr>
      </w:r>
      <w:r>
        <w:rPr>
          <w:lang w:val="bi_VU" w:bidi="bi_VU"/>
        </w:rPr>
      </w:r>
    </w:p>
    <w:p>
      <w:pPr/>
      <w:r>
        <w:rPr>
          <w:lang w:val="bi_VU" w:bidi="bi_VU"/>
        </w:rPr>
      </w:r>
    </w:p>
    <w:p>
      <w:pPr>
        <w:pStyle w:val="Heading2"/>
      </w:pPr>
      <w:r>
        <w:rPr>
          <w:lang w:val="bi_VU" w:bidi="bi_VU"/>
        </w:rPr>
        <w:t>Exodus 31:1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“Moses. Mi mi jusumaot man ya Bejalehel finis, mo mi mekem we paoa blong mi i kam fulap long hem. Man ya, papa blong hem Uri, mo bubu blong hem Huru we i laen* blong Juda,* mo mi mi givim save long hem, mo mi mekem we hem i gat gudhan blong mekem plante gudgudfala wok.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save mekem plan blong ol gudgudfala samting, mo i save wokem ol samting ya long gol mo long silva mo long bras.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save katem ol gudgudfala ston we i blong flasem ol samting, mo i save wokem ol gol blong holemgud olgeta, mo i save katem ol samting tu long wud. Mo hem i gat gudhan blong mekem evri naranarafala wok olsem.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mi jusumaot tu Ahisamak ya we papa blong hem Oholiab we i laen blong Dan,* blong i givhan long hem. Mo mi givim bigfala save tu long olgeta narafala man we oli gat gudhan blong mekem wok olsem, blong bambae oli save wokem olgeta samting ya we mi mi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samting ya we bambae oli mas wokem i olsem. I gat Haos Tapolen blong mi, we bambae mi stap mit wetem yufala long hem, mo Bokis ya we i Saen blong Promes* blong mi, mo Lid blong hem we i Ples we mi stap Tekemaot Sin blong yufala, mo ol narafala samting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we hemia Tebol blong Bred wetem ol samting blong hem, mo Ples blong Putum Laet wetem ol samting blong hem, we oli mas wokem olgeta long gol we i beswan, mo Olta* blong Bonem Insens,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Olta ya blong Bonem Sakrefaes wetem olgeta samting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 gudgudfala klos ya blong Eron mo blong ol pikinini blong hem, we bambae oli putum blong mekem wok blong mi taem oli kam pris,*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tabu oel ya we i blong makemaot ol samting, se oli tabu, oli blong mi, mo insens* we i gat gudfala smel, we ol pris bambae oli stap yusum long Rum we i Tabu, insaed long Haos Tapolen blong mi. Taem oli wokem ol samting ya, bambae oli mas wokem stret olsem we mi mi stap talem long yu naoia.”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sanem Moses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blong i go talemaot long ol laen* blong Isrel,* we hem i talem se, “Mi mi Hae God, mo mi mi makem Sabat* dei, se hem i dei we bambae yufala i spel long hem. Dei ya bambae i wan saen we i blong stap olwe, we i blong yufala, mo i blong mi tu, blong soemaot we mi nao mi God blong yufala, mo mi mi mekem yufala i tabu, yufala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yufala i mas holem dei ya i dei blong spel, from we hem i tabu, i blong mi. Mo man we i no holem dei ya, i stap mekem wok blong hem long hem, man ya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gat sikis dei blong yufala blong mekem ol wok blong yufala long hem, be namba seven dei, hem i dei blong spel, we i tabu, i blong mi, mo yufala i mas tinghevi long hem. Man we i mekem wok long dei ya,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laen blong Isrel, mo dei ya i saen blong promes* ya we mi mi mekem wetem yufala, we bambae i stap olwe, mo yufala wetem ol pikinini blong yufala, mo olgeta we bambae oli kamaot biaen long yufala, bambae yufala i mas holem dei ya olwe blong soemaot promes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Dei ya bambae i wan saen we i blong stap olwe, we i soemaot we mi mi Hae God mo yufala i man blong mi, from we mi mi mekem heven mo wol long sikis dei, nao long namba seven dei, mi no moa wok, mi spel.”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Hae God i talem ol tok ya finis long Moses antap long hil ya Sinae, hem i tekem tufala flat ston ya we i raetem Tenkomanmen blong hem finis long tufala, i givim long hem.</w:t>
      </w:r>
      <w:r>
        <w:rPr>
          <w:lang w:val="bi_VU" w:bidi="bi_VU"/>
        </w:rPr>
      </w:r>
      <w:r>
        <w:rPr>
          <w:lang w:val="bi_VU" w:bidi="bi_VU"/>
        </w:rPr>
      </w:r>
    </w:p>
    <w:p>
      <w:pPr/>
      <w:r>
        <w:rPr>
          <w:lang w:val="bi_VU" w:bidi="bi_VU"/>
        </w:rPr>
      </w:r>
    </w:p>
    <w:p>
      <w:pPr>
        <w:pStyle w:val="Heading2"/>
      </w:pPr>
      <w:r>
        <w:rPr>
          <w:lang w:val="bi_VU" w:bidi="bi_VU"/>
        </w:rPr>
        <w:t>Exodus 32:1</w:t>
      </w:r>
      <w:r>
        <w:rPr>
          <w:lang w:val="bi_VU" w:bidi="bi_VU"/>
        </w:rPr>
      </w:r>
    </w:p>
    <w:p>
      <w:pPr/>
      <w:r>
        <w:rPr>
          <w:lang w:val="bi_VU" w:bidi="bi_VU"/>
        </w:rPr>
      </w:r>
      <w:r>
        <w:rPr>
          <w:vertAlign w:val="superscript"/>
          <w:lang w:val="bi_VU" w:bidi="bi_VU"/>
        </w:rPr>
        <w:t>1</w:t>
      </w:r>
      <w:r>
        <w:rPr>
          <w:lang w:val="bi_VU" w:bidi="bi_VU"/>
        </w:rPr>
        <w:t xml:space="preserve"> Nao taem ol man oli luk we Moses i no moa kamdaon, i stap longtaem tumas antap long hil ya, olgeta oli kam hivap raon long Eron, oli tok strong long hem, oli talem se, “Moses ya i tekemaot yumi long Ijip, i lidim yumi i kam long ples ya, be naoia yumi no moa save wanem i mekem hem. Mifala i wantem yu yu wokem wan god blong yumi, blong i lidim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Eron i talem long olgeta se, “Ale, yufala i go tekemaot olgeta iaring ya we oli wokem long gol we ol woman blong yufala wetem ol pikinini boe mo gel blong yufala oli stap werem, yufala i tekem olgeta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olgeta oli go tektekemaot ol iaring ya, oli tekem i kam long Eron.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Eron i kukum olgeta blong gol i ronaot, nao i kafsaedem gol ya i go long wan spesel hol we oli wokem long sanbij, mo taem gol ya i kam strong bakegen, hem i kam pija blong bul. Nao hem i stanemap bul ya, mo ol man oli talem se, “!Olgeta! Hemia nao God blong yumi, we i tekemaot yumi long Ijip.”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Eron i wokem wan olta long fran blong bul ya, mo i talemaot long olgeta se, “Tumora, bambae yumi mekem wan lafet blong ona long Hae God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nekis dei, long eli moning, ol man oli tekem ol anamol i kam, nao oli mekem sakrefaes long bul ya, we sam, oli bonem we i bon evriwan, mo sam, oli bonem haf, oli kakae haf blong soemaot we oli stap fren gud wetem hem. Be taem oli sidaon blong kakae haf blong ol sakrefaes ya, oli kakae mo oli dring gogo oli drong, nao oli stap slip wetem woman olbaot long klia ples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Hae God i talem long Moses se, “Moses. Yu godaon bakegen kwiktaem, from we ol man ya blong yu we yu tekemaot olgeta long Ijip, naoia oli tanem baksaed finis long mi, oli stap mekem sin.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Fasin ya we mi mi talem long olgeta blong oli folem, olgeta oli lego finis. Olgeta oli girap, oli wokem pija blong bul long gol, nao oli stap mekem wosip long hem, mo oli stap mekem sakrefaes long hem tu. Mo oli stap talem se bul ya nao i god blong olgeta we i tekemaot olgeta long Ijip.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save we ol man ya oli stronghed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kros finis. I nogud yu traem blokem mi. Naoia mi mas spolem olgeta. Nao bambae mi mekem yu nomo wetem olgeta we oli kamaot biaen long yu oli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Moses i krae long hem, i talem se, “Hae God, yu yu God blong mi. Ol man ya oli man blong yu. Yu nomo yu tekemaot olgeta long Ijip, long bigfala paoa blong yu. ?From wanem yu kros tumas olsem, yu wantem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no save mekem olsem, from we ol man Ijip bambae oli talem se yu yu trikim ol man ya nomo blong oli kam long ol hil ya blong yu kilim olgeta, yu finisimgud olgeta. Naoia, plis yu no moa kros long olgeta, yu jenisim tingting blong yu. Olgeta oli man blong yu ya. Plis yu no letem wan bigfala trabol i kam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mas tingbaot trifala man ya blong wok blong yu bifo, Ebraham, mo Aesak, mo Jekob,* mo yu mas tingbaot promes* ya we yu mekem wetem trifala. Yu yu bin talem long trifala, se olgeta we bambae oli kamaot biaen long trifala bambae oli kam plante we plante, olsem ol sta long skae. Mo yu talem tu long trifala, se olgeta we bambae oli kamaot biaen long trifala, yu bambae yu givim graon long olgeta we bambae oli holem i blong olgeta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jenisim tingting blong hem, i no moa mekem bigfala trabol ya i kam kasem ol man blong hem, olsem we hem i talem fastaem, se bambae i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Moses i aot long hil ya, i kamdaon, mo i karem tufala flat ston ya we Hae God i bin raetem Tenkomanmen blong hem finis long tu saed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nomo i bin mekem tufala ston ya, mo hem nomo i katem ol tok ya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Josua i harem noes blong ol man ya we oli stap singsingaot, nao i talem long Moses se, “Mi mi harem noes olsem we ol enemi blong yumi oli kam mekem faet long ol man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Moses i talem se, “No, hemia i no noes blong man we i win long faet, mo i no noes blong man we i lus tu. Hemia olgeta ya nomo. Oli stap singsing from we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Moses i kam long botom blong hil, mo taem hem i kam klosap lelebet, we i save luk bul ya, wetem ol man ya we oli stap danis, hem i kros we i kros, nao hem i sakem tufala ston ya we hem i stap holem, i godaon long graon, nao tufala i brok.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hem i tekem bul ya we oli bin wokem, i bonem long faea, mo taem gol i ronaot finis, hem i tekem, i graenem i kam paoda, nao i miksimap wetem wota, mo i mekem olgeta ya oli dring wota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tok long Eron, i talem se, “!Sin ya we yufala i mekem i nogud olgeta! ?Olgeta oli mekem wanem long yu, blong yu lidim olgeta oli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Eron i talem se, “No, yu no kros long mi. Yu yu save finis. Oltaem ol man ya oli wantem tumas blong mekem ol fasin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Oli kam tok strong long mi, oli talem se, ‘Moses ya we i tekemaot yumi long Ijip, i lidim yumi i kam long ples ya, naoia yumi no moa save wanem i mekem hem. Mifala i wantem yu yu wokem wan god blong yumi blong i lidim yumi.’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mi talem long olgeta se, ‘Yufala we i gat ol flas samting we oli wokem long gol, yufala i go tekemaot, yufala i karem i kam long mi,’ mo oli mekem olsem. Nao mi sakem ol samting ya i go long faea, mo taem i ronaot, pija ya blong bul i kamaot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Moses i luk we Eron i no bin traehad nating blong blokem ol man ya, i jes letem olgeta oli mekem hed blong olgeta nomo, nao oli mekem ol rabis fasin long ples we ol enemi blong olgeta oli save luk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hem i go stanap long rod blong go insaed long ol haos tapolen blong olgeta, i singaot i go long olgeta se, “!Man we i stap yet long saed blong Hae God, hem i mas kam long ples ya!” Nao ol laen* blong Livae* oli girap, oli go stanap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talem long olgeta se, “Yumi ol laen blong Isrel,* mo Hae God i God blong yumi, be hem i talem se, ‘Naoia yufala evriwan i mas holem naef blong faet blong yufala, yufala i go kilim ol brata blong yufala, mo ol fren blong yufala, mo ol man we oli stap raonabaot long yufala, i stat long ples ya, i go finisim olgeta ples ya blong yumi.’ ”</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olgeta oli mekem olsem we hem i talem, mo long dei ya, oli kilim klosap tri taosen man oli ded.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talem long olgeta se, “Tede, yufala i kam tabu, yufala i kam man blong wok blong Hae God. Tede, yufala i mekem wok blong hem, from we olgeta ya we yufala i kilim olgeta, oli pikinini blong yufala mo oli brata blong yufala. From samting ya, tede, Hae God 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long nekis dei, Moses i tok long olgeta man, i talem se, “!Olgeta! !Sin ya we yufala i mekem i nogud we i nogud! Naoia bambae mi go antap long hil ya bakegen blong toktok wetem Hae God. Maet mi save mekem rod, blong hem i tekemaot sin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hem i go antap long hil ya bakegen blong toktok wetem Hae God, mo i talem long hem se, “Hae God. Ol man ya oli mekem wan sin we i nogud olgeta. Oli wokem wan narafala god long gol, mo oli stap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Plis yu fogivim olgeta, yu tekemaot sin ya blong olgeta. Be sipos yu no save mekem olsem, i gud yu tekemaot nem blong mi tu long buk* ya we yu raetem nem blong ol man blong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Hae God i talem se, “No, olgeta ya nomo we oli mekem sin, bambae mi tekemaot nem blong olgeta long buk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Naoia yu gobak, yu tekem ol man ya, yu lidim olgeta gogo yufala i kasem kantri ya we mi bin talem long yu bifo. Bambae yu no foget we enjel blong mi bambae i go fastaem long yufala, be i gat taem i stap kam, we bambae mi givim panis long olgeta ya from sin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biaen, Hae God i sanem wan sik i kam kasem ol man ya from we oli bin fosem Eron blong i wokem pija ya blong bul.</w:t>
      </w:r>
      <w:r>
        <w:rPr>
          <w:lang w:val="bi_VU" w:bidi="bi_VU"/>
        </w:rPr>
      </w:r>
      <w:r>
        <w:rPr>
          <w:lang w:val="bi_VU" w:bidi="bi_VU"/>
        </w:rPr>
      </w:r>
    </w:p>
    <w:p>
      <w:pPr/>
      <w:r>
        <w:rPr>
          <w:lang w:val="bi_VU" w:bidi="bi_VU"/>
        </w:rPr>
      </w:r>
    </w:p>
    <w:p>
      <w:pPr>
        <w:pStyle w:val="Heading2"/>
      </w:pPr>
      <w:r>
        <w:rPr>
          <w:lang w:val="bi_VU" w:bidi="bi_VU"/>
        </w:rPr>
        <w:t>Exodus 33:1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Ol man ya blong mi, yu bin tekemaot olgeta long Ijip, oli kam long ples ya. Mo naoia, bambae yu tekem olgeta bakegen, yufala i aot long ples ya, yufala i go long kantri ya we bifo, mi mi mekem promes* long Ebraham, mo long Aesak, mo long Jekob,* se bambae mi givim long olgeta we bambae oli kamaot biaen 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mi mi sanem wan enjel blong mi i kam, blong i stap lidim yufala i go. Mo bambae mi ronemaot ol laen* blong Kenan,* wetem ol laen blong Amoro,* mo ol laen blong Het, mo ol laen blong Perij, mo ol laen blong Hivi,* mo ol laen blong Jebus oli gowe long fes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Kantri ya we bambae yufala i go long hem, graon blong hem i gud tumas, oltaem i stap karem fulap kakae. Be mi mi no save go wetem yufala, from we yufala i stronghed tumas, nao sipos mi go wetem yufala, maet mi spolem yufala long rod.”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ol man oli harem tok ya, oli sore tumas, oli stap krae from, nao oli no moa save putum ol flas samting blong flasem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mekem olsem from we Hae God i bin talem long Moses blong i talemaot tok blong hem long olgeta se, “Yufala i stronghed tumas, nao sipos mi go wetem yufala, nating we long smoltaem nomo, be bambae mi spolemgud yufala. Naoia yufala i mas tekemaot olgeta flas samting ya we yufala i stap putum blong flasem yufala, yufala i mas livim ol samting ya, nao bambae mi mi save jusumaot wanem fasin i stret blong mi mekem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Taswe, i stat long taem ya we ol laen blong Isrel* oli aot long hil ya Sinae, oli no moa putum ol flas samting blong flasem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oltaem, taem ol laen* blong Isrel* oli stanemap ol haos tapolen blong olgeta long wan ples blong mekem ples blong olgeta, Moses i stap tekem wan haos tapolen, i stap stanemap longwe lelebet long ples blong olgeta. Haos tapolen ya, hem i putum nem blong hem, se “Haos Tapolen we Ol Man oli Stap Kam Long Hem blong Mit Wetem Hae God,” mo man we i wantem toktok wetem Hae God i stap go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oltaem, taem Moses i wokbaot blong go insaed long Haos Tapolen ya, ol man oli stap kam stanap long fran blong ol haos tapolen blong olgeta, oli stap lukluk hem gogo hem i go insaed.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taem hem i go insaed, bigfala klaod ya we i stanap i stap kamdaon, i stap stanap long fran blong Haos Tapolen ya, nao Hae God i stap long klaod ya, i stap toktok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taem olgeta oli luk klaod ya i kam stanap long fran blong Haos Tapolen ya, wantaem nomo, olgeta evriwan oli stap bodaon, oli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fasin ya, Hae God i stap toktok wetem Moses olsem we man i stap toktok wetem fren blong hem nomo. Be oltaem, taem Moses i stap kambak long ples blong olgeta bakegen, yang man ya we i stap givhan long hem, hem i stap nomo long Haos Tapolen ya. Yang man ya, nem blong hem Josua, mo papa blong hem Nun.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Moses i talem long Hae God se, “!Yu luk! Yu yu talem long mi finis, se bambae mi mi lidim ol man ya i go long ples ya, be man we bambae i go wetem mi, yu yu no talemaot long mi yet. Yu talem long mi finis we yumitufala i fren gud, mo yu glad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sipos tingting blong yu i stap olsem long mi yet, plis yu tijim mi long ol fasin blong yu, blong mi save mekem ol wok blong yu, mo blong mi save stap mekem yu yu glad long mi olwe. Mo bakegen, i gud yu tingbaot we ol man ya, yu yu jusumaot olgeta finis, se oli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talem long hem se, “Mi bambae mi go wetem yu, mo mi bambae mi mekem yu yu stap win olwe.”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bakegen, hem i talem long Hae God se, “Sipos yu no wantem kam wetem mifala, plis yu no mekem mifala i aot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from we sipos yu yu no kam wetem mifala, bambae i no gat saen blong soemaot long ol narafala man we yu yu stap glad yet long mi, mo long ol man ya blong yu. Sipos yu yu no stap wetem mifala, bambae mifala i olsem ol narafala man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Hae God i talem long hem se, “From we yumitufala i fren gud, mo mi mi glad tumas long yu, bambae mi mekem olsem we yu askem.”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talem long Hae God se, “Oraet, be plis mi wantem blong yu letem mi mi luk bigfala laet ya we i saen we i saen, we i soemaot we yu yu stap.”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Hae God i talem se, “Mi mi Hae God, mo man we mi mi jusumaot blong mi givhan long hem long gladhat blong mi, bambae mi givhan long hem, mo man we mi mi jusumaot blong mi gat sore long hem, bambae mi gat sore long hem. Bambae mi mi letem yu yu luk bigfala laet ya we i soemaot we mi mi stap, mo long fes blong yu, bambae mi talemaot tabu nem blong mi 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bambae mi no save letem yu yu luk fes blong mi, from we sipos wan man i luk fes blong mi, man ya bambae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long hil ya, i gat wan ston i stap klosap nomo long mi, we yu yu save kam stanap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mi kam pas long fes blong yu, mo bigfala laet ya blong mi i saen i kam long yu, bambae mi putum yu insaed long wan hol long ston ya, mo bambae mi blokem fes blong yu long han blong mi, gogo kasem we mi mi pas i go.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taem mi tekemaot han blong mi bakegen, bambae yu save luk mi, be baksaed blong mi nomo, fes blong mi, man i no save luk.”</w:t>
      </w:r>
      <w:r>
        <w:rPr>
          <w:lang w:val="bi_VU" w:bidi="bi_VU"/>
        </w:rPr>
      </w:r>
      <w:r>
        <w:rPr>
          <w:lang w:val="bi_VU" w:bidi="bi_VU"/>
        </w:rPr>
      </w:r>
    </w:p>
    <w:p>
      <w:pPr/>
      <w:r>
        <w:rPr>
          <w:lang w:val="bi_VU" w:bidi="bi_VU"/>
        </w:rPr>
      </w:r>
    </w:p>
    <w:p>
      <w:pPr>
        <w:pStyle w:val="Heading2"/>
      </w:pPr>
      <w:r>
        <w:rPr>
          <w:lang w:val="bi_VU" w:bidi="bi_VU"/>
        </w:rPr>
        <w:t>Exodus 34:1</w:t>
      </w:r>
      <w:r>
        <w:rPr>
          <w:lang w:val="bi_VU" w:bidi="bi_VU"/>
        </w:rPr>
      </w:r>
    </w:p>
    <w:p>
      <w:pPr/>
      <w:r>
        <w:rPr>
          <w:lang w:val="bi_VU" w:bidi="bi_VU"/>
        </w:rPr>
      </w:r>
      <w:r>
        <w:rPr>
          <w:vertAlign w:val="superscript"/>
          <w:lang w:val="bi_VU" w:bidi="bi_VU"/>
        </w:rPr>
        <w:t>1</w:t>
      </w:r>
      <w:r>
        <w:rPr>
          <w:lang w:val="bi_VU" w:bidi="bi_VU"/>
        </w:rPr>
        <w:t xml:space="preserve"> Nao Hae God i talem long Moses se, “Moses. Yu tekem tu ston, yu katemgud tufala i kam olsem tufala ya fastaem, nao bambae mi mi raetem ol tok ya long tufala we i stap long tufala ya we yu yu brekem.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yu mekemrere tufala, nao tumora long moning, bambae yu karem tufala, yu kam mitim mi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yu kam, bambae yu no tekem wan man i kam wetem yu, mo bambae yu blokem ol man blong oli no kam stap olbaot long hil ya. Mo bambae yu blokem ol anamol tu blong oli no kam kakae olbaot long botom blong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Ale, Moses i tekem tu ston, i katemrere tufala olsem tufala ya fastaem, nao long nekis dei, long eli moning, hem i karem tufala i go antap long hil ya, olsem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kamdaon insaed long bigfala klaod ya, i kam stanap wetem Moses long ples ya, mo i talemaot tabu nem blong hem long hem se,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kam pas long fes blong Moses, mo i talemaot bakegen long hem se, “Mi mi Hae God, mi Masta* blong yufala. Mi mi no olsem ol narafala god ya. Fasin blong mi, oltaem mi gat sore long man, mo mi stap givhan long man long gladhat blong mi. Mi mi no save kros kwik. Oltaem mi stap lavem man mo oltaem mi stap holemstrong promes*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Fasin blong mi i olsem. Oltaem, mi stap lavem ol man blong mi, wetem olgeta we oli stap kamaot biaen long olgeta, gogo kasem plante plante taosen yia. Mi stap fogivim olgeta, mi stap tekemaot ol sin blong olgeta. Be olgeta we oli stap holem ol fasin nogud, mi mi stap panisim olgeta, wetem ol pikinini blong olgeta, mo ol smol bubu blong olgeta, go kasem ol seken smol bubu blong olgeta, mo ol namba tri smol bubu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wantaem nomo, Moses i bodaon we fes blong hem i godaon kasem graon, nao i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talem se, “Hae God. Yu yu Masta blong mi. Mi save we yu yu glad long mi, be plis yu mas kam wetem mifala. Yes, i tru, ol man ya oli stronghed tumas, be mi wantem yu yu fogivim mifala, yu tekemaot ol sin blong mifala, mo yu mekem mifala i man blong yu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talem long Moses se, “Mi mi Hae God, mo naoia mi mekem promes* wetem yufala bakegen. Long fes blong yufala, bambae mi mi mekem ol bigbigfala samting we neva man i mekem olsem samtaem long fes blong ol man blong wol ya. Mo olgeta man bambae oli luksave we ol samting ya oli bigfala tumas, from we taem ol man we oli stap raonabaot long yufala oli luk wok blong mi, bambae oli sapraes tumas long hem, mo bambae oli fraet 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loa ya we bambae mi mi givim long yu tede, bambae yufala i mas obei long hem. Taem yufala i go long kantri ya we i blong ol laen* blong Amoro,* wetem ol laen blong Kenan,* mo ol laen blong Het, mo ol laen blong Perij, mo ol laen blong Hivi,* mo ol laen blong Jebus, bambae mi mi ronemaot ol man ya oli gowe long fes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yufala i go long kantri ya, bambae yufala i no mekem promes blong stap gud wetem ol man blong hem, from we fasin ya bambae i save kam olsem trap blong kilim yufala we bambae yufala i ded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yufala i mas tektekemaot ol olta blong olgeta, mo yufala i mas spolem ol longlongfala ston blong olgeta we oli stanemap blong mekem wosip long olgeta, mo yufala i mas katemdaon ol pija blong woman god ya Asera,* we 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tabu blong yufala i mekem wosip long ol narafala god, from we mi mi Hae God, mo fasin blong mi, mi no save letem nating blong ol man blong mi oli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yufala i no mas mekem promes blong stap gud wetem ol man blong kantri ya, from we sipos olgeta ya oli mekem wosip long ol god blong olgeta, mo oli mekem sakrefaes long olgeta, bambae oli save singaot yufala i go joen wetem olgeta. Nao bambae oli traem pulum yufala blong go kakae ol kakae ya we oli givim finis long ol god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yufala i mekem promes olsem, maet bambae yufala i tekem ol gel blong olgeta blong oli mared long ol boe blong yufala, nao long fasin ya, bambae ol woman ya oli pulum olgeta oli gowe long mi, oli go mekem wosip long ol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yufala i no mas wokem wan aedol long aean, no long narafala samting olsem,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“Evri yia, long manis Abib,* bambae yufala i mas holem Lafet* blong Kakae Bred we i No Gat Is long hem. Long taem ya, bambae yufala i mas kakae bred* ya nomo we i no gat is long hem gogo kasem seven dei, olsem we mi mi talem finis long yufala, from we long manis ya nao, yufala i aot long Ijip, yufala i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fasbon pikinini boe blong yufala, mo olgeta fasbon pikinini man blong ol anamol blong yufala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fasbon pikinini man blong dongki blong yufala, bambae yufala i mas givim smol sipsip i kam long mi blong pemaot i blong yufala. Sipos wan long yufala i gat fasbon pikinini blong dongki blong hem olsem, be i no wantem pemaot i blong hem, bambae i mas brekem nek blong hem blong kilim i ded. Be evri fasbon pikinini boe blong yufala, bambae yufala i mas pemaot i blong yufala. “Oltaem, taem yufala i kam long fes blong mi, bambae yufala i mas givim presen i kam long mi. Bambae man i no save kam long fes blong mi we i no karem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“Evri wik, bambae yufala i stap wok sikis dei, be long namba seven dei, bambae yufala i mas spel. Nating we i taem blong planem garen, no i taem blong tekemaot kakae long garen, be long dei ya, bambae yufala i mas spel.</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“Oltaem bambae yufala i mas holem Lafet* blong Tekemaot Kakae long Garen, long taem ya we yufala i stap tekemaot fas kakae blong wit* long garen blong yufala. Mo bambae yufala i mas holem Lafet blong Tekem Kakae i kam long Haos long taem ya we wok blong garen i finis.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Hae God, mi God blong yufala, mo evri yia, yufala olgeta man, bambae yufala i mas kam tri taem long ples we bambae mi mi jusumaot, blong yufala i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mi mi ronemaot ol man oli gowe long kantri ya we bambae yufala i go long hem, mo bambae mi mekem ples ya i kam bigwan. Nao long taem ya, bambae yufala i save stap gud. Sipos yufala i wokbaot blong kam mekem lafet long ples ya we bambae mi mi makem, be bambae i no gat man i save kam blong stilim graon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sipos yufala i kilim anamol blong bonem blong mekem sakrefaes long mi, bambae yufala i no mas bonem wetem bred* ya we i gat is long hem, blong givim i kam long mi. Mo sipos yufala i kilim anamol blong mekem Lafet* blong Pasova,* bambae yufala i no mas livim haf mit blong hem i stap kasem moning.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mi Hae God, mi God blong yufala, mo evri yia, bambae yufala i mas tekem ol nambawan kakae blong ol fas kakae blong garen blong yufala i kam long Haos blong mi blong givim long mi. “Sipos yufala i wantem kukum wan yang sipsip no wan yang nani, bambae yufala i no mas yusum melek blong mama blong hem bakegen blong kukum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Hae God i talem long Moses se, “Yufala i laen blong Isrel,* mo yu mas raetemdaon ol tok ya, from we ol tok ya i soemaot promes ya we mi mi mekem wetem yu, mo wetem olgeta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Moses i stap wetem Hae God long ples ya foti dei mo foti naet, mo long taem ya, ol tok blong promes ya we Hae God i mekem, hem i raetemdaon long tufala ston ya, we ol tok ya i Tenkomanmen. Mo long taem ya, hem i no kakae, mo i no dring wota tu.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taem Moses i aot long hil ya, i kamdaon bakegen, hem i stap karem tufala ston ya we hem i raetemdaon ol tok blong promes* ya long tufala. Mo fes blong hem i stap saen, from we hem i bin toktok wetem Hae God, be hem i no save we fes blong hem i stap saen olsem.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taem Eron olgeta oli luk hem, oli luk we fes blong hem i saen, nao oli fraet blong kam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hem i singaot olgeta blong oli kam long hem, nao Eron wetem ol lida oli kam klosap, mo hem i toktok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biaen, olgeta man oli kam wanples, mo hem i talemaot olgeta loa ya long olgeta we Hae God i givim long hem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taem hem i talemaot ol loa ya long olgeta finis, hem i blokem fes blong hem long wan kaliko.</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oltaem, taem Moses i stap go insaed long Haos Tapolen blong Hae God blong toktok wetem hem, hem i stap tekemaot kaliko ya. Mo taem hem i kamaot bakegen blong talemaot ol samting we Hae God i talem long hem blong ol man oli harem,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be oltaem, ol man oli stap luk we fes blong hem i saen. Nao biaen, hem i stap blokem fes blong hem bakegen, gogo kasem we i go toktok wetem Hae God bakegen.</w:t>
      </w:r>
      <w:r>
        <w:rPr>
          <w:lang w:val="bi_VU" w:bidi="bi_VU"/>
        </w:rPr>
      </w:r>
      <w:r>
        <w:rPr>
          <w:lang w:val="bi_VU" w:bidi="bi_VU"/>
        </w:rPr>
      </w:r>
    </w:p>
    <w:p>
      <w:pPr/>
      <w:r>
        <w:rPr>
          <w:lang w:val="bi_VU" w:bidi="bi_VU"/>
        </w:rPr>
      </w:r>
    </w:p>
    <w:p>
      <w:pPr>
        <w:pStyle w:val="Heading2"/>
      </w:pPr>
      <w:r>
        <w:rPr>
          <w:lang w:val="bi_VU" w:bidi="bi_VU"/>
        </w:rPr>
        <w:t>Exodus 35:1</w:t>
      </w:r>
      <w:r>
        <w:rPr>
          <w:lang w:val="bi_VU" w:bidi="bi_VU"/>
        </w:rPr>
      </w:r>
    </w:p>
    <w:p>
      <w:pPr/>
      <w:r>
        <w:rPr>
          <w:lang w:val="bi_VU" w:bidi="bi_VU"/>
        </w:rPr>
      </w:r>
      <w:r>
        <w:rPr>
          <w:vertAlign w:val="superscript"/>
          <w:lang w:val="bi_VU" w:bidi="bi_VU"/>
        </w:rPr>
        <w:t>1</w:t>
      </w:r>
      <w:r>
        <w:rPr>
          <w:lang w:val="bi_VU" w:bidi="bi_VU"/>
        </w:rPr>
        <w:t xml:space="preserve"> Nao Moses i singaot ol laen* blong Isrel* oli kam wanples, mo i talem long olgeta se, “Olgeta. Ol samting we Hae God i talem blong yumi mekem,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‘Evri wik, bambae yufala i stap wok sikis dei, be namba seven dei, hem i tabu dei blong yufala, i dei blong spel, we i tabu, i blong mi. Sipos wan man i mekem wok long dei ya,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dei ya, i tabu blong yufala i mekem faea long ples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Moses i talem long olgeta se, “Ol samting we Hae God i talem se yumi mas mekem i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mas tekem ol samting blong wokem Haos Tapolen blong hem long hem, yumi givim i go long hem. Man we tingting blong hem i glad blong givim sam samting, hem i save givim gol, no silva, no bras,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no waet kaliko ya linen* we i beswan, no tred we i blu no i pepol no i red, no kaliko ya we oli wokem long hea blong nani,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no skin blong man sipsip we oli wokem i red, no nambawan leta ya we oli wokem long skin blong sikao, no wud ya kasis,*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no olifoel* blong laet, no ol lif ya we i gat gudfala smel, we i blong putum long tabu oel ya we i blong makemaot man we mi mi jusumaot, mo we i blong putum long insens*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no gudfala ston ya kanilian,* we i red, wetem ol narafala gudgudfala ston ya we i blong putum long efod* blong hae pris,* mo long spesel paos ya we hem i hangem long jes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Moses i talem long olgeta se, “I gud olgeta man blong yumi we oli gat gudhan oli kam blong wokem ol samting ya we Hae God i talem se bambae yumi mas wokem.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samting ya i olsem. I gat Haos Tapolen blong Hae God, mo tapolen blong putum antap long hem, mo narafala tapolen blong putum antap long hem bakegen, mo ol huk blong hem, mo ol frem* blong hem wetem ol stamba blong olgeta, mo ol rel blong hem, mo ol pos blong hem wetem ol stamba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Bokis ya we i Saen blong Promes* blong Hae God wetem tufala stik blong karem, mo Lid blong hem we i Ples we Hae God i stap Tekemaot Sin blong yumi, mo kaliko blong blokem ples we Bokis ya bambae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Tebol blong Bred we oli givim i go long Hae God wetem tufala stik blong karem mo ol narafala samting blong hem, mo bred we oli givim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Ples blong Putum Laet wetem ol samting blong hem, mo ol laet blong hem wetem oel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Olta blong Bonem Insens wetem tufala stik blong karem, mo tabu oel we i blong makemaot man we Hae God i jusumaot, mo insens* we i gat gudfala smel blong hem, mo bigfala kaliko ya we i blong blokem Haos Tapolen ya long fran,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Olta blong Bonem Sakrefaes wetem haf blong hem daon we bambae yumi wokem netwaea blong hem long bras, mo tufala stik blong karem wetem ol narafala samting blong hem, mo Bras Besin wetem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 kaliko blong blokem fenis blong yad blong Haos Tapolen ya wetem ol pos blong fenis ya mo ol stamba blong olgeta, mo kaliko blong blokem doa blong yad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 rop blong Haos Tapolen ya wetem ol aean we bambae yumi fasem ol rop ya long olgeta, mo ol rop blong ol pos blong fenis blong yad blong Haos Tapolen ya wetem ol aean we bambae yumi fasem ol rop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 gudgudfala klos ya we bambae ol pris* oli putum blong kam long Rum we i Tabu. Hemia ol spesel klos we Eron mo ol pikinini blong hem bambae oli putum taem oli kam pris, mo taem oli stap mekem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man ya oli aot, oli gobak long ol haos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olgeta we tingting blong olgeta i glad blong givim sam samting i go long Hae God blong mekem wok ya, olgeta oli tekem ol samting ya i kam. Olgeta oli karem ol samting blong wokem Haos Tapolen ya blong Hae God, mo blong wokem ol samting blong mekem wosip long Haos Tapolen ya, mo blong wokem ol klos blong pris.*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man mo ol woman we oli glad blong givim ol flas samting blong olgeta i go long Hae God, oli tekem ol gol pin, mo ol iaring, mo ol ring, mo ol jen blong hangem long nek, mo ol narafala flas samting we ol man oli wokem long gol, nao oli kam givim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olgeta we oli gat gudfala tred ya linen* we i waet, no tred we i blu, no i pepol, no i red, no kaliko we oli wokem long hea blong nani, no skin blong man sipsip we oli wokem i red, no nambawan leta ya we oli wokem long skin blong sikao oli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we oli save givim silva no bras long wok ya, oli karem i kam, mo olgeta we oli gat wud ya kasis* we i stret blong yusum long wok ya oli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Olgeta woman we oli gat gudhan blong wokem tred ya long flakis* we i waet, we i blong wivim gudfala kaliko ya linen long hem, mo tred ya we i blu, mo tred we i pepol, mo tred we i red, mo tred ya we oli wokem long hea blong nani oli karem ol tred ya i kam.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lida blong olgeta oli tekem ol gudfala ston ya kanilian* we i red, mo ol nara gudgudfala ston ya we oli blong putum long spesel klos ya efod,* mo long spesel paos ya we hae pris bambae i hangem long jes blong hem, nao oli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oli tekem ol lif ya we i gat gudfala smel, we i blong putum long tabu oel ya we i blong makemaot man we Hae God i jusumaot, mo we i blong putum long insens,* mo oli tekem olifoel* blong putum long laet mo blong wokem tabu oel ya long hem, nao oli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Olgeta man mo woman we oli glad blong givhan long wok ya oli karem ol samting ya i kam, oli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30-31</w:t>
      </w:r>
      <w:r>
        <w:rPr>
          <w:lang w:val="bi_VU" w:bidi="bi_VU"/>
        </w:rPr>
        <w:t xml:space="preserve"> Nao Moses i talemaot long ol laen* ya blong Isrel* se, “Hae God i jusumaot man ya Bejalehel finis, mo i mekem we paoa blong hem i kam fulap long hem. Man ya, papa blong hem Uri, mo bubu blong hem Huru we i laen blong Juda,* mo Hae God i givim save long hem, mo i mekem we hem i gat gudhan blong mekem plante gudgudfala wok.</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Man ya i save mekem plan blong ol gudgudfala samting, mo i save wokem ol samting ya long gol mo long silva mo long bras.</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Hem i save katem ol gudgudfala ston we i blong flasem ol samting, mo i save wokem ol gol blong holemgud olgeta, mo i save katem ol samting tu long wud. Mo hem i gat gudhan blong mekem evri naranarafala wok olsem we i nambawan.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wetem Oholiab, we papa blong hem Ahisamak we i laen blong Dan,* Hae God i givim save long tufala, blong tufala i save tijim ol narafala man long fasin blong wok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Hem i givim save long tufala blong tufala i save mekem ol wok blong katem ol gudgudfala ston blong flasem ol samting, mo blong mekem plan blong ol gudgudfala samting we bambae tufala i wokem, mo blong wivim waet kaliko ya linen* we i beswan, mo blong flasem kaliko ya long tred we i blu, mo tred we i pepol, mo tred we i red, mo blong wivim ol narafala kaliko tu. Tufala ya i waes gud blong mekem plan blong ol gudgudfala samting, mo tufala i save mekem evri wok tu blong mekem ol samting olsem.</w:t>
      </w:r>
      <w:r>
        <w:rPr>
          <w:lang w:val="bi_VU" w:bidi="bi_VU"/>
        </w:rPr>
      </w:r>
      <w:r>
        <w:rPr>
          <w:lang w:val="bi_VU" w:bidi="bi_VU"/>
        </w:rPr>
      </w:r>
    </w:p>
    <w:p>
      <w:pPr/>
      <w:r>
        <w:rPr>
          <w:lang w:val="bi_VU" w:bidi="bi_VU"/>
        </w:rPr>
      </w:r>
    </w:p>
    <w:p>
      <w:pPr>
        <w:pStyle w:val="Heading2"/>
      </w:pPr>
      <w:r>
        <w:rPr>
          <w:lang w:val="bi_VU" w:bidi="bi_VU"/>
        </w:rPr>
        <w:t>Exodus 36:1</w:t>
      </w:r>
      <w:r>
        <w:rPr>
          <w:lang w:val="bi_VU" w:bidi="bi_VU"/>
        </w:rPr>
      </w:r>
    </w:p>
    <w:p>
      <w:pPr/>
      <w:r>
        <w:rPr>
          <w:lang w:val="bi_VU" w:bidi="bi_VU"/>
        </w:rPr>
      </w:r>
      <w:r>
        <w:rPr>
          <w:vertAlign w:val="superscript"/>
          <w:lang w:val="bi_VU" w:bidi="bi_VU"/>
        </w:rPr>
        <w:t>1</w:t>
      </w:r>
      <w:r>
        <w:rPr>
          <w:lang w:val="bi_VU" w:bidi="bi_VU"/>
        </w:rPr>
        <w:t xml:space="preserve"> Bejalehel mo Oholiab, wetem olgeta narafala man we Hae God i givim save long olgeta, mo i mekem olgeta oli gat gudhan blong wokem ol samting blong Haos Tapolen ya blong hem, bambae oli mas wokem evri samting ya stret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Moses i singaot Bejalehel mo Oholiab, wetem ol narafala man ya we Hae God i givim waes long olgeta blong oli mekem wok ya, mo we oli glad blong givhan blong mekem, mo taem olgeta oli kam wanples, hem i talem long olgeta blong oli statem wok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givim olgeta samting ya long olgeta we ol man oli givim long hem finis blong wokem Haos Tapolen ya. Be evri moning, ol man oli stap tekem plante samting moa i kam, oli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olgeta man blong wok ya oli kam luk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talem long hem se, “Naoia, ol man ya oli stap givim plante samting tumas. Yumi gat plante samting finis blong finisim ol wok ya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Moses i sanem tok i goraon long olgeta man, i blokem olgeta blong oli no moa givim ol samting ya bakegen long wok blong Haos Tapolen ya. Nao ol man oli no moa givim ol samting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we ol samting ya we oli givim finis oli plante we plante, i bitim mak blong finisim olgeta wok ya.</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Nao i gat sam long ol man blong wok ya we oli waes moa long wok ya i winim ol narafala, mo olgeta ya nao oli wokem Haos Tapolen ya. Fastaem, oli wokem ol gudfala kaliko blong flasem. Ol man we oli gat gudhan blong wivim kaliko we i gat pija long hem, oli tekem gudfala tred ya linen* we i waet, mo tred we i blu, mo tred we i pepol, mo tred we i red, nao oli wivim ol kaliko we i gat ol pija blong jerubim* olbaot long hem. Nao oli joenem ol kaliko ya blong somap ten pis kaliko we longfala blong olgeta wanwan i kasem twelef meta, mo bigfala blong olgeta wanwan i kasem tu meta.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oli somap ol ten pis ya finis, oli somap olgeta bakegen blong joenem olgeta blong mekem tu pis, we tufala i bigwan, we i gat faef pis long wan, faef pis long wan.</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Nao oli tekem kaliko we i blu, oli wokem ol rop long hem, mo oli wokem hol long ol rop ya, we huk i save holem, nao oli somap ol rop ya long saed blong tu bigfala pis kaliko ya, we fifti rop i go long saed blong wan, fifti rop i go long saed blong 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oli wokem fifti huk long gol we oli gat huk long tu en, blong joenem tu bigfala pis kaliko ya 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olgeta oli somap wan tapolen bakegen, blong putum antap long gudfala kaliko ya. Oli tekem ol tapolen ya we oli wokem long hea blong nani, oli somap leven pis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we longfala blong olgeta wanwan i kasem totin meta, mo bigfala blong olgeta wanwan i kasem tu meta.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oli somap ol leven pis ya finis, oli somap olgeta bakegen blong joenem olgeta long tu pis we tufala i bigwan, we i gat faef pis long wan, sikis pis long wan.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oli tekem sam kaliko bakegen, oli wokem rop long hem, mo oli wokem hol long ol rop ya, nao oli somap ol rop ya long saed blong tu bigfala pis tapolen ya, we fifti rop i go long saed blong wan, fifti rop i go long saed blong wan.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oli wokem fifti huk long bras we oli gat huk long tu en, blong joenem tu bigfala pis tapolen ya i kam wan bigfala tapolen blong kavremap Haos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olgeta oli somap tu bigfala tapolen bakegen, blong kavremap haos ya tu taem moa. Wan oli wokem long skin blong man sipsip we oli wokem i red, mo narawan, oli wokem long nambawan leta ya we oli wokem long skin blong sikao.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olgeta oli wokem ol frem* blong Haos ya long wud ya kasis.*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frem ya, longfala blong ol pos blong olgeta i kasem fo meta, mo longfala blong ol rel blong olgeta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en blong ol frem ya daon, oli wokem we evriwan oli gat tu wud i godaon blong go insaed long ol spesel stamba blong olgeta we oli stanap long olgeta. Olgeta frem ya evriwan oli gat tu wud olsem blong stanap long ol stamba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Oli wokem twanti frem olsem blong putum long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oli wokem foti stamba long silva blong putum tutu aninit long ol frem ya, we ol wud ya oli go insaed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oli wokem twanti frem bakegen, blong putum long saed blong haos ya long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wetem foti stamba bakegen long silva blong putum tutu aninit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oli wokem sikis frem bakegen, blong go long bak blong haos ya, we hemia saed blong hem long wes,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wetem tu spesel frem bakegen blong go long tufala kona blong hem long bak.</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Tufala frem ya blong kona, tufala i joen gud olwe long frem blong wol long saed, mo long frem blong wol long bak, i stat daon, i go kasem antap. Tufala frem ya, oli wokem blong tufala i save holemtaet tufala kona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Long fasin ya, oli wokem eit frem bakegen, wetem sikistin stamba blong olgeta we oli wokem long silva blong putum tutu aninit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Olgeta oli wokem fiftin rel long wud ya kasis, we faef i blong holemtaet ol frem long wan saed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faef i blong holemtaet ol frem long narasaed blong hem, mo faef i blong holemtaet ol frem long bak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Long trifala wol ya, strap we i blong holemtaet ol frem long medel, hem i stat long wan en blong wol, i go kasem narafala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Wud blong ol frem ya wetem wud blong ol strap ya, oli blokem long gol, mo oli wokem ol ring long gol, oli hangem long ol frem, blong ol strap ya oli gotru long olgeta blong holemtaet ol frem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oli somap wan bigfala kaliko bakegen, we i blong brekem rum ya long tu haf. Olgeta we oli gat gudhan blong wivim kaliko we i gat pija long hem, oli tekem gudfala tred ya linen* we i waet, wetem tred we i blu, mo tred we i pepol, mo tred we i red, nao oli wivim ol kaliko ya we i gat ol pija blong jerubim olbaot long hem, nao biaen, oli somap olgeta blong wokem bigfala kaliko ya.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oli wokem fo pos long wud ya kasis, we i blong hangem kaliko ya long olgeta, mo oli blokem wud blong olgeta long gol. Mo oli wokem fo spesel stamba blong olgeta long silva, we ol pos ya oli fit gud long olgeta, mo oli wokem ol huk long gol, oli hangem long top blong ol pos ya blong kaliko ya i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oli tekem sam moa gudfala kaliko ya bakegen we oli wivim long tred ya linen, we oli wokem ol pija olbaot long hem long tred we i blu, mo tred we i pepol, mo tred we i red, nao oli somap wan bigfala kaliko long hem we i blong blokem doa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blong hangem kaliko ya, oli wokem faef pos, mo oli putum ol huk long olgeta, mo oli blokem top blong ol pos ya wetem ol rel blong olgeta long gol, mo oli wokem faef spesel stamba blong olgeta long bras.</w:t>
      </w:r>
      <w:r>
        <w:rPr>
          <w:lang w:val="bi_VU" w:bidi="bi_VU"/>
        </w:rPr>
      </w:r>
      <w:r>
        <w:rPr>
          <w:lang w:val="bi_VU" w:bidi="bi_VU"/>
        </w:rPr>
      </w:r>
    </w:p>
    <w:p>
      <w:pPr/>
      <w:r>
        <w:rPr>
          <w:lang w:val="bi_VU" w:bidi="bi_VU"/>
        </w:rPr>
      </w:r>
    </w:p>
    <w:p>
      <w:pPr>
        <w:pStyle w:val="Heading2"/>
      </w:pPr>
      <w:r>
        <w:rPr>
          <w:lang w:val="bi_VU" w:bidi="bi_VU"/>
        </w:rPr>
        <w:t>Exodus 37:1</w:t>
      </w:r>
      <w:r>
        <w:rPr>
          <w:lang w:val="bi_VU" w:bidi="bi_VU"/>
        </w:rPr>
      </w:r>
    </w:p>
    <w:p>
      <w:pPr/>
      <w:r>
        <w:rPr>
          <w:lang w:val="bi_VU" w:bidi="bi_VU"/>
        </w:rPr>
      </w:r>
      <w:r>
        <w:rPr>
          <w:vertAlign w:val="superscript"/>
          <w:lang w:val="bi_VU" w:bidi="bi_VU"/>
        </w:rPr>
        <w:t>1</w:t>
      </w:r>
      <w:r>
        <w:rPr>
          <w:lang w:val="bi_VU" w:bidi="bi_VU"/>
        </w:rPr>
        <w:t xml:space="preserve"> Nao Bejalehel i tekem wud ya kasis,* i wokem Bokis ya we i Saen blong Promes* blong Hae God. Longfala blong Bokis ya i kasem wan handred fiftin sentemeta, mo bigfala blong hem i kasem klosap seventi sentemeta mo hae blong hem tu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insaed blong hem mo long afsaed blong hem, hem i blokem ol wud blong hem long gol we i klin gud, i beswan, mo i wokem wan smol strap tu long gol, i goraon long hem bakegen long saed blong hem antap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wokem fo ring blong hem long gol, mo hem i hangem ol fo ring ya long ol fo leg blong Bokis ya, tu long wan saed, tu long wan saed.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wokem tu stik blong karem long wud ya kasis, mo i blokem tufala long gol,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i pusum tufala i gotru long ol fo ring ya, wan long wan saed, wan long wan saed.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Lid blong Bokis ya we i Ples we Hae God i stap Tekemaot Sin blong ol man blong hem, hem i wokem long gol we i klin gud, i beswan. Longfala blong hem i kasem wan handred fiftin sentemeta, mo bigfala blong hem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Hem i hamarem gol long tufala en blong Lid ya, blong wokem tu pija blong jerubim* long hem we tufala i stanap, wan long wan en, wan long nara en, we tufala i haf blong Lid ya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mekem we tufala pija ya i stap lukluk i go long tufala, mo we tufala i pusum wing blong tufala i kam long tufala, nao wing blong tufala i kavremap Bokis ya antap.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Bejalehel i wokem Tebol blong Bred tu long wud ya kasis.* Longfala blong hem i kasem ova long naenti sentemeta, mo bigfala blong hem i kasem klosap fifti sentemeta, mo hae blong hem i kasem klosap seventi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blokem ol wud blong hem long gol we i klin gud, i beswan, mo i wokem wan smol strap i goraon long hem bakegen long saed blong hem antap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top blong Tebol ya, hem i wokem wan rel i goraon long hem blong holem ol bred, we hae blong rel ya i kasem ova long seven sentemeta. Mo hem i wokem wan narafala smol strap tu long gol i goraon long rel ya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wokem fo ring blong Tebol ya long gol, mo i hangem olgeta long ol fo kona blong hem, klosap long ol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long saed blong hem antap, klosap long rel ya we i blong holem bred. Mo hem i wokem tu stik blong karem Tebol ya long wud ya kasis, mo i blokem tufala tu long gol. Nao hem i pusum tufala i gotru long ol ring ya, wan long wan saed, wan long wan saed.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hem i wokem olgeta samting blong yusum long Tebol ya long gol we i klin gud, i beswan. Hemia ol plet mo besin blong hem, wetem ol kap mo botel blong hem, we oli blong yusum blong kafsaedem waen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17-24</w:t>
      </w:r>
      <w:r>
        <w:rPr>
          <w:lang w:val="bi_VU" w:bidi="bi_VU"/>
        </w:rPr>
        <w:t xml:space="preserve"> Nao Bejalehel i wokem Ples blong Putum Laet we i gat ples blong putum seven laet long hem, mo blong wokem samting ya wetem ol seven laet blong hem, mo ol narafala samting blong hem, hem i tekem toti faef kilo gol we i klin gud, i beswan. Ples ya blong Putum Laet, hem i hamarem wan pis gol nomo blong wokem stamba blong hem wetem stik blong hem, mo ol han blong hem, mo ol pija blong flaoa wetem ol haf blong ol flaoa ya we oli blong flasem. Stik blong samting ya i gat sikis han blong hem, we oli kamaot tutu long hem, tri long wan saed, tri long wan saed, mo stik ya i gat fo pija blong flaoa blong tri ya amon,* wetem olgeta haf blong flaoa ya, blong flasem. Long stik ya, aninit long trifala ples we tufala han i kamaot, i gat pija blong stamba blong flaoa ya, mo ol han ya wanwan oli gat tri pija blong flaoa ya wetem ol haf blong hem, blong flasem olgeta. Evri haf blong samting ya, i stat long stamba blong hem, i go kasem ol han blong hem mo ol haf blong flaoa ya we i blong flasem, be hem i hamarem long wan pis gol nomo. Mo hem i yusum haf gol ya we i stap blong wokem ol seven laet ya, mo blong wokem ol pinses mo ol plet we ol pris* bambae oli yusum blong lukaot long ol laet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Bejalehel i tekem wud ya kasis* bakegen, i wokem Olta* blong Bonem Insens long hem. Olta ya i skwea, we bigfala blong hem i kasem klosap fifti sentemeta, mo hae blong hem i kasem ova long naenti sentemeta. Antap long ol fo kona blong Olta ya, i gat samting olsem hon* blong buluk, we oli haf blong Olta ya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hem i blokem top blong Olta ya wetem ol fo saed blong hem mo ol fo hon ya blong hem we i stap long ol kona blong hem long gol ya we i klin gud i beswan, mo i wokem wan strap long gol i goraon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hem i wokem tu ring long gol, i hangem tufala wanwan long tu saed blong hem, aninit long strap ya we i goraon long hem. Tufala ring ya i blong holem tu stik blong karem Olta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hem i wokem tufala stik ya blong karem Olta long wud ya kasis, mo i blokem tufala tu long gol.</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wokem tabu oel ya we i blong makemaot ol samting we i blong Hae God, mo i wokem insens* ya we i klin gud, i gat gudfala smel blong hem. Tufala samting ya, hem i wokem tufala long fasin ya we oli stap folem blong miksim ol samting blong wokem senta.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Bejalehel i wokem Olta ya blong Bonem Sakrefaes, we haf blong hem antap, hem i wokem long ol plang blong wud ya kasis* we i blokem long bras, mo haf blong hem daon, hem i wokem long bigfala netwaea, we ol waea blong hem oli bras, mo oli bigbigwan. Olta ya i skwea, we bigfala blong hem i kasem tu meta twanti sentemeta, mo hae blong hem i kasem klosap wan meta foti sentemeta. Hem i wokem fo samting olsem hon* blong buluk i stap stanap long ol fo kona blong hem, we oli haf blong Olta ya nomo, mo i blokem olgeta wud blong Olta ya long bras. Mo hem i wokem wan baket blong Olta ya, blong karemaot asis wetem gris we i kamaot long hem, mo i wokem ol smol savel, mo ol besin, mo ol fok, wetem ol baket blong karemaot sakol faea we i stap laet, we oli blong Olta ya. Olgeta samting ya, hem i wokem long bras. Mo hem i wokem bigfala netwaea long bras, we ol waea blong hem oli bigbigwan, mo i wokem haf blong ol fo saed blong Olta ya daon long hem. Mo hem i wokem fo ring long bras, i hangem long ol fo kona blong netwaea ya, blong tu stik we i blong karem Olta ya bambae i gotru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 ya i gat strap long bras i goraon long medel blong ol fo saed blong hem, nao netwaea ya i stat long ples ya, i godaon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wokem tu stik blong karem Olta ya long wud ya kasis, mo i blokem tufala long bras,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i pusum tufala stik ya i gotru long ol ring ya, we wan stik i stap wan saed, wan stik i stap wan saed. Haf blong Olta ya antap, hem i wokem long ol plang blong kasis, mo i wokem we i gat hol blong hem olsem bokis.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Bejalehel i wokem wan bigfala Besin long bras mo i wokem ples blong hem tu long bras. Long taem ya, ol woman we oli stap mekem wok blong Hae God long doa blong Haos Tapolen blong hem oli gat ol lukingglas we man i wokem long bras mo i ravem blong mekem i saen gud, be oli givim ol bras ya i go long Hae God, nao Bejalehel i yusum blong wokem tufala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Bejalehel i wokem ol samting blong fenis ya we i goraon long Haos Tapolen ya blong Hae God. Hem i somap waet kaliko ya linen* we i beswan blong blokem ples ya. Long saed blong hem i go long saot, longfala blong kaliko ya i kasem foti fo meta,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gat twanti pos long hem, wetem twanti spesel stamba blong olgeta we bambae oli stanap long olgeta, we evriwan, hem i wokem long bras, mo i gat ol huk mo ol rel blong hem tu, we evriwan, hem i wokem long silva, blong kaliko ya i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long saed blong hem i go long not, olgeta samting blong hem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long saed blong hem i go long wes, longfala blong kaliko blong hem i kasem twanti tu meta, mo i gat ten pos wetem ten spesel stamba blong olgeta blong kaliko ya i hang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long saed blong hem i go long is, we i gat doa long hem, bigfala blong ples ya tu i kasem twanti tu 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saed blong doa go kasem kona, longfala blong kaliko blong hem i kasem antap long sikis meta haf, mo i gat tri pos wetem tri spesel stamba blong trifala, blong kaliko ya i hang 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narasaed blong doa ya, olgeta samting blong hem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kaliko we i goraon long yad ya, hem i wokem olgeta evriwan long waet kaliko ya linen.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olgeta spesel stamba blong ol pos ya, hem i wokem olgeta evriwan long bras, be ol huk mo ol rel, hem i wokem olgeta long silva, mo top blong ol pos ya, hem i blokem olgeta long silva. Ol rel ya, hem i hangem olgeta long ol pos ya, blong wokem fenis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blong blokem doa ya, hem i wokem wan kaliko we longfala blong hem i kasem naen meta, mo bigfala blong hem i moa long tu meta, i sem mak long bigfala blong ol kaliko ya blong blokem fenis. Man we i gat gudhan blong wivim kaliko we i gat pija long hem, hem i tekem gudfala tred ya linen we i waet, mo tred we i blu, mo tred we i pepol, mo tred we i red, nao i wivim kaliko ya blong blokem doa we i gat ol pija olbaot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wokem fo pos, mo i wokem fo spesel stamba blong olgeta long bras, mo i blokem top blong ol pos ya long silva, mo i wokem ol huk mo ol rel blong olgeta long silva, blong i hangem kaliko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olgeta aean ya we i blong fasemtaet ol rop blong Haos Tapolen ya long olgeta, mo we i blong fasemtaet ol rop blong holem fenis ya long olgeta, hem i wokem olgeta evriwan long bras.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Haos Tapolen ya blong Hae God we Bejalehel olgeta oli wokem, narafala nem blong hem “Haos Tapolen blong Promes* blong Hae God”, from we taem Haos ya i finis, olgeta oli tekem tufala ston ya we ol tok blong Promes blong Hae God i stap long tufala, oli putum tufala i stap insaed long hem. Nao long taem ya we Bejalehel olgeta oli stap wokem Haos ya, Moses i talem long Itamara blong i mekem lis blong ol aean we oli yusum long Haos ya. Itamara ya, papa blong hem Eron we i pris,* mo taem hem i mekem lis ya, ol Livaet* oli stap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Bejalehel ya, papa blong hem Uri mo bubu blong hem Huru we i laen* blong Juda,* mo hem i wokem olgeta samting ya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man blong givhan long hem Oholiab, we papa blong hem Ahisamak we i laen blong Dan,* hem i gat gudhan blong katem ol gudgudfala ston blong flasem ol samting, mo blong mekem plan blong ol gudgudfala samting we bambae i wokem, mo blong wivim waet kaliko ya linen* we i beswan, mo blong flasem ol kaliko ya long tred we i blu, mo tred we i pepol, mo tred we i red. Ol samting ya we Bejalehel olgeta oli yusum i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gol ya we ol man oli givim i go long Hae God blong oli yusum long Haos Tapolen ya blong hem, wet blong hem i kasem wan tan. Taem oli skelem ol gol ya, oli yusum stret skel ya we ol pris oli stap yusum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Long taem ya, olgeta oli mekem sensas blong kaontem ol man long ol laen blong Isrel* we oli gat twanti yia blong olgeta, no antap long twanti yia, mo namba blong olgeta i kasem sikis handred tri taosen, faef handred fifti man. Olgeta ya oli givim silva i go long wok ya, we i olsem tu handred fifti vatu* wan man, mo taem oli skelem ol silva ya long stret skel blong hem, wet blong hem i kasem tri tan, fo handred toti kilo.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Bejalehel olgeta oli yusum tri tan fo handred kilo blong hem, blong wokem wan handred spesel stamba blong ol frem* blong Haos Tapolen ya blong Hae God, mo blong wokem ol pos ya we kaliko ya we i brekem rum blong hem long tu haf i hang long olgeta. Hemia toti fo kilo silva long wan, toti fo kilo silva long wan.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long toti kilo ya blong hem we i stap, oli wokem ol rel mo ol huk blong ol pos, mo oli blokem top blong ol pos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Olgeta bras we ol man oli givim i go long Hae God, wet blong hem i kasem tu tan fo handred twanti faef kilo.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Bejalehel olgeta oli yusum ol bras ya blong wokem ol spesel stamba blong ol pos ya we kaliko ya we i blokem doa blong Haos Tapolen ya i hang long olgeta, mo blong wokem Olta blong Bonem Sakrefaes, wetem bigfala netwaea long bras we i goraon long hem, mo olgeta samting we i blong yusum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oli wokem tu ol spesel stamba blong ol pos blong fenis we i goraon long Haos Tapolen ya, wetem ol stamba blong ol pos blong doa blong hem, mo olgeta aean we i blong fasemtaet ol rop blong Haos ya long olgeta, mo we i blong fasemtaet ol rop blong fenis ya long olgeta.</w:t>
      </w:r>
      <w:r>
        <w:rPr>
          <w:lang w:val="bi_VU" w:bidi="bi_VU"/>
        </w:rPr>
      </w:r>
      <w:r>
        <w:rPr>
          <w:lang w:val="bi_VU" w:bidi="bi_VU"/>
        </w:rPr>
      </w:r>
    </w:p>
    <w:p>
      <w:pPr/>
      <w:r>
        <w:rPr>
          <w:lang w:val="bi_VU" w:bidi="bi_VU"/>
        </w:rPr>
      </w:r>
    </w:p>
    <w:p>
      <w:pPr>
        <w:pStyle w:val="Heading2"/>
      </w:pPr>
      <w:r>
        <w:rPr>
          <w:lang w:val="bi_VU" w:bidi="bi_VU"/>
        </w:rPr>
        <w:t>Exodus 39:1</w:t>
      </w:r>
      <w:r>
        <w:rPr>
          <w:lang w:val="bi_VU" w:bidi="bi_VU"/>
        </w:rPr>
      </w:r>
    </w:p>
    <w:p>
      <w:pPr/>
      <w:r>
        <w:rPr>
          <w:lang w:val="bi_VU" w:bidi="bi_VU"/>
        </w:rPr>
      </w:r>
      <w:r>
        <w:rPr>
          <w:vertAlign w:val="superscript"/>
          <w:lang w:val="bi_VU" w:bidi="bi_VU"/>
        </w:rPr>
        <w:t>1</w:t>
      </w:r>
      <w:r>
        <w:rPr>
          <w:lang w:val="bi_VU" w:bidi="bi_VU"/>
        </w:rPr>
        <w:t xml:space="preserve"> Nao Bejalehel olgeta oli tekem gudfala tred ya linen* we i waet, wetem tred we i blu, mo tred we i pepol, mo tred we i red, nao oli wivim ol gudgudfala klos blong ol pris,* blong oli werem taem oli kam mekem wok blong Hae God long Rum ya we i Tabu, long Haos Tapolen blong hem. Mo oli wokem ol spesel klos tu blong Eron i werem,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oli wivim spesel klos ya efod* long tred ya linen, wetem tred we i blu, mo tred we i pepol, mo tred we i red, mo tred we oli wokem long gol.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Blong wokem tred ya long gol, oli tekem gol, oli hamarem i kam tintin, nao oli katem long ol longlongfala pis olsem tred, nao oli wivim wetem ol narafala tred ya blong wokem ol kaliko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oli wokem tu strap blong hem, wan long wan saed, wan long nara saed, we tufala i pas antap long solda blong pris blong fasem.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oli wokem wan strap blong hem bakegen long sem tred ya yet, we i haf blong efod ya nomo, we i blong fasem long bel. Oli wokem olgeta samting ya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oli tekem tu gudfala ston ya kanilian,* oli katem ol nem blong ol twelef pikinini blong Jekob* i go long tufala, mo oli wokem tufala ples long gol, oli putum tufala ston ya i fas gud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oli putum tufala ston ya wanwan long tufala strap blong solda blong klos ya, blong soemaot ol twelef laen* blong Isrel,*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oli wokem spesel paos ya we hae pris i stap hangem long jes blong hem. Mo taem oli wokem paos ya, ol tred blong wivim i sem mak long ol tred we oli yusum blong wivim klos ya efod. Mo ol pija tu we oli wokem long hem blong flasem, oli sem mak long ol pija we oli wokem long efod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Oli benem kaliko ya blong wokem paos ya, nao i skwea we bigfala blong hem i moa long twanti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10-14</w:t>
      </w:r>
      <w:r>
        <w:rPr>
          <w:lang w:val="bi_VU" w:bidi="bi_VU"/>
        </w:rPr>
        <w:t xml:space="preserve"> Nao oli tekem twelef gudfala ston blong flasem paos ya, mo long ol twelef ston ya, oli katem bakegen nem blong ol twelef pikinini blong Jekob, we wan i go long wan, wan i go long wan, blong soemaot ol twelef laen ya blong olgeta. Nao oli wokem twelef ples long gol, mo oli putum ol twelef ston ya oli fas gud wanwan long olgeta, mo oli somap olgeta long paos ya, we oli stap long fo laen. Long fas laen, oli putum trifala ston ya rubi,* mo topas,* mo ganet,* mo long seken laen oli putum trifala ston ya emeral,* mo safaea,* mo onikis,* mo long namba tri laen, oli putum trifala ston ya takwoes,* mo agat,* mo ametis,* mo long namba fo laen, oli putum trifala ston ya kalsedoni,* mo kanilian, mo jaspa.*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oli wokem ol smol jen long gol we i klin gud, mo oli tantanem blong mekem olsem tu smol rop long hem, blong hangem paos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oli wokem tu ples long gol, blong tufala ston ya i fas gud long tufala, mo oli wokem tu ring long gol, oli fasem tufala long tufala kona blong paos ya antap,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oli fasem tufala rop ya long tufala ring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oli fasem narafala en blong tufala rop ya i go long tufala ples ya blong holem ston we i stap finis long tufala strap blong efod we i pas long solda, blong paos ya i save hang long fran blong efod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oli wokem tu ring long gol bakegen, oli fasem tufala long tufala kona blong paos ya daon, long baksaed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oli wokem tu narafala ring bakegen long gol, oli fasem tufala long fran blong efod, be daon, klosap long ples we gudfala strap ya blong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oli tekem tu rop we i blu, oli pusum tufala wanwan i gotru long tufala ring ya long paos daon, blong tufala i go fas long tufala ring ya long efod, stret olsem we Hae God i talem long Moses, blong paos ya bambae i save sidaon gud antap long strap blong efod, i no muvmuv olbaot.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oli wokem spesel kot ya blong Eron, we i blong putum fastaem, efod biaen. Kot ya, oli wivim evriwan long tred ya nomo we i blu.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Oli wokem we i wan pis nomo, we i gat hol blong nek long medel, mo oli wivim wan gudfala baesbaending, oli putum i goraon long nek blong hem, blong i no brok.</w:t>
      </w:r>
      <w:r>
        <w:rPr>
          <w:lang w:val="bi_VU" w:bidi="bi_VU"/>
        </w:rPr>
      </w:r>
      <w:r>
        <w:rPr>
          <w:lang w:val="bi_VU" w:bidi="bi_VU"/>
        </w:rPr>
      </w:r>
    </w:p>
    <w:p>
      <w:pPr/>
      <w:r>
        <w:rPr>
          <w:lang w:val="bi_VU" w:bidi="bi_VU"/>
        </w:rPr>
      </w:r>
    </w:p>
    <w:p>
      <w:pPr/>
      <w:r>
        <w:rPr>
          <w:lang w:val="bi_VU" w:bidi="bi_VU"/>
        </w:rPr>
      </w:r>
      <w:r>
        <w:rPr>
          <w:vertAlign w:val="superscript"/>
          <w:lang w:val="bi_VU" w:bidi="bi_VU"/>
        </w:rPr>
        <w:t>24-26</w:t>
      </w:r>
      <w:r>
        <w:rPr>
          <w:lang w:val="bi_VU" w:bidi="bi_VU"/>
        </w:rPr>
        <w:t xml:space="preserve"> Nao oli wokem ol pija blong frut blong grenadin* long tred we i blu, mo tred we i pepol, mo tred we i red, mo oli wokem ol smosmol bel long gol. Nao olbaot long en blong kot ya daon, oli hangem wan bel, wan pija, wan bel, wan pija, gogo i goraon,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oli wivim ol spesel sot ya blong Eron, mo blong ol pikinini blong hem, long tred ya linen,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oli wivim spesel hat blong hem, mo ol hat blong ol pikinini blong hem, mo ol bigfala kalsong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oli wivim ol spesel strap blong olgeta tu long tred ya we i waet, mo oli wokem ol pija long olgeta long tred we i blu, mo tred we i pepol, mo tred we i red,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oli tekem smol gol we i klin gud, i beswan, oli wokem wan smol brasplet* long hem. Oli hamarem i flat gud, nao oli katem tok ya long hem, se “Man ya, hem i tabu, 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oli tekem rop we i blu, oli fasem brasplet ya long hem, blong i hang long fran blong spesel hat ya we hae pris i stap werem,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ol laen* blong Isrel* oli finisim olgeta wok blong Haos Tapolen ya blong Hae God, mo oli wokem evri samting blong hem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samting ya we oli karem i kam long Moses i olsem. I gat Haos Tapolen ya wetem olgeta samting blong hem, we hemia ol huk blong hem, mo ol frem* blong hem wetem ol stamba blong olgeta, mo ol rel blong hem, mo ol pos blong hem wetem ol stamba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tapolen ya blong hem we oli wokem long skin blong man sipsip we oli wokem i red, mo narafala tapolen ya we i blong putum antap long hem bakegen we oli wokem long nambawan leta ya we oli wokem long skin blong sikao, mo kaliko ya blong blokem Rum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Bokis ya we i Saen blong Promes* blong Hae God, we i gat tufala ston i stap insaed wetem tufala stik blong karem, mo Lid ya blong hem we i Ples we Hae God i stap Tekemaot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Tebol ya blong Bred wetem ol samting blong hem, mo Bred ya we i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Ples ya blong Putum Laet we oli wokem long gol we i klin gud, i beswan wetem ol samting blong hem, mo ol laet blong hem wetem oel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Olta ya blong Bonem Insens we oli blokem ol wud blong hem long gol, mo tabu oel ya we i blong makemaot man we Hae God i jusumaot, mo insens* ya we i gat gudfala smel blong hem, mo bigfala kaliko ya we i blong blokem Haos Tapolen ya long fran,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Olta blong Bonem Sakrefaes we oli wokem long bras we haf blong hem daon oli wokem netwaea blong hem long bras, wetem tufala stik blong karem mo ol narafala samting blong hem, mo Bras Besin ya wetem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ol kaliko ya blong fenis we i blong goraon long Haos Tapolen ya, wetem ol pos blong fenis ya mo ol stamba blong olgeta, mo kaliko ya blong blokem doa blong yad ya, mo ol rop blong ol pos blong fenis ya wetem ol aean we i blong taetem ol rop ya long olgeta, mo ol narafala samting blong yusum 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ol gudgudfala klos ya we i blong ol pris* oli werem taem oli go insaed long Rum ya we i Tabu, we hemia ol spesel klos blong Hae Pris ya Eron mo blong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Olgeta oli wokem olgeta samting ya stret olsem we Hae God i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Moses i lukluk gud long evri samting, mo i luk we oli wokem olgeta samting ya stret olsem we Hae God i talem long hem, nao i blesem ol man ya.</w:t>
      </w:r>
      <w:r>
        <w:rPr>
          <w:lang w:val="bi_VU" w:bidi="bi_VU"/>
        </w:rPr>
      </w:r>
      <w:r>
        <w:rPr>
          <w:lang w:val="bi_VU" w:bidi="bi_VU"/>
        </w:rPr>
      </w:r>
    </w:p>
    <w:p>
      <w:pPr/>
      <w:r>
        <w:rPr>
          <w:lang w:val="bi_VU" w:bidi="bi_VU"/>
        </w:rPr>
      </w:r>
    </w:p>
    <w:p>
      <w:pPr>
        <w:pStyle w:val="Heading2"/>
      </w:pPr>
      <w:r>
        <w:rPr>
          <w:lang w:val="bi_VU" w:bidi="bi_VU"/>
        </w:rPr>
        <w:t>Exodus 40:1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“Nekis yia, long fas manis* blong yia, long fas dei blong hem, bambae yufala i stanemap Haos Tapolen ya blong mi, we bambae yufala i stap kam long hem blong mit wetem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tekem Bokis ya we i Saen blong Promes* blong mi, we i gat tufala flat ston ya i stap insaed, nao yufala i putum i go insaed long Haos Tapolen ya, mo yufala i tekem kaliko ya we i blong brekem rum ya long tu haf, yufala i hangem long fran blong Bokis ya blong blokem.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yufala i tekem Tebol ya blong Bred, yufala i putum narasaed kaliko ya saed i kam, mo yufala i putum ol samting blong hem long hem. Nao bambae yufala i tekem Ples blong Putum Laet i kam, mo yufala i stanemap ol laet blong hem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bambae yufala i tekem Olta ya blong Bonem Insens, we yufala i blokem ol wud blong hem long gol, yufala i karem i kam, yufala i putum klosap long kaliko ya we i blokem Bokis ya we i Saen blong Promes blong mi. Nao bambae yufala i tekem kaliko ya blong blokem doa blong Haos ya, yufala i hangem long doa.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bambae yufala i tekem Olta ya blong Bonem Sakrefaes, yufala i putum long fran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yufala i tekem Bras Besin ya i kam, yufala i putum long medel blong Olta ya mo Haos Tapolen, mo yufala i fulumap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bambae yufala i stanemap fenis ya i goraon long hem, mo yufala i hangem ol kaliko ya blong blokem Haos ya, wetem kaliko ya long doa blong hem blong blokem ples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bambae yu tekem tabu oel ya, yu kafsaedem smol i go long Haos Tapolen ya wetem olgeta samting blong hem, blong mekem olgeta oli tabu,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bambae yu kafsaedem smol i go long Olta ya blong Bonem Sakrefaes, wetem olgeta samting blong hem blong mekem olgeta oli tabu, oli blong mi, nao bambae Olta ya i kam tabu we i tabu, i blong mi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bambae yu kafsaedem smol i go long Bras Besin ya tu wetem ples blong hem, blong mekem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bambae yu tekem Eron wetem ol pikinini blong hem, oli kam stanap long doa blong Haos Tapolen ya, yu talem long olgeta blong oli swim long wota ya long Bras Besin, blong mekem olgeta oli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bambae yu tekem ol spesel klos ya blong Eron, yu putum long hem, mo bambae yu tekem tabu oel ya, yu kafsaedem smol i go long hem, blong makemaot hem i tabu, i pris* blong mi blong mekem ol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bambae yu tekem ol pikinini blong hem oli kam, yu putum ol spesel sot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yu tekem oel ya bakegen, yu kafsaedem smol i go long olgeta, olsem we yu mekem long papa blong olgeta, blong mekem olgeta oli tabu, oli pris blong mi blong oli mekem wok blong mi. Fasin ya, we bambae yu kafsaedem oel ya i go long olgeta, bambae i mekem olgeta, wetem ol pikinini blong olgeta, mo olgeta we bambae oli kamaot biaen long olgeta oli tabu, oli pris blong mi blong mekem ol wok blong 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Moses i mekem evri samting ya,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seken yia biaen long taem ya we ol laen* blong Isrel* ya oli aot long Ijip, long fas manis blong yia, long fas dei blong hem, Moses olgeta oli stanemap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oli putumrere ol spesel stamba blong ol frem* mo ol pos blong hem, nao oli stanemap ol frem blong hem, mo oli putum ol rel blong holemtaet olgeta, mo oli stanemap ol pos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oli pulum tapolen blong hem i go antap long ol frem ya, mo oli pulum narafala tapolen ya i go antap long hem bakegen,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Moses i tekem tufala ston ya, i putum tufala i go insaed long Bokis ya we i Saen blong Promes blong Hae God, mo i tekem tufala stik ya blong karem Bokis ya, i pusum tufala i gotru long ol ring blong Bokis ya, mo i putum Lid ya long hem we i Ples we Hae God i stap Tekemaot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tekem Bokis ya, i putum i go insaed long Haos Tapolen ya, mo i tekem kaliko ya we i blong brekem rum ya long tu haf, i hangem long fran blong Bokis ya blong blokem,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tekem Tebol ya blong Bred, i go putum insaed long Haos Tapolen ya, long saed i go long not, long narasaed kaliko ya saed i kam,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tekem ol Tabu Bred ya we ol man oli givim i go long Hae God, i putum olgeta long Tebol ya,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tekem Ples ya blong Putum Laet, i go putum insaed long Haos Tapolen ya, long narasaed rum ya, long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long ples ya, long fes blong Hae God, hem i laetem ol laet ya,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hem i tekem Olta ya blong Bonem Insens, we oli blokem ol wud blong hem long gol, i go putum insaed long Haos Tapolen ya, klosap long kaliko ya we i blokem Bokis ya we i Saen blong Promes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tekem insens* ya we i gat gudfala smel, i bonem long Olta ya,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hem i tekem kaliko ya we i blong blokem doa blong Haos Tapolen ya, i go hangem long doa.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tekem Olta ya blong Bonem Sakrefaes i kam, i putum long fran blong doa blong Haos ya. Nao hem i tekem anamol blong sakrefaes, i kilim mo i tekem kakae blong garen* we ol man oli givim i go long Hae God, nao i bonem tufala long Olta ya, we tufala i bon evriwan blong mekem sakrefaes,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i tekem Bras Besin ya, i putum i stap long medel blong Olta mo Haos Tapolen ya, mo oli fulumap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31-32</w:t>
      </w:r>
      <w:r>
        <w:rPr>
          <w:lang w:val="bi_VU" w:bidi="bi_VU"/>
        </w:rPr>
        <w:t xml:space="preserve"> Nao oltaem, sipos Moses no Eron, no wan long ol pikinini blong Eron i wantem go insaed long Haos Tapolen ya, be fastaem, hem i mas wasem han blong hem mo leg blong hem long ples ya,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oli stanemap fenis ya we i goraon long Haos Tapolen ya wetem Olta ya, mo oli hangem kaliko ya long doa blong hem blong blokem ples ya. Nao long fasin ya, olgeta wok blong Haos Tapolen ya we Hae God i talem long Moses blong i mekem, i finis.</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bigfala klaod ya we i stanap stret i kam kavremap Haos Tapolen ya blong Hae God, we ol laen* blong Isrel* oli stap go long hem blong mit wetem hem, mo bigfala laet ya we i saen we i saen, we i soemaot we Hae God i stap, hem i stap saen i kam fulap 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from samting ya, Moses i no moa save go insaed long Haos Tapolen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36-37</w:t>
      </w:r>
      <w:r>
        <w:rPr>
          <w:lang w:val="bi_VU" w:bidi="bi_VU"/>
        </w:rPr>
        <w:t xml:space="preserve"> Mo oltaem, fasin we olgeta oli stap folem blong muvum ples blong olgeta i olsem. Taem we klaod ya i stap kavremap Haos Tapolen ya, nating we i stap longtaem olsem wanem, be oli no save muvum ples blong olgeta. Oli save muvum ples blong olgeta long taem ya nomo we klaod ya i aot,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oltaem long taem ya we oli stap muv olbaot long draeples ya, long dei, oli save luk bigfala klaod ya blong Hae God i stap kavremap Haos Tapolen ya, mo long naet, oli save luk wan faea i stap laet insaed long klaod, antap long Haos Tapolen ya.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