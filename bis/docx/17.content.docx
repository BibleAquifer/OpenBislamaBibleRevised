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r>
        <w:rPr>
          <w:lang w:val="bi_VU" w:bidi="bi_VU"/>
        </w:rPr>
      </w:r>
      <w:r>
        <w:rPr>
          <w:vertAlign w:val="superscript"/>
          <w:lang w:val="bi_VU" w:bidi="bi_VU"/>
        </w:rPr>
        <w:t>1-2</w:t>
      </w:r>
      <w:r>
        <w:rPr>
          <w:lang w:val="bi_VU" w:bidi="bi_VU"/>
        </w:rPr>
        <w:t xml:space="preserve"> Bifo, i gat wan king* i stap long kantri ya Pesia, we nem blong hem, King Sekses. Hem i stap rul long plante kantri, i stat long kantri ya India long is, i go kasem kantri ya Itiopia long wes. Hedkwota blong hem i stap long taon ya Susa we i kaptel blong Pesia, mo i gat wan handred twanti seven provins blong hem we hem i stap rul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long namba tri yia blong hem we i stap rul, hem i mekem wan bigfala lafet blong olgeta minista blong hem wetem ol narafala haeman blong hem. Nao ol distrikejen* blong hem wetem ol haeman blong ol provins blong hem, mo ol soldia blong tufala kantri ya Pesia mo Media, olgeta evriwan oli kam long lafet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lafet ya i stap gohed gogo kasem sikis manis, mo long taem ya hem i stap soemaot ol gudgudfala samting blong ol kantri ya we hem i stap rul long hem, mo ol flas samting long haos blong hem, blong ol man ya oli luk.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long en blong sikis manis ya, hem i mekem wan narafala lafet bakegen we olgeta man we oli stap long taon ya Susa oli kam long hem, ol haeman wetem ol man olbaot, olgeta evriwan oli kam. Hem i mekem lafet ya long yad afsaed long haos blong hem, we bigfala stonwol i goraon long hem, mo lafet ya i stap gohed gogo kasem wan fulwik.</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Yad ya, oli flasem long ol kaliko we i blu mo ol kaliko we i waet. Oli tekem ol ring we oli wokem long silva, oli somap long ol kaliko ya long gudfala tred we i pepol, nao oli hangem long ol rop we oli fasem long ol bigfala pos we oli wokem long flas ston ya mabol.* Mo ol longfala jea ya we oli wokem long silva mo gol, we oli stap insaed long haos, oli tekem i kam, oli putum olgeta tu insaed long yad ya. Floa blong yad ya, oli wokem long ol flas ston, sam we i waet, mo sam we i red, mo sam we i blu, mo sam we i gat ol naranarafala kala mo oli saen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ol pankin we ol man oli yusum blong dring waen long hem, oli wokem long gol, mo olgeta evriwan oli naranarafala. Mo long taem ya, king i glad nomo blong givim plante waen long ol man we i no blong tingbaot.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Hem i talem long ol man blong wok blong hem, se i fri long olgeta man blong oli dring olsem we oli wantem.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long taem ya, Kwin Vasti we i woman blong king ya, hem tu i stap mekem wan lafet blong ol woman, long haos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long namba seven dei blong lafet ya blong king, king ya i dring we i stap glad tumas, nao i singaot seven man blong wok blong hem oli kam we oli stap wok insaed long haos blong kwin. Nem blong olgeta ya, Mehuman, mo Bistaha, mo Habona, mo Bigtaha, mo Abagtaha, mo Setara, mo Kakas.</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king i sanem olgeta blong oli go talem long woman ya blong hem blong i putum spesel hat blong hem, mo i kam stanap long saed blong hem, from we hem i wantem blong ol haeman blong hem wetem ol man ya we oli stap long lafet ya oli luk hem, from we hem i naes tumas.</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taem ol man ya oli go talem long hem, se king i wantem luk hem, be hem i no wantem kam. Nao samting ya i mekem king i kros we i kros tumas.</w:t>
      </w:r>
      <w:r>
        <w:rPr>
          <w:lang w:val="bi_VU" w:bidi="bi_VU"/>
        </w:rPr>
      </w:r>
      <w:r>
        <w:rPr>
          <w:lang w:val="bi_VU" w:bidi="bi_VU"/>
        </w:rPr>
      </w:r>
    </w:p>
    <w:p>
      <w:pPr/>
      <w:r>
        <w:rPr>
          <w:lang w:val="bi_VU" w:bidi="bi_VU"/>
        </w:rPr>
      </w:r>
    </w:p>
    <w:p>
      <w:pPr/>
      <w:r>
        <w:rPr>
          <w:lang w:val="bi_VU" w:bidi="bi_VU"/>
        </w:rPr>
      </w:r>
      <w:r>
        <w:rPr>
          <w:vertAlign w:val="superscript"/>
          <w:lang w:val="bi_VU" w:bidi="bi_VU"/>
        </w:rPr>
        <w:t>13-14</w:t>
      </w:r>
      <w:r>
        <w:rPr>
          <w:lang w:val="bi_VU" w:bidi="bi_VU"/>
        </w:rPr>
        <w:t xml:space="preserve"> Nao fasin blong king ya, taem we hem i gat problem long saed blong loa, oltaem hem i stap singaot ol advaesa blong hem we oli savegud ol bisnes blong loa, blong oli kam givhan long hem. Nao long olgeta ya i gat seven advaesa blong hem we oli haeman blong Pesia mo Media we oli hae moa long ol narafala haeman long kingdom blong hem, mo oltaem nomo hem i stap lukluk long olgeta blong oli givhan long hem. Nem blong olgeta ya, Kasnaha, mo Setara, mo Admata, mo Tasis, mo Meres, mo Masenaha, mo Memukan. Nao hem i singaot olgeta ya oli kam luk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hem i talem long olgeta se, “Olgeta. !Mi mi king, be yufala i luk! !Woman blong mi i no obei long mi! Mi sanem ol man blong mi oli go blong tekem hem i kam luk mi, be hem i no wantem. ?Olsem wanem nao? ?Loa i talem olsem wanem? ?Bambae yumi mekem wanem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Memukan i girap, i talem long hem wetem ol narafala haeman blong hem se, “King. Woman ya blong yu i mekem bigfala sem long yu. Be i no long yu nomo, hem i spolem ol haeman blong yu tu, wetem olgeta man long ol kantri ya we yu yu stap rul long hem.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Sipos ol woman olbaot long ol ples ya oli harem nius blong samting ya we hem i mekem, bambae oli no moa save ona long ol man blong olgeta. Bambae oli stap talem se, ‘!Yu luk! !King Sekses i talem long Kwin Vasti blong hem i go luk hem, be hem i no wantem!’</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Sipos ol woman blong ol haeman blong yu long Pesia mo Media oli harem samting ya, bambae oli stap mekem sem samting long ol man blong olgeta, nao bambae oli gat big trabol. Bambae ol woman long evri ples oli no moa save ona long ol man blong olgeta, mo ol man blong olgeta bambae oli stap kros long olgeta oltaem.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King, long tingting blong mi, mi ting se i moa gud yu mekem wan niufala loa, yu talemaot we bambae yu no moa wantem luk fes blong woman ya bakegen samtaem. Mo i gud yu raetemdaon loa ya i stap wetem ol narafala loa blong Pesia mo Media, blong bambae ol man oli no save jenisim bakegen samtaem. Nao bambae yu putumap wan narafala woman we i moa gud long hem i tekem ples blong hem i kam kwin.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Ol kantri we yu yu stap rul long hem oli plante we plante, mo sipos ol woman blong olgeta oli harem niufala loa ya blong yu, bambae oli save tinghevi long ol man blong olgeta. Nating we oli haeman no oli man olbaot, be ol woman blong olgeta bambae oli save ona gud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Nao king wetem ol haeman blong hem oli glad tumas long tingting ya, mo king i mekem olsem we Memukan i talem.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 i singaot ol sekretari blong hem oli kam, nao i talemaot toktok blong hem long olgeta, se man i mas bos long haos blong hem, mo taem hem i tok long woman blong hem, woman blong hem i mas harem hem. Nao olgeta oli tanem tok ya i go long ol lanwis blong ol provins blong hem, mo oli raetem long ol fasin blong raet blong olgeta wanwan, mo oli sanem i go long ol provins ya.</w:t>
      </w:r>
      <w:r>
        <w:rPr>
          <w:lang w:val="bi_VU" w:bidi="bi_VU"/>
        </w:rPr>
      </w:r>
      <w:r>
        <w:rPr>
          <w:lang w:val="bi_VU" w:bidi="bi_VU"/>
        </w:rPr>
      </w:r>
    </w:p>
    <w:p>
      <w:pPr/>
      <w:r>
        <w:rPr>
          <w:lang w:val="bi_VU" w:bidi="bi_VU"/>
        </w:rPr>
      </w:r>
    </w:p>
    <w:p>
      <w:pPr>
        <w:pStyle w:val="Heading2"/>
      </w:pPr>
      <w:r>
        <w:rPr>
          <w:lang w:val="bi_VU" w:bidi="bi_VU"/>
        </w:rPr>
        <w:t>Esther 2:1</w:t>
      </w:r>
      <w:r>
        <w:rPr>
          <w:lang w:val="bi_VU" w:bidi="bi_VU"/>
        </w:rPr>
      </w:r>
    </w:p>
    <w:p>
      <w:pPr/>
      <w:r>
        <w:rPr>
          <w:lang w:val="bi_VU" w:bidi="bi_VU"/>
        </w:rPr>
      </w:r>
      <w:r>
        <w:rPr>
          <w:vertAlign w:val="superscript"/>
          <w:lang w:val="bi_VU" w:bidi="bi_VU"/>
        </w:rPr>
        <w:t>1</w:t>
      </w:r>
      <w:r>
        <w:rPr>
          <w:lang w:val="bi_VU" w:bidi="bi_VU"/>
        </w:rPr>
        <w:t xml:space="preserve"> Nao biaen, longtaem lelebet, taem King Sekses i no moa kros, hem i tingbaot samting ya bakegen we Kwin Vasti i bin mekem long hem, mo niufala loa ya blong hem we i bin talemaot agens long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from samting ya, sam long ol advaesa blong hem we oli stap klosap long hem oltaem, oli kam talem long hem se, “King. I gud yu sanem ol man blong yu oli go lukaot sam yang gel we oli naes, mo we oli no save man yet.</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Yu save putumap sam haeman long evri provins, long olgeta kantri we yu yu stap rul long hem, nao yu save talem long olgeta blong oli faenem ol yang gel olsem, oli tekem olgeta i kam long taon ya Susa, blong oli kam stap long haos, blong oli kam woman blong yu. Nao bambae yu putum olgeta long han blong Hegae, man ya blong wok blong yu we i stap lukaot long ol narafala gel ya long haos blong yu. Hem bambae i stap lukaot long olgeta, mo bambae i stap givim ol gudfala oel long olgeta we i blong ravem long bodi blong olgeta blong mekem olgeta oli naes moa.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biaen, sipos yu luk wan long olgeta we yu laekem hem tumas, bambae yu save putumap hem i kam kwin, blong tekem ples blong Kwin Vasti.” Nao king i harem se tok ya i gud tumas, mo hem 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i gat wan laen blong Isrel long taon ya Susa, we nem blong hem Modekae. Hem i pikinini blong Jaere, we i kamaot biaen long Simei, we hem i kamaot biaen long Kis we i wan laen blong Benjamin bifo.</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Fastaem, taem we King Nebukadnesa blong Babilon i kam mekem faet long King Jehoeakin blong Juda long Jerusalem, nao i winim hem, mo i tekem hem wetem ol man blong hem oli go wok slef* long ples blong hem, be wan olfala blong Modekae ya i wan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Modekae i gat wan sista blong hem we nem blong hem Esta, we long lanwis blong ol laen blong Isrel, nem blong hem Hadasa. Mo hem i wan gudfala gel we i naes we i naes. Mo taem papa mo mama blong gel ya tufala i ded, Modekae i adoptem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ol man blong king oli talemaot tok ya blong hem olbaot long olgeta kantri we hem i stap rul long hem, nao oli stap tekem plante gel i kam long taon ya Susa, oli putum olgeta long ples blong king. Mo oli tekem Esta tu i go wetem olgeta. Long ples ya, man ya Hegae we i stap lukaot long haos blong ol gel, hem i stap lukaot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man ya i laekem Esta tumas, we olgeta tingting blong hem i stap long hem. Mo kwiktaem nomo, hem i tekem ol gudfala oel i kam, i givim long hem blong i stap ravem long bodi blong hem, mo i stap givim ol spesel kakae long hem. Nao i putum hem long wan nambawan rum insaed long haos ya blong ol gel, mo i jusumaot seven gel long haos blong king, blong oli stap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Esta i no talemaot we hem i wan laen blong Isrel, from we Modekae i toktok long hem finis blong i no talemaot.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evri dei nomo, Modekae i stap wokbaot i go i kam long fran blong yad blong haos ya, blong luk se Esta i stap gud no olsem wanem, mo blong faenemaot ol samting we i stap hapen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wan fulyia, ol gel ya oli stap gohed blong wokem ol fasin ya blong mekem bodi blong olgeta i naes. Long sikis manis, oli stap putum oel we oli miksimap wetem gudfala senta ya mir,* mo long sikis manis bakegen, oli stap putum oel we oli miksimap wetem gudfala senta ya balsam.* Nao biaen, man ya i stap tekem ol gel ya wanwan oli go stap wetem king.</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Taem wan gel i rere blong i aot long haos blong olgeta blong go stap wetem king, hem i save werem ol nambawan klos we hem i luk se i gud.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hem i go stap wetem king long naet, mo long moning, oli tekem hem i go stap wetem ol narafala woman blong king long haos ya blong olgeta, we man ya Sahasgas i stap lukaot long hem. Sahasgas ya, hem i wan man blong wok blong king, we i stap lukaot long ol narafala woman ya blong king. Nao biaen, gel ya i no moa save go luk king bakegen. Be sipos king i laekem gel ya tumas, hem i save talem nem blong hem, nao oli save tekem hem i kam luk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15-18</w:t>
      </w:r>
      <w:r>
        <w:rPr>
          <w:lang w:val="bi_VU" w:bidi="bi_VU"/>
        </w:rPr>
        <w:t xml:space="preserve"> Nao long namba seven yia we King Sekses i stap rul, long manis ya Tebet* we i namba ten manis long kalenda blong olgeta, i taem blong oli tekem gel ya Esta blong i go stap wetem king. Gel ya i naes we i naes, ol man we oli luk hem oli laekem hem tumas. Nao long taem ya, hem i putum ol klos ya nomo we Hegae, man ya we i stap lukaot long haos blong ol gel i talem long hem blong i putum. Nao hem i go luk king, mo taem king i luk hem, hem i laekem hem tumas, we olgeta tingting blong hem i go long hem nomo, i winim ol narafala gel ya. Nao hem i putum hat blong kwin long hed blong hem, mo i putumap hem i kam kwin, i tekem ples blong Kwin Vasti. Nao long taem ya, king i mekem wan bigfala lafet blong ona long woman ya blong hem, Kwin Esta, mo hem i singaot ol minista blong hem wetem ol narafala haeman blong hem oli kam long lafet ya. Mo long taem ya, hem i stap givimaot ol gudgudfala presen i go long ol man, olsem we i stret blong king i givim, mo i talemaot se ol man blong olgeta kantri ya we hem i stap rul long hem, bambae oli gat holede. Esta ya, hem i dota blong wan olfala, we nem blong hem Abihael, we i lus finis, nao Modekae we i wan pikinini blong Abihael ya hem i adoptem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long seken taem we oli tekem ol gel ya oli kam wanples bakegen, king ya i putumap Modekae i kam wan minista blong hem, we i gat ofis blong hem long doa* blong bigfala stonwol blong yad blong haos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Be Esta i no talemaot nating we hem i wan laen* blong Isrel,* from we i stap holem tok ya blong Modekae yet, we i talem se bambae hem i no talemaot long wan man. Hem i stap obei long Modekae stret olsem we i stap obei long hem bifo, long taem ya we hem i smol gel yet, mo i stap long han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Long taem ya we Modekae i stap wok long ofis blong hem, i gat tu man blong wok blong king i stap we nem blong tufala, Bigtana mo Teres. Tufala i stap gad long doa blong haos blong king, be tufala i kros long king, nao tufala i stap mekem plan blong kilim hem i ded.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Be taem Modekae i save samting ya, hem i go talem long Kwin Esta, nao kwin i go talemaot long king.</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taem ol man blong king oli lukluk long bisnes ya, oli faenemaot se samting ya i tru. Nao oli holem tufala ya, oli tekem tufala i go long ples blong kilim man, mo oli hangem tufala i ded. Nao king i talem long olgeta blong oli raetemdaon ripot blong samting ya. Mo long fes blong hem olgeta oli raetemdaon long buk* blong ol ripot blong ol samting we i stap hapen long ol kantri ya we hem i stap rul long hem.</w:t>
      </w:r>
      <w:r>
        <w:rPr>
          <w:lang w:val="bi_VU" w:bidi="bi_VU"/>
        </w:rPr>
      </w:r>
      <w:r>
        <w:rPr>
          <w:lang w:val="bi_VU" w:bidi="bi_VU"/>
        </w:rPr>
      </w:r>
    </w:p>
    <w:p>
      <w:pPr/>
      <w:r>
        <w:rPr>
          <w:lang w:val="bi_VU" w:bidi="bi_VU"/>
        </w:rPr>
      </w:r>
    </w:p>
    <w:p>
      <w:pPr>
        <w:pStyle w:val="Heading2"/>
      </w:pPr>
      <w:r>
        <w:rPr>
          <w:lang w:val="bi_VU" w:bidi="bi_VU"/>
        </w:rPr>
        <w:t>Esther 3:1</w:t>
      </w:r>
      <w:r>
        <w:rPr>
          <w:lang w:val="bi_VU" w:bidi="bi_VU"/>
        </w:rPr>
      </w:r>
    </w:p>
    <w:p>
      <w:pPr/>
      <w:r>
        <w:rPr>
          <w:lang w:val="bi_VU" w:bidi="bi_VU"/>
        </w:rPr>
      </w:r>
      <w:r>
        <w:rPr>
          <w:vertAlign w:val="superscript"/>
          <w:lang w:val="bi_VU" w:bidi="bi_VU"/>
        </w:rPr>
        <w:t>1</w:t>
      </w:r>
      <w:r>
        <w:rPr>
          <w:lang w:val="bi_VU" w:bidi="bi_VU"/>
        </w:rPr>
        <w:t xml:space="preserve"> Nao biaen, King Sekses i putumap wan man we nem blong hem Haman i kam praeminista blong hem. Haman ya, hem i pikinini blong Hamedata, we i kamaot biaen long Agag.</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king i talem long ol haeman blong hem, se oli mas ona long praeminista ya blong hem, mo oltaem oli mas nildaon long fes blong hem, mo oli mas bodaon long hem. Nao olgeta evriwan oli stap mekem olsem, Modekae nomo i no wantem.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oltaem ol narafala haeman blong king oli stap askem long Modekae from wanem hem i no save obei long tok ya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Evri dei nomo, oli stap tok long hem blong i mekem olsem we king i talem, be hem i no wantem. Hem i talem long olgeta se, “!Olgeta! !Mi mi laen* blong Isrel* ya, mi no save bodaon long Haman!” Nao oli go talemaot hem long Haman, from we oli wantem luk se bambae Haman i tok long hem, no i letem hem i stap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taem Haman i luk we Modekae i no save ona long hem olsem, hem i kros we i kros.</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taem hem i harem we Modekae i wan laen blong Isrel, hem i talem se bambae i no panisim Modekae nomo, bambae i holem olgeta laen blong Isrel we oli stap olbaot long ol kantri ya we king ya i stap rul long hem, i kilim olgeta evriwan i ded.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long taem ya we King Sekses i stap rul, long namba twelef yia blong hem, long manis ya Nisan* we i fas manis blong yia, Haman i talem long ol man blong hem blong oli sakem ol spesel ston* blong faenemaot stret manis mo stret dei blong i wokem plan ya blong hem. Nao oli faenemaot se stret taem blong hem long namba twelef manis, we nem blong hem Adara,* long namba totin dei blong hem, nao oli agri long hem. (Ol spesel ston ya, long lanwis blong olgeta, nem blong hem, “purim”.)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Haman i talem long king se, “King. Olbaot long ol kantri ya we yu yu stap rul long hem, long evri provins, i gat ol man i stap we oli stap folem ol kastom we oli defren olgeta long ol kastom blong ol narafala man. Olgeta ya oli no save obei long ol loa blong yu, mo sipos yu letem olgeta i stap olsem, bambae oli mekem bigfala trabol long yu.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tingting blong mi, mi ting se i moa gud yu mekem wan strong tok blong yu se olgeta ya oli mas ded, mo yu talemaot long evri ples. Sipos yu glad blong mekem olsem, mi mi promes se bambae mi givim fiftin taosen milian vatu* long yu blong yu save yusum blong mekem ol wok blong ol kantri ya we yu stap rul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king i gat wan ring blong hem we i stap yusum oltaem blong putum mak blong hem long ol niufala loa we oli raetem, blong soemaot we loa ya i blong hem. Nao hem i tekemaot ring ya, i givim long Haman, enemi ya blong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i talem long hem se, “Ol mane ya i stap long han blong yu, mo olgeta man ya oli blong yu evriwan. Wanem samting we yu wantem mekem long olgeta, yu save mekem olsem we yu wantem.”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sem manis ya yet, long namba totin dei blong hem, Haman i singaot ol sekretari blong king oli kam luk hem, nao hem i talemaot wan tok blong hem long olgeta blong oli raetemdaon. Nao oli tanem i go long ol lanwis blong olgeta provins we king ya i rul long hem, mo oli raetem long ol fasin blong raet blong ol lanwis ya wanwan. Nao Haman i tekem ring ya blong king, i putum mak blong hem long olgeta leta ya, blong tok ya blong hem bambae i kamaot long nem blong king, nao i sanem ol leta ya i go long ol lida mo ol distrikejen* mo ol haeman long olgeta kantri we king ya i stap rul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ol man blong resis oli tekem ol leta ya, oli karem i go long olgeta provins ya. Toktok blong ol leta ya i talem se, “Long manis ya Adara, long namba totin dei blong hem, olgeta laen blong Isrel we oli stap long ol provins blong yufala, bambae yufala i mas kilim olgeta evriwan oli ded. Ol yangfala wetem ol olfala, ol woman wetem ol pikinini, bambae yufala i mas kilim olgeta evriwan long wan dei nomo, we bambae yufala i no gat sore nating long olgeta. Bambae yufala i save tekem olting blong olgeta oli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Tok ya i mas go long olgeta provins blong yufala, blong olgeta man evriwan oli mas harem, nao long dei ya, bambae yufala i stap rere blong mekem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From we king i agri finis long tok ya, ol man blong hem oli go talemaot long bigfala taon ya Susa, mo ol man blong resis oli karem i go long olgeta kantri we king i stap rul long hem. Nao long taon ya, tok ya i mekem ol man oli stap harem nogud tumas, we tingting blong olgeta i paspas from, be king wetem Haman, tufala i stap sidaon, tufala i stap dring, tufala i stap harem gud.</w:t>
      </w:r>
      <w:r>
        <w:rPr>
          <w:lang w:val="bi_VU" w:bidi="bi_VU"/>
        </w:rPr>
      </w:r>
      <w:r>
        <w:rPr>
          <w:lang w:val="bi_VU" w:bidi="bi_VU"/>
        </w:rPr>
      </w:r>
    </w:p>
    <w:p>
      <w:pPr/>
      <w:r>
        <w:rPr>
          <w:lang w:val="bi_VU" w:bidi="bi_VU"/>
        </w:rPr>
      </w:r>
    </w:p>
    <w:p>
      <w:pPr>
        <w:pStyle w:val="Heading2"/>
      </w:pPr>
      <w:r>
        <w:rPr>
          <w:lang w:val="bi_VU" w:bidi="bi_VU"/>
        </w:rPr>
        <w:t>Esther 4:1</w:t>
      </w:r>
      <w:r>
        <w:rPr>
          <w:lang w:val="bi_VU" w:bidi="bi_VU"/>
        </w:rPr>
      </w:r>
    </w:p>
    <w:p>
      <w:pPr/>
      <w:r>
        <w:rPr>
          <w:lang w:val="bi_VU" w:bidi="bi_VU"/>
        </w:rPr>
      </w:r>
      <w:r>
        <w:rPr>
          <w:vertAlign w:val="superscript"/>
          <w:lang w:val="bi_VU" w:bidi="bi_VU"/>
        </w:rPr>
        <w:t>1</w:t>
      </w:r>
      <w:r>
        <w:rPr>
          <w:lang w:val="bi_VU" w:bidi="bi_VU"/>
        </w:rPr>
        <w:t xml:space="preserve"> Nao taem Modekae i harem nius blong samting ya, hem i harem nogud tumas, mo i terem* klos blong hem from. Nao hem i putum rabis klos, mo i sakem asis blong faea i go long hed blong hem, mo i stap go olbaot long taon, we i stap krae bigwan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gogo i kam long doa* blong bigfala stonwol blong yad blong haos blong king. Hem i no go insaed, from we man we i putum rabis klos olsem i no save go insaed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olgeta provins we oli talemaot tok ya blong king, olgeta laen* blong Isrel* oli stap harem nogud tumas, oli krae. Oli stap krae bigwan, mo oli livim kakae blong soemaot we oli harem nogud, mo plante long olgeta oli putum rabis klos, mo oli stap ledaon long asis.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taem ol gel blong wok blong kwin wetem ol man blong wok blong hem oli talemaot ol samting ya long hem we Modekae i mekem, hem i harem nogud tumas. Nao hem i tekem sam klos, i sanem i go long Modekae blong hem i jenisim klos blong hem blong i kam insaed, be hem i no wantem.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kwin i singaot wan man blong wok blong hem, we nem blong hem Hatak, we king i putumap hem blong i stap wok blong hem, nao i sanem hem blong i go luk Modekae, blong i faenemaot wanem samting i hapen, mo we hem i mekem olsem from wanem.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Modekae i stap long bigfala ples ya blong mekem miting long medel blong taon, klosap long doa blong bigfala stonwol blong yad blong haos blong king, nao Hatak i go luk hem long ples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Modekae i talemaot ol samting ya long hem we oli bin mekem long hem, mo bigfala mane ya we Haman i promes finis long king, se sipos king i kilim olgeta laen blong Isrel oli ded, bambae 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Modekae i gat wan kopi blong tok ya blong king, we oli stap putum olbaot long taon ya, we i talem se bambae ol man oli kilim olgeta laen blong Isrel oli ded. Nao hem i givim kopi ya long Hatak, mo i talem long hem blong i go talemaot ol samting ya long kwin, mo i givim kopi ya long hem. Mo i talem long hem tu se kwin i mas go krae long king, blong hem i gat sore long ol man ples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Hatak i go mekem olsem we Modekae i talem.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kwin i sanem hem i gobak blong talemaot long Modekae se,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“I gud, be i gat loa blong samting ya i stap. Loa ya i talem se, ‘Sipos wan man no wan woman i go long yad ya blong haos blong king we i insaed olgeta, we king i no singaot hem blong i go, bambae oli mas kilim hem i ded.’ Loa ya i tabu, mo olgeta man, i stat long ol advaesa blong king i go kasem olgeta man long ol provins, oli save finis. I gat wan samting nomo i save sevem man we i go insaed olsem. King i gat wokingstik blong hem we oli wokem long gol, nao sipos hem i holem stik ya, i poenem man olsem long hem, man ya bambae i no ded, i save stap. Be i gat wan manis i pas finis we king i no moa singaot mi blong mi go luk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Modekae i harem tok ya blong kwin,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sanem narafala tok bakegen i go long hem blong givim woning long hem, i talem se, “Esta. I nogud yu ting se yu yu stap long haos blong king, nao bambae yu stap gud i winim mifala ol narafala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Naoia i gat wan hadtaem i kasem yumi ol laen blong Isrel, mo sipos yu yu stap kwaet olsem, bambae God i givhan long mifala, i sevem mifala, be yu bambae yu ded, nao famle blong papa blong yu bambae i finis. ?Be naoia, hu i save? Maet yu yu kam kwin long taem ya, blong bambae yu save givhan long yumi long hadtaem ya.”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kwin i sanem tok i gobak 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i talem se, “Plis, yu go singaot olgeta man ples blong yumi we oli stap long taon ya, oli kam wanples. Bambae yufala i stap prea from mi gogo kasem tri dei mo tri naet we yufala i no kakae, mo yufala i no dring. Mo mi wetem ol gel blong wok blong mi, bambae mifala tu i mekem sem samting. Nao long namba tri dei ya, nating we i agensem loa, be bambae mi mas go luk king. Mo sipos i min se mi mi mas ded from, be bambae i mas olsem.”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Modekae i go, i mekem evri samting, stret olsem we kwin i talem.</w:t>
      </w:r>
      <w:r>
        <w:rPr>
          <w:lang w:val="bi_VU" w:bidi="bi_VU"/>
        </w:rPr>
      </w:r>
      <w:r>
        <w:rPr>
          <w:lang w:val="bi_VU" w:bidi="bi_VU"/>
        </w:rPr>
      </w:r>
    </w:p>
    <w:p>
      <w:pPr/>
      <w:r>
        <w:rPr>
          <w:lang w:val="bi_VU" w:bidi="bi_VU"/>
        </w:rPr>
      </w:r>
    </w:p>
    <w:p>
      <w:pPr>
        <w:pStyle w:val="Heading2"/>
      </w:pPr>
      <w:r>
        <w:rPr>
          <w:lang w:val="bi_VU" w:bidi="bi_VU"/>
        </w:rPr>
        <w:t>Esther 5:1</w:t>
      </w:r>
      <w:r>
        <w:rPr>
          <w:lang w:val="bi_VU" w:bidi="bi_VU"/>
        </w:rPr>
      </w:r>
    </w:p>
    <w:p>
      <w:pPr/>
      <w:r>
        <w:rPr>
          <w:lang w:val="bi_VU" w:bidi="bi_VU"/>
        </w:rPr>
      </w:r>
      <w:r>
        <w:rPr>
          <w:vertAlign w:val="superscript"/>
          <w:lang w:val="bi_VU" w:bidi="bi_VU"/>
        </w:rPr>
        <w:t>1</w:t>
      </w:r>
      <w:r>
        <w:rPr>
          <w:lang w:val="bi_VU" w:bidi="bi_VU"/>
        </w:rPr>
        <w:t xml:space="preserve"> Nao long taem ya we kwin i livim kakae, long namba tri dei blong hem, hem i putum ol nambawan klos blong hem, nao i go long smol yad ya long haos blong king we i insaed olgeta, nao i stanap, i lukluk i go long rum ya we bigfala jea blong king i stap long hem. King i stap insaed, i stap sidaon long bigfala jea ya blong hem, i stap lukluk i kam long doa.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taem hem i luk kwin we i stap stanap afsaed long yad ya, hem i glad tumas blong luk hem, nao i tekem wokingstik ya blong hem we oli wokem long gol, i poenem hem long hem. Nao kwin i go klosap, i tajem en blong stik ya.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king i askem long hem se, “?Esta, olsem wanem? ?Yu wantem wan samting? Sipos yu talemaot wanem samting long mi we yu yu wantem, nating sipos yu askem haf blong olgeta samting we mi mi gat long kingdom blong mi, be bambae mi save givim long yu.”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kwin i talem long hem se, “King. Plis mi wantem se tede bambae yu mo Haman, yutufala i kam kakae long haos blong mi. Mi stap mekemrere kakae blong yutufala, mo sipos yutufala i save kam, bambae mi mi glad tumas.”</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king i sanem tok i go long Haman blong i kam kwiktaem, blong bambae tufala i go kakae long haos blong kwin. Mo taem hem i kamtru, hem wetem king, tufala i go long kakae ya we kwin i mekem blong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taem trifala i stap dring waen, king i talem long kwin se, “Kwin, sipos yu talemaot long mi wanem samting we yu yu wantem, bambae mi save givim long yu naoia. Nating sipos yu askem haf blong olgeta samting we mi mi gat long kingdom blong mi, be bambae mi save mekem olsem we yu yu wantem.”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kwin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“King, sipos i tru we yu yu glad blong givim samting we bambae mi askem long yu, plis mi wantem tumas blong yutufala i kambak bakegen long ples ya tumora. Bambae mi mekemrere wan narafala kakae blong yutufala, mo sipos yu save mekem olsem, bambae mi mi glad tumas. Nao tumora bambae mi talemaot long yu samting ya we mi mi wantem.”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taem trifala i kakae finis, Haman i aot blong gohom we i harem gud tumas, mo tingting blong hem i glad we i glad. Be taem hem i stap wokbaot i go, hem i luk Modekae i stap sidaon long ofis blong hem, long doa* blong bigfala stonwol blong yad blong king, be hem i no girap blong ona long hem, mo taem hem i pas long ples ya, Modekae i no mekem wan saen nating blong ona long hem, nao hem i kros we i kros.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hem i taetem hem nomo, i wokbaot i go long haos blong hem. Nao hem i singaot ol fren blong hem oli kam long haos blong hem, mo i singaot woman blong hem Seres tu, i kam joen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hem i stap tok flas long fes blong olgeta, i stap talem se hem i wan rijman we i gat plante pikinini boe blong hem, mo we king i mekem hem i holem wan wok we i gat hae nem long hem, mo we hem i kam namba wan haeman blong king, i winim ol narafala haeman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Mo hem i talem se, “!Yufala i luk! Antap long ol samting ya, tede nomo, Kwin Esta i mekem wan gudfala kakae blong mi mo king, we i blong mitufala nomo, i no blong ol narafala man. Mo tumora, hem i wantem blong mitufala i go kakae long haos blong hem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i gat wan samting yet we i stap spolem tingting blong mi. Taem mi luk Modekae, laen* ya blong Isrel* we i stap sidaon long ofis blong hem long doa blong bigfala stonwol blong yad blong king, samting ya i mekem mi mi harem nogud tumas, nao mi luk ol gudgudfala samting ya i olsem samting nating nomo.”</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woman blong hem mo ol fren ya blong hem oli talem long hem se, “I gud yu wokem wan ples blong hangem man we bambae i hae we i hae, i kasem twanti faef meta. Nao tumora long moning, bambae yu save askem long king, blong ol man blong hem oli hangem Modekae long hem. Ale biaen, bambae yu save go long kakae ya we tingting blong yu i glad.” Nao Haman i harem se plan ya i gud, nao hem i talem long ol man blong hem blong oli wokem wan ples blong hangem man, blong bambae oli hangem Modekae long hem.</w:t>
      </w:r>
      <w:r>
        <w:rPr>
          <w:lang w:val="bi_VU" w:bidi="bi_VU"/>
        </w:rPr>
      </w:r>
      <w:r>
        <w:rPr>
          <w:lang w:val="bi_VU" w:bidi="bi_VU"/>
        </w:rPr>
      </w:r>
    </w:p>
    <w:p>
      <w:pPr/>
      <w:r>
        <w:rPr>
          <w:lang w:val="bi_VU" w:bidi="bi_VU"/>
        </w:rPr>
      </w:r>
    </w:p>
    <w:p>
      <w:pPr>
        <w:pStyle w:val="Heading2"/>
      </w:pPr>
      <w:r>
        <w:rPr>
          <w:lang w:val="bi_VU" w:bidi="bi_VU"/>
        </w:rPr>
        <w:t>Esther 6:1</w:t>
      </w:r>
      <w:r>
        <w:rPr>
          <w:lang w:val="bi_VU" w:bidi="bi_VU"/>
        </w:rPr>
      </w:r>
    </w:p>
    <w:p>
      <w:pPr/>
      <w:r>
        <w:rPr>
          <w:lang w:val="bi_VU" w:bidi="bi_VU"/>
        </w:rPr>
      </w:r>
      <w:r>
        <w:rPr>
          <w:vertAlign w:val="superscript"/>
          <w:lang w:val="bi_VU" w:bidi="bi_VU"/>
        </w:rPr>
        <w:t>1</w:t>
      </w:r>
      <w:r>
        <w:rPr>
          <w:lang w:val="bi_VU" w:bidi="bi_VU"/>
        </w:rPr>
        <w:t xml:space="preserve"> Nao long sem naet ya, king i no save slip, nao i talem long ol man blong hem blong oli go tekem buk* ya we oli stap raetemdaon ol ripot blong kingdom blong hem i go long hem, oli kam ridim long hem blong hem i harem.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oli stap ridim gogo i brok delaet, mo oli kasem wan ples we i gat ripot we i tokbaot Modekae we i faenemaot we Bigtana wetem Teres, tufala i mekem plan blong kilim king. Tufala ya, tufala i man blong wok blong king, we long taem ya, tufala i stap gad long rum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king i askem se, “?Ei, be mi mi mekem wanem samting long Modekae blong ona long hem from samting ya?” Nao ol man blong wok blong hem oli talem se, “I no gat. Yu no mekem wan samting long hem yet.”</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i talem se, “Sipos i gat wan minista blong mi i stap long ples ya, bambae mitufala i save lukluk long bisnes ya.” Long taem ya, ol man blong Haman oli wokem finis ples ya blong hangem man, mo hem i jes kam insaed long yad blong haos blong king blong askem long hem blong i letem hem i hangem Modekae i ded.</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ol man blong wok blong king oli talem long hem se, “King. Praeminista ya i stap. Hem i stap wet blong luk yu.” Nao king i talem se, “Ale, yufala i go tekem hem i kam.”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Haman i kam insaed, mo king i talem long hem se, “Praeminista, i gat wan man we mi mi wantem tumas blong ona long hem. ?Yu ting se bambae mi save mekem wanem samting long hem blong leftemap nem blong hem?” Nao Haman i stap tingting hem wan se, “?Hu man ya we king i wantem tumas blong ona long hem? !Hemia i no narafala man ya, mi nomo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hem i talem long king se, “King. Sipos yu wantem ona long wan man olsem,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i gud yu talem long ol man blong wok blong yu blong oli go tekem wan longfala kot blong yu we yu stap putum oltaem, oli karem i kam, mo oli go flasem hos ya blong yu olsem we oli stap flasem oltaem, taem yu wantem wokbaot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yu talem long wan minista blong yu we i hae moa long ol narawan, blong i putum longfala kot ya long man ya, mo i givhan long hem blong i sidaon long hos ya, nao bambae i holem rop blong hos ya, i lidim i go olbaot long bigfala ples ya blong mekem miting, long medel blong taon. Mo taem tufala i stap go, minista ya bambae i mas singaot blong talemaot se, ‘Sipos king i wantem ona long wan man, fasin we hem i stap mekem i gud we i gud. !Yufala i kam luk! !Hemia nao fasin blong hem!’ ”</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king i talem long Haman se, “Ale, yu hareap, yu go tekem longfala kot ya blong mi i kam, mo yu go tekem hos blong mi i kam, nao yu go mekem ol samting ya long Modekae, laen* ya blong Isrel,* blong ona long hem. Hem i stap sidaon long ofis blong hem, long doa* blong bigfala stonwol blong yad ya. Bambae yu mekem evri samting ya long hem stret olsem we yu yu talem.”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Haman i go tekem longfala kot ya wetem hos ya i kam, nao i putum kot ya long Modekae, mo i givhan long hem blong i sidaon long hos ya. Mo hem i holem rop blong hos ya, i lidim hem i go olbaot long bigfala ples ya blong mekem miting long medel blong taon. Mo taem tufala i stap go, hem i stap singaot i stap talem se, “Sipos king i wantem ona long wan man, fasin we hem i stap mekem i gud we i gud. !Yufala i kam luk! !Hemia nao fasin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biaen, Modekae i gobak long ofis blong hem, be Haman i kavremap fes blong hem from we i sem tumas, i ronwe i go long haos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Hem i go stori long woman blong hem wetem olgeta fren blong hem, i talemaot evri samting ya long olgeta, we i hapen long hem. Nao woman blong hem wetem ol fren ya blong hem oli talem long hem se, “Naoia nem blong yu i stap godaon, be nem blong Modekae i stap kam antap. Man ya i wan laen blong Isrel ya. Bambae yu no save winim hem. Hem bambae i mas winim yu ya.”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taem olgeta oli stap tokbaot samting ya yet, ol man blong wok blong king oli kam, oli hareap long Haman blong tekem hem i go long kakae ya we kwin i wokem.</w:t>
      </w:r>
      <w:r>
        <w:rPr>
          <w:lang w:val="bi_VU" w:bidi="bi_VU"/>
        </w:rPr>
      </w:r>
      <w:r>
        <w:rPr>
          <w:lang w:val="bi_VU" w:bidi="bi_VU"/>
        </w:rPr>
      </w:r>
    </w:p>
    <w:p>
      <w:pPr/>
      <w:r>
        <w:rPr>
          <w:lang w:val="bi_VU" w:bidi="bi_VU"/>
        </w:rPr>
      </w:r>
    </w:p>
    <w:p>
      <w:pPr>
        <w:pStyle w:val="Heading2"/>
      </w:pPr>
      <w:r>
        <w:rPr>
          <w:lang w:val="bi_VU" w:bidi="bi_VU"/>
        </w:rPr>
        <w:t>Esther 7:1</w:t>
      </w:r>
      <w:r>
        <w:rPr>
          <w:lang w:val="bi_VU" w:bidi="bi_VU"/>
        </w:rPr>
      </w:r>
    </w:p>
    <w:p>
      <w:pPr/>
      <w:r>
        <w:rPr>
          <w:lang w:val="bi_VU" w:bidi="bi_VU"/>
        </w:rPr>
      </w:r>
      <w:r>
        <w:rPr>
          <w:vertAlign w:val="superscript"/>
          <w:lang w:val="bi_VU" w:bidi="bi_VU"/>
        </w:rPr>
        <w:t>1</w:t>
      </w:r>
      <w:r>
        <w:rPr>
          <w:lang w:val="bi_VU" w:bidi="bi_VU"/>
        </w:rPr>
        <w:t xml:space="preserve"> Nao king ya wetem Haman, tufala i go kakae wetem kwin bakegen.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taem trifala i stap dring waen, king i talem long kwin bakegen se, “Kwin, sipos yu talemaot long mi wanem samting we yu yu wantem, bambae mi save givim long yu naoia. Nating sipos yu askem haf blong olgeta samting we mi mi gat, be bambae mi save mekem olsem we yu yu wantem.”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kwin i talem se, “King. Sipos i tru we yu yu glad blong givim samting we bambae mi askem long yu, plis mi wantem tumas blong yu sevem laef blong mi wetem laef blong ol man ples blong mi, blong bambae mifala i no ded.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Mi wetem ol man ples blong mi, wan man i bin pemaot mifala blong i save kilim mifala i ded. Sipos hem i bin pemaot mifala blong mekem mifala i kam slef* nomo, bambae mi save stap kwaet, mi no save mekem yu yu trabol from. Be naoia taem blong mifala i kam klosap we bambae man ya i kilim mifala evriwan i ded, we bambae i no gat wan long mifala i stap.”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king i askem long kwin se, “?Hu ya i wantem mekem samting ya? ?Man ya i stap wea?”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Kwin i talem se, “Enemi ya blong mifala we i wantem spolem mifala, man nogud ya Haman.” Nao Haman i stap lukluk long tufala, we i fraet we i fraet.</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king i kros we i kros, nao hem i girap, i aot long rum ya, i go long yad. Mo Haman i savegud we king bambae i kilim hem i ded from samting ya, nao hem i stap insaed blong askem long kwin blong i sevem laef blong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king i kam insaed long haos bakegen, stret long taem we Haman i foldaon antap long longfala jea ya we kwin i stap ledaon long hem, i stap krae long kwin blong i gat sore long hem. Mo taem king i luk hem, hem i talem se, “!Ei! ?Man ya i mekem wanem ya? ?Hem i stap traem fosem woman blong mi blong slip wetem hem insaed long haos blong mi, stret long fes blong mi?” Nao taem king i tok, wantaem nomo ol man blong wok blong hem oli kam kavremap fes blong Haman.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wan long olgeta we nem blong hem Habona, i talem se, “King. Man ya i jes wokem wan ples blong hangem man klosap long haos blong hem, we i hae we i hae i kasem twanti faef meta. Hem i wokem blong hangem Modekae long hem blong kilim hem i ded. Be man ya nao i sevem laef blong yu.” Nao king i talem se, “!Ale! !Yufala i go hangem Haman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oli tekem Haman, oli go hangem hem long ples ya we hem nomo i wokem blong hangem Modekae long hem. Nao king i no moa kros.</w:t>
      </w:r>
      <w:r>
        <w:rPr>
          <w:lang w:val="bi_VU" w:bidi="bi_VU"/>
        </w:rPr>
      </w:r>
      <w:r>
        <w:rPr>
          <w:lang w:val="bi_VU" w:bidi="bi_VU"/>
        </w:rPr>
      </w:r>
    </w:p>
    <w:p>
      <w:pPr/>
      <w:r>
        <w:rPr>
          <w:lang w:val="bi_VU" w:bidi="bi_VU"/>
        </w:rPr>
      </w:r>
    </w:p>
    <w:p>
      <w:pPr>
        <w:pStyle w:val="Heading2"/>
      </w:pPr>
      <w:r>
        <w:rPr>
          <w:lang w:val="bi_VU" w:bidi="bi_VU"/>
        </w:rPr>
        <w:t>Esther 8:1</w:t>
      </w:r>
      <w:r>
        <w:rPr>
          <w:lang w:val="bi_VU" w:bidi="bi_VU"/>
        </w:rPr>
      </w:r>
    </w:p>
    <w:p>
      <w:pPr/>
      <w:r>
        <w:rPr>
          <w:lang w:val="bi_VU" w:bidi="bi_VU"/>
        </w:rPr>
      </w:r>
      <w:r>
        <w:rPr>
          <w:vertAlign w:val="superscript"/>
          <w:lang w:val="bi_VU" w:bidi="bi_VU"/>
        </w:rPr>
        <w:t>1</w:t>
      </w:r>
      <w:r>
        <w:rPr>
          <w:lang w:val="bi_VU" w:bidi="bi_VU"/>
        </w:rPr>
        <w:t xml:space="preserve"> Nao long sem dei ya, olgeta samting blong Haman, enemi ya blong ol laen* blong Isrel,* king i givim olgeta evriwan i go long kwin. Mo kwin i talemaot long king we hem i wan sista blong Modekae, nao i stat long taem ya, king i givim raet long Modekae blong i save kam luk hem long haos blong hem olsem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king i tekem ring blong hem we i gat spesel mak blong hem long hem, i givim long Modekae blong hem i yusum. Ring ya, king i bin givim long Haman fastaem. Mo kwin i putum Modekae blong i stap lukaot long olgeta samting ya we i blong Haman fastaem.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kwin i luk we plan blong Haman blong kilim olgeta i ded, i stap yet, nao i nildaon long fes blong king, i stap krae, nao i askem bakegen long hem blong i mekem wan samting blong blokem plan ya.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Nao king i holem wokingstik ya blong hem, we oli wokem long gol, i poenem kwin long hem, nao kwin i stanap,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“King, sipos i tru we yu yu lavem mi tumas, plis yu sore long mi. Leta ya we Haman i sanem i go long ol man, i talem long olgeta, se oli mas holem olgeta man ples blong mi we oli stap olbaot long ol kantri ya we yu yu stap rul long hem, oli mas kilim olgeta evriwan i ded. Plis yu mekem wan niufala tok blong blokem tok ya blong hem, yu sanem i go long ol man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King, sipos plan ya i gohed, nao ol man oli go kilim ol man ples blong mi mo ol laen blong mi oli ded, hemia bambae i nogud tumas long mi. I moa gud mi tu mi ded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taem ya, Modekae tu i stap, nao king i talem long tufala se, “Yutufala i save. Mi mi hangem Haman finis from plan ya blong hem we i mekem agens long ol man ples blong yutufala, mo yu, kwin, mi givim olgeta samting blong hem finis long yu.</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tok blong mi we oli raetemdaon mo i gat mak blong mi i stap long hem, nao i goaot finis long nem blong mi, i no gat man i save tekemaot. Be yutufala i save raetem wan leta i go long ol man ples blong yutufala, yutufala i save talem wanem tok long olgeta we yutufala i wantem. Bambae yutufala i raetem long nem blong mi, nao yutufala i putum mak blong mi long hem, mo yutufala i sanem i goaot long nem blong mi.”</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long namba tri manis blong yia ya, long manis ya Sivan,* long namba twanti tri dei blong hem, Modekae i singaot ol sekretari blong king oli kam, nao oli raetem wan leta long nem blong king. Leta ya i blong go long olgeta laen blong Isrel, wetem ol distrikejen* mo ol minista mo ol haeman blong king long ol wan handred twanti seven provins blong hem, i stat long kantri ya India long is, i go kasem kantri ya Itiopia long wes. Nao hem i gohed i stap toktok, mo olgeta oli stap raetemdaon ol tok blong hem, mo oli tanem tok ya i go long ol lanwis blong evri provins, mo oli raetem long ol fasin blong raet blong ol lanwis ya wanwan, mo oli tanem tu i go long lanwis ya Hibru* we i lanwis blong ol laen blong Isrel, mo oli raetem long fasin blong raet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Modekae i talem long olgeta blong oli raetem ol leta ya long nem blong King Sekses, mo hem i putum mak blong king long olgeta. Nao ol man blong ron long hos oli tekem ol hos blong king we oli save ron strong, oli karem ol leta ya i go long evri ples.</w:t>
      </w:r>
      <w:r>
        <w:rPr>
          <w:lang w:val="bi_VU" w:bidi="bi_VU"/>
        </w:rPr>
      </w:r>
      <w:r>
        <w:rPr>
          <w:lang w:val="bi_VU" w:bidi="bi_VU"/>
        </w:rPr>
      </w:r>
    </w:p>
    <w:p>
      <w:pPr/>
      <w:r>
        <w:rPr>
          <w:lang w:val="bi_VU" w:bidi="bi_VU"/>
        </w:rPr>
      </w:r>
    </w:p>
    <w:p>
      <w:pPr/>
      <w:r>
        <w:rPr>
          <w:lang w:val="bi_VU" w:bidi="bi_VU"/>
        </w:rPr>
      </w:r>
      <w:r>
        <w:rPr>
          <w:vertAlign w:val="superscript"/>
          <w:lang w:val="bi_VU" w:bidi="bi_VU"/>
        </w:rPr>
        <w:t>11-12</w:t>
      </w:r>
      <w:r>
        <w:rPr>
          <w:lang w:val="bi_VU" w:bidi="bi_VU"/>
        </w:rPr>
        <w:t xml:space="preserve"> Leta ya i talemaot long olgeta laen blong Isrel long evri taon, we king i talem se long dei ya we Haman i putum blong ol man bambae oli kam kilim olgeta i ded, bambae olgeta oli save kam wanples blong mekemrere blong faet blong sevem laef blong olgeta. Leta ya i talem se, “Long yia ya, long namba twelef manis, long manis ya Adara,* long namba totin dei blong hem, bambae yufala i save stap rere blong mekem faet. I nomata weples yufala i stap, long ol provins ya we mi mi stap rul long hem, be sipos i gat ol man we oli tekem ol samting blong faet, oli kam blong kilim yufala, bambae yufala i save go faet long olgeta. Long dei ya, bambae yufala i gat raet blong kilim olgeta oli ded, wetem ol woman blong olgeta mo ol pikinini blong olgeta, gogo olgeta oli ded evriwan, mo bambae yufala i save tekemaot olgeta samting we i blong olgeta, oli blong yufala. Hemia nao tok blong mi, we i kam long yufala evriwan, long olgeta provins we mi mi stap rul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Leta ya i talem long ol haeman blong king, blong oli talemaot tok ya long olgeta man long ol provins, se long dei ya, ol laen blong Isrel bambae oli save mekemrere blong faet long ol enemi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ol man blong ron long hos, oli karem ol leta ya, oli resis long ol hos blong king, oli spid i go blong givimaot tok ya olsem we king i talem, mo long bigfala taon ya Susa ol man oli talemaot tok ya, blong olgeta man i harem.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Modekae i putum ol spesel klos blong king we i blu mo i waet, mo i putum wan longfala kot tu we i pepol, mo i putum wan hat blong king we i flas gud, we oli wokem long gol. Mo olgeta man long evri ples long taon ya oli stap singsingaot bigwan, from we oli glad we oli glad.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 laen blong Isrel oli harem gud bakegen, oli glad we oli glad, from we oli haremsave se oli win finis.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Long olgeta provins mo long olgeta taon we oli talemaot tok ya blong king, ol laen blong Isrel oli holede, nao oli stap mekem lafet we oli glad we oli glad. Mo taem samting ya i hapen, plante narafala man oli kam laen blong Isrel, from we oli fraet long olgeta.</w:t>
      </w:r>
      <w:r>
        <w:rPr>
          <w:lang w:val="bi_VU" w:bidi="bi_VU"/>
        </w:rPr>
      </w:r>
      <w:r>
        <w:rPr>
          <w:lang w:val="bi_VU" w:bidi="bi_VU"/>
        </w:rPr>
      </w:r>
    </w:p>
    <w:p>
      <w:pPr/>
      <w:r>
        <w:rPr>
          <w:lang w:val="bi_VU" w:bidi="bi_VU"/>
        </w:rPr>
      </w:r>
    </w:p>
    <w:p>
      <w:pPr>
        <w:pStyle w:val="Heading2"/>
      </w:pPr>
      <w:r>
        <w:rPr>
          <w:lang w:val="bi_VU" w:bidi="bi_VU"/>
        </w:rPr>
        <w:t>Esther 9:1</w:t>
      </w:r>
      <w:r>
        <w:rPr>
          <w:lang w:val="bi_VU" w:bidi="bi_VU"/>
        </w:rPr>
      </w:r>
    </w:p>
    <w:p>
      <w:pPr/>
      <w:r>
        <w:rPr>
          <w:lang w:val="bi_VU" w:bidi="bi_VU"/>
        </w:rPr>
      </w:r>
      <w:r>
        <w:rPr>
          <w:vertAlign w:val="superscript"/>
          <w:lang w:val="bi_VU" w:bidi="bi_VU"/>
        </w:rPr>
        <w:t>1</w:t>
      </w:r>
      <w:r>
        <w:rPr>
          <w:lang w:val="bi_VU" w:bidi="bi_VU"/>
        </w:rPr>
        <w:t xml:space="preserve"> Nao dei ya we Haman i putum, i kamtru. Fastaem, hem i talemaot long nem blong king, se long yia ya nomo, long namba twelef manis we nem blong hem Adara,* long namba totin dei blong hem, ol enemi blong ol laen* blong Isrel* bambae oli gat janis blong kilim olgeta oli ded. Be taem dei ya i kamtru, ol samting ya i jenis bigwan, nao ol laen blong Isrel oli kilim olgeta, oli winim olgeta.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Long evri taon we ol laen blong Isrel oli stap long hem, long olgeta kantri we king ya i stap rul long hem, olgeta oli mekemrere finis blong faet agens long ol man ya we oli wantem kilim olgeta. Be long evri ples, ol man oli fraet long olgeta, nao i no gat man we i naf blong go mekem faet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Long olgeta provins, ol haeman blong gavman we hemia ol distrikejen,* mo ol minista, mo ol man blong king, olgeta evriwan oli stap givhan long ol laen blong Isrel, from we oli fraet long Modekae.</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evri ples we king i stap rul long hem, olgeta man oli save se naoia, king i putumap Modekae i kam wan haeman, mo oltaem, nem blong hem i stap kam antap moa.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from samting ya, ol laen blong Isrel oli save mekem olsem we oli wantem long ol enemi ya blong olgeta. Nao oli tekem ol naef blong faet blong olgeta, oli go kilim ol man ya oli ded.</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long bigfala taon ya Susa, we hedkwota blong king i stap long hem, ol laen blong Isrel oli kilim faef handred man oli ded.</w:t>
      </w:r>
      <w:r>
        <w:rPr>
          <w:lang w:val="bi_VU" w:bidi="bi_VU"/>
        </w:rPr>
      </w:r>
      <w:r>
        <w:rPr>
          <w:lang w:val="bi_VU" w:bidi="bi_VU"/>
        </w:rPr>
      </w:r>
    </w:p>
    <w:p>
      <w:pPr/>
      <w:r>
        <w:rPr>
          <w:lang w:val="bi_VU" w:bidi="bi_VU"/>
        </w:rPr>
      </w:r>
    </w:p>
    <w:p>
      <w:pPr/>
      <w:r>
        <w:rPr>
          <w:lang w:val="bi_VU" w:bidi="bi_VU"/>
        </w:rPr>
      </w:r>
      <w:r>
        <w:rPr>
          <w:vertAlign w:val="superscript"/>
          <w:lang w:val="bi_VU" w:bidi="bi_VU"/>
        </w:rPr>
        <w:t>7-10</w:t>
      </w:r>
      <w:r>
        <w:rPr>
          <w:lang w:val="bi_VU" w:bidi="bi_VU"/>
        </w:rPr>
        <w:t xml:space="preserve"> Mo ol ten pikinini boe blong Haman, enemi ya blong olgeta, oli ded long taem ya. Nem blong olgeta, Pasandata, mo Dalfon, mo Aspata, mo Porata, mo Adalia, mo Aridata, mo Pamastaha, mo Arisae, mo Aridae mo Vaesata. Oli kilim ol ten man ya oli ded, be oli no karem olting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Nao long sem dei ya, king i harem ripot blong namba blong ol man ya we oli ded long taon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hem i talem long kwin se, “Esta. Long taon ya nomo, ol man ples blong yu oli kilim faef handred man oli ded, we ten long olgeta, ol ten pikinini ya blong Haman. Mo olbaot long ol provins, ating namba blong olgeta bambae i go moa, yumi no save. !Be nating! ?Tingting blong yu i olsem wanem? Sipos yu wantem wan samting moa, yu save talem. Wanem samting we yu askem bambae yu save kasem.”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kwin i talem se, “King. Sipos yu glad blong mekem olsem, plis yu letem olgeta ya oli mekem sem samting bakegen tumora long taon ya, olsem we oli mekem tede. Mo yu talem long ol man blong yu, blong oli hangem ol dedbodi blong ol ten pikinini ya blong Haman long ples blong hangem man.”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Nao king i talemaot wan narafala tok blong hem long taon ya blong oli mekem olsem we kwin i talem. Mo ol man blong hem oli go hangem dedbodi blong ol ten pikinini ya blong Haman, blong ol man oli save luk.</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long namba fotin dei blong manis ya Adara, ol laen blong Isrel we oli stap long taon ya oli hivap wanples, nao oli kilim tri handred man bakegen long taon ya oli ded. Be bakegen, oli no karem olting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ol laen blong Isrel we oli stap olbaot long olgeta provins we king i stap rul long hem, olgeta tu oli mekemrere blong faet blong blokem ol man we oli wantem kam kilim olgeta. Oli kilim ol enemi ya blong olgeta we oli finisimgud olgeta, nao seventi faef taosen man oli ded. Be bakegen, oli no karem olting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Hemia long namba totin dei blong manis ya Adara. Be long nekis dei, long namba fotin, oli no moa kilim ol man. Long dei ya, olgeta oli stap mekem lafet we oli glad we oli glad.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Be ol laen blong Isrel we oli stap long Susa oli holede long namba fiftin, from we long namba totin mo namba fotin, oli stap mekem faet, nao long namba fiftin, oli jes mekem lafet.</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Nao from samting ya, evri yia, ol laen blong Isrel we oli stap long ol vilej oli stap holem namba fotin dei blong manis ya se hem i dei we oli stap holede long hem we oli glad we oli glad. Evri famle oli stap mekem kakae, mo oli stap givgivim kakae long ol fren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Modekae i raetemdaon stori blong ol samting ya, mo i raetem ol leta, i sanem i go long olgeta laen* blong Isrel* we oli stap olbaot long olgeta kantri we King Sekses i stap rul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blong talemaot long olgeta, se bambae evri yia oli mas holede long tufala dei ya, namba fotin mo namba fiftin blong manis ya Adara.*</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Hemia tufala dei ya we ol laen blong Isrel oli kilim ol enemi blong olgeta, we oli flatemgud olgeta. Fastaem, tingting blong olgeta i foldaon olgeta, from we oli ting se long manis ya bambae oli sore tumas oli stap krae, be biaen, hem i kam wan taem we oli glad we oli glad. Modekae i talem long olgeta, se bambae oli mas glad long tufala dei ya, mo ol famle blong olgeta bambae oli mas mekem kakae, mo bambae oli mas givim kakae i go long ol fren blong olgeta, mo long ol puaman tu.</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Nao ol laen blong Isrel oli folem tok ya we Modekae i talem, mo oli mekem i kam wan kastom blong olgeta, we evri yia, oli stap mekem lafet long tufala dei ya.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Haman ya, we i enemi blong ol laen blong Isrel, hem i pikinini blong Hamedata, we i kamaot biaen long Agag. Hem i bin sakem ol spesel ston,* we long lanwis blong olgeta oli kolem purim, blong faenemaot se long wanem dei nao bambae oli kilim ol laen blong Isrel oli ded. Hem i mekem wan plan blong finisimgud olgeta, we bambae i no gat wan i stap.</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Be Kwin Esta i go luk king from samting ya, nao king i mekem wan narafala tok we oli go talemaot long nem blong hem, nao plan ya blong Haman blong kilim olgeta laen blong Isrel evriwan oli ded i kakae hem bakegen, nao hem i ded from plan ya blong hem. Mo oli hangem hem mo ol pikinini blong hem long ples blong hangem man.</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Nao from samting ya, ol laen blong Isrel oli putum nem blong lafet ya, se “Lafet* blong Purim”, we hemia tok blong ol man Pesia bifo blong talem ol spesel ston ya. Nao from leta ya blong Modekae, mo from ol samting we i hapen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oli mekem wan rul bakegen we i blong olgeta, mo blong olgeta we bambae oli kamaot biaen long olgeta, mo ol narafala man we bambae oli wantem kam laen blong Isrel, se bambae oli mas holem tufala dei ya evri yia, long stret taem blong hem, olsem we Modekae i talem long leta ya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olgeta man oli agri se ol pikinini blong olgeta we bambae oli stap kamaot biaen long olgeta, bambae oli mas tingbaot tufala dei ya blong Purim oltaem, nao long evri provins mo long evri taon, bambae oli mas holem lafet ya evri yia,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Nao Kwin Esta wetem Modekae, tufala i raetem wan leta bakegen blong soemaot we kwin i agri fulwan long leta ya we Modekae i raetem fastaem long saed blong Lafet ya blong Purim.</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Tufala i sanem leta ya i go long olgeta laen blong Isrel we oli stap olbaot long wan handred twanti seven provins we king blong Pesia i stap rul long hem. Leta ya i talemaot we tufala i wantem we ol laen blong Isrel bambae oli stap gud, oli gat pis.</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i talem long olgeta, se olgeta wetem olgeta we bambae oli kamaot biaen long olgeta, bambae oli mas holemgud tufala dei ya blong Purim long stret taem blong hem, olsem nomo we oli stap holem ol rul blong ol narafala dei ya we oli dei blong livim kakae blong olgeta, no oli dei blong harem nogud from we man i ded. Modekae mo Esta, tufala i putum rul ya.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Nao tok ya blong Kwin Esta i mekem ol rul blong Lafet ya Purim i stanap, mo ol man oli raetemdaon long wan buk.*</w:t>
      </w:r>
      <w:r>
        <w:rPr>
          <w:lang w:val="bi_VU" w:bidi="bi_VU"/>
        </w:rPr>
      </w:r>
      <w:r>
        <w:rPr>
          <w:lang w:val="bi_VU" w:bidi="bi_VU"/>
        </w:rPr>
      </w:r>
    </w:p>
    <w:p>
      <w:pPr/>
      <w:r>
        <w:rPr>
          <w:lang w:val="bi_VU" w:bidi="bi_VU"/>
        </w:rPr>
      </w:r>
    </w:p>
    <w:p>
      <w:pPr>
        <w:pStyle w:val="Heading2"/>
      </w:pPr>
      <w:r>
        <w:rPr>
          <w:lang w:val="bi_VU" w:bidi="bi_VU"/>
        </w:rPr>
        <w:t>Esther 10:1</w:t>
      </w:r>
      <w:r>
        <w:rPr>
          <w:lang w:val="bi_VU" w:bidi="bi_VU"/>
        </w:rPr>
      </w:r>
    </w:p>
    <w:p>
      <w:pPr/>
      <w:r>
        <w:rPr>
          <w:lang w:val="bi_VU" w:bidi="bi_VU"/>
        </w:rPr>
      </w:r>
      <w:r>
        <w:rPr>
          <w:vertAlign w:val="superscript"/>
          <w:lang w:val="bi_VU" w:bidi="bi_VU"/>
        </w:rPr>
        <w:t>1</w:t>
      </w:r>
      <w:r>
        <w:rPr>
          <w:lang w:val="bi_VU" w:bidi="bi_VU"/>
        </w:rPr>
        <w:t xml:space="preserve"> King Sekses i putum wan loa se olgeta man we hem i stap rulum olgeta, nating we oli stap klosap long solwota, no oli stap long bus, bambae oli mas wok blong leftemap laef blong kingdom blong hem, mo oltaem hem i stap fosem olgeta blong oli mekem olsem.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gudgudfala samting we hem i wokem we oli stap soemaot hae nem blong hem, wetem stori blong ol samting we i mekem long Modekae, laen* ya blong Isrel* we hem i givim hae nem long hem, oli raetem evriwan long buk ya we nem blong hem Ol Stori blong ol King blong Pesia mo Media.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Modekae i praeminista blong King Sekses, mo ol man ples blong hem oli glad tumas long hem, mo oltaem oli stap ona gud long hem. Hem i wan man we i wok strong blong mekem ol man ples blong hem oli stap gud, mo blong olgeta we bambae oli stap kamaot biaen long olgeta oli save stap gud oltaem nomo.</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