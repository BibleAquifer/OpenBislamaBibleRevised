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1 Samuel 1:1</w:t>
      </w:r>
      <w:r>
        <w:rPr>
          <w:lang w:val="bi_VU" w:bidi="bi_VU"/>
        </w:rPr>
      </w:r>
    </w:p>
    <w:p>
      <w:pPr/>
      <w:r>
        <w:rPr>
          <w:lang w:val="bi_VU" w:bidi="bi_VU"/>
        </w:rPr>
      </w:r>
      <w:r>
        <w:rPr>
          <w:vertAlign w:val="superscript"/>
          <w:lang w:val="bi_VU" w:bidi="bi_VU"/>
        </w:rPr>
        <w:t>1</w:t>
      </w:r>
      <w:r>
        <w:rPr>
          <w:lang w:val="bi_VU" w:bidi="bi_VU"/>
        </w:rPr>
        <w:t xml:space="preserve"> Bifo, i gat wan man i stap we nem blong hem Elkana. Man ya i stap long distrik ya Efrem,* long ples blong hil long taon ya Rama. Papa blong hem Jeroham, mo bubu blong hem Elihu. Olgeta ya oli kamaot biaen long Tohu, we i laen* blong Juf, we oli stap long distrik ya Efrem.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Elkana i gat tu woman blong hem, Hana mo Penina. Penina i stap karem pikinini be Hana i no gat.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Evri yia, Elkana i stap go long Silo blong mekem sakrefaes, mo blong mekem wosip long Hae God ya we i gat olgeta paoa. Long ples ya, Hofni mo Finehas, tufala pikinini blong pris* ya Ilae i stap, mo tufala i pris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Oltaem, taem Elkana i mekem sakrefaes, hem i stap givim wan pis mit long Penina, mo wanwan pis long ol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nating we hem i lavem Hana tumas, hem i stap givim wan pis mit nomo long hem, from we Hae God i no letem hem i karem pikinini.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from we Hae God i no letem hem i karem pikinini, oltaem Penina i stap jikim hem, we i mekem hem i harem nogud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Fasin ya, Hana i stap luk evri yia nomo, taem olgeta oli go long haos blong Hae God blong mekem wosip. Oltaem, Penina i stap mekem i nogud long hem, mo from samting ya, oltaem hem i stap krae, mo i no wantem kakae.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taem Elkana i luk samting ya, oltaem hem i stap talem long hem se, “?From wanem yu stap harem nogud, yu stap krae, mo yu no wantem kakae? Mi mi lavem yu tumas. ?Yu no harem se hemia i gud moa long yu, i winim we yu gat ten pikinini boe blong yu mo yu stap harem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Wan dei, oli stap insaed long yad blong haos ya blong Hae God long Silo, mo taem oli kakae finis, Hana i stap harem nogud yet, i stap krae, nao i girap, i go prea long Hae God. Long taem ya, pris* ya Ilae i stap sidaon long ples blong hem klosap long doa blong haos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Hana i mekem wan strong promes long Hae God se, “Hae God, yu yu gat olgeta paoa. !Mi mi woman blong wok blong yu nomo! Be plis yu sore long mi, yu luk long trabol blong mi, yu tingbaot mi. !Plis yu no fogetem mi! Sipos yu letem blong mi mi gat wan pikinini we i boe, mi mi promes se bambae mi givim hem long yu, blong hem bambae i man blong yu oltaem long laef blong hem. Mo blong soemaot we hem i man blong yu, neva bambae oli katem hea blong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gohed, i mekem longfala prea long Hae God, mo pris ya i stap lukluk maot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Maot blong hem i stap muvmuv, be voes blong hem i no kamaot, from we hem i stap prea kwaet nomo. Be pris i ting se hem i drong,</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i talem long hem se, “!Ei! !Yu no stap drong long ples ya! !Yu lego fasin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hem i talem se, “No Olfala, mi mi no drong ya. Mi mi no dring waen no sam narafala dring olsem. !Mi mi harem nogud ya! Mi stap prea long Hae God. Mi stap talemaot olgeta samting we i stap mekem mi mi trabol tumas.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no ting se mi mi wan rabis woman. Mi stap prea olsem, from we mi harem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pris ya i talem long hem se, “Prea blong mi, we God ya blong yumi bambae i givim samting ya long yu we yu yu askem. Yu go. Tingting blong yu bambae i stap kwaet.”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Hana i talem se, “Plis yu mas tinghevi long mi oltaem.” Nao hem i harem gud, i go afsaed, mo i kakae.</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nekis dei, long eli moning, Elkana mo ol famle blong hem oli girap, oli mekem wosip long Hae God, nao oli gobak long ples blong olgeta bakegen long Rama. Nao Elkana mo Hana tufala i stap gogo, nao Hae God i ansa long prea blong Hana,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Hana i gat bel, nao i bonem wan boe, mo i putum nem blong hem se Samuel. Mo hem i talemaot mining blong nem ya se, “Mi mi askem long Hae God blong i givim pikinini ya long 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long nekis yia blong hem, Elkana wetem ol famle blong hem oli gobak long Silo bakegen blong mekem sakrefaes long Hae God olsem we oli stap mekem evri yia, mo blong mekem spesel sakrefaes ya we Elkana i bin promes blong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long taem ya, Hana i talem long hem se, “Bambae mi mi no kam. Taem we pikinini ya i kam bigwan, i livim titi, ale mi jes tekem hem i go long haos blong Hae God, nao bambae hem i stap olwe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man blong hem i talem se, “I oraet nomo. Yu mekem olsem we yu ting se i gud. Yu save stap gogo kasem taem we hem i livim titi. Mo prea blong mi we Hae God bambae i mekem tok blong hem i kamtru.” Nao Hana i stap nomo long Rama, i stap lukaot long pikinini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Hana i stap lukaot long pikinini ya gogo i kam bigwan, i livim titi. Nao long taem we pikinini ya i smol boe yet, Hana i tekem hem i go long haos blong Hae God long Silo. Mo hem i tekem wan bul we i gat tri yia blong hem, wetem ten kilo flaoa, mo wan botel waen we botel ya oli wokem long skin blong nani.*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taem oli kilim bul ya finis, oli tekem pikinini ya i go long pris* ya Ilae.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woman ya i talem long hem se, “Olfala. ?Yu yu luksave mi? Mi mi woman ya we wan taem bifo, mi stap stanap long ples ya, mi stap prea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Mi mi askem wan pikinini long hem, mo hem i ansa long prea blong mi.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from samting ya, mi mi kam blong givim pikinini ya i gobak long hem, nao oltaem long laef blong hem bambae hem i man blong wok blong hem.” Nao oli gohed blong mekem wosip long Hae God long ples ya.</w:t>
      </w:r>
      <w:r>
        <w:rPr>
          <w:lang w:val="bi_VU" w:bidi="bi_VU"/>
        </w:rPr>
      </w:r>
      <w:r>
        <w:rPr>
          <w:lang w:val="bi_VU" w:bidi="bi_VU"/>
        </w:rPr>
      </w:r>
    </w:p>
    <w:p>
      <w:pPr/>
      <w:r>
        <w:rPr>
          <w:lang w:val="bi_VU" w:bidi="bi_VU"/>
        </w:rPr>
      </w:r>
    </w:p>
    <w:p>
      <w:pPr>
        <w:pStyle w:val="Heading2"/>
      </w:pPr>
      <w:r>
        <w:rPr>
          <w:lang w:val="bi_VU" w:bidi="bi_VU"/>
        </w:rPr>
        <w:t>1 Samuel 2:1</w:t>
      </w:r>
      <w:r>
        <w:rPr>
          <w:lang w:val="bi_VU" w:bidi="bi_VU"/>
        </w:rPr>
      </w:r>
    </w:p>
    <w:p>
      <w:pPr/>
      <w:r>
        <w:rPr>
          <w:lang w:val="bi_VU" w:bidi="bi_VU"/>
        </w:rPr>
      </w:r>
      <w:r>
        <w:rPr>
          <w:vertAlign w:val="superscript"/>
          <w:lang w:val="bi_VU" w:bidi="bi_VU"/>
        </w:rPr>
        <w:t>1</w:t>
      </w:r>
      <w:r>
        <w:rPr>
          <w:lang w:val="bi_VU" w:bidi="bi_VU"/>
        </w:rPr>
        <w:t xml:space="preserve"> Nao Hana i prea, i talem se, !Hae God! !Yu yu mekem tingting blong mi i glad we i glad! !Mi mi glad tumas, from samting ya we yu yu mekem! Naoia mi stap laf nomo long ol enemi blong mi. !Mi mi glad we mi glad, from we yu halpem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“Hae God, yu yu tabu, fasin blong yu i stret olgeta. I no gat man we i olsem yu, mo i no gat narafala god tu we i olsem yu. Yu yu wan strong sefples blong mifala, mo i no gat narawan we i olsem yu. (Tok i go 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Yufala i stap leftemap yufala long ol flas tok ya blong yufala, be yufala i mas lego fasin ya, yufala i mas stap kwaet. Hae God ya, hem i wan God we i save olgeta samting, mo hem i stap jajem ol fasin we ol man oli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Ol bonara blong ol strong man oli brobrok, be ol man we oli no strong oli stap kam strong.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Olgeta we fastaem oli stap kakae gud, naoia oli go wok blong narafala man blong kasem kakae blong olgeta. Be olgeta we fastaem oli stap hanggri, naoia, oli no moa hanggri bakegen. Woman we fastaem i no save karem pikinini, naoia, hem i karem seven pikinini, be woman we i karem plante pikinini, naoia, hem i no moa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Hae God i save mekem man i ded, mo i save mekem man we i ded i laef bakegen. Hem i save sanem man i go long hom blong ol ded man, mo i save tekem man i kambak, i laef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Hem i save mekem rijman i kam pua, mo i save mekem puaman i kam rij. Hem i save mekem man we i praod i godaon, mo i save leftemap man we i stap daon, i go antap.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save leftemap laef blong ol puaman we oli stap daon long asis nomo, mo i save givim plante samting long ol trabol man. Hem i save mekem olgeta oli kampani wetem ol pikinini blong king, mo i save leftemap olgeta blong oli sidaon wetem ol haeman. Ol fandesen blong wol ya oli stap long han blong hem nomo, hem nao i stanemap wol ya long ol fandesen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lukaot gud long olgeta we tingting blong olgeta i stap strong long hem, be ol man nogud oli gowe, oli stap lus long tudak. I no gat man i save win long paoa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Hae God bambae i jajem ol man long olgeta ples long wol. Hem bambae i spolem ol enemi blong hem. Bambae hem i stap long heven, i mekem tanda i faerap i kam long olgeta. Mo bambae hem i givim paoa long king ya we hem i jusumaot, bambae i leftemap hem, i mekem hem i stap win oltaem.”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Elkana wetem ol famle blong hem oli gohom bakegen long Rama, be smol boe ya Samuel i stap wok blong Hae God, aninit long pris* ya Ilae.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Tufala pikinini blong pris* ya Ilae, tufala i pris, be tufala i stap mekem ol fasin we i no stret. Tufala i no tinghevi nating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mo tufala i no folemgud stret fasin blong kasem ol samting we i stret blong man i givim i go long pris. Oltaem, taem ol laen* blong Isrel* oli kam long Silo blong mekem sakrefaes, oli stap kukum haf mit blong sakrefaes we i blong olgeta, long wan bigfala sospen. Mo oltaem, tufala i stap sanem man blong wok blong tufala i go, i tekem wan bigfala fok, i pusum i go insaed long sospen ya. Nao taem hem i leftemap fok bakegen, ol mit we i stap hang long fok ya i blong tufala. Oltaem tufala ya i stap mekem fasin ya blong ravem olgeta we oli kam blong mekem sakrefaes.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bakegen, taem man we i wantem mekem sakrefaes i no tekemaot ol gris blong mit yet blong bonem, tufala i stap sanem man blong wok ya i go talem long hem se, “!Yu givim sam mit ya long pris, blong hem i rusum! !Hem i no save kakae hemia we yu kukum.”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sipos man we i wantem mekem sakrefaes i talem se, “!Yu wet fastaem! Bambae yumi mekem long stret fasin blong hem. Yumi bonem gris blong hem fastaem, nao biaen, bambae yu save tekem olsem we yu wantem,” be oltaem man ya i stap talem se, “!Ei! !Yu mas givim long mi naoia! !Sipos no, bambae mi nomo mi tekem!”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rabis fasin ya blong tufala, hem i wan sin we i nogud we i nogud long fes blong Hae God, from we tufala i no save tinghevi nating long ol sakrefaes we ol man oli stap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long taem ya, boe ya Samuel i stap wok blong Hae God. Hem i stap werem efod* we oli wokem long linen* we i spesel klos blong pris.*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Evri yia, mama blong hem i stap somap niufala klos blong hem, mo taem papa mo mama blong hem tufala i go blong mekem sakrefaes, olsem we oli stap mekem evri yia, mama blong hem i stap karem klos ya, i go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oltaem, taem oli go, pris ya Ilae i stap blesem tufala, mo i stap talem long man ya se, “Prea blong mi we Hae God bambae i givim sam moa pikinini long yutufala bakegen, blong jenisim hemia we yutufala i givim i gobak long hem.” Oltaem, taem oli kam, oli stap mekem olsem, nao oli gohom bakegen.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Hae God i blesem woman ya, mo hem i bonem tri boe bakegen mo tu gel. Be boe ya Samuel i stap gruap long haos blong Hae God, mo oltaem, i stap mekem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pris* ya Ilae i kam olfala tumas, mo oltaem hem i stap harem nius blong ol samting ya we tufala pikinini blong hem i stap mekem long ol man, mo we tufala i stap slip wetem ol woman we oli stap wok long yad blong Haos Tapolen ya we ol man oli stap kam blong mit wetem Hae God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tok long tufala, i talem se, “!Tufala! ?From wanem yutufala i stap mekem ol samting ya? Oltaem ol man oli stap kam luk mi blong talemaot ol rabis fasin ya we yutufala i stap mekem.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!Yutufala i mas lego ol fasin ya! !Ol samting ya we ol man blong Hae God oli stap tokbaot oli rabis olgeta!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Sipos man i mekem i nogud long wan narafala man, Hae God bambae i save givhan long hem blong stretem sin blong hem. ?Be sipos man i mekem i nogud long Hae God, hu man bambae i save givhan long hem?” Be tufala ya i no wantem harem ol tok ya blong papa blong tufala nating, from we Hae God i plan finis blong kilim tufala.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boe ya Samuel i stap kam bigfala, mo oltaem Hae God i glad moa long hem, mo ol man tu oli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wan profet i kam luk pris* ya Ilae, i talem long hem se, “Hae God i talem se, ‘Yu yu wan laen* blong Eron, mo taem hem wetem famle blong hem oli slef* blong king blong Ijip, mi mi kamtru 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Long yufala we i laen blong Isrel,* mi mi jusumaot yufala ol laen blong Eron, blong yufala i kam pris blong mi, blong yufala i mekem wok long Olta, mo blong yufala i bonem insens,* mo blong yufala i werem spesel klos ya efod,* blong yufala i save faenemaot ol samting we mi mi wantem. Mo mi givim raet long yufala blong tekem smol haf blong ol sakrefaes we yufala i bonem long Olta.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from wanem yu no tinghevi long ol sakrefaes we mi mi wantem blong ol man oli mekem long mi, nao yu wantem tumas blong kakae mit blong ol sakrefaes ya? ?From wanem yu stap letem tufala pikinini ya blong yu i stap tekemaot ol bes mit long ol sakrefaes ya we ol man oli stap mekem long mi? ?Yu wantem leftemap tufala i hae moa long mi?</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Mi mi Hae God, mi God blong yufala ol laen blong Isrel. Bifo, mi promes long Eron, olfala bubu ya blong yu, se olgeta we bambae oli kamaot biaen long hem, bambae oli pris, oli stap wok blong mi oltaem. !Be naoia, mi talem long yu stret! !Bambae mi no moa save tingbaot promes ya bakegen! Naoia, man we i ona long mi, mi bambae mi ona long hem. Be man we i tingting nating long mi, mi bambae mi tingting nating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!Yu luk! Bambae i no longtaem, mi mi kilim tufala pikinini ya blong yu i ded, mo bambae olgeta yang man long famle blong yu tu oli ded. Bambae i no gat wan long olgeta we i save stap gogo i kam olfala.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Mo taem yu luk ol gudgudfala samting we bambae mi givim long ol narafala man ples blong yu, bambae yu yu harem nogud tumas, mo bambae yu wantem tumas blong kasem ol samting ya. Be bambae i no moa save gat wan long olgeta we oli kamaot biaen long yu we i save stap gogo i olfala.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Bambae mi holem wan man nomo long olgeta we oli kamaot biaen long yu i stap, blong i pris blong mi. Be hem bambae i kam blaen, mo tingting blong hem bambae i foldaon olgeta, mo ol narafala pikinini we bambae oli kamaot biaen long yu bambae oli ded we oli strong man yet.</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Taem yu luk we tufala pikinini blong yu i ded long wan dei nomo, hemia bambae i soemaot we ol samting we mi stap talem long yu bambae oli kamtru.</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Bambae mi jusumaot wan narafala pris we oltaem tingting blong hem bambae i save stap strong long mi, mo we i save mekem ol samting we mi mi wantem. Bambae mi mekem we hem bambae i gat plante pikinini blong hem. Mo sipos mi jusumaot wan man blong i kam king, oltaem bambae i gat wan long olgeta we oli kamaot biaen long pris ya, we bambae i pris long ples we king ya bambae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sipos i gat olgeta we bambae oli kamaot biaen long yu we oli stap long taem ya, bambae oli mas go luk olgeta we oli kamaot biaen long pris ya blong askem mane mo kakae mo wok long olgeta, blong oli save gat kakae blong olgeta.’ ”</w:t>
      </w:r>
      <w:r>
        <w:rPr>
          <w:lang w:val="bi_VU" w:bidi="bi_VU"/>
        </w:rPr>
      </w:r>
      <w:r>
        <w:rPr>
          <w:lang w:val="bi_VU" w:bidi="bi_VU"/>
        </w:rPr>
      </w:r>
    </w:p>
    <w:p>
      <w:pPr/>
      <w:r>
        <w:rPr>
          <w:lang w:val="bi_VU" w:bidi="bi_VU"/>
        </w:rPr>
      </w:r>
    </w:p>
    <w:p>
      <w:pPr>
        <w:pStyle w:val="Heading2"/>
      </w:pPr>
      <w:r>
        <w:rPr>
          <w:lang w:val="bi_VU" w:bidi="bi_VU"/>
        </w:rPr>
        <w:t>1 Samuel 3:1</w:t>
      </w:r>
      <w:r>
        <w:rPr>
          <w:lang w:val="bi_VU" w:bidi="bi_VU"/>
        </w:rPr>
      </w:r>
    </w:p>
    <w:p>
      <w:pPr/>
      <w:r>
        <w:rPr>
          <w:lang w:val="bi_VU" w:bidi="bi_VU"/>
        </w:rPr>
      </w:r>
      <w:r>
        <w:rPr>
          <w:vertAlign w:val="superscript"/>
          <w:lang w:val="bi_VU" w:bidi="bi_VU"/>
        </w:rPr>
        <w:t>1</w:t>
      </w:r>
      <w:r>
        <w:rPr>
          <w:lang w:val="bi_VU" w:bidi="bi_VU"/>
        </w:rPr>
        <w:t xml:space="preserve"> Long taem we boe ya Samuel i stap wok blong Hae God aninit long pris* ya Ilae, i no gat plante man we Hae God i givim tok blong hem long olgeta, no we i soemaot vison*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taem ya, pris ya i olfala we ae blong hem i stap kam nogud. Nao wan naet, hem i stap slip long rum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Samuel i stap slip long haos blong Hae God we Bokis ya we i Saen blong Promes* blong hem i stap long hem. Long hafnaet, taem we i no brok delaet yet, mo laet blong Rum ya we i Tabu i stap laet yet,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Hae God i singaot Samuel. Nao Samuel i talem se, “!Yes!”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resis i go luk pris ya, i talem se, “Yu yu stap singaot mi. Mi ya.” Be pris i talem se, “Mi mi no singaot yu. Yu gobak yu slip.” Ale, hem i gobak, i slip.</w:t>
      </w:r>
      <w:r>
        <w:rPr>
          <w:lang w:val="bi_VU" w:bidi="bi_VU"/>
        </w:rPr>
      </w:r>
      <w:r>
        <w:rPr>
          <w:lang w:val="bi_VU" w:bidi="bi_VU"/>
        </w:rPr>
      </w:r>
    </w:p>
    <w:p>
      <w:pPr/>
      <w:r>
        <w:rPr>
          <w:lang w:val="bi_VU" w:bidi="bi_VU"/>
        </w:rPr>
      </w:r>
    </w:p>
    <w:p>
      <w:pPr/>
      <w:r>
        <w:rPr>
          <w:lang w:val="bi_VU" w:bidi="bi_VU"/>
        </w:rPr>
      </w:r>
      <w:r>
        <w:rPr>
          <w:vertAlign w:val="superscript"/>
          <w:lang w:val="bi_VU" w:bidi="bi_VU"/>
        </w:rPr>
        <w:t>6-7</w:t>
      </w:r>
      <w:r>
        <w:rPr>
          <w:lang w:val="bi_VU" w:bidi="bi_VU"/>
        </w:rPr>
        <w:t xml:space="preserve"> Nao Hae God i singaot hem bakegen. Be hem i no save se Hae God ya we i stap singaot hem, from we Hae God i no singaot hem samtaem. Nao hem i girap, i go luk pris bakegen, i talem se, “Yu yu stap singaot mi. Mi ya.” Be hem i talem long hem se, “Pikinini blong mi, mi no singaot yu. Yu gobak, yu slip.”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Hae God i singaot hem bakegen, we i mekem tri taem blong hem. Nao hem i girap, i go luk pris, i talem se, “Yu yu stap singaot mi. Mi ya.” Nao pris i luksave se hemia Hae God ya we i stap singaot boe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hem se, “Yu gobak, yu slip. Mo sipos yu harem we hem i singaot yu bakegen, yu talem se, ‘Hae God, yu toktok. Mi mi man blong wok blong yu, mi stap harem yu ya.’ ” Nao hem i gobak, i slip.</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kambak, i stanap long ples ya, i singaot bakegen olsem fastaem, i talem se, “Samuel, Samuel.” Mo Samuel i talem se, “Yu toktok. Mi mi man blong wok blong yu, mi stap harem yu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Hae God i talem long hem se, “Bambae i no longtaem, mi mi mekem wan samting we i nogud tumas long ol man blong kantri ya. Mo taem ol man oli harem samting ya, bambae oli sek we tingting blong olgeta i lus from.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 dei ya nao, bambae mi mekem olgeta samting we mi bin promes blong mekem long ol famle blong Ilae i kamtru, i stat long stat blong tok blong mi gogo kasem 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Mi talem long hem finis, se bambae mi givim panis long hem wetem ol famle blong hem we bambae i no save finis long olgeta samtaem, from we tufala pikinini blong hem i stap tok nogud long nem blong mi. Mo hem i save nomo we tufala i stap mekem ol samting ya, be hem i no traem blong blokem tufala.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Oraet, naoia mi mekem wan strong promes bakegen long hem wetem olgeta ya we oli stap kamaot biaen long hem, se bambae i no gat wan sakrefaes nating i save blokem panis we bambae oli kasem from ol sin ya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Samuel i stap nomo long bed blong hem kasem delaet, nao hem i go openem ol doa blong haos blong Hae God. Be hem i fraet blong talemaot tok ya long Ilae.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pris ya i singaot hem se, “!Samuel, pikinini blong mi!” Mo hem i talem se, “!Yes, mi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pris i askem long hem se, “?Hae God i talem wanem long yu? Yu no haedem wan samting long mi. Sipos yu no talemaot olgeta samting ya long mi, we hem i talem long yu, hem bambae i panisimgud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Samuel i talemaot olgeta samting ya, we i no haedem wan samting nating. Nao pris i talem se, “Hem i Hae God. Hem bambae i mekem olsem we hem i luk se i stret.”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Taem Samuel i stap kam bigwan, oltaem Hae God i stap wetem hem, mo i stap mekem we evri samting we boe ya i talem oli stap kamtru.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olgeta laen* blong Isrel* evriwan, i stat long Dan* long not, i go kasem Bereseba long saot, oli save we hem i wan profet tru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oltaem, Hae God i stap kamtru long Samuel long ples ya Silo, blong talemaot tok blong hem long hem. Hemia ples ya we hem i kamtru long hem fastaem, blong givim tok blong hem long hem.</w:t>
      </w:r>
      <w:r>
        <w:rPr>
          <w:lang w:val="bi_VU" w:bidi="bi_VU"/>
        </w:rPr>
      </w:r>
      <w:r>
        <w:rPr>
          <w:lang w:val="bi_VU" w:bidi="bi_VU"/>
        </w:rPr>
      </w:r>
    </w:p>
    <w:p>
      <w:pPr/>
      <w:r>
        <w:rPr>
          <w:lang w:val="bi_VU" w:bidi="bi_VU"/>
        </w:rPr>
      </w:r>
    </w:p>
    <w:p>
      <w:pPr>
        <w:pStyle w:val="Heading2"/>
      </w:pPr>
      <w:r>
        <w:rPr>
          <w:lang w:val="bi_VU" w:bidi="bi_VU"/>
        </w:rPr>
        <w:t>1 Samuel 4:1</w:t>
      </w:r>
      <w:r>
        <w:rPr>
          <w:lang w:val="bi_VU" w:bidi="bi_VU"/>
        </w:rPr>
      </w:r>
    </w:p>
    <w:p>
      <w:pPr/>
      <w:r>
        <w:rPr>
          <w:lang w:val="bi_VU" w:bidi="bi_VU"/>
        </w:rPr>
      </w:r>
      <w:r>
        <w:rPr>
          <w:vertAlign w:val="superscript"/>
          <w:lang w:val="bi_VU" w:bidi="bi_VU"/>
        </w:rPr>
        <w:t>1</w:t>
      </w:r>
      <w:r>
        <w:rPr>
          <w:lang w:val="bi_VU" w:bidi="bi_VU"/>
        </w:rPr>
        <w:t xml:space="preserve"> Mo taem Samuel i toktok, olgeta laen blong Isrel oli stap harem tok blong hem. Long taem ya, ol man Filistia oli kam wanples blong mekem faet long ol laen* blong Isrel,* mo ol laen blong Isrel oli kamaot blong fesem olgeta. Ol laen blong Isrel oli putumap ol haos tapolen blong olgeta long Ebenesa mo ol man Filistia oli stap long Afek.</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 man Filistia oli kamaot, oli kam mekem faet long ol laen blong Isrel, mo oli faet strong tumas, gogo ol man Filistia oli winim olgeta, mo oli kilim samwe long fo taosen man oli ded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Taem ol laen blong Isrel ya we oli no ded oli kambak long ol haos tapolen blong olgeta, ol lida blong olgeta oli talem se, “?Olsem wanem ya? ?Hae God i letem ol man ya oli winim yumi tede from wanem? Yumi mas go long Silo, yumi karem Bokis ya we i Saen blong Promes* blong hem i kam, blong hem i stap wetem yumi, i tekemaot yumi long han blong ol enemi ya blong yumi,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oli sanem sam man oli go long Silo, blong karem Bokis ya i kam. Tufala pris* ya Hofni mo Finehas we tufala i pikinini blong pris ya Ilae, tufala i kam wetem Bokis ya. Bokis ya i saen blong jea blong Hae God we hem i stap sidaon long hem i stap rul. Hae God ya, hem i hae we i hae mo hem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ol man oli luk Bokis ya i kam kasem ples ya we oli stap long hem, oli glad tumas, nao oli stap singsingaot bigwan, we i mekem ples i muv.</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ol man Filistia oli harem ol noes ya we oli mekem, oli talem se, “!Ei, olgeta! ?Yufala i harem noes ya? !Hemia ol Hibru* ya! ?Oli stap singsingaot from wanem?” Mo taem oli harem we Bokis ya i kamtru finis long ples ya we ol laen blong Isrel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oli fraet we i fraet. Oli talem se, “!Wan god i kamtru finis long ples blong olgeta! !Yumi lus nao! !Neva wan samting olsem i kasem yumi bifo!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!Ol god ya blong olgeta oli gat paoa ya! ?Hu bambae i save tekemaot yumi long han blong olgeta, i sevem yumi? Hemia ol god ya, we bifo, oli sanem ol bigbigfala trabol i kam kilim ol man Ijip, oli ded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yumi no mas fraet! !Yumi no woman ya! !Yumi mas stanap strong! Sipos no, bambae oli spolem yumi! Bambae oli mekem yumi kam slef* blong olgeta, olsem we bifo, yumi mekem olgeta oli kam slef blong yumi. !Yumi man ya! !Naoia yumi mas faet!”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Ale, oli go mekem faet bakegen, nao oli strong tumas, oli winim ol laen blong Isrel, oli ronem olgeta, oli kilim toti taosen soldia blong olgeta oli ded, mo ol narafala oli ronwe wanwan blong gohom.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faet ya, Hofni mo Finehas, tufala pikinini blong Ilae, tufala i ded, mo Bokis ya we i Saen blong Promes blong Hae God, ol man Filistia oli karem i go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i gat wan man blong distrik ya Benjamin* we i ronwe long ples blong faet ya, i kam long Silo, i kasem long sem dei ya nomo. Hem i terem* ol klos blong hem, mo i putum graon long hed blong hem blong soemaot we hem i sore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Pris ya Ilae i stap sidaon long stul blong hem long saed blong doa* blong bigfala stonwol blong taon ya, i stap lukluk i go long rod, from we hem i stap wari tumas long Bokis ya we i Saen blong Promes* blong Hae God. Nao man ya we i ronwe i kam, hem i talemaot nius blong faet ya long olgeta man long taon ya, nao olgeta evriwan oli stap singaot bigwan, from we oli fraet tumas.</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taem pris* ya i harem ol noes ya, hem i askem se, “?Wanem samting ya?” Nao man ya i ron i kam, i talemaot nius ya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Long taem ya, pris ya i gat naenti eit yia blong hem, mo i blaen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man ya i talem se, “Mi mi ronwe long ples blong faet tede, mi jes kasem ples ya naoia.” Nao pris i askem long hem se, “!Pikinini blong mi!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Man ya i talem se, “Mifala evriwan i ronronwe long ol man Filistia. !Naoia yumi lus olgeta! Mo antap long samting ya, tufala pikinini ya blong yu, tufala i ded, mo Bokis ya we i Saen blong Promes blong Hae God, ol man Filistia oli karem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pris ya i harem nius blong Bokis ya, hem i foldaon long stul ya we i stap sidaon long hem long saed blong doa ya. Nao baksaed blong hem i bang long graon, mo from we hem i olfala tumas mo i fatfat tu, nek blong hem i brok, nao i ded. Pris ya Ilae, hem i lida blong ol laen* blong Isrel* foti yia.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ya, woman blong pris* ya Finehas, hem i gat bel mo manis blong hem i finis finis. Nao taem hem i harem we ol man Filistia oli karem Bokis ya we i Saen blong Promes* blong Hae God, mo we papa blong man blong hem mo man blong hem, tufala tu i ded, hem i harem bak blong hem i soa.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taem hem i bonem pikinini, hem i harem se bambae i ded, nao ol woman ya we oli stap lukaot long hem oli talem long hem se, “!Yu no fraet! !Yu gat wan boe!” Be hem i no lesin long olgeta, mo i no toktok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putum nem blong boe ya se Ikabod, we i min se “Paoa blong God i gowe long yumi finis”. Hem i putum nem ya from we ol man Filistia oli tekemaot Bokis ya, oli karem i go, mo from we papa blong man blong hem, mo man blong hem, tufala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talem se, “Paoa blong God i gowe long yumi finis, from we ol man Filistia ya oli karemaot Bokis ya we i Saen blong Promes blong hem.” Nao biaen, hem i ded.</w:t>
      </w:r>
      <w:r>
        <w:rPr>
          <w:lang w:val="bi_VU" w:bidi="bi_VU"/>
        </w:rPr>
      </w:r>
      <w:r>
        <w:rPr>
          <w:lang w:val="bi_VU" w:bidi="bi_VU"/>
        </w:rPr>
      </w:r>
    </w:p>
    <w:p>
      <w:pPr/>
      <w:r>
        <w:rPr>
          <w:lang w:val="bi_VU" w:bidi="bi_VU"/>
        </w:rPr>
      </w:r>
    </w:p>
    <w:p>
      <w:pPr>
        <w:pStyle w:val="Heading2"/>
      </w:pPr>
      <w:r>
        <w:rPr>
          <w:lang w:val="bi_VU" w:bidi="bi_VU"/>
        </w:rPr>
        <w:t>1 Samuel 5:1</w:t>
      </w:r>
      <w:r>
        <w:rPr>
          <w:lang w:val="bi_VU" w:bidi="bi_VU"/>
        </w:rPr>
      </w:r>
    </w:p>
    <w:p>
      <w:pPr/>
      <w:r>
        <w:rPr>
          <w:lang w:val="bi_VU" w:bidi="bi_VU"/>
        </w:rPr>
      </w:r>
      <w:r>
        <w:rPr>
          <w:vertAlign w:val="superscript"/>
          <w:lang w:val="bi_VU" w:bidi="bi_VU"/>
        </w:rPr>
        <w:t>1</w:t>
      </w:r>
      <w:r>
        <w:rPr>
          <w:lang w:val="bi_VU" w:bidi="bi_VU"/>
        </w:rPr>
        <w:t xml:space="preserve"> Taem ol man Filistia oli holem Bokis ya we i Saen blong Promes* blong Hae God, olgeta oli karemaot long Ebenesa, oli tekem i go long wan taon blong olgeta, nem blong hem Asdod,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oli go putum insaed long haos blong wan god blong olgeta we nem blong hem Dagon. Oli tekem i go klosap long wan pija blong Dagon ya we oli wokem long ston, nao oli putum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nekis dei, long eli moning, ol man blong taon ya oli go long haos blong god ya, nao oli sek we pija blong god ya i foldaon, we fes blong hem i go long graon, olsem we hem i bodaon blong Bokis ya. Nao oli leftemap pija ya, oli putumgud long ples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long nekis dei long eli moning, oli go bakegen, be oli luk we pija ya i foldaon bakegen, olsem we i bodaon bakegen long Bokis ya. Be long taem ya, hed blong hem wetem tufala han blong hem i brokaot long hem, i stap olbaot long doa, bodi blong hem i stap hem wan.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(Taswe, kam kasem tede, ol pris* blong god ya wetem ol man Asdod we oli kam blong mekem wosip long hem oli no save purumbut long ples ya long doa, oli stap pasraon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taem ya, Hae God i panisim ol man Asdod wetem ol man blong ol ples raonabaot, we i meksavegud olgeta, nao oli fraet we oli fraet. Hem i mekem ol samting olsem boela i stap solap long bodi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ol narafala man Filistia oli luk ol samting ya, oli talem se, “God blong ol laen* blong Isrel* ya i stap panisim yumi wetem god ya blong yumi. Yumi no moa save holem Bokis ya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oli sanem sam man oli go singaot ol faef king blong olgeta oli kam wanples. Nao oli askem long ol king ya se, “?Bambae yumi mekem olsem wanem long Bokis ya we i blong God blong ol laen blong Isrel?” Ol king ya oli talem se, “Yufala i tekemaot long ples ya, yufala i karem i go long Gat.” Nao oli karem i go long ples ya, we i wan narafala taon long Filistia.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taem oli tekem i go stap long ples ya, Hae God i panisim ol man blong taon ya tu, we i meksave olgeta, nao oli fraet we oli lusum hed. Hem i panisim olgeta man long taon ya. Hem i mekem ol samting olsem boela i stap solap long bodi blong olgeta, we ol yangyangfala wetem ol ololfala oli kasem sem mak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sanem Bokis ya i go long Ekron, we i wan narafala taon blong Filistia. Be taem oli karem Bokis ya i go kasem taon ya, ol man blong ples ya oli stap singsingaot se, “!Ei, olgeta! Oli tekem Bokis ya we i blong God blong ol laen blong Isrel i kam long ples blong yumi. !Ating oli wantem kilim yumi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oli sanem sam man i go long ol king blong Filistia blong talem long olgeta se, “!Yufala i tekemaot Bokis ya! Yufala i sanem i gobak long ples blong hem, blong hem i no moa kilim yumi wetem ol famle blong yumi.” Olgeta man blong taon ya evriwan oli fraet we oli lusum hed olgeta, from we God i stap panisim olgeta we i meksavegud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Olgeta we oli gat sik ya be oli no ded, oli stap krae i go long God blong i givhan long olgeta.</w:t>
      </w:r>
      <w:r>
        <w:rPr>
          <w:lang w:val="bi_VU" w:bidi="bi_VU"/>
        </w:rPr>
      </w:r>
      <w:r>
        <w:rPr>
          <w:lang w:val="bi_VU" w:bidi="bi_VU"/>
        </w:rPr>
      </w:r>
    </w:p>
    <w:p>
      <w:pPr/>
      <w:r>
        <w:rPr>
          <w:lang w:val="bi_VU" w:bidi="bi_VU"/>
        </w:rPr>
      </w:r>
    </w:p>
    <w:p>
      <w:pPr>
        <w:pStyle w:val="Heading2"/>
      </w:pPr>
      <w:r>
        <w:rPr>
          <w:lang w:val="bi_VU" w:bidi="bi_VU"/>
        </w:rPr>
        <w:t>1 Samuel 6:1</w:t>
      </w:r>
      <w:r>
        <w:rPr>
          <w:lang w:val="bi_VU" w:bidi="bi_VU"/>
        </w:rPr>
      </w:r>
    </w:p>
    <w:p>
      <w:pPr/>
      <w:r>
        <w:rPr>
          <w:lang w:val="bi_VU" w:bidi="bi_VU"/>
        </w:rPr>
      </w:r>
      <w:r>
        <w:rPr>
          <w:vertAlign w:val="superscript"/>
          <w:lang w:val="bi_VU" w:bidi="bi_VU"/>
        </w:rPr>
        <w:t>1</w:t>
      </w:r>
      <w:r>
        <w:rPr>
          <w:lang w:val="bi_VU" w:bidi="bi_VU"/>
        </w:rPr>
        <w:t xml:space="preserve"> Bokis ya we i Saen blong Promes* blong Hae God i stap seven manis long Filistia,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 man Filistia oli singaot ol pris* mo ol kleva blong olgeta oli kam, mo oli askem long olgeta se, “!Olgeta! ?Bambae yumi mekem olsem wanem long Bokis ya? ?Sipos yumi sanem i gobak long ples blong hem, bambae yumi mas sanem wanem samting i go wetem?”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olgeta ya oli talem se, “Sipos yumi sanem Bokis ya i gobak, bambae yumi mas sanem wan presen i go wetem, blong pemaot ol sin blong yumi. Yumi no save sanem i gobak nating olsem, i mas gat wan samting i go wetem, nao bambae yumi save kam oraet bakegen. Mo bambae yumi save faenemaot tu, from wanem hem i stap panisim yumi olsem.”</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Nao ol man ya oli askem se, “?Be bambae yumi i sanem wanem presen i go wetem?” Nao olgeta oli talem se, “Yufala i mas tekem gol, yufala i mas wokem faef pija blong boela ya we oli stap spolem yumi, mo faef pija blong rat ya we oli stap spolem kantri blong yumi. Yumi mas wokem olsem, folem namba blong ol faef king ya blong yumi long Filistia, from we panis ya i kasem yumi evriwan wetem ol king blong yumi. Nao yumi mas sanem ol pija ya i go long olgeta, mo yumi i mas leftemap nem blong God blong olgeta i go antap. Sipos i olsem, maet bambae hem i no moa panisim ol god blong yumi bakegen, wetem kantri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Bambae yumi no mas mekem stronghed olsem king ya blong Ijip bifo, wetem ol man blong hem. Yumi no mas fogetem fasin ya we God ya i stap panisim olgeta gogo oli letem ol laen* blong Isrel* ya oli goaot long kantri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Yufala i mas mekemrere wan niufala kat, wetem tu kao we tufala i gat smol pikinini be oli no hangem yok yet long tufala kao ya blong pulum kat. Yufala i mas hangem yok long tufala blong tufala i pulum kat ya, be yufala i mas tekemaot tufala pikinini blong tufala, blong tufala i gobak long haos blong buluk.</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yufala i mas tekem Bokis ya blong Hae God, yufala i putum long kat ya. Mo yufala i mas tekem ol faef pija ya we i blong givim i go long God ya blong pemaot sin blong yumi, yufala i mas putum olgeta long wan bokis, mo yufala i mas putum bokis ya tu i go long kat ya. Nao yufala i mas mekem tufala kao ya i stat wokbaot, afta, yufala i mas lego tufala nomo i wokbaot i go,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yufala i mas wajem tufala. Sipos tufala i karem Bokis ya i go stret long taon ya Betsemes, long kantri ya we Bokis ya i kamaot long hem, hemia i min se God ya blong ol laen blong Isrel, hem nao i givim bigfala panis ya long yumi. Be sipos tufala i no go stret long ples ya, hemia i min se trabol ya i no wan samting we God ya blong olgeta i givim, hem i jes kamaot olsem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 man oli go wokem ol samting ya. Oli tekem tu kao olsem, oli hangem kat ya long tufala, mo oli satem tufala pikinini blong tufala i stap long haos blong buluk.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oli putum Bokis ya long kat ya, wetem narafala bokis ya we ol pija ya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tufala kao ya i stat wokbaot, be tufala i no go olbaot, tufala i folem rod ya i go stret long Betsemes, mo taem tufala i stap go, tufala i stap singaot. Mo ol faef king ya blong Filistia oli stap folem tufala, gogo kasem mak blong graon blong ol man Betsemes.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 man Betsemes oli stap mekem garen* long wan bigfala levelples long medel blong ol hil, mo long taem ya oli stap long ples ya, oli stap tekemaot kakae blong wit* long ol garen blong olgeta. Mo taem oli luk Bokis ya, oli sek long hem, mo oli glad tumas tu.</w:t>
      </w:r>
      <w:r>
        <w:rPr>
          <w:lang w:val="bi_VU" w:bidi="bi_VU"/>
        </w:rPr>
      </w:r>
      <w:r>
        <w:rPr>
          <w:lang w:val="bi_VU" w:bidi="bi_VU"/>
        </w:rPr>
      </w:r>
    </w:p>
    <w:p>
      <w:pPr/>
      <w:r>
        <w:rPr>
          <w:lang w:val="bi_VU" w:bidi="bi_VU"/>
        </w:rPr>
      </w:r>
    </w:p>
    <w:p>
      <w:pPr/>
      <w:r>
        <w:rPr>
          <w:lang w:val="bi_VU" w:bidi="bi_VU"/>
        </w:rPr>
      </w:r>
      <w:r>
        <w:rPr>
          <w:vertAlign w:val="superscript"/>
          <w:lang w:val="bi_VU" w:bidi="bi_VU"/>
        </w:rPr>
        <w:t>14-15</w:t>
      </w:r>
      <w:r>
        <w:rPr>
          <w:lang w:val="bi_VU" w:bidi="bi_VU"/>
        </w:rPr>
        <w:t xml:space="preserve"> Nao kat ya i kam kasem garen blong wan man Betsemes, nem blong hem Josua, mo i stop klosap long wan bigfala ston long ples ya. Nao ol laen blong Livae* oli kam tekemaot Bokis ya we i blong Hae God, wetem narafala bokis ya we ol pija ya oli stap long hem, oli putum tufala antap long bigfala ston ya. Nao ol man Betsemes oli brebrekem kat ya, oli katem ol wud blong hem, mo oli kilim tufala kao ya, oli bonem tufala blong mekem sakrefaes long Hae God. Mo oli kilim ol anamol blong olgeta tu long dei ya blong mekem sakrefaes long Hae God, sam we oli bonem olgeta evriwan, mo sam we oli bonem haf oli kakae haf.</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 faef king ya blong Filistia oli stap lukluk ol samting ya gogo i finis, nao long sem dei ya nomo oli gobak bakegen long Ekron.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man Filistia ya oli wokem faef pija blong boela ya long gol, folem namba blong ol taon blong olgeta, we nem blong ol taon ya, Asdod, mo Gasa, mo Askelon, mo Gat mo Ekron. Mo oli sanem ol pija ya i go long Hae God blong pemaot olgeta long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oli wokem faef pija blong rat tu long gol, folem namba blong ol taon ya, mo oli sanem i go. Ol taon ya wanwan oli gat king blong olgeta mo oli gat ol stonwol i goraon long olgeta, wetem ol vilej raonabaot long olgeta we oli no gat stonwol olsem. Bigfala ston ya long garen blong Josua, man Betsemes ya, we oli bin putum Bokis ya i stap long hem fastaem, hem i stap yet, mo hem i wan witnes blong makem ol samting we oli mekem long dei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taem ya, Hae God i kilim seventi man Betsemes oli ded, from we oli lukluk insaed long Bokis ya we i blong hem. Mo ol man oli harem nogud tumas oli stap krae, from we hem i kilim plante man olsem oli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oli talem se, “!Olgeta! !Hae God ya i tabu we i tabu! I no gat wan long yumi we i save stanap long fes blong hem. ?Bambae yumi sanem Bokis ya i go wea, blong Hae God i no moa stap long ples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oli sanem sam man oli go luk ol man Kiriatsearim blong talem long olgeta se, “Bokis ya we i blong Hae God, ol man Filistia oli tekem i kambak finis, oli livim i stap long ples blong mifala. I gud yufala i kam tekem.”</w:t>
      </w:r>
      <w:r>
        <w:rPr>
          <w:lang w:val="bi_VU" w:bidi="bi_VU"/>
        </w:rPr>
      </w:r>
      <w:r>
        <w:rPr>
          <w:lang w:val="bi_VU" w:bidi="bi_VU"/>
        </w:rPr>
      </w:r>
    </w:p>
    <w:p>
      <w:pPr/>
      <w:r>
        <w:rPr>
          <w:lang w:val="bi_VU" w:bidi="bi_VU"/>
        </w:rPr>
      </w:r>
    </w:p>
    <w:p>
      <w:pPr>
        <w:pStyle w:val="Heading2"/>
      </w:pPr>
      <w:r>
        <w:rPr>
          <w:lang w:val="bi_VU" w:bidi="bi_VU"/>
        </w:rPr>
        <w:t>1 Samuel 7:1</w:t>
      </w:r>
      <w:r>
        <w:rPr>
          <w:lang w:val="bi_VU" w:bidi="bi_VU"/>
        </w:rPr>
      </w:r>
    </w:p>
    <w:p>
      <w:pPr/>
      <w:r>
        <w:rPr>
          <w:lang w:val="bi_VU" w:bidi="bi_VU"/>
        </w:rPr>
      </w:r>
      <w:r>
        <w:rPr>
          <w:vertAlign w:val="superscript"/>
          <w:lang w:val="bi_VU" w:bidi="bi_VU"/>
        </w:rPr>
        <w:t>1</w:t>
      </w:r>
      <w:r>
        <w:rPr>
          <w:lang w:val="bi_VU" w:bidi="bi_VU"/>
        </w:rPr>
        <w:t xml:space="preserve"> Nao ol man Kiriatsearim oli go tekem Bokis ya, oli kam putum long haos blong wan man, nem blong hem Abinadab, we haos blong hem i stap antap long hil. Nao oli putumap wan pikinini blong hem, we nem blong hem Eleasara, blong i lukaot long Bokis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i stat long taem ya, Bokis ya i stap longtaem lelebet long taon ya, i kasem samwe long twanti yia. Long taem ya ol laen* blong Isrel* oli stap singaot long Hae God blong hem i givhan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Profet Samuel i talem long olgeta se, “Olgeta. Sipos i tru we yufala i wantem kambak long Hae God long olgeta tingting blong yufala, be yufala i mas sakemaot ol aedol blong woman god ya Astate wetem ol narafala god, nao yufala i mas givim olgeta laef blong yufala long hem, mo yufala i mas mekem wosip long hem nomo. Nao hem bambae i sevem yufala, i tekemaot yufala long paoa blong ol man Filistia.”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man oli sakemaot ol aedol blong god ya Bal,* mo ol aedol blong woman god ya Astate, nao oli stap mekem wosip long Hae God nomo.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Profet Samuel i sanem tok i go long olgeta laen blong Isrel se, “Olgeta. Yufala i mas kam wanples long Mispa, nao long ples ya, bambae mi mi prea long Hae God from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olgeta oli kam wanples long Mispa, mo oli tekem sam wota, oli kafsaedem blong givim i go long Hae God. Mo oli livim kakae long wan fuldei blong mekem wosip long hem, nao oli talemaot we oli mekem sin agens long hem. Ples ya Mispa, hem i ples we profet ya i stap go long hem oltaem blong stretem ol rao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ol man Filistia oli harem we ol laen blong Isrel oli kam wanples long Mispa, ol king blong olgeta oli kam wetem ol man blong olgeta blong mekem faet long olgeta. Mo taem ol laen blong Isrel oli harem nius ya, oli fraet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oli talem long profet se, “Profet. Hae God i God blong yumi. Plis yu no spel, yu gohed, yu prea long hem, blong hem i tekemaot yumi long paoa blong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kilim wan smol sipsip we i stap titi yet, mo i bonem we i bon evriwan blong mekem sakrefaes long Hae God, nao i prea long hem blong hem i givhan long olgeta. Nao Hae God i harem prea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taem ya we hem i stap mekem sakrefaes, ol man Filistia oli muf i kam blong statem faet, be semtaem nomo, Hae God i mekem tanda i faerap, i kam stret antap long olgeta. Nao oli fraet we oli lusum hed olgeta, nao oli ronronwe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laen blong Isrel oli girap, oli go ronem ol man Filistia ya, oli stap kilim olgeta oli ded gogo kasem klosap long taon ya Betkara.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profet i tekem wan bigfala ston, i stanemap long medel blong tufala ples ya Mispa mo Sen, nao i talem se, “Oltaem Hae God i stap givhan long yumi kam kasem tede.” Mo hem i putum nem blong ples ya se Ebenesa, we i min se “Ston blong makem we God i givhan”.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Long taem ya, olgeta oli winimgud ol man Filistia, nao oltaem long taem blong Profet Samuel, Hae God i stap blokem ol man Filistia ya, i no letem olgeta oli kambak blong mekem faet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 taon ya blong ol laen blong Isrel we oli stap long medel blong tufala taon ya Ekron mo Gat, we ol man Filistia oli bin holem olgeta longtaem, ol laen blong Isrel oli tekembak olgeta, nao oli holem bakegen ol graon we i blong olgeta fastaem. Mo long taem ya, olgeta oli gat pis tu wetem ol man Kenan.*</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Profet Samuel, hem i lida blong ol laen blong Isrel oltaem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evri yia, hem i stap wokbaot, i stap pas long tri taon ya, Betel, mo Gilgal, mo Mispa. Long trifala taon ya, ol man oli stap kam long hem, oli stap talemaot ol trabol blong olgeta mo ol rao blong olgeta long hem, blong hem i stretem.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Be oltaem, hem i stap kambak long Rama, from we ples ya i hom blong hem, mo hem i stap jajem ol trabol blong ol man long ples ya tu. Mo long ples ya, hem i wokem wan olta blong mekem wosip long Hae God.</w:t>
      </w:r>
      <w:r>
        <w:rPr>
          <w:lang w:val="bi_VU" w:bidi="bi_VU"/>
        </w:rPr>
      </w:r>
      <w:r>
        <w:rPr>
          <w:lang w:val="bi_VU" w:bidi="bi_VU"/>
        </w:rPr>
      </w:r>
    </w:p>
    <w:p>
      <w:pPr/>
      <w:r>
        <w:rPr>
          <w:lang w:val="bi_VU" w:bidi="bi_VU"/>
        </w:rPr>
      </w:r>
    </w:p>
    <w:p>
      <w:pPr>
        <w:pStyle w:val="Heading2"/>
      </w:pPr>
      <w:r>
        <w:rPr>
          <w:lang w:val="bi_VU" w:bidi="bi_VU"/>
        </w:rPr>
        <w:t>1 Samuel 8:1</w:t>
      </w:r>
      <w:r>
        <w:rPr>
          <w:lang w:val="bi_VU" w:bidi="bi_VU"/>
        </w:rPr>
      </w:r>
    </w:p>
    <w:p>
      <w:pPr/>
      <w:r>
        <w:rPr>
          <w:lang w:val="bi_VU" w:bidi="bi_VU"/>
        </w:rPr>
      </w:r>
      <w:r>
        <w:rPr>
          <w:vertAlign w:val="superscript"/>
          <w:lang w:val="bi_VU" w:bidi="bi_VU"/>
        </w:rPr>
        <w:t>1</w:t>
      </w:r>
      <w:r>
        <w:rPr>
          <w:lang w:val="bi_VU" w:bidi="bi_VU"/>
        </w:rPr>
        <w:t xml:space="preserve"> Nao taem Profet Samuel i kam olfala, hem i putumap tufala pikinini blong hem blong tufala i lidim ol laen* blong Isrel,* mo blong tufala i stretem ol trabol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Fasbon, nem blong hem Joel, mo sekenbon, nem blong hem Abia. Nao tufala i mekem hedkwota blong tufala long Bereseba.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tufala i no folem fasin blong papa blong tufala. Tufala i wantem winim mane nomo, nao oltaem, sipos man i wantem pem tufala blong tufala i haedem ol rong blong hem, tufala i glad blong tekem mane blong hem. Nao from fasin ya, oltaem tufala i no jajem ol man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lida blong ol laen blong Isrel oli kam wanples, mo oli go luk Profet Samuel long Rama,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talem long hem se, “Profet. Naoia yu yu kam olfala, be tufala pikinini ya blong yu, oltaem tufala i no folem fasin blong yu nating. From samting ya, mifala i wantem blong yu yu putumap wan king blong mifala, blong i rul long mifala, nao bambae mifala i gat king olsem we ol narafala kantri oli gat.”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hem i no glad nating long tok ya blong olgeta, nao i go prea long Hae God from.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Hae God i talem long hem se, “No, yu folem tingting blong olgeta. I no yu we olgeta oli no wantem, be mi ya. Oli no wantem blong mi mi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stat bifo olgeta, long taem ya we mi mi tekemaot ol olfala bubu blong yufala long Ijip, be oltaem, olgeta oli stap tanem baksaed long mi, oli stap folem ol narafala god, mo oli stap mekem wosip long olgeta. Mo naoia, ol man oli mekem sem samting nomo long yu we ol bubu ya blong yufala oli stap mekem long mi bifo.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go, yu mekem olsem we oli wantem, be fastaem, yu mas talemaotgud long olgeta, ol fasin we ol king blong olgeta bambae oli folem blong rul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Ale, hem i go luk olgeta ya bakegen, nao i talemaot ol samting ya long olgeta we Hae God i talem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talem se, “Olgeta. Yufala i wantem wan king be i gud yufala i save. Fasin blong hem bambae i olsem. Bambae hem i mekem ol pikinini blong yufala oli kam soldia blong hem. Sam long olgeta bambae oli wok long ol kat blong faet we hos i pulum, sam bambae oli kam soldia blong ron long hos, mo sam bambae oli stap ron i go fastaem long ol kat blong faet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hem i mekem samfala oli kam kapten blong taosen man, mo samfala bambae oli kam kapten blong fifti man. Ol pikinini blong yufala bambae oli stap wokem ol garen blong hem, mo bambae oli stap tekemaot ol kakae long ol garen ya, oli karem i kam. Bambae oli stap wokem ol samting blong faet blong hem, wetem ol samting blong ol kat blong faet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ol gel blong yufala, sam bambae oli stap wokem senta blong hem, mo sam bambae oli stap kuk blong hem, mo sam bambae oli stap wokem bred*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nambawan samting blong yufala, olsem ol garen blong yufala, mo ol plantesen blong olif blong yufala, mo ol plantesen blong grep* blong yufala, we yufala i stap mekem waen long frut blong hem, be bambae hem i tekemaot olgeta long han blong yufala, i givim long ol haeman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long evri ten hed blong kakae blong yufala bambae wan i blong hem. Mo long evri ten botel waen we yufala i kasem long garen blong yufala, bambae wan i blong hem. Nao bambae hem i stap givim ol samting ya long ol haeman blong hem, mo long ol narafala man blong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hem i tekemaot ol man blong wok blong yufala, wetem ol woman blong wok blong yufala, mo ol nambawan buluk wetem ol nambawan dongki blong yufala, blong oli go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Bambae hem i stap kaontem ol anamol blong yufala blong makem, se wan i blong hem, naen i blong yufala, wan i blong hem, naen i blong yufala, mo bambae yufala i kam slef*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ol samting ya oli kamtru, bambae yufala i save mekem tumas toktok from ol fasin blong king ya we naoia yufala nomo i wantem, be long taem ya, Hae God bambae i no save lesin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ol man ya oli no jenisim tingting blong olgeta nating. Oli talem long hem se, “!Nating! Mifala i wantem wan king,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blong kantri blong yumi bambae i save kam olsem ol narafala kantri. Hem bambae i rul long yumi, mo bambae i lidim yumi long taem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Profet i lesin gud long tok ya blong olgeta, nao i go talemaot tok ya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Hae God i talem long hem se, “Yu go, yu mekem samting ya we oli wantem. Yu putumap wan king blong olgeta.” Nao Profet Samuel i sanem ol man ya oli gobak long ol ples blong olgeta.</w:t>
      </w:r>
      <w:r>
        <w:rPr>
          <w:lang w:val="bi_VU" w:bidi="bi_VU"/>
        </w:rPr>
      </w:r>
      <w:r>
        <w:rPr>
          <w:lang w:val="bi_VU" w:bidi="bi_VU"/>
        </w:rPr>
      </w:r>
    </w:p>
    <w:p>
      <w:pPr/>
      <w:r>
        <w:rPr>
          <w:lang w:val="bi_VU" w:bidi="bi_VU"/>
        </w:rPr>
      </w:r>
    </w:p>
    <w:p>
      <w:pPr>
        <w:pStyle w:val="Heading2"/>
      </w:pPr>
      <w:r>
        <w:rPr>
          <w:lang w:val="bi_VU" w:bidi="bi_VU"/>
        </w:rPr>
        <w:t>1 Samuel 9:1</w:t>
      </w:r>
      <w:r>
        <w:rPr>
          <w:lang w:val="bi_VU" w:bidi="bi_VU"/>
        </w:rPr>
      </w:r>
    </w:p>
    <w:p>
      <w:pPr/>
      <w:r>
        <w:rPr>
          <w:lang w:val="bi_VU" w:bidi="bi_VU"/>
        </w:rPr>
      </w:r>
      <w:r>
        <w:rPr>
          <w:vertAlign w:val="superscript"/>
          <w:lang w:val="bi_VU" w:bidi="bi_VU"/>
        </w:rPr>
        <w:t>1</w:t>
      </w:r>
      <w:r>
        <w:rPr>
          <w:lang w:val="bi_VU" w:bidi="bi_VU"/>
        </w:rPr>
        <w:t xml:space="preserve"> Long taem ya, i gat wan rijman i stap we ol man oli stap tinghevi tumas long hem. Man ya, nem blong hem Kis, mo papa blong hem Abiel, mo bubu blong hem Jeroro we i kamaot biaen long Bekorat, we hem i kamaot biaen long Afiaha bifo. Mo olgeta ya evriwan oli laen* blong Benjamin.*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Kis ya i gat wan pikinini blong hem, nem blong hem Sol. Hem i wan gudfala yang man we i wan saesman. Hem i wan longfala man. Ol narafala man Isrel,* hed blong olgeta i finis long solda blong hem nomo, mo hem i naes moa 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wan taem sam dongki blong Kis oli lus, mo hem i talem long pikinini ya blong hem se, “Sol. Yu tekem wan man blong wok, yutufala i go lukaot ol dongki ya we oli lus.”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Ale, Sol i tekem wan man blong wok blong hem, nao tufala i go lukaot olgeta olbaot long ol ples blong hil long distrik ya Efrem,* mo long ol ples raonabaot long Salisa, be tufala i no faenem olgeta. Biaen, tufala i go pas long ol ples raonabaot long Sahalim, be tufala i no faenem olgeta long ples ya tu. Ale, tufala i go insaed long distrik ya Benjamin bakegen, be ol dongki ya oli no stap long ples ya tu.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taem tufala i go insaed long graon blong ol laen blong Juf, Sol i talem long man ya se, “Ating i gud yumitufala i gohom. Sipos no, bambae papa blong mi i no moa tingbaot ol dongki ya, bambae hem i stap wari long yumitufala nomo.”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man ya i talem se, “!No, yu wet! I gat wan man blong God i stap long taon ya, we ol man oli stap tinghevi tumas long hem, from we oltaem ol samting we hem i stap talem oli stap kamtru. I moa gud yumitufala i go luk hem. Maet bambae hem i save talemaot weples ol dongki ya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Sol i talem se, “?I gud, be sipos yumitufala i go luk hem, bambae mi save givim wanem samting long hem? Naoia i no moa gat kakae i stap long basket blong yumitufala.”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man ya i talem se, “Mi mi gat wan handred twanti vatu* we mi save givim long hem, blong hem i talemaot long yumitufala weples ol dongki ya oli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9-11</w:t>
      </w:r>
      <w:r>
        <w:rPr>
          <w:lang w:val="bi_VU" w:bidi="bi_VU"/>
        </w:rPr>
        <w:t xml:space="preserve"> Nao Sol i talem se, “Ale, i gud. Yumitufala i go luk hem.” (Long taem ya, ol man oli stap singaot profet, se man blong luk vison.* Nao taem oli wantem faenemaot samting long God, oli save talem se, “I gud yumi go luk man ya blong luk vison.”) Nao tufala i go long taon ya we man blong God i stap long hem. Taem tufala i stap wokbaot i go antap blong go insaed long taon, tufala i faenem ol gel oli stap kamdaon blong kasem wota. Nao tufala i askem long olgeta se, “Ei, olgeta. ?Man blong luk vison i stap long taon, no i no stap?”</w:t>
      </w:r>
      <w:r>
        <w:rPr>
          <w:lang w:val="bi_VU" w:bidi="bi_VU"/>
        </w:rPr>
      </w:r>
      <w:r>
        <w:rPr>
          <w:lang w:val="bi_VU" w:bidi="bi_VU"/>
        </w:rPr>
      </w:r>
    </w:p>
    <w:p>
      <w:pPr/>
      <w:r>
        <w:rPr>
          <w:lang w:val="bi_VU" w:bidi="bi_VU"/>
        </w:rPr>
      </w:r>
    </w:p>
    <w:p>
      <w:pPr/>
      <w:r>
        <w:rPr>
          <w:lang w:val="bi_VU" w:bidi="bi_VU"/>
        </w:rPr>
      </w:r>
      <w:r>
        <w:rPr>
          <w:vertAlign w:val="superscript"/>
          <w:lang w:val="bi_VU" w:bidi="bi_VU"/>
        </w:rPr>
        <w:t>12-13</w:t>
      </w:r>
      <w:r>
        <w:rPr>
          <w:lang w:val="bi_VU" w:bidi="bi_VU"/>
        </w:rPr>
        <w:t xml:space="preserve"> Nao ol gel ya oli talem se, “Yes, hem i stap. Yutufala i stap biaen long hem ya. Hem i jes go antap naoia nomo. Sipos yutufala i hareap, taem yutufala i gotru long taon, bambae yutufala i kasem hem. Hem i jes kamtru long ples ya naoia, from we tede, sam man bambae oli mekem sakrefaes long ples blong wosip, antap long hil ya afsaed long taon. Olgeta ya oli singaot ol man blong oli kam kakae haf blong sakrefaes ya, be bambae oli no save kakae, gogo kasem we hem i kamtru, i blesem sakrefaes ya fastaem. Sipos yutufala i hareap, bambae yutufala i save faenem hem we i no go antap long hil yet.”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tufala i wokbaot i go, mo taem tufala i stap go insaed long taon, tufala i luk profet i stap kamaot blong go long ples blong wosip.</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fastaem, long yestedei blong hem, Hae God i bin talemaot long Profet Samuel se,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“Samuel. Yufala ol laen blong Isrel, yufala i man blong mi. Mi mi luk finis we yufala i stap harem nogud, mo mi harem finis we yufala i stap krae long mi blong mi givhan long yufala. Tumora long taem olsemia, bambae mi mi sanem wan man long laen blong Benjamin, blong i kam luk yu. Bambae yu yu mas kafsaedem oel i go long hed blong hem blong makemaot hem, se hem bambae i kam king blong yufala. Bambae hem i tekemaot yufala long paoa blong ol man Filistia, i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profet ya i luk Sol, Hae God i talem long hem se, “Hemia nao man ya we mi bin talemaot long yu. Yufala i man blong mi, mo man ya nao bambae i king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ya, profet i stap stanap klosap long doa* blong bigfala stonwol blong taon ya, mo Sol i go klosap long hem, i askem long hem se, “Fren. ?Haos blong man blong luk vison i stap wea? ?Yu save soem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hem i talem se, “Mi ya nao mi man blong luk vison. Yu kam. Yumi go antap long hil long ples blong wosip. Yutufala i go fastaem, mi biaen. Yutufala bambae i kakae wetem mi tede. Mo tumora long moning, bambae mi jes toktok wetem yu from ol samting we i stap long tingting blong yu. Biaen, yu save gohom.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dongki ya we oli lus tri dei finis, yu no wari long olgeta. Ol man oli faenem olgeta finis. Be ol man ples blong yumi oli wantem tumas blong yumi gat king, mo yu wetem ol famle blong papa blong yu, yufala nao bambae i tekem wok ya.”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Sol i talem se, “?From wanem yu talem tok ya long mi? Mi mi laen blong Benjamin ya, mo laen ya blong mifala i smol olgeta long ol laen blong yumi. Mo famle blong mi, hem i namba nating olgeta long laen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trifala i gotru long ples blong wosip, trifala i go insaed long haos blong kakae, mo profet i putum tufala i sidaon long hed blong tebol. Long ples ya, i gat samwe long toti man, we ol man we oli mekem sakrefaes oli bin singaot olgeta i kam. Olgeta ya oli stap sidaon rere blong kakae.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profet i talem long kuk se, “Mit ya we mi givim long yu, we mi talem se yu kukum hem wan, yu go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kuk i tekem spesel mit ya blong leg i kam we i tan finis, i putum long fes blong Sol. Nao profet i talem se, “Yu luk. Mit ya, mi mi putumrere i stap se i blong yu, blong yu kakae. Yu gohed, yu kakae. Mi mi jusumaot mit ya blong yu yu kakae tede, wetem ol man ya we mi singaot olgeta blong oli kam joen long kakae ya.” Nao long dei ya, Sol i kakae wetem Profet Samuel.</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taem tufala i aot long ples blong wosip, tufala i godaon long taon. Nao oli mekem bed blong Sol antap long ruf* blong haos,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hem i slip long ples ya. Taem i brok delaet, Profet Samuel i singaot i go antap long Sol, i talem se, “Sol, yu girap, yu mekemrere. Bambae mi go putum yutufala long rod blong yutufala i gohom.” Nao Sol i girap, mo profet i wokbaot wetem tufala, trifala i go long big rod.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Taem trifala i kasem en blong taon, profet i talem long Sol se, “Yu talem long man ya blong i go fastaem.” Nao taem man ya i bitim tufala i go, hem i talem se, “Yu stap smol fastaem. Bambae mi talemaot tok ya long yu we God i givim long mi.”</w:t>
      </w:r>
      <w:r>
        <w:rPr>
          <w:lang w:val="bi_VU" w:bidi="bi_VU"/>
        </w:rPr>
      </w:r>
      <w:r>
        <w:rPr>
          <w:lang w:val="bi_VU" w:bidi="bi_VU"/>
        </w:rPr>
      </w:r>
    </w:p>
    <w:p>
      <w:pPr/>
      <w:r>
        <w:rPr>
          <w:lang w:val="bi_VU" w:bidi="bi_VU"/>
        </w:rPr>
      </w:r>
    </w:p>
    <w:p>
      <w:pPr>
        <w:pStyle w:val="Heading2"/>
      </w:pPr>
      <w:r>
        <w:rPr>
          <w:lang w:val="bi_VU" w:bidi="bi_VU"/>
        </w:rPr>
        <w:t>1 Samuel 10:1</w:t>
      </w:r>
      <w:r>
        <w:rPr>
          <w:lang w:val="bi_VU" w:bidi="bi_VU"/>
        </w:rPr>
      </w:r>
    </w:p>
    <w:p>
      <w:pPr/>
      <w:r>
        <w:rPr>
          <w:lang w:val="bi_VU" w:bidi="bi_VU"/>
        </w:rPr>
      </w:r>
      <w:r>
        <w:rPr>
          <w:vertAlign w:val="superscript"/>
          <w:lang w:val="bi_VU" w:bidi="bi_VU"/>
        </w:rPr>
        <w:t>1</w:t>
      </w:r>
      <w:r>
        <w:rPr>
          <w:lang w:val="bi_VU" w:bidi="bi_VU"/>
        </w:rPr>
        <w:t xml:space="preserve"> Nao hem i tekem wan smol botel olifoel,* i kafsaedem i go long hed blong Sol, mo i kis long hem, nao i talem se, “Yumi ol laen* blong Isrel,* mo yumi ol man blong Hae God. Mo long oel ya, hem i makemaot yu se yu bambae yu kam king blong ol man blong hem. Bambae yu yu rul long mifala, mo yu lukaot long mifala, yu blokem ol enemi blong yumi. Mo saen blong soemaot we hem i jusumaot yu blong yu kam king blong mifala bambae i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Taem yu aot long ples ya tede, bambae yu go long distrik ya Benjamin,* mo bambae yu faenem tu man long Jeljaha klosap long beregraon blong Rejel ya bifo. Tufala ya bambae i talem long yu we oli faenem finis ol dongki ya we yu yu stap lukaot, mo we naoia, papa blong yu i no moa tingbaot ol dongki ya, be hem i stap wari long yu, mo i stap talem se, ‘?Bambae mi mekem olsem wanem blong faenem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taem yu aot long ples ya, nao yu go kasem tabu tri ya long Taboro, bambae yu luk wan narafala saen bakegen. Bambae yu luk tri man i stap kam blong go mekem sakrefaes long God long Betel. Wan long trifala ya bambae i stap holem rop blong tri smol nani, i stap lidim trifala i kam, mo narawan i stap karem tri bred,* mo narawan i stap karem wan botel we oli wokem long skin blong nani,* we i fulap long waen.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Bambae trifala i talem halo long yu, mo wan long trifala bambae i wantem givim tu bred long yu. Mo yu mas tekem bred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biaen, bambae yu go kasem Hil blong God long Gibea, long ples ya we ol soldia blong ol man Filistia oli stap long hem. Taem yu kam klosap long taon, bambae yu faenem wan grup blong ol profet we oli aot long ples blong wosip antap long hil, oli stap kamdaon. Olgeta ya bambae oli stap kilim gita, mo mandolin, mo tamtam, mo oli stap blu long bambu, mo oli stap danis, mo oli stap talemaot tok we God i givim.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wantaem nomo, bambae Spirit blong Hae God i kam long yu, i holem yu, mo bambae yu tu, yu go joen wetem olgeta blong danis mo blong talemaot ol tok we God i givim long yu, nao bambae yu kam narafala man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we ol samting ya oli kasem yu, bambae yu save mekem wanem samting we God i lidim yu blong mekem.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Biaen, bambae yu mas go wet long mi long Gilgal, go kasem seven dei, nao bambae mi kam luk yu long ples ya blong mekem sakrefaes. Bambae mi kilim ol anamol, nao sam long olgeta bambae mi bonem i bon evriwan blong mekem wosip long Hae God, mo sam long olgeta, bambae mi bonem haf, yumi kakae haf blong soemaot we yumi stap fren gud wetem hem. Mo long taem ya, bambae mi talemaot long yu ol samting we yu bambae yu mas mekem.”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tufala i seraot, God i mekem laef blong Sol i kam niuwan olgeta. Mo evri samting we Profet Samuel i bin talemaot long hem oli kasem hem long dei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Taem hem wetem man ya blong hem, tufala i kasem Gibea, wan grup blong ol profet i kam mitim hem, nao wantaem nomo, Spirit blong God i kam long hem i holem hem, mo hem i go joen wetem olgeta, i stap danis, mo i stap talemaot ol tok we God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olgeta we oli save hem oli luk ol samting ya we hem i stap mekem, oli stap asaskem long olgeta bakegen se, “!Ei! !Pikinini blong Kis ya! ?Wanem i kasem hem? ?Hem tu i kam profet finis, no?”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wan man we i stap long ples ya i talem se, “?Ol narafala profet ya oli kamaot wea? ?Hu i papa blong olgeta?” Mo i stat long taem ya oli stap talem se, “?Sol tu i kam profet finis, no?”</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taem Sol i no moa danis mo i no moa talemaot ol tok ya, hem i go long ples blong wosip antap long hil.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wan papa blong hem i luk hem wetem man ya blong hem, mo i askem long tufala se, “?Ei, yutufala i kam wea?” Mo Sol i talem se, “Mitufala i bin go lukaot ol dongki ya we oli lus, be taem mitufala i no faenem olgeta, mitufala i go luk Profet Samuel.”</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papa ya blong hem i askem se, “?Be profet ya i talem wanem long yutufala?”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hem i talem se, “Hem i talem long mitufala se oli faenem ol dongki ya finis.” Be hem i no talemaot long hem, we profet ya i talem se bambae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Profet Samuel i singaot olgeta man oli kam wanples long Mispa blong oli harem tok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talem long olgeta se, “Yumi ol laen* blong Isrel,* mo Hae God i God i blong yumi. Hem i talem se, ‘Taem ol olfala bubu blong yufala bifo oli stap long Ijip, mi mi sevem olgeta. Mi mi tekemaot olgeta long han blong ol man Ijip, mo long han blong ol narafala man we oli stap mekem olgeta oli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God blong yufala ya we i kamaot biaen long olgeta, mo mi stap tekemaot yufala long ol trabol mo hadtaem we yufala i kasem. Be tede, yufala i no moa wantem blong mi mi rul long yufala, yufala i wantem blong mi jusumaot wan narafala man blong i kam king blong yufala. Oraet, yufala i seraot long ol laen blong yufala, nao yufala i kam pas long fes blong mi, blong mi jusumaot king blong yufala.’ ”</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profet ya i mekem ol lida blong ol twelef laen ya oli kam pas long fes blong God, mo hem i sakem ol spesel ston,* mo nem blong laen blong Benjamin* i kamaot.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mekem ol lida blong ol famle long laen ya oli kam pas, mo nem blong famle blong Matri i kamaot. Nao ol man blong famle ya oli kam pas, mo nem blong Sol, we papa blong hem Kis, hem i kamaot. Be taem oli stap lukaot hem, oli no save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oli prea, oli askem long Hae God se, “?Olsem wanem? ?Bambae i gat wan narafala man moa i kam?” Nao Hae God i talem long olgeta se, “Sol i stap haed longwe, long medel blong olting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oli resis i go, oli tekem hem i kam stanap long fes blong olgeta, mo oli luk we hem i longfala moa, i bitim olgeta evriwan. Hed blong olgeta i finis long solda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profet i talem se, “!Hemia nao, man ya we Hae God i jusumaot! I no gat wan man long yumi we i olsem hem.” Nao olgeta man oli singaot bigwan se, “!Hurei! !Yu yu king blong mifala! !I gud yu stap longtaem!”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profet i talemaot ol wok blong king wetem ol samting we hem i gat raet blong mekem. Mo hem i raetemdaon ol samting ya long buk,* we biaen i putumgud long ples blong mekem wosip long Hae God. Nao hem i sanem olgeta evriwan oli gobak long ol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Mo King Sol tu i gohom bakegen long Gibea, mo samfala strong man blong faet we God i bin tok long tingting blong olgeta oli go wetem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sam man we oli stap mekem hed oli talem se, “!Man ya i no naf nating! ?Olsem wanem bambae hem i sevem yumi?” Nao oli no givim presen long hem, from we oli no wantem hem. Be King Sol i no tok, hem i stap kwaet nomo.</w:t>
      </w:r>
      <w:r>
        <w:rPr>
          <w:lang w:val="bi_VU" w:bidi="bi_VU"/>
        </w:rPr>
      </w:r>
      <w:r>
        <w:rPr>
          <w:lang w:val="bi_VU" w:bidi="bi_VU"/>
        </w:rPr>
      </w:r>
    </w:p>
    <w:p>
      <w:pPr/>
      <w:r>
        <w:rPr>
          <w:lang w:val="bi_VU" w:bidi="bi_VU"/>
        </w:rPr>
      </w:r>
    </w:p>
    <w:p>
      <w:pPr>
        <w:pStyle w:val="Heading2"/>
      </w:pPr>
      <w:r>
        <w:rPr>
          <w:lang w:val="bi_VU" w:bidi="bi_VU"/>
        </w:rPr>
        <w:t>1 Samuel 11:1</w:t>
      </w:r>
      <w:r>
        <w:rPr>
          <w:lang w:val="bi_VU" w:bidi="bi_VU"/>
        </w:rPr>
      </w:r>
    </w:p>
    <w:p>
      <w:pPr/>
      <w:r>
        <w:rPr>
          <w:lang w:val="bi_VU" w:bidi="bi_VU"/>
        </w:rPr>
      </w:r>
      <w:r>
        <w:rPr>
          <w:vertAlign w:val="superscript"/>
          <w:lang w:val="bi_VU" w:bidi="bi_VU"/>
        </w:rPr>
        <w:t>1</w:t>
      </w:r>
      <w:r>
        <w:rPr>
          <w:lang w:val="bi_VU" w:bidi="bi_VU"/>
        </w:rPr>
        <w:t xml:space="preserve"> Nao King Nahas blong Amon i tekem ol soldia blong hem, oli kam long distrik ya Gilead, nao oli hivap raon long taon ya Jabes blong mekem faet agens long ol man blong hem. Be ol man blong taon ya oli talem long hem se, “Mifala i wantem blong yumi mekem wan promes naoia, se sipos yu no kam mekem faet long mifala, bambae mifala i kam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hem i talem se, “!Nogat! !Mi mi no save mekem promes wetem yufala! Sipos mi pulumaot raet ae blong yufala evriwan blong mekem olgeta laen* blong Isrel* oli sem, hemia nomo rod blong mi blong mekem promes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 lida blong taon ya oli talem se, “Plis yu wet seven dei fastaem, yu letem mifala i sanem ol man i goraon long ol man ples blong mifala blong talemaot nius ya. Sipos i no gat man i wantem givhan long mifala, ale, bambae mifala i save putum mifala long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ol man ya blong karem tok oli kam talemaot nius ya long Gibea, we i ples blong King Sol, tingting blong ol man ples ya i foldaon, nao oli krae we oli krae.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stret long taem ya, king i aot long garen* blong hem i stap kamhom wetem ol buluk blong wok blong hem. Nao hem i askem se, “?Wanem samting ya? ?Yufala evriwan i stap krae from wanem?” Nao oli talemaot nius ya long hem we ol man Jabes ya oli kam talem.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hem i harem nius ya, Spirit blong God i kam long hem, i holem hem, nao hem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tekem tu buluk, i katkatem tufala long ol smosmol pis, mo i givim long ol man blong hem. Nao i sanem olgeta oli karem i goraon long evri ples long kantri ya, blong oli talemaot se, “!Man we i no kam wetem King Sol mo Profet Samuel blong go faet long ol man Amon, bambae ol buluk blong hem oli kam olsemia nao!” Taem ol man oli harem samting ya, oli fraet tumas se Hae God bambae i spolem olgeta, nao olgeta evriwan oli kam joen,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tekem olgeta evriwan i kam wanples long Besek. Long taem ya, i gat toti taosen man blong distrik ya Juda,* mo tri handred taosen man blong ol narafala distrik long Isrel oli kam.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oli talem long ol man Jabes ya we oli karem tok i kam se, “Yufala i go talem long ol man ples blong yufala, se tumora bambae mifala i sevem yufala we i no kasem medel dei yet.” Taem ol man Jabes oli harem nius ya, oli glad we i bitim mak.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talem long King Nahas se, “King. Tumora nao, bambae mifala i putum mifala long han blong yu, mo long taem ya, bambae yu save mekem long mifala olsem we yu yu wantem.”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nekis dei, long eli moning, King Sol i seraot ol man blong hem long tri kampani, mo taem i haf tudak yet, oli resis i go long ol haos tapolen blong ol man Amon ya, oli mekem faet long olgeta. Nao oli stap kilim olgeta gogo, i no kasem medel dei yet, be klosap oli kilim olgeta evriwan i ded. Mo olgeta we oli no ded oli ron wanwan.</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man oli talem long Profet Samuel se, “!Profet! ?Wehem olgeta ya we oli talem se i no stret blong Sol i kam king blong yumi? !Tekem olgeta i kam! !Yumi kilim olgeta i ded!”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king i talem se, “No, yumi no save mekem olsem. Yumi no save kilim wan man blong yumi tede, from we yumi ol man blong Hae God, mo tede hem i sevem yumi.”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profet i talem long olgeta se, “Yumi evriwan i go long Gilgal, blong yumi talemaot bakegen we King Sol ya, hem i king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olgeta evriwan oli wokbaot i go long Gilgal, mo long ples ya, long fes blong Hae God, oli talemaot se King Sol, hem i king blong olgeta. Mo oli kilim plante anamol, blong mekem sakrefaes ya we oli bonem haf, oli kakae haf blong soemaot we oli stap fren gud wetem Hae God. Mo long taem ya, King Sol wetem olgeta man ya blong hem oli mekem bigfala lafet we oli glad we oli glad.</w:t>
      </w:r>
      <w:r>
        <w:rPr>
          <w:lang w:val="bi_VU" w:bidi="bi_VU"/>
        </w:rPr>
      </w:r>
      <w:r>
        <w:rPr>
          <w:lang w:val="bi_VU" w:bidi="bi_VU"/>
        </w:rPr>
      </w:r>
    </w:p>
    <w:p>
      <w:pPr/>
      <w:r>
        <w:rPr>
          <w:lang w:val="bi_VU" w:bidi="bi_VU"/>
        </w:rPr>
      </w:r>
    </w:p>
    <w:p>
      <w:pPr>
        <w:pStyle w:val="Heading2"/>
      </w:pPr>
      <w:r>
        <w:rPr>
          <w:lang w:val="bi_VU" w:bidi="bi_VU"/>
        </w:rPr>
        <w:t>1 Samuel 12:1</w:t>
      </w:r>
      <w:r>
        <w:rPr>
          <w:lang w:val="bi_VU" w:bidi="bi_VU"/>
        </w:rPr>
      </w:r>
    </w:p>
    <w:p>
      <w:pPr/>
      <w:r>
        <w:rPr>
          <w:lang w:val="bi_VU" w:bidi="bi_VU"/>
        </w:rPr>
      </w:r>
      <w:r>
        <w:rPr>
          <w:vertAlign w:val="superscript"/>
          <w:lang w:val="bi_VU" w:bidi="bi_VU"/>
        </w:rPr>
        <w:t>1</w:t>
      </w:r>
      <w:r>
        <w:rPr>
          <w:lang w:val="bi_VU" w:bidi="bi_VU"/>
        </w:rPr>
        <w:t xml:space="preserve"> Nao long taem ya we ol laen* blong Isrel* oli stap wanples, Profet Samuel i talem long olgeta se, “!Olgeta! Naoia, mi mi mekem finis samting ya we yufala i askem long mi blong mi mekem. Mi putumap king blong yufala finis, blong i rul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naoia, hem i stap wetem yufala, blong i lidim yufala. !Be yufala i luk! Mi mi olfala finis. Hea blong mi i waet, mo tufala pikinini blong mi tufala i bigfala finis, i stap long ples ya wetem yufala. Mi mi bin lidim yufala longtaem, i stat long taem ya we mi mi yangfala, i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Naoia, mi mi stap long fes blong yufala. Sipos yufala i ting se mi bin mekem wan samting we i no stret, i gud yufala i tok long mi naoia long fes blong Hae God, mo long fes blong king ya blong yumi we hem i jusumaot. Sipos mi bin stilim buluk blong wan man, no dongki blong wan man, no mi bin giagiaman long wan man blong stilim sam samting blong hem, no mi bin mekem i strong tumas long wan man, no mi bin kasem mane long wan man blong haedem rong blong hem, i gud yufala i talemaot blong yumi stretem. Sipos mi bin mekem wan fasin olsem, naoia bambae mi givimbak samting ya we mi tekem.”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man oli talem se, “No, i no gat. Yu yu no bin giagiaman long mifala, mo yu no bin mekem i strong tumas long mifala, mo yu no bin tekemaot samsamting long mifala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profet i talem se, “Hae God wetem king ya we hem i jusumaot, tufala nao i witnes long tok ya blong yufala tede, we yufala i talem se mi mi no mekem wan samting nating we i rong.” Mo oli talem se, “Yes, Hae God nao i witnes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bakegen, profet i talem se, “Hae God ya, hem i putumap Moses mo Eron blong tufala i lidim ol olfala bubu ya blong yumi bifo, oli 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Naoia, yumi stap stanap long fes blong hem, mo mi wantem blong yufala i tingting gud long ol bigbigfala wok ya we hem i mekem blong sevem yumi, i stat long taem blong ol olfala bubu blong yumi bifo, kam kasem yumi tede.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Bifo, olfala stamba ya blong yumi Jekob* wetem ol famle blong hem oli go stap long Ijip, nao biaen, ol man Ijip oli stap mekem i strong tumas long ol bubu ya blong yumi we oli stap kamaot biaen long hem. Nao olgeta ya oli krae long Hae God blong i givhan long olgeta, mo hem i sanem Moses mo Eron, blong tufala i go tekemaot olgeta long Ijip, tufala i lidim olgeta gogo oli kamtru long kantri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Hae God i God blong olgeta, be taem oli stap finis long graon ya, oli no moa tingbaot hem. Nao hem i letem king blong Moab wetem ol man blong hem oli kam winim olgeta, mo biaen hem i letem Siseraha wetem ol soldia blong taon ya Hajoro, i kam mekem faet long olgeta, oli winim olgeta. Mo biaen bakegen, hem i letem ol man Filistia oli kam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taem ya ol olfala bubu ya blong yumi oli krae long hem bakegen blong i givhan long olgeta. Oli talem se, ‘!Hae God! !Mifala i mekem i nogud! Mifala i gowe long yu. Mifala i stap mekem wosip long ol pija blong tufala god ya Bal* mo Astate. Plis yu tekemaot mifala long han blong ol enemi ya blong mifala, yu sevem mifala, nao bambae mifala i mekem wosip 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sanem Barak, mo biaen, Gideon, mo biaen bakegen, Jeftaha, mo laswan, hem i sanem mi. Mifala ya, mifala i stap tekemaot yufala long han blong ol enemi blong yumi, mifala i stap sevem yufala, nao yufala i stap gud.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taem yufala i luk we King Nahas blong Amon klosap i kam blong mekem faet long yumi, yufala i no moa wantem we Hae God i King blong yumi, nao yufala i talem long mi se, ‘Mifala i wantem wan king blong i rul 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“Oraet, naoia yufala i gat king blong yufala, olsem we yufala i wantem. Yufala i bin krae from king, mo naoia, Hae God i putumap man ya i king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Hae God i God blong yumi, mo sipos yufala i stap ona long hem, mo yufala i stap mekem ol wok blong hem, mo yufala i stap lesin long hem, mo yufala i stap obei long ol tok blong hem, mo sipos yufala wetem king ya blong yufala, yufala i stap folem hem oltaem, bambae olgeta samting i oraet nomo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sipos yufala i no lesin long hem, mo yufala i no obei long ol tok blong hem, bambae hem i agensem yufala wetem king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“Oraet, bambae yufala i luk wan bigfala samting we Hae God bambae i mekem long fes blong yufala. Yufala i no gowe, yufala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save we naoia i taem blong tekemaot wit* long garen.* Hemia i no taem blong ren, i taem blong bigsan. Be bambae mi mi prea, mo Hae God bambae i sanem tanda mo ren i kam. Mo taem tufala samting ya i kamtru, bambae yufala i luksave se fasin ya we yufala i mekem, we yufala i askem blong yufala i gat king, hem i wan sin we i nogud tumas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prea, mo long sem dei ya nomo, Hae God i sanem tanda mo ren i kam, nao ol man oli fraet tumas long hem, mo long profet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Oli talem long hem se, “Plis olfala, yu prea bakegen from mifala. !Yu yu man blong Hae God! Plis yu prea long hem, blong mifala i no ded. Naoia mifala i luksave se mifala i mekem plante samting we i nogud, mo antap long ol samting ya, mifala i mekem i nogud bakegen we mifala i askem blong mifala i gat king.”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talem long olgeta se, “!Yufala i no fraet! I tru we yufala i bin mekem ol rabis fasin ya, be naoia, yufala i no mas gowe long Hae God. Yufala i mas biaen long hem long olgeta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Yufala i no mas lego hem, blong go biaen long ol narafala god ya. !Olgeta oli rabis nomo! !Oli no save givhan long yufala! !Oli no save sevem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Hae God i mekem wan strong promes* finis long yufala, se hem bambae i no save lego yufala. Hem i talem finis se yufala i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saed blong mi, oltaem bambae mi mi stap prea from yufala. Sipos mi lego fasin ya, hemia mi mekem sin agens long Hae God ya. Oltaem, bambae mi stap tijim yufala long ol fasin we i gud, mo we i stret blong yufala i mekem.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Yufala i mas obei long Hae God. Yufala i mas putum tingting blong yufala i stap strong long hem oltaem, mo yufala i mas biaen long hem long olgeta tingting blong yufala. Mo oltaem, yufala i mas tingbaot ol bigbigfala wok ya we hem i mekem finis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sipos yufala i stap gogohed blong mekem sin oltaem, bambae hem i spolem yufala yet, wetem king ya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long taem ya, King Sol i jusumaot tri taosen man blong oli kam soldia blong hem, mo i sanem ol narafala man ya oli gohom. Nao hem i holem tu taosen man i stap wetem hem long Mikmas mo long ol ples blong hil raonabaot long Betel, mo i sanem wan taosen man i go wetem pikinini blong hem Jonatan, oli go stap long Gibea, long distrik ya Benjamin.*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biaen, Jonatan i girap, i go kilim komanda blong ol man Filistia long Geba, mo nius blong samting ya i goraon, i kasem ol man Filistia. Nao King Sol i sanem ol man oli go blu pupu long evri ples long Isrel,* blong singaot ol man oli kam wanples blong mekem faet.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taem ol man oli harem we ol soldia blong Jonatan oli kilim komanda ya, mo we ol man Filistia oli kros tumas, oli wantem kilim olgeta, olgeta oli obei long tok ya blong king, oli kam joen long hem long Gilgal.</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man Filistia oli joen wanples blong kam mekem faet long ol laen* blong Isrel. Oli gat toti taosen kat blong faet we hos i pulum, mo sikis taosen soldia blong ron long hos, mo ol narafala soldia bakegen we oli plante we plante olsem sanbij long solwota. Olgeta oli go long Mikmas we long narasaed long Betaven saed i go long is, nao oli putumap ol haos tapolen blong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oli go mekem faet long ol laen blong Isrel, we oli meksavegud olgeta. Mo taem ol laen blong Isrel ya oli harem se oli no save win, oli ronwe, oli go haed long ol hol blong ston, mo long ol hol long graon, mo olbaot long ol bigbigfala ston mo long ol hol we ol man oli digim, mo long ol wel.</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Samfala oli ronwe i gokros long Jodan Reva, oli go long distrik ya Gad,* mo long distrik ya Gilead. Nao King Sol i stap yet long Gilgal, mo ol man we oli stap wetem hem oli fraet we oli seksek gud.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stap wet seven dei long ples ya, blong Profet Samuel i kamtru olsem we hem i promes, be hem i no kam, nao ol man oli stat ronronwe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talem long olgeta se, “Yufala i tekem ol anamol ya i kam. Bambae yumi mekem sakrefaes ya we yumi bonem i bon evriwan blong mekem wosip long Hae God, mo sakrefaes ya we yumi bonem haf yumi kakae haf, blong soemaot we yumi stap fren gud wetem hem.” Nao hem i gohed i bonem sakrefaes ya we i blong bonem i bon evriwan,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stret long taem we hem i finis, profet ya i kamtru. Nao king i wokbaot i go blong talem halo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hem i talem se, “?From wanem yu mekem samting ya?” Nao king i talem se, “Mi mi luk we ol man ya oli stat ronronwe long mi, mo yu yu no kam long taem ya we yu promes blong kam. Mo ol man Filistia oli kam wanples finis long Mikmas,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mi luk se i no longtaem, bambae oli kam mekem faet bakegen long mi long ples ya. Mo mi luk se mi no mekem wan samting yet blong mekem Hae God i glad long mi, nao mi harem se mi mas mekem sakrefaes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profet i tok long hem, i talem se, “!King, fasin ya i krangke ya! Hae God i God blong yu, be yu yu brekem tok blong hem. Sipos yu yu obei long tok blong hem, bambae hem i letem we pikinini blong yu wetem olgeta we bambae oli kamaot biaen long yu, bambae oli kam king blong Isrel* biaen long yu gogo i no save finis, be yu yu no obei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From samting ya, olgeta ya bambae oli no save kam king biaen long yu. Yu yu no obei long tok blong Hae God, mo from samting ya, hem bambae i faenem wan narafala man we i stret gud long fes blong hem, nao bambae i mekem hem i king blong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i aot long Gilgal, i wokbaot i go, mo king tu i aot, i gobak long Gibea, long distrik ya Benjamin.* Mo ol man ya long Gilgal oli folem hem, oli go joen long ol soldia blong hem long ples ya. Mo taem we hem i jekemap ol man blong hem, hem i faenem se i gat samwe long sikis handred man nomo.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King Sol wetem pikinini blong hem Jonatan, mo ol man blong tufala oli go putumap ol haos tapolen blong olgeta long Geba, long distrik ya Benjamin* yet, mo ol man Filistia oli stap long Mikmas we i klosap nomo long Geba.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ol soldia blong Filistia oli seraot long tri kampani, oli stap go olbaot blong stilim ol samting blong ol laen* blong Isrel.* Wan kampani i folem rod ya we i go long Ofraha, long distrik ya Sual long not.</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narafala kampani i folem rod ya we i go long Betoron long wes. Mo narawan i go long mak blong distrik ya Juda,* long ples ya we yu save lukluk i godaon long bigfala levelples ya Jeboeim long medel blong ol hil, mo bigfala draeples ya long saot.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ya, ol laen blong Isrel oli no gat ol gudfala samting blong faet blong olgeta, from we ol man Filistia oli no letem blong i gat blaksmit* long Isrel, nao oli no save wokem ol naef mo spia blong faet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From samting ya, oltaem ol laen blong Isrel oli mas go long ol man Filistia blong oli sapenem ol aean blong plao, we buluk i pulum blong brekem graon, mo ol hou, mo akis, mo huknaef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Blong sapenem akis mo blong fiksimap aean blong stikim buluk blong mekem i hareap, oli stap pem wan handred sikisti vatu* wan, mo blong sapenem aean blong plao, mo blong sapenem hou, oli stap pem tri handred twanti vatu wan.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from samting ya, long taem blong faet, olgeta oli no gat naef mo spia blong faet, king wetem pikinini blong hem, tufala nomo i gat.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long taem ya ol man Filistia oli sanem wan kampani blong olgeta i go blong blokem rod ya we i gotru long medel blong ol hil long Mikmas.</w:t>
      </w:r>
      <w:r>
        <w:rPr>
          <w:lang w:val="bi_VU" w:bidi="bi_VU"/>
        </w:rPr>
      </w:r>
      <w:r>
        <w:rPr>
          <w:lang w:val="bi_VU" w:bidi="bi_VU"/>
        </w:rPr>
      </w:r>
    </w:p>
    <w:p>
      <w:pPr/>
      <w:r>
        <w:rPr>
          <w:lang w:val="bi_VU" w:bidi="bi_VU"/>
        </w:rPr>
      </w:r>
    </w:p>
    <w:p>
      <w:pPr>
        <w:pStyle w:val="Heading2"/>
      </w:pPr>
      <w:r>
        <w:rPr>
          <w:lang w:val="bi_VU" w:bidi="bi_VU"/>
        </w:rPr>
        <w:t>1 Samuel 14:1</w:t>
      </w:r>
      <w:r>
        <w:rPr>
          <w:lang w:val="bi_VU" w:bidi="bi_VU"/>
        </w:rPr>
      </w:r>
    </w:p>
    <w:p>
      <w:pPr/>
      <w:r>
        <w:rPr>
          <w:lang w:val="bi_VU" w:bidi="bi_VU"/>
        </w:rPr>
      </w:r>
      <w:r>
        <w:rPr>
          <w:vertAlign w:val="superscript"/>
          <w:lang w:val="bi_VU" w:bidi="bi_VU"/>
        </w:rPr>
        <w:t>1</w:t>
      </w:r>
      <w:r>
        <w:rPr>
          <w:lang w:val="bi_VU" w:bidi="bi_VU"/>
        </w:rPr>
        <w:t xml:space="preserve"> Nao wan dei, Jonatan we papa blong hem King Sol hem i talem long yang man we i stap karem ol samting blong faet blong hem se, “Yu kam. Bae yumitu go luk ol man Filistia ya longwe, we oli stap blokem rod.” Be hem i no talemaot samting ya long papa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 man tu oli no save we hem i go. Long taem ya, papa blong hem i no stap wetem olgeta, hem i go putumap haos tapolen blong hem klosap long stamba blong wan grenadin* long Migron, klosap nomo long Gibea. Mo i gat samwe long sikis handred man oli stap wetem hem long ples ya. Long taem ya, pris* we i stap wetem olgeta ya, we i stap werem efod,* nem blong hem Ahia, mo papa blong hem Ahitub. Ahitub ya wetem brata blong hem Ikabod, papa blong tufala Finehas, mo Finehas ya, papa blong hem, pris ya Ilae, we i pris blong Hae God long Silo bifo.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Jonatan i wantem go luk ples we ol man Filistia oli stap long hem, mo blong go long ples ya, hem i mas pas long ples ya long Mikmas, we rod i gotru long ol hil. Long ples ya, i gat tu bigfala ston i stap stanap, wan long narasaed, wan long narasaed. Tufala ston ya, nem blong wan Bojes, mo nem blong narawan Sene.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Wan i stap saed i go long Mikmas long not, mo narawan i stap saed i kam long Geba long saot.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talem long yangfala ya se, “Bae yumitu wokbaot i gotru long narasaed longwe blong luk ol hiten man ya we oli stap blokem rod ya. Maet Hae God bambae i givhan long yumi. Mo sipos hem i givhan, i nomata we yumitufala nomo no yumi plante, be bambae yumi save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yangfala ya i talem se, “I gud nomo. Wanem samting we yu wantem mekem, be mi mi folem tingting blong yu nomo.”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Jonatan i talem se, “Ale, yumitu gotru long narasaed, blong letem olgeta oli luk yumitufala.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oli talem se yumitu wet blong oli kam luk yumitufala, ale bambae yumitu wet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sipos oli talem se yumitu go klosap long olgeta, ale bambae yumitu go, from we hemia i saen we Hae God bambae i putum olgeta long han blong yumitufala.”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Ale, tufala i go blong ol man ya oli luk tufala. Mo taem oli luk tufala, oli talem se, “!Ei, yufala i luk! Ol Hibru oli stap kamkamaot long ol hol ya we oli stap haed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oli singaot i kam long tufala se, “!Ei! !Yutufala i kam! !Mifala i wantem talem wan samting long yutufala!” Nao Jonatan i talem long yangfala ya se, “!Taem nao! Yu biaen long mi. Hae God i putum olgeta finis long han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klaem long saed blong krik we rod ya i pas long hem, we i stap wokbaot long han mo leg blong hem nomo, mo yangfala ya i biaen long hem. Hem i go mekem faet long ol man Filistia ya, i stap faetem olgeta oli folfoldaon, mo yangfala ya i stap kilim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taem blong faet ya, oli stap faet long wan smol pis graon nomo, nao tufala i kilim samwe long twanti man oli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 man Filistia olbaot long ples ya oli fraet we oli fraet, mo olgeta we oli stap long ol haos tapolen oli seksek tumas. Nao biaen, graon i seksek, mo Hae God i mekem olgeta oli fraet krangke we oli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taem ya, ol wajman blong King Sol oli stap long Gibea, long distrik ya Benjamin,* nao oli luk we ol man Filistia oli stap resis krangke olbaot from we oli lusum hed.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talem long ol man blong hem se, “Yufala i go kaontem ol soldia blong yumi, blong faenemaot se hu i no stap long ples ya.” Mo taem oli kaontem olgeta, oli faenemaot se Jonatan wetem yangfala ya we i stap karem ol samting blong faet blong hem, tufala i no stap.</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Long taem ya, pris* ya Ahia i stap werem efod,* mo hem i stap go wetem ol laen* blong Isrel* long taem blong faet. Nao king i talem long hem se, “Yu tekem efod ya i kam.”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taem hem i stap toktok wetem pris ya yet, oli harem we noes ya long ol haos tapolen blong ol man Filistia i kam mowas olgeta, nao hem i talem se, “!No, livim! !I no gat taem blong faenemaot samting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wetem ol man blong hem oli maj i go blong faet long ol man Filistia, be long taem ya, ol man Filistia oli lusum hed, nao oli stap kilkilim olgeta bakegen.</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sam laen blong Isrel we oli bin joen long ol man Filistia bifo, mo oli stap wetem olgeta yet long ol haos tapolen blong olgeta, oli jenisim tingting blong olgeta, nao oli kam joen bakegen long King Sol wetem Jonatan.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olgeta we oli bin stap haed olbaot long ol ples blong hil long distrik ya Efrem,* taem oli harem we ol man Filistia oli stap ronronwe, olgeta ya tu oli kam joen long ol laen blong Isrel blong mekem faet long olgeta, nao oli stap ronem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oli stap kilim olgeta gogo bitim taon ya Betaven i go. Long dei ya, Hae God i givhan gud long ol laen blong Isrel, i mekem olgeta oli win.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Long dei ya, ol laen* blong Isrel* oli slak we oli slak from we oli hanggri tumas. Oli no kakae from we King Sol i putum wan strong tok se, “I tabu blong man i kakae tede, gogo mi mi kilim ol enemi blong mi blong givimbak olgeta trabol we oli mekem long mi. !Sipos man i brekem tabu ya, bambae hem i mas ded!” Mo from samting ya, i no gat wan long olgeta we i kakae long dei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oli kam long wan ples we i gat ol tri i stap long hem, mo oli faenem hani* we i plante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Ol tri ya oli fulap long hem, mo i stap drop i godaon long graon, be i no gat wan long olgeta i kakae, from we oli fraet long strong tok ya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Jonatan i no harem we papa blong hem i putum strong tok ya long olgeta, nao hem i stikim hani ya long stik ya we i holem, i tekemaot sam, i kakae, mo wantaem nomo, hem i harem gud lelebet.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wan long ol man ya i talem long hem se, “Hanggri i mekem mifala evriwan ya i slak, be papa blong yu i blokem mifala, i putum wan strong tok, i talem se, ‘!Sipos man i kakae tede, bambae hem i mas ded!’ ”</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Jonatan i talem se, “!Hemia i wan rabis samting ya we papa blong mi i mekem long yumi! !Yufala i luk! !Mi mi harem gud, mi kam strong nao, from we mi kakae hani ya!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Tede ya yumi winim ol man Filistia, mo sipos yumi evriwan i bin kakae ol kakae ya we yumi faenem long ples blong olgeta, bambae i moa gud. Bambae yumi save kilim plante man moa long olgeta oli ded.”</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Long dei ya, olgeta oli winimgud ol enemi ya blong olgeta. Oli stat blong mekem faet long olgeta long Mikmas, mo oli stap kilim olgeta gogo kasem Aealon. Be taem oli kasem ples ya, oli slak olgeta from we oli hanggri tumas.</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oli resis i go long ol samting we oli winim long ol enemi ya, mo oli tekem ol sipsip mo ol buluk, mo ol smol buluk, oli kilim long weples oli faenem, mo oli no wet blong letem blad blong mit ya i ronaot fastaem, oli gohed, oli rusum, oli kakae.</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sam man oli go talem long king se, “!Yu luk! !Olgeta ya oli stap mekem i nogud long Hae God. Oli stap kakae mit we blad blong hem i stap long hem yet.” Nao king i singaot i go long olgeta, i talem se, “!Ei! !Yufala i stap mekem i nogud long Hae God ya! Yufala i go rolem wan bigfala ston i kam.”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i talem long ol man ya se, “Yufala i go talem long olgeta ya, se oli mas tekem ol buluk mo sipsip blong olgeta i kam long ples ya. Bambae yufala evriwan i mas kilim ol anamol blong yufala long ples ya nomo, mo yufala i mas kakae mit blong olgeta long ples ya tu. I nogud yumi stap kakae mit we blad blong hem i stap long hem yet. !Yumi stap mekem sin agens long Hae God ya!” Nao long naet ya, oli tekem ol buluk mo sipsip blong olgeta i kam, nao oli kilim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Long taem ya, King Sol i wokem wan olta blong Hae God long ples ya. Hemia fas olta we hem i wokem.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hem i talem long ol man blong hem se, “Long naet ya bambae yumi godaon, yumi mekem faet long ol man Filistia ya bakegen go kasem long moning. Bambae yumi kilim olgeta evriwan oli ded, mo yumi karem olting blong olgeta.” Mo olgeta oli talem se, “I gud nomo. Bambae yumi mekem olsem we yu yu ting se i stret.” Be pris* ya Ahia i talem se, “No, yumi mas faenemaot long God fastaem.”</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Nao king i askem long pris ya blong i faenemaot long God se, “?Olsem wanem? ?I gud mifala i go mekem faet long ol man Filistia ya? ?Sipos mifala i go, bambae yu save givhan long mifala blong mekem mifala i win?” Be God i no givim ansa long hem long taem ya.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king i talem long ol lida blong ol man blong hem se, “Yufala i kam long ples ya, blong yumi faenemaot wanem samting nogud ya we yumi mekem tede.</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Hae God i laef, i stap we i stap, mo oltaem hem i stap mekem yumi win. Mo mi mi promes long nem blong hem, se man we i mekem samting nogud ya bambae hem i mas ded. !I nomata hu man, pikinini ya blong mi no hu, be hem i mas ded!” Be i no gat wan long olgeta i talem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hem i talem long olgeta se, “Yufala evriwan i go stanap longwe, mo mi wetem Jonatan, bambae mitufala i stanap long ples ya.” Nao olgeta oli talem se, “I gud nomo. Bambae yumi mekem olsem we yu ting se i stret.”</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hem i prea, i talem se, “Hae God, yu yu God blong mifala ol laen blong Isrel. ?Olsem wanem yu no ansa long mi tede? Naoia, plis yu ansa long mi long tufala tabu ston ya. Sipos samting ya i fol blong mi, no i fol blong pikinini blong mi, plis yu ansa long mi long Yurim.* Be sipos i fol blong ol man ya blong yu, plis yu ansa long mi long Tumim.*” Nao ansa i kamaot se king wetem Jonatan, be ol man oli stret nomo.</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hem i talem long pris se, “Plis yu faenemaot se hu long mitufala we i mekem i nogud, mi no Jonatan.” Nao Hae God i soemaot se Jonatan.</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king i askem long hem se, “?Yu mekem wanem samting?” Mo hem i talem se, “Mi mi stikim smol hani nomo, mi kakae. Be mi mi stap, mi rere nomo blong ded.”</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king i talem long hem se, “!Tru mi talem long yu, yu yu mas ded! !Sipos yu yu no ded, i gud Hae God i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Be ol man oli talem long hem se, “!No King! !Man ya nao we i mekem yumi win tede! ?Yu ting se bambae yumi kilim hem i ded? Hae God i laef, i stap we i stap, mo mifala i promes long nem blong hem, se yumi no save kilim hem. Nating we wan smol hea nomo blong hem, be bambae yumi no save pulumaot. Samting ya we hem i mekem tede, God nao i givhan long hem.” Long tok ya blong olgeta oli sevem Jonatan, nao hem i no ded.</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Biaen long samting ya, King Sol i no moa ronem ol man Filistia bakegen, be olgeta oli aot long graon blong ol laen blong Isrel, oli gobak long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Long taem ya we King Sol i stap rul long Isrel,* oltaem hem i stap faet long olgeta enemi blong hem long ol ples raonabaot. Hemia ol man Moab, mo ol man Amon, mo ol man Edom, mo ol king blong Joba, mo ol man Filistia. Mo long weples we hem i go faet long hem, be oltaem, hem i stap win.</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Oltaem hem i stap faet strong tumas we i no save fraet nating. Hem i go mekem faet long ol man Amalek, i winim olgeta, mo i stap blokem ol enemi ya blong oli no kam mekem faet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Ol pikinini blong hem, i gat Jonatan, mo Jisvi, mo Malkisua. Mo tufala dota blong hem, fasbon, nem blong hem Merab, mo narawan, nem blong hem Mikal.</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Woman blong hem, nem blong hem Ahinoam, we papa blong hem Ahimahaj. Mo komanda blong ol soldia blong hem, nem blong hem Abnere we i wan brata blong hem, mo we i pikinini blong wan papa blong hem we nem blong hem Nere.</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Papa blong King Sol ya, nem blong hem Kis, mo Kis ya wetem Nere ya, papa blong tufala, nem blong hem Abiel.</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Oltaem long laef blong King Sol, hem i stap faet strong tumas long ol man Filistia. Nao from samting ya, taem hem i luk wan man we i strong mo i no save fraet, hem i save tekem hem i kam blong i joen long ol soldia blong hem.</w:t>
      </w:r>
      <w:r>
        <w:rPr>
          <w:lang w:val="bi_VU" w:bidi="bi_VU"/>
        </w:rPr>
      </w:r>
      <w:r>
        <w:rPr>
          <w:lang w:val="bi_VU" w:bidi="bi_VU"/>
        </w:rPr>
      </w:r>
    </w:p>
    <w:p>
      <w:pPr/>
      <w:r>
        <w:rPr>
          <w:lang w:val="bi_VU" w:bidi="bi_VU"/>
        </w:rPr>
      </w:r>
    </w:p>
    <w:p>
      <w:pPr>
        <w:pStyle w:val="Heading2"/>
      </w:pPr>
      <w:r>
        <w:rPr>
          <w:lang w:val="bi_VU" w:bidi="bi_VU"/>
        </w:rPr>
        <w:t>1 Samuel 15:1</w:t>
      </w:r>
      <w:r>
        <w:rPr>
          <w:lang w:val="bi_VU" w:bidi="bi_VU"/>
        </w:rPr>
      </w:r>
    </w:p>
    <w:p>
      <w:pPr/>
      <w:r>
        <w:rPr>
          <w:lang w:val="bi_VU" w:bidi="bi_VU"/>
        </w:rPr>
      </w:r>
      <w:r>
        <w:rPr>
          <w:vertAlign w:val="superscript"/>
          <w:lang w:val="bi_VU" w:bidi="bi_VU"/>
        </w:rPr>
        <w:t>1</w:t>
      </w:r>
      <w:r>
        <w:rPr>
          <w:lang w:val="bi_VU" w:bidi="bi_VU"/>
        </w:rPr>
        <w:t xml:space="preserve"> Nao Profet Samuel i kam talem long King Sol se, “King. Bifo, Hae God i sanem mi, blong mi kafsaedem oel i go long hed blong yu blong makemaot yu se bambae yu kam king blong yumi. Yumi ya, yumi ol laen* blong Isrel,* mo yumi ol man blong Hae God. Hem i gat olgeta paoa, mo naoia yu mas lesin gud long tok blong hem, we bambae mi talemaot long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talem se hem bambae i panisim ol laen blong Amalek,* from we bifo, taem ol bubu blong yumi oli aot long Ijip oli kam, ol bubu blong olgeta ya oli faet agens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mas go mekem faet long olgeta, mo yu mas spolemgud olting blong olgeta, we yu no livim wan samting nating i stap. Olgeta man blong taon ya, wetem ol woman, mo ol pikinini mo ol bebi blong olgeta, yu mas kilim olgeta evriwan i ded. Mo yu mas kilim olgeta buluk blong olgeta tu, wetem ol sipsip, mo ol kamel mo ol dongki blong olgeta. Olgeta samting ya evriwan bambae i olsem sakrefaes we yu givim i go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Sol i singaot ol man blong hem oli kam wanples long Telem, mo taem hem i jekemap olgeta, i faenemaot we i gat ten taosen soldia blong distrik ya Juda* mo tu handred taosen soldia blong ol narafala distrik blong Isrel i stap.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wetem ol man ya blong hem oli go long taon ya Amalek, oli haed long wan krik, oli stap wet blong go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fastaem, hem i sanem wan tok i go long olgeta we oli laen blong Ken ya bifo, we ol bubu blong olgeta bifo oli bin givhan long ol bubu blong ol laen blong Isrel bifo, long taem we oli aot long Ijip oli kam. Hem i talem se, “Yufala i mas kamaot long ol laen blong Amalek ya, yufala i mas gowe long ples ya. Sipos no, bambae mi kilim yufala wetem olgeta.” Ale, olgeta oli aot, oli gowe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wetem ol man blong hem oli girap, oli mekem faet long ol laen blong Amalek ya, mo oli winim olgeta. Oli stat blong faet long olgeta long ples ya, mo oli stap kilim olgeta olwe go kasem distrik ya Havila long is mo distrik ya Suru klosap long Ijip long wes.</w:t>
      </w:r>
      <w:r>
        <w:rPr>
          <w:lang w:val="bi_VU" w:bidi="bi_VU"/>
        </w:rPr>
      </w:r>
      <w:r>
        <w:rPr>
          <w:lang w:val="bi_VU" w:bidi="bi_VU"/>
        </w:rPr>
      </w:r>
    </w:p>
    <w:p>
      <w:pPr/>
      <w:r>
        <w:rPr>
          <w:lang w:val="bi_VU" w:bidi="bi_VU"/>
        </w:rPr>
      </w:r>
    </w:p>
    <w:p>
      <w:pPr/>
      <w:r>
        <w:rPr>
          <w:lang w:val="bi_VU" w:bidi="bi_VU"/>
        </w:rPr>
      </w:r>
      <w:r>
        <w:rPr>
          <w:vertAlign w:val="superscript"/>
          <w:lang w:val="bi_VU" w:bidi="bi_VU"/>
        </w:rPr>
        <w:t>8-9</w:t>
      </w:r>
      <w:r>
        <w:rPr>
          <w:lang w:val="bi_VU" w:bidi="bi_VU"/>
        </w:rPr>
        <w:t xml:space="preserve"> Olgeta oli kilim olgeta man blong taon ya oli ded, be King Agag, we i king blong olgeta, oli no kilim hem, oli holem hem nomo. Mo ol nambawan buluk blong olgeta, mo ol nambawan sipsip, mo ol nambawan smosmol buluk, mo ol nambawan smosmol sipsip, mo ol narafala samting moa long taon ya we oli luk se i gud, oli no spolem olgeta. Oli spolem ol samting ya nomo we oli luk se i nogud.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Hae God i talem long Profet Samuel se,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“Samuel. Mi mi sore tumas from we mi putumap man ya i kam king. Naoia hem i tanem baksaed finis long mi, i no moa folem mi, mo i no moa harem ol tok blong mi, nao from samting ya, mi no moa wantem hem i king.” Nao profet i trabol tumas from samting ya, mo i stap prea long Hae God gogo i brok delaet.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eli moning, hem i go blong lukaot king. Be hem i harem we king i go finis long taon ya Kamel, i putumap wan ston blong makem we hem i win long faet, nao biaen i go long Gilgal.</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Ale, hem i go faenem king long ples ya. Nao king i talem long hem se, “!Hae God bambae i blesem yu! Mi mi mekem olgeta samting we hem i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profet i talem se, “?Be from wanem mi stap harem ol buluk ya oli stap singsingaot mo ol sipsip ya oli stap krae?”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king i talem se, “No, ol samting ya, ol man blong mi oli tekem long ol laen* blong Amalek ya. Oli tekemaot ol nambawan sipsip blong olgeta, wetem ol nambawan buluk blong olgeta blong mekem sakrefaes long Hae God we i God blong yu, be ol narawan, mifala i spolem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profet i tok long hem, i talem se, “!Yu wet! Bambae mi talemaot long yu, tok ya we Hae God i talem long mi yestedei long naet.” Mo king i talem se, “Ale, yu gohed yu talem.”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talem se, “Bifo, yu yu ting se yu wan man nating nomo, be naoia yu yu lida blong yumi evriwan we i laen blong Isrel.* Hae God i makemaot yu long oel ya we mi kafsaedem i go long hed blong yu, mo i putumap yu yu kam king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taem hem i sanem yu blong yu go mekem faet long ol laen blong Amalek ya, hem i talem se, ‘Yu go, yu spolemgud olgeta. Olgeta oli man nogud. Yu mas mekem faet long olgeta, gogo yu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yu yu no obei long tok blong hem! ?From wanem yu resis blong go holem ol gudgudfala samting ya? !Yu yu mekem i no stret long fes blong hem ya!”</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Be king i talem se, “No, be mi mi obei long tok blong hem. Mi go olsem we hem i talem. Mi tekem King Agag i kam, mo mi kilim olgeta laen blong Amalek ya oli ded. Be ol nambawan sipsip blong olgeta wetem ol nambawan buluk blong olgeta, ol man blong mi oli no kilim, oli holem olgeta, oli tekem olgeta i kam long ples ya long Gilgal blong mekem sakrefaes long Hae God we i God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profet i talem se, “?Wanem nao we Hae God i wantem moa? ?Hem i wantem blong yumi obei long tok blong hem, no blong yumi mekem sakrefaes long hem? I tru we hem i wantem blong yumi kilim ol nambawan sipsip blong mekem sakrefaes long hem, be hem i wantem moa blong yumi obei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Fasin ya we man i stap mekem stronghed, hem i sin, i olsem we hem i stap mekem ol bisnes blong posen mo kleva. Mo fasin ya we man i stap flas, i stap leftemap hem, hem i nogud tumas, i olsem we hem i stap mekem wosip long ol narafala god. Yu yu tanem baksaed finis long Hae God, yu no moa wantem obei long tok blong hem, mo from samting ya, naoia, hem i tanem baksaed long yu, i no moa wantem blong yu yu king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king i talem se, “!Yes, i tru! !Mi mi mekem i nogud! Mi brekem tok blong Hae God, mo mi no folem ol tok blong yu tu. Mi mi fraet long ol man blong mi, nao mi mekem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naoia, plis yu fogivim mi, yu tekemaot ol sin ya blong mi, mo yu kam wetem mi, yumitu gobak long Gilgal, blong mi save mekem wosip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profet i talem se, “Mi mi no save go wetem yu. Yu yu tanem baksaed finis long Hae God, yu no moa wantem obei long tok blong hem, mo naoia hem tu i tanem baksaed long yu, i no moa wantem blong yu yu king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taem profet i tanemraon blong go, be king i traem holem hem. Hem i holem klos blong hem, be profet i strong blong go, nao klos blong hem i brok.</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hem i talem long king se, “Yu yu king, yu stap rul long mifala, be tede, Hae God i brekem paoa blong yu finis, i givim kingdom blong yu finis long narafala man we i moa gud, i winim yu.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Hae God i king, mo hem i hae we i hae. Hem nao i stap rul long yumi. Hem i no olsem yumi, we yumi save jenjenisim tingting blong yumi olbaot. Hem i no save giaman, mo i no save jenisim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king i talem se, “Yes, mi mi mekem i nogud, be plis yu ona long mi long fes blong ol lida blong ol man blong mi, mo long fes blong olgeta man blong yumi. Plis yu kam, yumitufala i gobak long Gilgal, blong mi save mekem wosip long Hae God we i God blong yu.”</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hem i gobak wetem king, nao king i mekem wosip long Hae God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profet i talem se, “Yufala i tekem King Agag ya i kam long mi.” Nao taem king ya i stap kam, hem i no fraet nating, from we hem i ting se, “Mi mi harem nogud tumas se klosap mi mi ded, be naoia mi winim samting ya finis.”</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profet i talem se, “Bifo, naef blong faet blong yu i mekem we plante mama oli lusum ol pikinini blong olgeta, mo long sem fasin, i stat naoia, mama blong yu tu bambae i lusum pikinini blong hem.” Nao long fes blong Hae God, long fran blong olta ya long Gilgal, hem i katkatem king ya, i brebrekem bodi blong hem long ol smosmol pis.</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profet Samuel i gohom long Rama, mo King Sol i gohom long Gibea.</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Mo i stat long taem ya go kasem we profet ya i ded, hem i no moa go luk King Sol bakegen samtaem. Be oltaem hem i stap harem nogud from king ya, mo i sore tumas long hem. Mo Hae God i no moa wantem King Sol i king blong Isrel. Hem i sore tumas from we hem i bin putumap hem i kam king.</w:t>
      </w:r>
      <w:r>
        <w:rPr>
          <w:lang w:val="bi_VU" w:bidi="bi_VU"/>
        </w:rPr>
      </w:r>
      <w:r>
        <w:rPr>
          <w:lang w:val="bi_VU" w:bidi="bi_VU"/>
        </w:rPr>
      </w:r>
    </w:p>
    <w:p>
      <w:pPr/>
      <w:r>
        <w:rPr>
          <w:lang w:val="bi_VU" w:bidi="bi_VU"/>
        </w:rPr>
      </w:r>
    </w:p>
    <w:p>
      <w:pPr>
        <w:pStyle w:val="Heading2"/>
      </w:pPr>
      <w:r>
        <w:rPr>
          <w:lang w:val="bi_VU" w:bidi="bi_VU"/>
        </w:rPr>
        <w:t>1 Samuel 16:1</w:t>
      </w:r>
      <w:r>
        <w:rPr>
          <w:lang w:val="bi_VU" w:bidi="bi_VU"/>
        </w:rPr>
      </w:r>
    </w:p>
    <w:p>
      <w:pPr/>
      <w:r>
        <w:rPr>
          <w:lang w:val="bi_VU" w:bidi="bi_VU"/>
        </w:rPr>
      </w:r>
      <w:r>
        <w:rPr>
          <w:vertAlign w:val="superscript"/>
          <w:lang w:val="bi_VU" w:bidi="bi_VU"/>
        </w:rPr>
        <w:t>1</w:t>
      </w:r>
      <w:r>
        <w:rPr>
          <w:lang w:val="bi_VU" w:bidi="bi_VU"/>
        </w:rPr>
        <w:t xml:space="preserve"> Nao Hae God i talem long Profet Samuel se, “Samuel. ?Bambae yu yu stap harem nogud from King Sol ya gogo kasem wetaem? Mi mi no moa wantem blong hem i stap rul long yufala. Yu tekem olifoel,* yu go long Betlehem, yu go luk wan man, nem blong hem Jese. Mi mi jusumaot wan pikinini blong hem finis blong bambae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profet i talem se, “?Bambae mi mekem olsem wanem? !Sipos king i harem samting ya, bambae hem i kilim mi ya!” Be Hae God i talem se, “Taem yu go, bambae yu tekem wan smol kao, nao taem yu gotru bambae yu talem long ol man se, ‘Mi mi kam long ples ya blong mekem sakrefaes 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yu mas singaot Jese i kam long sakrefaes ya, mo long taem ya, bambae mi mi talemaot long yu ol samting we yu mas mekem. Man we mi bambae mi talem long yu, hem nao yu mas makemaot se bambae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profet i mekem ol samting ya we Hae God i talem long hem. Mo taem hem i kamtru long Betlehem, ol lida blong taon ya oli luk hem, mo oli fraet, nao oli kam askem long hem se, “Profet. ?Olsem wanem? ?Yu kam long gudfala tingting?”</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se, “Yes, i gud nomo. Mi kam blong mekem sakrefaes long Hae God. I gud yufala i go mekem ol samting blong mekem yufala i klin long fes blong hem, nao yufala i kam joen long mi.” Nao hem i go mekem Jese wetem ol pikinini blong hem oli klin long fes blong Hae God, mo i singaot olgeta blong oli kam long sakrefaes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olgeta oli kamtru, hem i luk Eliab, pikinini ya blong Jese, nao i stap tingting se, “Man ya we i stap stanap long fes blong Hae God, ating hem nao we hem i jusumaot.”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Hae God i talem long hem se, “Yu no tingbaot we man i longfala man mo i naes. Mi mi no wantem man ya, from we fasin blong mi blong lukluk man i no olsem fasin blong man. Man i stap lukluk long bodi blong man nomo, be mi mi stap lukluk long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Jese i singaot narafala pikinini ya blong hem Abinadab i kam, mo i tekem hem i kam long profet. Be profet i talem se, “No, hemia tu, Hae God i no jusum.”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hem i tekem Sama i kam. Be profet i talem se, “No, i no hemia yet we Hae God i jusum.”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long fasin ya, hem i tekem seven pikinini blong hem oli kam pas wanwan long profet, be profet i talem se, “No, Hae God i no jusum wan long olgeta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profet i askem long hem se, “?Yu gat sam moa pikinini blong yu i stap yet?” Mo hem i talem se, “Yes, lasbon long olgeta i stap yet, be i stap lukaot long ol sipsip.” Nao profet i talem se, “Yu sanem wan man i go tekem hem i kam. Bambae yumi no save statem sakrefaes gogo hem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Jese i sanem wan man i go tekem hem i kam. Boe ya i naes, bodi blong hem i strong mo fes blong hem i saen. Nem blong hem Deved, mo Hae God i talem long profet se, “!Hemia nao! !Yu girap, yu makemaot hem se bambae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profet i tekem olifoel, i kafsaedem i go long hed blong hem blong makemaot hem. Hem i mekem samting ya long fes blong ol brata ya blong hem, mo wantaem nomo, Spirit blong Hae God i kam long Deved, i holem hem, mo i stat long dei ya, Spirit ya i stap oltaem long hem. Nao biaen, Profet Samuel i aot, i gohom long Rama.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Spirit blong Hae God i gowe long King Sol, mo Hae God i sanem wan rabis devel i kam blong mekem king ya i stap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ol man blong wok blong king oli talem long hem se, “!King, yu luk! God i sanem wan rabis devel i kam blong mekem yu yu harem nogud.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yu wantem, bambae mifala i save go lukaot wan man we i save plei gud long gita. Nao sipos devel ya i kambak long yu, man ya bambae i save plei long gita blong hem, nao bambae yu harem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talem long olgeta se, “I gud. Yufala i go lukaot wan man olsem we i save plei gud, yufala i tekem hem i kam luk mi.”</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wan long olgeta ya i talem se, “I gat wan pikinini blong man Betlehem ya Jese, we hem i save plei gud tumas. Yang boe ya, hem i wan gudfala soldia we i no save fraet. Fes blong hem i naes, mo hem i save toktok gud tu, mo Hae God i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king i sanem sam man blong hem oli go luk Jese, oli talem long hem se, “Pikinini ya blong yu Deved we i stap lukaot long ol sipsip, yu sanem hem i go luk king.”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Jese i tekem wan smol nani, wetem sam bred,* mo wan botel waen we botel ya oli wokem long skin blong nani,* mo i putum ol samting ya long wan dongki, nao i sanem Deved blong i tekem ol samting ya i go luk king.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Deved i stap wetem king, mo i stap wok blong hem. Mo taem king i luk hem, hem i laekem hem tumas, mo i mekem hem i kam man blong karem ol samting blong faet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biaen, hem i sanem tok i go long Jese, i talem se, “Mi mi laekem pikinini ya blong yu tumas. Plis yu letem hem i stap wok blong mi oltaem.”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i stat long taem ya, oltaem, taem we devel ya i kasem king, ale, Deved i tekem gita blong hem, i plei, nao devel ya i aot long king mo king i harem gud bakegen.</w:t>
      </w:r>
      <w:r>
        <w:rPr>
          <w:lang w:val="bi_VU" w:bidi="bi_VU"/>
        </w:rPr>
      </w:r>
      <w:r>
        <w:rPr>
          <w:lang w:val="bi_VU" w:bidi="bi_VU"/>
        </w:rPr>
      </w:r>
    </w:p>
    <w:p>
      <w:pPr/>
      <w:r>
        <w:rPr>
          <w:lang w:val="bi_VU" w:bidi="bi_VU"/>
        </w:rPr>
      </w:r>
    </w:p>
    <w:p>
      <w:pPr>
        <w:pStyle w:val="Heading2"/>
      </w:pPr>
      <w:r>
        <w:rPr>
          <w:lang w:val="bi_VU" w:bidi="bi_VU"/>
        </w:rPr>
        <w:t>1 Samuel 17:1</w:t>
      </w:r>
      <w:r>
        <w:rPr>
          <w:lang w:val="bi_VU" w:bidi="bi_VU"/>
        </w:rPr>
      </w:r>
    </w:p>
    <w:p>
      <w:pPr/>
      <w:r>
        <w:rPr>
          <w:lang w:val="bi_VU" w:bidi="bi_VU"/>
        </w:rPr>
      </w:r>
      <w:r>
        <w:rPr>
          <w:vertAlign w:val="superscript"/>
          <w:lang w:val="bi_VU" w:bidi="bi_VU"/>
        </w:rPr>
        <w:t>1</w:t>
      </w:r>
      <w:r>
        <w:rPr>
          <w:lang w:val="bi_VU" w:bidi="bi_VU"/>
        </w:rPr>
        <w:t xml:space="preserve"> Nao long taem ya, ol man Filistia oli kam wanples blong mekem faet long ol laen* blong Isrel.* Olgeta oli kam long Soko, wan taon long distrik ya Juda* mo oli putumap ol haos tapolen blong olgeta long wan ples, nem blong hem Efesdamim, we long medel blong tufala taon ya Soko mo Aseka.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King Sol wetem ol laen blong Isrel, olgeta tu oli kam wanples, nao oli kam putumap ol haos tapolen blong olgeta long bigfala levelples ya Elaha, long medel blong ol hil, mo long ples ya, oli mekemrere blong go faet long ol man Filistia.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 man Filistia oli stap stanap rere long wan hil long narasaed long levelples ya, mo ol laen blong Isrel oli stap stanap rere long hil long narasaed.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wan jampion blong ol man Filistia, nem blong hem Golaeat, we i blong taon ya Gat, hem i kamaot long ol haos tapolen blong olgeta, i kam stanap daon long levelples ya. Longfala blong man ya, klosap i kasem tri meta,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hem i werem wan klos blong blokem ara we oli wokem long bras, we hevi blong hem i kasem fifti seven kilo. Mo i werem wan hat tu we oli wokem long bras.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blokem tufala leg blong hem long tufala samting we oli wokem long bras, mo i karem wan smol spia we oli wokem long bras tu, we i hangem long solda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bigfala spia blong hem, hem i bigfala olsem rafta blong haos. Poen blong hem, oli wokem long aean, mo hevi blong hem klosap i kasem seven kilo. Mo i gat wan soldia we i stap wokbaot fastaem long hem, i stap holem bigfala sil* blong hem we i blong blokem ol spia.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man ya i stanap, i singaot i kam antap long ol laen blong Isrel, i talem se, “!Ei! Ol slef* blong Sol! ?Yufala i stap mekem wanem ya? ?Yufala i stanap rere blong mekem faet ya? !Mi mi man Filistia ya! Yufala i traem jusumaot wan strong man blong yufala blong i kamdaon, mitufala i faet.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Sipos hem i winim mi, i kilim mi, bambae mifala i kam slef blong yufala. Be sipos mi mi winim hem, mi kilim hem, bambae yufala i kam slef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!Yufala i no naf long mi! !Yufala i traem jusumaot wan man! !Tede nao bambae mitufala i faet!”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taem King Sol wetem ol man blong hem oli harem tok ya, oli fraet we oli fraet.</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Deved, hem i lasbon pikinini blong wan man Betlehem, nem blong hem Jese. Jese ya, hem i gat eit pikinini boe blong hem. Hem i kamaot biaen long Efrata, we i laen* blong Juda,* mo long taem ya we King Sol i kam king, Jese i olfala tumas.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Trifala pikinini blong hem we i bon fastaem, trifala i go wetem king long faet. Fasbon, nem blong hem Eliab, mo sekenbon, nem blong hem Abinadab, mo namba tri, nem blong hem Sama,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Deved i lasbon olgeta. Trifala brata ya i stap oltaem wetem king long ples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oltaem Deved i stap gobak long Betlehem blong lukaot long ol sipsip blong papa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evri dei, long moning mo long sapa, Golaeat i stap singaot long ol laen blong Isrel* blong wan long olgeta i go faet long hem, mo i stap mekem fasin ya gogo kasem foti dei.</w:t>
      </w:r>
      <w:r>
        <w:rPr>
          <w:lang w:val="bi_VU" w:bidi="bi_VU"/>
        </w:rPr>
      </w:r>
      <w:r>
        <w:rPr>
          <w:lang w:val="bi_VU" w:bidi="bi_VU"/>
        </w:rPr>
      </w:r>
    </w:p>
    <w:p>
      <w:pPr/>
      <w:r>
        <w:rPr>
          <w:lang w:val="bi_VU" w:bidi="bi_VU"/>
        </w:rPr>
      </w:r>
    </w:p>
    <w:p>
      <w:pPr/>
      <w:r>
        <w:rPr>
          <w:lang w:val="bi_VU" w:bidi="bi_VU"/>
        </w:rPr>
      </w:r>
      <w:r>
        <w:rPr>
          <w:vertAlign w:val="superscript"/>
          <w:lang w:val="bi_VU" w:bidi="bi_VU"/>
        </w:rPr>
        <w:t>17-19</w:t>
      </w:r>
      <w:r>
        <w:rPr>
          <w:lang w:val="bi_VU" w:bidi="bi_VU"/>
        </w:rPr>
        <w:t xml:space="preserve"> Nao wan dei, Jese i talem long Deved se, “Deved. Naoia, trifala brata blong yu i stap wetem king mo ol narafala man blong yumi long bigfala levelples ya Elaha, long medel blong ol hil, oli stap faet long ol man Filistia long ples ya. Yu tekem bigfala basket kakae ya we oli rusum finis, wetem ten bred* ya, yu hareap, yu go long ples ya we oli stap long hem, yu givim long trifala. Mo yu tekem ten jis ya tu, yu givim long komanda blong trifala, mo yu traem luk se trifala i oraet no olsem wanem. Mo taem yu kambak, yu mas karem wan samting blong soemaot we yu bin kasem trifala, mo we trifala i oraet nomo.”</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long nekis dei, long eli moning, Deved i sanem wan narafala man blong i lukaot long ol sipsip, nao hem i tekem ol kakae ya i go, olsem we papa blong hem i talem long hem. Hem i kamtru long ol haos tapolen ya, stret long taem ya we ol man blong faet ya oli stap go blong stanap rere bakegen, mo long taem ya, oli stap singsingaot bigwan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Ol man Filistia oli kam stanap long ples blong olgeta, mo ol laen blong Isrel oli kam stanap long ples blong olgeta, nao oli stap lukluk olgeta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Deved i livim ol kakae ya long man we i stap lukaot long olting blong olgeta, mo i resis i go long ples blong faet, i go luk trifala brata ya blong hem, mo i askem long trifala se trifala i oraet no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Taem hem i stap toktok yet wetem trifala ya, Golaeat, jampion blong ol man Filistia ya i kamaot bakegen, i stap singaot i kam long olgeta olsem we i stap mekem oltaem, blong wan long olgeta i go blong tufala i faet. Nao Deved i harem ol tok ya we man ya i stap talem.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taem ol man raonabaot long hem oli luk man ya, oli fraet we oli faet, nao oli ronwe.</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Mo oli stap taltalem long olgeta se, “!Yufala i luk man ya! !Yufala i harem hem! !Hem i wantem wan long yumi i go faet long hem! King i promes finis blong givim bigfala presen long man we i kilim man ya, mo bambae i givim dota blong hem tu long hem. Mo hem wetem papa blong hem mo ol brata blong hem bambae oli no moa pem takis. ?Be hu bambae i go?”</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Deved i askem long ol man ya we oli stap klosap long hem se, “?Sipos wan man i kilim Golaeat ya mo i tekemaot sem blong yumi, bambae hem i kasem wanem? God blong yumi i laef, i stap we i stap, mo yumi ol soldia blong hem. !Be man ya, hem i hiten man nomo! !Hem i no naf blong jikim yumi!”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Nao oli talemgud long hem ol samting we man we i kilim man ya bambae i kasem.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Eliab we i fasbon brata blong Deved, hem i harem we Deved i stap toktok wetem olgeta ya. Nao hem i kros long hem, i tok long hem, i talem se, “?Yu stap mekem wanem long ples ya? ?Hu i stap lukaot long ol sipsip blong yu long draeples? !Yu smol rat yu! !Yu yu kam long ples ya blong lukluk faet nomo!”</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Deved i talem se, “?Wanem nao mi mekem we i no stret? ?Weswe? ?Mi mi no gat raet blong askem kwestin?”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Nao hem i stap go long ol narafala man, i stap askem sem kwestin ya, be evritaem, ol man oli stap talem sem samting nomo long hem.</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Nao sam man we oli harem tok ya blong hem oli go talemaot long king, nao king i singaot hem blong i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hem i go luk king, i talem long hem se, “!King, i nogud yumi fraet long man Filistia ya! Mi bambae mi go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Be king i talem se, “!No, Deved! !Yu yu no naf nating! ?Bambae yu faet long hem olsem wanem? Man ya i soldia oltaem long laef blong hem, be yu yu wan yang boe nomo.”</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Be hem i talem se, “King, mi mi stap lukaot long ol sipsip blong papa blong mi. Mo taem we laeon no bea i kam tekemaot wan smol sipsip,</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oltaem mi stap resis i go biaen long hem, mi stap faet wetem hem blong sevem smol sipsip ya. Mo taem laeon no bea i jam long mi, mi stap kasolem hem long nek blong hem, mi kilim i ded.</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!Mi mi kilim plante laeon mo bea finis! !Yu luk! Yumi ol soldia blong Hae God, mo hem i laef, i stap we i stap. Be man ya we i stap jikim yumi, hem i hiten man nomo, mo bambae mi kilim hem tu i ded.</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Hae God i stap blokemgud mi, blong ol laeon mo bea oli no spolem mi. Hem i sevem mi plante taem finis, mo bambae hem i blokemgud mi bakegen blong man ya bambae i no spolem mi. !Bambae hem i sevem mi yet ya!” Nao king i talem se, “Oraet, yu go. Prea blong mi we Hae God bambae i stap wetem yu.”</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Nao King Sol i tekem ol samting blong faet blong hem, i givim long Deved blong hem i werem. Hem i tekem hat ya blong faet we oli wokem long bras, i putum long hed blong Deved, mo i tekem klos ya blong blokem ara, i putum long hem.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Deved i taetem strap blong hem blong fasem naef blong faet blong king antap long ol klos ya blong faet, be taem hem i traem wokbaot, hem i no save go, from we i no putum ol samting ya samtaem. Nao hem i talem long king se, “Sipos mi werem ol samting ya, bambae mi no save faet. Mi mi no yusum ol samting ya samtaem.” Nao hem i tektekemaot ol samting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mo i tekem nalnal blong hem, i godaon long wan smol reva, i pikimap faef ston we oli raon gud, i putum long basket blong hem, nao i holem sling blong hem, i go blong faet long Golaeat.</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Golaeat wetem soldia ya we i stap holem bigfala sil* blong hem, i stap wokbaot fastaem long hem, tufala i stat wokbaot blong kam long Deved. Tufala i kam klosap lelebet,</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taem hem i luklukgud long Deved, hem i stap lukluk rabis long hem, from we hem i wan yang boe nomo we bodi blong hem i naes, be i no naf nating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Nao hem i talem long Deved se, “?Wanem stik ya we yu stap holem? ?Yu ting se mi mi dog?” Nao hem i singaot long ol god blong hem blong oli spolem Deved.</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Nao hem i singaot i go long Deved, i talem se, “Ale, yu kam. Bambae mi givim bodi blong yu long ol pijin mo long ol wael anamol, blong oli kakae.”</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Be Deved i singaot i go long hem se, “Yu yu kam blong faet long mi long tufala spia mo naef blong faet blong yu, be mi mi kam blong faet long yu long nem blong Hae God. Hem i God blong mifala, mo hem i gat olgeta paoa, be yu yu stap jikim ol soldia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46</w:t>
      </w:r>
      <w:r>
        <w:rPr>
          <w:lang w:val="bi_VU" w:bidi="bi_VU"/>
        </w:rPr>
        <w:t xml:space="preserve"> Tede nomo, hem bambae i putum yu long han blong mi. Bambae mi winim yu, mi katemaot hed blong yu, mo bambae mi givim bodi blong yufala evriwan long ol pijin mo long ol wael anamol blong oli kakae. Nao olgeta man long wol bambae oli save we God blong mifala i stap,</w:t>
      </w:r>
      <w:r>
        <w:rPr>
          <w:lang w:val="bi_VU" w:bidi="bi_VU"/>
        </w:rPr>
      </w:r>
      <w:r>
        <w:rPr>
          <w:lang w:val="bi_VU" w:bidi="bi_VU"/>
        </w:rPr>
      </w:r>
    </w:p>
    <w:p>
      <w:pPr/>
      <w:r>
        <w:rPr>
          <w:lang w:val="bi_VU" w:bidi="bi_VU"/>
        </w:rPr>
      </w:r>
    </w:p>
    <w:p>
      <w:pPr/>
      <w:r>
        <w:rPr>
          <w:lang w:val="bi_VU" w:bidi="bi_VU"/>
        </w:rPr>
      </w:r>
      <w:r>
        <w:rPr>
          <w:vertAlign w:val="superscript"/>
          <w:lang w:val="bi_VU" w:bidi="bi_VU"/>
        </w:rPr>
        <w:t>47</w:t>
      </w:r>
      <w:r>
        <w:rPr>
          <w:lang w:val="bi_VU" w:bidi="bi_VU"/>
        </w:rPr>
        <w:t xml:space="preserve"> mo olgeta man long ples ya bambae oli luk we hem i no nidim naef blong faet mo spia blong sevem ol man blong hem. Hem i gat paoa blong win long faet, mo hem bambae i putum yufala evriwan long han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48</w:t>
      </w:r>
      <w:r>
        <w:rPr>
          <w:lang w:val="bi_VU" w:bidi="bi_VU"/>
        </w:rPr>
        <w:t xml:space="preserve"> Nao Golaeat i stat wokbaot bakegen blong kam klosap moa long Deved, mo kwiktaem nomo, Deved i resis i go klosap moa long hem blong mekem faet long hem.</w:t>
      </w:r>
      <w:r>
        <w:rPr>
          <w:lang w:val="bi_VU" w:bidi="bi_VU"/>
        </w:rPr>
      </w:r>
      <w:r>
        <w:rPr>
          <w:lang w:val="bi_VU" w:bidi="bi_VU"/>
        </w:rPr>
      </w:r>
    </w:p>
    <w:p>
      <w:pPr/>
      <w:r>
        <w:rPr>
          <w:lang w:val="bi_VU" w:bidi="bi_VU"/>
        </w:rPr>
      </w:r>
    </w:p>
    <w:p>
      <w:pPr/>
      <w:r>
        <w:rPr>
          <w:lang w:val="bi_VU" w:bidi="bi_VU"/>
        </w:rPr>
      </w:r>
      <w:r>
        <w:rPr>
          <w:vertAlign w:val="superscript"/>
          <w:lang w:val="bi_VU" w:bidi="bi_VU"/>
        </w:rPr>
        <w:t>49</w:t>
      </w:r>
      <w:r>
        <w:rPr>
          <w:lang w:val="bi_VU" w:bidi="bi_VU"/>
        </w:rPr>
        <w:t xml:space="preserve"> Nao Deved i pusum han i go long basket blong hem, i tekemaot wan ston, i putum long sling, nao i slingim i go long man ya. Ston ya i go faerap long fored blong Golaeat, mo i brekem bun blong hed blong hem, nao hem i foldaon, we fes blong hem i godaon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50</w:t>
      </w:r>
      <w:r>
        <w:rPr>
          <w:lang w:val="bi_VU" w:bidi="bi_VU"/>
        </w:rPr>
        <w:t xml:space="preserve"> Deved i yusum sling mo ston nomo blong kilim Golaeat i ded. Be hem i no gat naef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51</w:t>
      </w:r>
      <w:r>
        <w:rPr>
          <w:lang w:val="bi_VU" w:bidi="bi_VU"/>
        </w:rPr>
        <w:t xml:space="preserve"> nao hem i resis i go, i stanap klosap long man ya, i pulumaot naef blong faet long paos blong hem, nao i katemaot hed blong hem, i kilim hem i ded olgeta. Taem ol man Filistia oli luk we jampion blong olgeta i ded, oli girap,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52</w:t>
      </w:r>
      <w:r>
        <w:rPr>
          <w:lang w:val="bi_VU" w:bidi="bi_VU"/>
        </w:rPr>
        <w:t xml:space="preserve"> Nao ol soldia blong distrik ya Juda,* wetem ol soldia blong ol narafala distrik long Isrel* oli singsingaot bigwan, nao oli ronem olgeta, oli biaen long olgeta gogo kasem taon ya Gat, mo doa* blong bigfala stonwol blong taon ya Ekron. Oli kilim plante long olgeta oli ded olbaot long rod ya we i pas long Saharaem blong go kasem Gat mo Ekron.</w:t>
      </w:r>
      <w:r>
        <w:rPr>
          <w:lang w:val="bi_VU" w:bidi="bi_VU"/>
        </w:rPr>
      </w:r>
      <w:r>
        <w:rPr>
          <w:lang w:val="bi_VU" w:bidi="bi_VU"/>
        </w:rPr>
      </w:r>
    </w:p>
    <w:p>
      <w:pPr/>
      <w:r>
        <w:rPr>
          <w:lang w:val="bi_VU" w:bidi="bi_VU"/>
        </w:rPr>
      </w:r>
    </w:p>
    <w:p>
      <w:pPr/>
      <w:r>
        <w:rPr>
          <w:lang w:val="bi_VU" w:bidi="bi_VU"/>
        </w:rPr>
      </w:r>
      <w:r>
        <w:rPr>
          <w:vertAlign w:val="superscript"/>
          <w:lang w:val="bi_VU" w:bidi="bi_VU"/>
        </w:rPr>
        <w:t>53</w:t>
      </w:r>
      <w:r>
        <w:rPr>
          <w:lang w:val="bi_VU" w:bidi="bi_VU"/>
        </w:rPr>
        <w:t xml:space="preserve"> Nao oli lego ol man ya, oli tanemraon oli kambak, nao oli go long ol haos tapolen blong olgeta ya, oli tekemaot olting we i stap, oli karem i go.</w:t>
      </w:r>
      <w:r>
        <w:rPr>
          <w:lang w:val="bi_VU" w:bidi="bi_VU"/>
        </w:rPr>
      </w:r>
      <w:r>
        <w:rPr>
          <w:lang w:val="bi_VU" w:bidi="bi_VU"/>
        </w:rPr>
      </w:r>
    </w:p>
    <w:p>
      <w:pPr/>
      <w:r>
        <w:rPr>
          <w:lang w:val="bi_VU" w:bidi="bi_VU"/>
        </w:rPr>
      </w:r>
    </w:p>
    <w:p>
      <w:pPr/>
      <w:r>
        <w:rPr>
          <w:lang w:val="bi_VU" w:bidi="bi_VU"/>
        </w:rPr>
      </w:r>
      <w:r>
        <w:rPr>
          <w:vertAlign w:val="superscript"/>
          <w:lang w:val="bi_VU" w:bidi="bi_VU"/>
        </w:rPr>
        <w:t>54</w:t>
      </w:r>
      <w:r>
        <w:rPr>
          <w:lang w:val="bi_VU" w:bidi="bi_VU"/>
        </w:rPr>
        <w:t xml:space="preserve"> Mo Deved i tekem hed blong Golaeat, i karem i go long Jerusalem,* be ol samting blong faet blong man ya, hem i holem olgeta oli stap long haos tapolen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55</w:t>
      </w:r>
      <w:r>
        <w:rPr>
          <w:lang w:val="bi_VU" w:bidi="bi_VU"/>
        </w:rPr>
        <w:t xml:space="preserve"> Taem King Sol i luk we Deved i stap go blong faet long Golaeat, hem i askem Abnere we i komanda blong ol soldia blong hem se, “?Abnere, boe ya i pikinini blong hu?” Mo Abnere i talem se, “King, mi tu mi no save.”</w:t>
      </w:r>
      <w:r>
        <w:rPr>
          <w:lang w:val="bi_VU" w:bidi="bi_VU"/>
        </w:rPr>
      </w:r>
      <w:r>
        <w:rPr>
          <w:lang w:val="bi_VU" w:bidi="bi_VU"/>
        </w:rPr>
      </w:r>
    </w:p>
    <w:p>
      <w:pPr/>
      <w:r>
        <w:rPr>
          <w:lang w:val="bi_VU" w:bidi="bi_VU"/>
        </w:rPr>
      </w:r>
    </w:p>
    <w:p>
      <w:pPr/>
      <w:r>
        <w:rPr>
          <w:lang w:val="bi_VU" w:bidi="bi_VU"/>
        </w:rPr>
      </w:r>
      <w:r>
        <w:rPr>
          <w:vertAlign w:val="superscript"/>
          <w:lang w:val="bi_VU" w:bidi="bi_VU"/>
        </w:rPr>
        <w:t>56</w:t>
      </w:r>
      <w:r>
        <w:rPr>
          <w:lang w:val="bi_VU" w:bidi="bi_VU"/>
        </w:rPr>
        <w:t xml:space="preserve"> Nao king i talem long hem se, “Ale, yu go faenemaot.”</w:t>
      </w:r>
      <w:r>
        <w:rPr>
          <w:lang w:val="bi_VU" w:bidi="bi_VU"/>
        </w:rPr>
      </w:r>
      <w:r>
        <w:rPr>
          <w:lang w:val="bi_VU" w:bidi="bi_VU"/>
        </w:rPr>
      </w:r>
    </w:p>
    <w:p>
      <w:pPr/>
      <w:r>
        <w:rPr>
          <w:lang w:val="bi_VU" w:bidi="bi_VU"/>
        </w:rPr>
      </w:r>
    </w:p>
    <w:p>
      <w:pPr/>
      <w:r>
        <w:rPr>
          <w:lang w:val="bi_VU" w:bidi="bi_VU"/>
        </w:rPr>
      </w:r>
      <w:r>
        <w:rPr>
          <w:vertAlign w:val="superscript"/>
          <w:lang w:val="bi_VU" w:bidi="bi_VU"/>
        </w:rPr>
        <w:t>57</w:t>
      </w:r>
      <w:r>
        <w:rPr>
          <w:lang w:val="bi_VU" w:bidi="bi_VU"/>
        </w:rPr>
        <w:t xml:space="preserve"> Taem Deved i kilim man ya finis, hem i kamhom long ol haos tapolen blong olgeta, nao Abnere i tekem hem i go luk king. Deved i stap karem hed blong Golaeat yet,</w:t>
      </w:r>
      <w:r>
        <w:rPr>
          <w:lang w:val="bi_VU" w:bidi="bi_VU"/>
        </w:rPr>
      </w:r>
      <w:r>
        <w:rPr>
          <w:lang w:val="bi_VU" w:bidi="bi_VU"/>
        </w:rPr>
      </w:r>
    </w:p>
    <w:p>
      <w:pPr/>
      <w:r>
        <w:rPr>
          <w:lang w:val="bi_VU" w:bidi="bi_VU"/>
        </w:rPr>
      </w:r>
    </w:p>
    <w:p>
      <w:pPr/>
      <w:r>
        <w:rPr>
          <w:lang w:val="bi_VU" w:bidi="bi_VU"/>
        </w:rPr>
      </w:r>
      <w:r>
        <w:rPr>
          <w:vertAlign w:val="superscript"/>
          <w:lang w:val="bi_VU" w:bidi="bi_VU"/>
        </w:rPr>
        <w:t>58</w:t>
      </w:r>
      <w:r>
        <w:rPr>
          <w:lang w:val="bi_VU" w:bidi="bi_VU"/>
        </w:rPr>
        <w:t xml:space="preserve"> nao king i askem long hem se, “?Yangfala, papa blong yu hu?” Mo hem i talem se, “Papa blong mi Jese. Hem i man Betlehem, mo oltaem hem i stap ona 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king wetem Deved, tufala i stap stori long ol samting ya we Deved i mekem. Mo i stat long dei ya king i holem hem, i no moa letem hem i gobak long ples blong hem. Nao i stat long taem ya, Jonatan ya pikinini blong king, hem i laekem Deved we i laekem hem tumas, mo i stap lukaot gud long Deved olsem we i stap lukaot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from we hem i laekem Deved tumas, hem i mekem wan strong promes wetem hem, se bambae tufala i fren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blong mekem saen blong promes ya, hem i tekemaot flas klos blong hem we i stap werem, i givim long Deved, wetem klos blong blokem ara, mo naef blong faet, mo bonara, mo strap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Deved i stap win long evri ples we king i sanem hem i go blong faet. Nao from samting ya, king i putumap hem i kam wan kapten blong ol soldia blong hem. Mo samting ya i mekem olgeta man olbaot wetem ol kapten blong ol soldia blong hem tu oli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biaen long taem ya we Deved i kilim man Filistia ya Golaeat mo taem faet ya i finis, hem wetem ol soldia oli stap kamhom, nao ol woman long evri taon long Isrel* oli stap kamaot blong mitim King Sol. Oli glad tumas, nao oli stap kilim tamborin mo mandolin, oli stap singsing mo oli stap danis.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taem oli stap danis, oli stap singsing se, “King Sol i kilim plante taosen man, be Deved i kilim plante plante taosen moa, winim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kros tumas, hem i no wantem olgeta oli singsing olsem. Hem i talem se, “Ol woman ya oli talem se mi mi kilim plante taosen man, be Deved i kilim plante plante taosen man moa. !Ating i no longtaem, bambae oli putumap hem i kam king!”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i stat long taem ya, hem i stap jalus, mo oltaem, i stap tingting nogud long Deved, i ting se hem i stap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nekis dei, king i stap long haos blong hem, nao rabis devel ya we Hae God i bin sanem i kam, hem i kam strong long hem, i mekem hem i stap toktok olbaot olsem man we i krangke. Nao Deved i tekem gita blong hem, i stap plei olsem we i stap mekem evri dei, be king i holem wan spia,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stap tingting se, “Bambae mi sperem man ya i go pas long wol ya.” Nao hem i sperem Deved tu taem long spia ya, be tu taem ya, Deved i mufwe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Oltaem Hae God i stap wetem Deved, be hem i lego king ya finis, mo from samting ya, king i stap fraet tumas long Deved.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Ale, hem i putumap hem i komanda blong wan taosen man, mo oltaem i stap sanem hem i go blong faet, blong i no moa luk hem. Nao Deved i stap lidim ol man ya blong hem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mo oltaem nomo, hem i stap win long evri samting we i mekem, from we Hae God i stap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Taem king i luk we hem i stap win oltaem, hem i stap fraet moa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ol man blong distrik ya Juda,* mo ol man blong ol narafala distrik long Isrel tu oli laekem hem tumas, from we hem i wan lida we i stap win oltaem.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Sol i talem long Deved se, “Fasbon dota ya blong mi, Merab, bambae mi givim long yu blong yutufala i mared. Be praes blong hem, yu mas kam wan soldia blong mi we yu no save fraet. Tingting blong yu i mas stap strong long mi, mo oltaem, yu mas go mekem faet olsem we Hae God i talem.” Hem i ting se long rod ya nao, i no hem we bambae i kilim Deved i ded, be ol man Filistia nomo bambae oli kilim hem.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Deved i talem se, “King, mifala i no wan bigfala famle, mo mi mi no wan haeman. Mi no naf blong tekem dota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long taem blong givim Merab i go long Deved, king i girap, i go givim long wan man Mehola, nem blong hem Adriel.</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biaen, wan narafala dota blong king nem blong hem Mikal, hem i laekem Deved tumas, mo taem king i harem, hem i glad tumas from.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stap ting se, “Bambae mi givim Mikal long Deved, mo long fasin ya, bambae mi yusum gel ya blong trikim hem, nao ol man Filistia bambae oli kilim hem i ded.” Nao hem i talem long Deved bakegen, we i mekem namba tu taem blong hem se, “Bambae yu tekem dota ya blong mi, yutufala i mared.”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hem i talem long ol haeman blong hem blong oli talem kwaet nomo long Deved hem wan se, “King i glad tumas long yu, mo olgeta haeman blong hem tu oli laekem yu. Naoia i gud taem blong yu yu tekem dota ya blong hem, yutufala i mared.”</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olgeta oli go talemaot tok ya long hem, be hem i talem se, “!Ei! ?Yufala i ting se i wan smol samting ya we man i tekem dota blong king? !Mi mi puaman nomo, mo mi no gat nem! !Samting ya i bigwan tumas long 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taem ol haeman ya oli kam talemaot tok ya blong hem long king,</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king i talem long olgeta blong oli go talem long hem bakegen se, “Praes blong woman ya, king i wantem nomo wan handred skin blong samting blong ol man Filistia. Hemia i blong givimbak ol samting nogud we ol man nogud ya oli bin mekem long hem.” Plan we king i mekem, hem i wantem blong ol man Filistia oli kilim Deved i ded.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taem ol haeman ya oli kam talemaot tok ya long Deved, hem i glad tumas long tingting ya, se bambae hem i kam palika blong king. Nao olgeta oli putum dei blong mared blong tufala, be taem dei ya i no kam yet,</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wetem ol man blong hem oli go kilim tu handred man Filistia, mo hem i katemaot ol skin blong olgeta, i karem i kam, nao i kaontem olgeta long fes blong king blong pem dota blong hem. Nao king i givim dota ya blong hem long hem blong tufala i mared.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king i luksavegud we Hae God i stap wetem Deved, mo we dota ya blong hem i laekem hem tumas tu.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hem i fraet we i fraet moa long hem, mo i kam enemi blong hem oltaem long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Oltaem, ol soldia blong ol man Filistia oli stap kam blong mekem faet long ol laen* blong Isrel,* be evritaem, Deved i stap winim olgeta, mo i stap kilim plante man moa long olgeta i bitim we ol narafala kapten blong king ya oli stap kilim. Mo from samting ya, olgeta man oli harem nius blong hem, mo oli stap ona moa long hem.</w:t>
      </w:r>
      <w:r>
        <w:rPr>
          <w:lang w:val="bi_VU" w:bidi="bi_VU"/>
        </w:rPr>
      </w:r>
      <w:r>
        <w:rPr>
          <w:lang w:val="bi_VU" w:bidi="bi_VU"/>
        </w:rPr>
      </w:r>
    </w:p>
    <w:p>
      <w:pPr/>
      <w:r>
        <w:rPr>
          <w:lang w:val="bi_VU" w:bidi="bi_VU"/>
        </w:rPr>
      </w:r>
    </w:p>
    <w:p>
      <w:pPr>
        <w:pStyle w:val="Heading2"/>
      </w:pPr>
      <w:r>
        <w:rPr>
          <w:lang w:val="bi_VU" w:bidi="bi_VU"/>
        </w:rPr>
        <w:t>1 Samuel 19:1</w:t>
      </w:r>
      <w:r>
        <w:rPr>
          <w:lang w:val="bi_VU" w:bidi="bi_VU"/>
        </w:rPr>
      </w:r>
    </w:p>
    <w:p>
      <w:pPr/>
      <w:r>
        <w:rPr>
          <w:lang w:val="bi_VU" w:bidi="bi_VU"/>
        </w:rPr>
      </w:r>
      <w:r>
        <w:rPr>
          <w:vertAlign w:val="superscript"/>
          <w:lang w:val="bi_VU" w:bidi="bi_VU"/>
        </w:rPr>
        <w:t>1</w:t>
      </w:r>
      <w:r>
        <w:rPr>
          <w:lang w:val="bi_VU" w:bidi="bi_VU"/>
        </w:rPr>
        <w:t xml:space="preserve"> Nao King Sol i talemaot long pikinini ya blong hem Jonatan wetem ol haeman blong hem, se hem i stap mekem plan blong kilim Deved i ded. Be Jonatan i lavem Deved tumas,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i go talemaot long hem se, “Naoia, papa blong mi i stap traem blong kilim yu yu ded. Plis, tumora long moning, yu go long open ples, yu faenem wan gud ples blong haed, nao yu haed long hem. !Be yu mas lukaot gud, 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Bambae mi wetem papa blong mi, mitufala i kam long ples ya, klosap long ples we yu bambae yu stap haed long hem, nao long ples ya bambae mitufala i tokbaot yu, mo ol samting we hem i talem, bambae mi jes talemaot long yu biaen.”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long nekis dei, Jonatan i stap tok blong leftemap Deved long fes blong papa blong hem. Hem i talem se, “Papa, i nogud yu mekem wan samting nogud long man ya. Hem i man blong wok blong yu, mo neva hem i mekem wan samting we i nogud long yu. Ol samting we hem i bin mekem oli givhan tumas long yu.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Long taem ya we hem i kilim Golaeat, hem i rere blong letem laef blong hem, mo long taem ya, Hae God i mekem yumi win bigwan. Mo taem yu yu luk samting ya, yu tu yu glad from. Hem i no mekem wan samting nating we i rong. ?From wanem yu wantem mekem i nogud long hem? Yu yu no gat wan gudfala poen nating blong yu kilim hem from.”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ol tok ya blong hem i tanem tingting blong papa blong hem, nao papa blong hem i mekem wan strong promes long nem blong Hae God, se bambae hem i no kilim Deved.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Jonatan i singaot Deved i kam, i talemaot ol tok ya long hem, mo i tekem hem i kambak long king, blong i wok blong hem bakegen olsem fastaem.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man Filistia oli kamaot blong mekem faet bakegen, mo Deved i go faet long olgeta. Hem i winim olgeta we i meksavegud olgeta, nao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wan dei, rabis devel ya we Hae God i bin sanem i kam long King Sol, hem i kam bigwan long hem bakegen. Nao king i stap sidaon insaed long haos blong hem, i stap holem spia blong hem, mo Deved tu i stap, i stap plei long gita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lego spia long Deved, i traem sperem hem i go pas long wol, be hem i mufwe, mo spia i go planem long wol, nao hem i girap, i ronwe.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sem naet ya, king i sanem sam man i go blong gad long haos blong Deved, blong bambae oli kilim hem long moning. Be Mikal, woman blong Deved i talem long hem se, “Sipos yu no aot long ples ya long naet ya nomo, tumora, bambae yu yu ded.”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woman ya i givhan long hem blong i gotru long windo, mo i slakem hem i godaon long graon, nao hem i ronwe.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woman ya i tekem wan aedol blong hem we oli katem long wud, i putum long bed, mo i tekem wan pilo we oli wokem long hea blong nani, i putum aedol ya i pilo long hem, nao i kavremap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ol man blong king oli kam blong holem Deved, woman ya i talem long olgeta se hem i sik, nao oli gobak.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king i sanem olgeta i gobak bakegen blong tekem hem, mo i talem se, “Yufala i go karem hem i kam wetem bed blong hem, blong mi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taem oli go, oli luk aedol ya nomo i stap, i pilo long pilo ya, i stap slip long bed.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taem king i harem nius blong samting ya, hem i tok long woman ya, i talem se, “?From wanem yu giaman long mi olsem? !Yu yu letem enemi blong mi ronwe!” Be woman ya i talem se, “No, be hem i talem se sipos mi no givhan long hem blong i ronwe, bambae hem i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taem Deved i ronwe, i go luk Profet Samuel long taon ya Rama, mo i talemaot long hem ol samting ya we King Sol i mekem long hem. Nao hem wetem profet ya, tufala i go long Naeot we i klosap long taon ya, mo tufala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sam man oli talemaot long king we hem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king i sanem sam man blong hem oli go blong holem hem. Taem ol man ya oli gotru, oli luk we ol profet wetem Profet Samuel we i lida blong olgeta oli stap danis, mo oli stap talemaot ol tok we God i givim long olgeta, from we Spirit blong God i kam long olgeta, i holem olgeta. Nao Spirit ya i kam long ol man ya blong king tu, i holem olgeta, mo oli girap, oli go joen long olgeta, oli stap mekem sem samting.</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taem king i harem samting ya, hem i sanem sam man bakegen oli go. Be taem olgeta ya oli gotru, olgeta tu oli joen wetem olgeta, oli stap danis mo oli stap talemaot ol tok we God i givim long olgeta. Nao king i sanem sam man bakegen oli go we i mekem tri taem blong hem, be sem samting ya bakegen i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Ale, hem nomo i girap, i go long ples ya. Mo taem hem i kam kasem bigfala wel ya long Seku, hem i askem long ol man se, “?Profet Samuel mo Deved, tufala i stap wea?” Mo oli talem long hem se, “Tufala i stap long Naeot.”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taem hem i stap wokbaot blong go long ples ya, Spirit blong God i kam long hem, i holem hem, nao hem tu i stap danis, mo i stap talemaot ol tok we God i givim long hem, olwe gogo kasem Naeot.</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long fes blong profet ya, hem i tekemaot ol klos blong hem, kalsong nomo i stap, nao i stap danis mo i stap talemaot tok we God i givim long hem, nao i foldaon, mo i stap ledaon wetem kalsong nomo go kasem tudak, mo i stap gogo kasem delaet bakegen. From samting ya nao, oli stap talem tok ya se, “?Olsem wanem? ?King tu i kam profet finis, no?”</w:t>
      </w:r>
      <w:r>
        <w:rPr>
          <w:lang w:val="bi_VU" w:bidi="bi_VU"/>
        </w:rPr>
      </w:r>
      <w:r>
        <w:rPr>
          <w:lang w:val="bi_VU" w:bidi="bi_VU"/>
        </w:rPr>
      </w:r>
    </w:p>
    <w:p>
      <w:pPr/>
      <w:r>
        <w:rPr>
          <w:lang w:val="bi_VU" w:bidi="bi_VU"/>
        </w:rPr>
      </w:r>
    </w:p>
    <w:p>
      <w:pPr>
        <w:pStyle w:val="Heading2"/>
      </w:pPr>
      <w:r>
        <w:rPr>
          <w:lang w:val="bi_VU" w:bidi="bi_VU"/>
        </w:rPr>
        <w:t>1 Samuel 20:1</w:t>
      </w:r>
      <w:r>
        <w:rPr>
          <w:lang w:val="bi_VU" w:bidi="bi_VU"/>
        </w:rPr>
      </w:r>
    </w:p>
    <w:p>
      <w:pPr/>
      <w:r>
        <w:rPr>
          <w:lang w:val="bi_VU" w:bidi="bi_VU"/>
        </w:rPr>
      </w:r>
      <w:r>
        <w:rPr>
          <w:vertAlign w:val="superscript"/>
          <w:lang w:val="bi_VU" w:bidi="bi_VU"/>
        </w:rPr>
        <w:t>1</w:t>
      </w:r>
      <w:r>
        <w:rPr>
          <w:lang w:val="bi_VU" w:bidi="bi_VU"/>
        </w:rPr>
        <w:t xml:space="preserve"> Nao Deved i aot long Naeot long Rama, i ronwe, i go luk fren blong hem Jonatan, i talem long hem se, “?Jonatan, wanem samting nogud we mi mi mekem? Mi no brekem wan loa. ?Wanem ya we mi mi mekem we i nogud long papa blong yu, we hem i wantem kilim mi from?”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Jonatan i talem se, “!No! !I no olsem! !Samting ya i no tru ya! !Hae God i no save letem yu yu ded! Papa blong mi i stap talem evri samting long mi. I nomata we bigfala samting no smol samting nomo, be hem i no save haedem long mi.”</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hem i talem se, “Papa blong yu i savegud we yu yu lavem mi tumas, mo wanem samting we hem i stap tingbaot blong mekem long mi, bambae hem i no save talemaot long yu, from we hem i save se sipos yu save tingting blong hem, bambae yu harem nogud tumas. Hae God i laef, i stap we i stap, mo long nem blong hem, mi mi talem tru long yu, se mi mi savegud we bambae i no longtaem, papa blong yu i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Jonatan i talem se, “Ale, wanem samting we yu yu wantem, mi bambae mi mekem.”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se, “Tumora, bambae i Lafet* blong Niumun,* we i taem blong mi blong mi kakae wetem king. Be sipos yu ting se i oraet blong mi mi no stap, bambae mi aot, mi go stap long open ples, mi stap haed gogo kasem afta tumora long sapa.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Sipos papa blong yu i luk we mi mi no stap long tebol, nao i askem mi long yu, bambae yu talem long hem se mi mi askem long yu blong yu letem mi mi go kwiktaem long hom blong mi long Betlehem, from we hemia i taem blong sakrefaes ya we mifala evriwan long famle blong mi, mifala i stap mekem evri yia.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hem i talem se, ‘I gud nomo,’ hemia i min se bambae i oraet nomo long mi, be sipos yu luk we hem i kros, hemia nao i saen we hem i stap tingting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Plis yu mekem samting ya blong givhan long mi, mo yu holem promes ya we yu mekem long mi bifo, long nem blong Hae God. Be sipos mi bin mekem wan samting long papa blong yu we i no stret, i nogud yu tekem mi mi go long hem blong hem i kilim mi, i moa gud yu nomo yu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Jonatan i talem se, “No, yu no tingting olsem. Sipos mi luk we hem i stap tingting blong spolem yu, bambae mi mas talemaot 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hem i talem se, “?Ale, be sipos hem i kros, nao i faerap long yu, hu bambae i talemaot long mi blong mi save?”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Jonatan i talem long hem se, “Yumitufala i go long open ples.” Mo taem 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talem long hem se, “!Hae God i God blong yumi! !Prea blong mi we hem bambae i witnes blong yumitu! Tumora long taem olsemia, mo long nekis dei blong hem bakegen, bambae mi traem faenemaot tingting blong papa blong mi. Sipos tingting blong hem i gud nomo long yu, bambae mi sanem tok i kam long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sipos hem i stap mekem plan blong spolem yu, mi bambae mi talemaot long yu, mo bambae mi mekem rod blong yu, blong yu save ronwe, yu stap gud. Sipos mi no mekem samting ya, i gud Hae God i kilim mi mi ded. !Mo prea blong mi we Hae God bambae i stap wetem yu, olsem we fastaem, hem i stap wetem papa blong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sipos mi stap laef, plis yu no fogetem promes ya we yu yu mekem, se oltaem bambae yu stap lavem mi, olsem we oltaem Hae God i stap lavem yumi. Be sipos mi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bambae yu mas holem promes ya, nao oltaem bambae yu mas lavem ol pikinini blong mi, yu mas mekem i gud long olgeta. Mo sipos Hae God i kilim olgeta enemi blong yu,</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bambae yu no mas brekem promes blong yumitufala. Sipos yu brekem promes ya, Hae God bambae i panisim yu.”</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Jonatan i mekem Deved i promes bakegen blong lavem hem, mo blong mekem i gud long hem, from we Jonatan i lavem Deved tumas, mo i stap mekem i gud long hem olsem we i stap mekem i gud 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hem i talem se, “Tumora i Lafet blong Niumun, mo from samting ya, sipos yu yu no stap long ples blong yu long taem blong kakae, bambae papa blong mi i save wantaem.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afta tumora, sipos hem i luk samting ya bakegen, bambae i mas askem yu. I gud yu go long ples ya we yu haed long hem bifo, yu haed bakegen long hip ston ya, yu stap.</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bambae mi sut long tri ara i go long ples ya, olsem we mi stap sutum wan mak,</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bambae mi sanem yang boe blong wok blong mi i go blong lukaot ol ara ya. Sipos mi singaot long hem se, ‘!Ei! !Hemia ol ara ya i stap klosap long yu saed i kam! !Yu pikimap!’, hemia i min se ol samting i oraet nomo long yu, bambae yu save kamaot. Hae God i laef, i stap we i stap, mo long nem blong hem, mi mi talem tru long yu, se trabol bambae i no save kasem yu.</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sipos mi singaot long boe ya se, ‘!Ei! !Ol ara ya, hemia longwe, narasaed i go!’, hemia i min se yu mas ronwe, from we Hae God nao i stap sanem yu yu gowe.</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long saed blong promes ya we yumitufala i jes mekem naoia, Hae God bambae i stap wajem yumitufala, blong bambae yumitufala i holemtaet promes ya oltaem.”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Deved i go haed long open ples ya. Nao long taem blong Lafet* blong Niumun,* King Sol i kam long kakae blong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sidaon long ples blong hem we i stap sidaon long hem oltaem, long saed i go long wol, mo Jonatan i sidaon long ples blong hem, mo Abnere i sidaon long saed blong king. Be ples blong Deved i no gat 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king i no talem wan samting long dei ya, from we hem i ting se maet wan samting i kasem Deved, i mekem hem i no klin long fes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long nekis dei blong lafet ya, Deved i no stap bakegen long ples blong hem, nao king i askem long Jonatan se, “?From wanem Deved i no kam long kakae ya yestedei mo tede bakegen?”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Be hem i talem se, “No, hem i askem long mi blong mi letem hem i go long Betlehem.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‘Plis yu letem mi mi go, from we ol famle blong mi bambae oli mekem lafet blong sakrefaes long ples ya, mo brata blong mi i talem se mi mi mas go. Sipos yu yu fren blong mi, plis yu letem mi mi go luk olgeta.’ Taswe hem i no stap long ples blong hem long tebol blong yu.”</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Be king i kros long hem we i kros we i kros, nao i tok long hem, i talem se, “!Yu pikinini blong rod! !Naoia mi save we yu stap saed wetem man ya, yu stap spolem nem blong yu wetem nem blong mama blong yu!</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!Ating yu no save! !Sipos man ya i laef i stap, bambae yu yu no save kam king blong kantri ya samtaem! !Yu go naoia! !Yu tekem hem i kam! !Hem i mas ded!”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hem i askem se, “?Hem i mas ded from wanem? ?Hem i mekem wanem?”</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Nao taem king i harem tok ya, hem i lego spia long hem blong sperem hem i ded. Nao long taem ya, Jonatan i savegud we papa blong hem i minim tru blong kilim Deved.</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Nao hem tu i kros tumas, i girap, i aot long tebol, mo i no kakae long dei ya, we hemia namba tu dei blong lafet ya. Hem i harem nogud tumas from fasin ya we papa blong hem i tok nogud tumas, i spolem nem blong Deved.</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long moning, Jonatan i aot, i go long open ples blong luk Deved, olsem we tufala i agri finis. Hem i tekem wan yang boe 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i talem long hem se, “Yu resis, yu go pikimap ol ara ya we bambae mi sut long hem.” Nao boe ya i stat resis, mo hem i sut long wan ara, nao ara ya i go bitim boe ya, i go foldaon longwe.</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Taem boe ya i kasem ples we ara i foldaon long hem, Jonatan i singaot i go long hem se, “!Ei! !Ara ya i stap longwe, narasaed i go!</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!Yu no stap stanap long ples ya! !Yu hareap!” Nao boe ya i go pikimap ara ya, i tekem i kambak long hem,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be hem i no save mining blong samting ya, Jonatan mo Deved tufala nomo i save.</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Nao Jonatan i givim bonara blong hem long boe ya, i talem long hem blong i tekem i gobak long taon.</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Taem boe ya i go finis, Deved i kamaot long hip ston we i stap long ples ya, i kam luk Jonatan, i nildaon, i bodaon tri taem, we fes blong hem i kasem graon. Nao tufala i kis long tufala, we tufala i stap krae tumas. Jonatan i stap harem nogud tumas, be Deved i stap harem nogud moa.</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Jonatan i talem long Deved se, “Prea blong mi we God bambae i stap wetem yu. Yumitufala i bin mekem wan promes long yumitu long nem blong hem, mo hem bambae i mekem rod blong yumitufala wetem ol pikinini blong yumitufala, mo olgeta we bambae oli kamaot biaen long yumitufala, blong yumi evriwan bambae i stap holem promes ya, gogo i no save finis.” Nao tufala i seraot. Deved i aot long ples ya, mo Jonatan i kambak long taon.</w:t>
      </w:r>
      <w:r>
        <w:rPr>
          <w:lang w:val="bi_VU" w:bidi="bi_VU"/>
        </w:rPr>
      </w:r>
      <w:r>
        <w:rPr>
          <w:lang w:val="bi_VU" w:bidi="bi_VU"/>
        </w:rPr>
      </w:r>
    </w:p>
    <w:p>
      <w:pPr/>
      <w:r>
        <w:rPr>
          <w:lang w:val="bi_VU" w:bidi="bi_VU"/>
        </w:rPr>
      </w:r>
    </w:p>
    <w:p>
      <w:pPr>
        <w:pStyle w:val="Heading2"/>
      </w:pPr>
      <w:r>
        <w:rPr>
          <w:lang w:val="bi_VU" w:bidi="bi_VU"/>
        </w:rPr>
        <w:t>1 Samuel 21:1</w:t>
      </w:r>
      <w:r>
        <w:rPr>
          <w:lang w:val="bi_VU" w:bidi="bi_VU"/>
        </w:rPr>
      </w:r>
    </w:p>
    <w:p>
      <w:pPr/>
      <w:r>
        <w:rPr>
          <w:lang w:val="bi_VU" w:bidi="bi_VU"/>
        </w:rPr>
      </w:r>
      <w:r>
        <w:rPr>
          <w:vertAlign w:val="superscript"/>
          <w:lang w:val="bi_VU" w:bidi="bi_VU"/>
        </w:rPr>
        <w:t>1</w:t>
      </w:r>
      <w:r>
        <w:rPr>
          <w:lang w:val="bi_VU" w:bidi="bi_VU"/>
        </w:rPr>
        <w:t xml:space="preserve"> Nao Deved i go long Nob blong luk pris* ya Ahimelek. Mo taem pris ya i luk hem, hem i kamaot blong mitim hem we i fraet, i seksek, nao i askem long hem se, “?From wanem yu kam long ples ya yu wan nomo, i no gat man i kam wetem yu?”</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talem se, “Mi mi kam long ples ya long bisnes blong king. Be hem i blokem mi se bambae mi no talemaot bisnes ya long wan man. Ol man blong mi bambae oli mitim mi long wan ples we mi talem long olgeta finis.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yu gat sam kakae i stap, we yu save givim long mi? Mi wantem faef bred* no wanem kakae we yu gat.”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pris i talem long hem se, “I no gat narafala bred, tabu bred ya nomo i stap. Be sipos ol man blong yu oli no bin slip wetem woman las naet, bambae yu save tekem.”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talem se, “No, ol man blong mi oli no slip wetem woman. Oltaem, taem mifala i go long bisnes blong mifala nomo, be oli stap lukaot gud long olgeta, blong oli stap klin oltaem long fes blong Hae God. Be naoia we mifala i kam long spesel wok blong king, oli stap lukaot gud moa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pris i givim ol tabu bred ya long hem from we hemia nomo bred we hem i gat. Oli bin tekemaot long tabu tebol finis, blong putum ol niuwan i go blong jenisim.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i gat wan man blong king i stap, we i bos blong ol man blong lukaot long buluk blong hem. Oli holem hem long ples ya, blong hem i stretem sam bisnes blong hem long fes blong Hae God. Man ya i wan man Edom, we nem blong hem Doeg.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Deved i talem long pris ya se, “?Yu gat wan spia no naef blong faet we yu save givim long mi? King i hareap tumas long mi, nao i mekem we mi mi no gat taem blong tekem naef blong faet blong mi, no wan narafala samting blong faet.”</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pris i talem se, “I gat wan naef blong faet i stap, hemia blong Golaeat, man Filistia ya we yu yu kilim bifo long levelples ya Elaha, long medel blong ol hil. Mi rolemapgud long wan kaliko, mi putum i stap biaen long efod.* Sipos yu wantem, yu save tekem. Hemia nomo i wan samting blong faet we mi gat long ples ya.” Nao hem i talem se, “!Hemia nao! I no gat narawan samples we i gud moa i winim hemia. Yu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Deved i aot long ples ya, i stap ronwe long King Sol, i go stap wetem King Akis blong taon ya Gat, long Filistia.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haeman blong king ya oli talem long hem se, “Hemia Deved ya we i king blong kantri blong hem. Hemia nao man ya we ol woman oli stap leftemap nem blong hem, oli stap danis, oli stap singsing se, ‘King Sol i kilim plante taosen man, be Deved i kilim plante plante taosen moa, winim hem.’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Toktok ya blong olgeta i mekem Deved i fraet tumas long king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we olgeta oli kam klosap long hem, hem i stap giagiaman se i krangke. Mo taem oli traem holem hem, hem i mekem olsem we i krangke tru. Hem i stap skrasem doa* blong bigfala stonwol blong taon ya long han blong hem, mo i stap mekem wota blong maot blong hem i rondaon long mustas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king i talem long ol haeman ya blong hem se, “!Yufala i luk! !Man ya i krangke ya! ?From wanem yufala i tekem hem i kam long mi?</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!Mi mi gat plante krangke man finis long ples ya! ?From wanem yufala i tekem narawan bakegen i kam long haos blong mi, blong i stap spolem mi long krangke blong hem?”</w:t>
      </w:r>
      <w:r>
        <w:rPr>
          <w:lang w:val="bi_VU" w:bidi="bi_VU"/>
        </w:rPr>
      </w:r>
      <w:r>
        <w:rPr>
          <w:lang w:val="bi_VU" w:bidi="bi_VU"/>
        </w:rPr>
      </w:r>
    </w:p>
    <w:p>
      <w:pPr/>
      <w:r>
        <w:rPr>
          <w:lang w:val="bi_VU" w:bidi="bi_VU"/>
        </w:rPr>
      </w:r>
    </w:p>
    <w:p>
      <w:pPr>
        <w:pStyle w:val="Heading2"/>
      </w:pPr>
      <w:r>
        <w:rPr>
          <w:lang w:val="bi_VU" w:bidi="bi_VU"/>
        </w:rPr>
        <w:t>1 Samuel 22:1</w:t>
      </w:r>
      <w:r>
        <w:rPr>
          <w:lang w:val="bi_VU" w:bidi="bi_VU"/>
        </w:rPr>
      </w:r>
    </w:p>
    <w:p>
      <w:pPr/>
      <w:r>
        <w:rPr>
          <w:lang w:val="bi_VU" w:bidi="bi_VU"/>
        </w:rPr>
      </w:r>
      <w:r>
        <w:rPr>
          <w:vertAlign w:val="superscript"/>
          <w:lang w:val="bi_VU" w:bidi="bi_VU"/>
        </w:rPr>
        <w:t>1</w:t>
      </w:r>
      <w:r>
        <w:rPr>
          <w:lang w:val="bi_VU" w:bidi="bi_VU"/>
        </w:rPr>
        <w:t xml:space="preserve"> Nao Deved i girap, i aot long taon ya Gat, i ronwe, i go stap long wan hol blong ston klosap long taon ya Adulam. Mo taem ol brata blong hem mo ol narafala famle blong hem oli harem we hem i stap long ples ya, oli kam joen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 man we oli gat trabol, mo olgeta we oli gat kaon we oli no save pem, mo olgeta we oli no glad long laef blong olgeta, olgeta ya tu oli kam joen long hem, nao i gat samwe long fo handred man olsem oli kam, mo hem i kam lida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hem wetem ol man ya oli aot long ples ya, oli go long taon ya Mispa long Moab, mo hem i askem long king blong kantri ya se, “?Plis, yu save letem blong papa mo mama blong mi, tufala i stap wetem yu long ples ya fastaem, go kasem taem we mi faenemaot wanem samting we God i wantem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from we king ya i glad, hem i putum tufala i stap wetem hem, mo tufala i stap long ples ya gogo kasem taem we hem i no moa stap haed long hol blong ston.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Profet Gad i kam luk hem, i talem long hem se, “!Yu no mas stap long ples ya! !Naoia, yu mas gobak long distrik ya Juda*!” Nao olgeta oli aot long ples ya, oli go stap long bus long Heret.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wan dei, King Sol i stap antap long wan hil long Gibea, i stap sidaon aninit long wan tri we nem blong hem tamaris.* Hem i stap holem spia blong hem, mo olgeta kapten blong hem oli stap stanap raon long hem. Nao wan man i talemaot long hem we oli faenem Deved finis wetem ol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long ol kapten ya se, “!Ol man Benjamin*! !Yufala i lesin! ?Yufala i ting se sipos yufala i biaen long Deved, bambae hem i save givim ol graon bakegen long yufala, blong mekem garen mo blong mekem plantesen blong grep* long hem? ?Yufala i ting se bambae hem i mekem yufala evriwan i kam komanda blong ol soldia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!Ating samting ya nao we yufala i stap agens long mi from! I no gat wan long yufala we i kam talemaot long mi we Jonatan wetem Deved, tufala i mekem promes blong tufala i fren gud oltaem. !Hem i man blong wok blong mi, be i stap lukaot rod blong kilim mi mi ded! Mo pikinini nomo blong mi i stap pusum hem blong i mekem olsem, be i no gat wan long yufala we i sore long mi, nao i kam talemaot samting ya 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taem ya, Doeg i stap stanap wetem ol kapten ya blong king, nao hem i talem se, “Mi mi luk Deved long taem ya we hem i go luk pris* ya Ahimelek.</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taem ya, pris ya i prea long Hae God blong faenemaot wanem samting we Deved bambae i mas mekem, mo i givim sam kakae long hem, mo i givim naef ya blong faet long hem tu, we bifo i blong man Filistia ya, Golaeat.”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sanem tok i go long pris ya se hem wetem ol famle blong hem we oli pris long Nob oli mas kam luk hem. Nao olgeta oli kam stanap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hem i talem long pris ya se, “!Ahimelek, yu lesin!” Nao hem i talem se, “Yes, king.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i talem se, “?From wanem yu wetem Deved i stap mekem plan agens long mi? ?From wanem yu givim kakae long hem, mo naef blong faet, mo yu stap mekem prea long God from hem? !Naoia, hem i kam enemi blong mi! !Hem i stap lukaot rod blong kilim mi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pris ya i talem se, “?King, olsem wanem? !Deved i wan man blong wok blong yu, we tingting blong hem i stap strong moa long yu, i winim ol narawan! Hem i tekem dota blong yu, mo i kapten blong ol bodigad blong yu, mo olgeta man long haos blong yu oli stap tinghevi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Yes, mi mi prea long God blong givhan long hem, olsem nomo we mi stap mekem oltaem. Be long tok ya se hem i stap mekem plan agens long yu, i no stret nating blong yu talem se mi, no wan famle blong mi i gat poen long samting ya. !Mi mi no save wan samting nating long bisnes ya!”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king i talem se, “Ahimelek, naoia yu wetem ol famle ya blong yu, yufala evriwan i mas ded.”</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hem i talem long ol gad we oli stap stanap klosap long hem se, “!Olgeta ya oli pris blong Hae God, be yufala i mas kilim olgeta oli ded! Olgeta oli stap givhan long Deved ya. Oli save we hem i ronwe, be oli no kam talemaot long mi nating.” Be ol gad ya oli fraet, oli no save kilim olgeta, from we oli pris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king i talem long Doeg se, “!Doeg! !Yu go kilim olgeta!” Nao hem i girap, i go kilim olgeta evriwan oli ded. Long dei ya, hem i kilim eitifaef pris we olgeta evriwan oli laen* blong Eron, mo oli gat raet blong werem spesel klos blong pris.</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long taem ya, king i talem tu blong oli go long Nob, oli kilim olgeta man blong taon ya, wetem ol anamol blong olgeta. Nao oli go kilim olgeta man blong taon ya wetem ol woman, mo ol pikinini mo ol bebi blong olgeta. Mo oli kilim olgeta buluk blong olgeta, wetem ol dongki mo ol sipsip blong olgeta, gogo olgeta evriwan oli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Abiata, wan pikinini blong Ahimelek, hem i ronwe, i go joen long Deved,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i talemaot long hem we king i kilim ol pris ya blong Hae God oli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Deved i talem long hem se, “Taem mi luk man Edom ya Doeg long dei ya, mi save we hem bambae i mas talemaot mi long king. From samting ya, ded blong ol famle ya blong yu i fol blong mi.</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yu no fraet, yu stap wetem mi. King i wantem kilim yumitufala, be sipos yu stap wetem mi, bambae yu no save ded.”</w:t>
      </w:r>
      <w:r>
        <w:rPr>
          <w:lang w:val="bi_VU" w:bidi="bi_VU"/>
        </w:rPr>
      </w:r>
      <w:r>
        <w:rPr>
          <w:lang w:val="bi_VU" w:bidi="bi_VU"/>
        </w:rPr>
      </w:r>
    </w:p>
    <w:p>
      <w:pPr/>
      <w:r>
        <w:rPr>
          <w:lang w:val="bi_VU" w:bidi="bi_VU"/>
        </w:rPr>
      </w:r>
    </w:p>
    <w:p>
      <w:pPr>
        <w:pStyle w:val="Heading2"/>
      </w:pPr>
      <w:r>
        <w:rPr>
          <w:lang w:val="bi_VU" w:bidi="bi_VU"/>
        </w:rPr>
        <w:t>1 Samuel 23:1</w:t>
      </w:r>
      <w:r>
        <w:rPr>
          <w:lang w:val="bi_VU" w:bidi="bi_VU"/>
        </w:rPr>
      </w:r>
    </w:p>
    <w:p>
      <w:pPr/>
      <w:r>
        <w:rPr>
          <w:lang w:val="bi_VU" w:bidi="bi_VU"/>
        </w:rPr>
      </w:r>
      <w:r>
        <w:rPr>
          <w:vertAlign w:val="superscript"/>
          <w:lang w:val="bi_VU" w:bidi="bi_VU"/>
        </w:rPr>
        <w:t>1</w:t>
      </w:r>
      <w:r>
        <w:rPr>
          <w:lang w:val="bi_VU" w:bidi="bi_VU"/>
        </w:rPr>
        <w:t xml:space="preserve"> Nao Deved i harem nius se ol man Filistia oli stap mekem faet long taon ya Kehila long distrik ya Juda,* mo oli stap stilim ol kakae we ol man oli jes tekemaot long garen.*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talem long pris* blong i faenemaot long Hae God se, “?Bambae mi mi go faet long ol man Filistia ya, no olsem wanem?” Nao Hae God i talem se, “Yes, yu go faet long olgeta, yu sevem taon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ol man blong hem oli talem se, “Naoia, yumi stap long distrik ya Juda, be i gat plante man we yumi stap fraet long olgeta. Be sipos yumi go long Kehila blong faet long ol man Filistia ya, bambae i kam mowas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Ale, hem i talem long pris blong i faenemaot long Hae God bakegen, mo Hae God i talem long hem se, “Yufala i go. Mi bambae mi putum ol man Filistia ya long han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wetem ol man blong hem oli go long taon ya, oli mekem faet long ol man Filistia, oli kilim plante long olgeta, mo oli holem ol anamol blong olgeta. Mo long fasin ya nao, hem i sevem taon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taem ya we pris ya Abiata i ronwe long King Sol, i kam joen long Deved long Kehila, hem i holem spesel klos ya efod* we i blong hae pris, i karem i kam.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sam man oli go talemaot long King Sol we Deved i go stap long Kehila. Nao king i talem se, “!Saye! God i putum hem long han blong mi finis. Hem i go stap long wan taon we i gat bigfala stonwol i goraon long hem, wetem ol bigfala doa blong hem we oli save sat gud. !Hem i stap long wan trap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singaot ol soldia blong hem blong oli go hivap raon long taon ya, blong oli kilim Deved wetem ol man blong hem oli ded.</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taem Deved i harem nius we king i stap mekem rod blong kam kilim hem, hem i talem long pris ya Abiata se, “Yu tekem efod ya i kam, yu faenemaot tingting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Deved i prea se, “Hae God. Mifala i laen* blong Isrel,* mo yu yu God blong mifala. Mi mi man blong wok blong yu, be mi harem se king i stap mekem rod blong kam spolem taon ya from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?Olsem wanem? ?I tru se hem bambae i kam, olsem we mi harem? ?Mo sipos hem i kam, bambae ol man blong taon ya oli putum mi long han blong hem? Hae God, yu yu God blong mifala. Plis yu givim ansa long mi.” Nao Hae God i soemaot long hem, se king bambae i kam.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prea bakegen, i talem se, “?Be olsem wanem long ol man Kehila ya? ?Bambae oli putum mifala long han blong hem?” Mo Hae God i soemaot long hem, se bambae oli mekem.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wantaem nomo, hem wetem ol man blong hem, we samwe long sikis handred olgeta oli aot long taon ya, nao oltaem nomo, oli stap muf i go. Mo taem king i harem we oli aot finis long taon ya oli ronwe, hem i lego tingting ya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Deved i go long bigfala draeples ya klosap long taon ya Sif, i stap haed long ol hol blong ston olbaot long ples blong hil long ples ya. Mo oltaem, King Sol i stap traem blong faenem hem, be God i no letem blong king i holem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Deved i luksave we king i wantem tumas blong kilim hem. Nao long taem ya, Deved i stap long Hores, long haf blong draeples ya klosap long Sif.</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Jonatan i kam luk hem long ples ya, i leftemap tingting blong hem, i talemgud long hem we God i stap lukaot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 i talem se, “Yu no fraet. Papa blong mi bambae i no save spolem yu. Hem i savegud we yu nao bambae yu kam king blong Isrel,* mo we mi bambae mi kam nambawan haeman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tufala i mekem promes long nem blong Hae God bakegen, blong tufala i stap gud oltaem. Nao biaen, Jonatan i aot i gohom, mo Deved i stap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sam man Sif oli go luk King Sol long Gibea, oli talem long hem se, “King. Naoia Deved i stap long distrik blong mifala. Hem i stap haed olbaot long ol hol blong ston long haf blong draeples ya saed i go long saot, long hil ya Hakila, long ples ya Hores.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Mifala i save we yu yu wantem tumas blong holem hem. I gud yu kam long ples blong mifala, nao bambae mifala i givhan 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king i talem se, “!Yufala i kaen tumas long mi! !Prea blong mi we Hae God bambae i blesem yufala!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go jekemapgud bakegen. Yufala i go askemgud wanem ples hem i stap long hem naoia, mo hu man i luk hem long ples ya. Mi mi harem se man ya i waes tumas blong mekem trik.</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Yufala i go faenemaot stret ol ples we hem i stap haed long hem, mo kwiktaem nomo, yufala i kambak bakegen blong talem long mi. Bambae mi mi go wetem yufala, mo sipos hem i stap long ples ya yet, bambae mi lukaot hem, gogo mi faenem hem. Nating we sipos mi finisim olgeta ples long Juda,* be bambae mi mas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olgeta oli aot long ples ya, oli gobak long Sif. Olgeta oli go fastaem, mo king i go biaen. Nao long taem ya, Deved wetem ol man blong hem oli stap long bigfala draeples ya long distrik ya Juda, saed i go long saot. Oli mekem ples blong olgeta long wan bigfala levelples long medel blong ol hil, klosap long taon ya Maon.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wetem ol man blong hem oli kam blong lukaot hem, be taem hem i harem we oli stap lukaot hem, hem i go long wan bigfala hil long draeples we i ston nomo, klosap long taon ya, nao i stap long ples ya. Taem king i harem samting ya, hem i girap, i biaen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king wetem ol man blong hem oli stap narasaed long hil ya, mo Deved wetem ol man blong hem oli stap narasaed. Nao Deved wetem ol man blong hem oli stap hareap blong ronwe long king ya wetem ol man blong hem, from we oli stap kam klosap tumas long olgeta, we klosap oli kasem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Be wan man i resis i kamtru long king stret long taem ya, nao i talem long hem se, “!King! !Yu hareap! !Yu kambak naoia! !Ol man Filistia oli stap kam insaed long ples blong yumi blong mekem faet!”</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king i no moa ronem Deved, i tanemraon i gobak blong faet long ol man Filistia. Taswe oli putum nem blong ples ya, se Sela Hamoleket, we i min se “Ston we tufala i seraot”.</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Deved i aot long ples ya, i go stap klosap long taon ya Enkedi i stap haed olbaot long ol hol blong ston long ples ya.</w:t>
      </w:r>
      <w:r>
        <w:rPr>
          <w:lang w:val="bi_VU" w:bidi="bi_VU"/>
        </w:rPr>
      </w:r>
      <w:r>
        <w:rPr>
          <w:lang w:val="bi_VU" w:bidi="bi_VU"/>
        </w:rPr>
      </w:r>
    </w:p>
    <w:p>
      <w:pPr/>
      <w:r>
        <w:rPr>
          <w:lang w:val="bi_VU" w:bidi="bi_VU"/>
        </w:rPr>
      </w:r>
    </w:p>
    <w:p>
      <w:pPr>
        <w:pStyle w:val="Heading2"/>
      </w:pPr>
      <w:r>
        <w:rPr>
          <w:lang w:val="bi_VU" w:bidi="bi_VU"/>
        </w:rPr>
        <w:t>1 Samuel 24:1</w:t>
      </w:r>
      <w:r>
        <w:rPr>
          <w:lang w:val="bi_VU" w:bidi="bi_VU"/>
        </w:rPr>
      </w:r>
    </w:p>
    <w:p>
      <w:pPr/>
      <w:r>
        <w:rPr>
          <w:lang w:val="bi_VU" w:bidi="bi_VU"/>
        </w:rPr>
      </w:r>
      <w:r>
        <w:rPr>
          <w:vertAlign w:val="superscript"/>
          <w:lang w:val="bi_VU" w:bidi="bi_VU"/>
        </w:rPr>
        <w:t>1</w:t>
      </w:r>
      <w:r>
        <w:rPr>
          <w:lang w:val="bi_VU" w:bidi="bi_VU"/>
        </w:rPr>
        <w:t xml:space="preserve"> Nao taem we King Sol i faet long ol man Filistia finis, hem i kambak bakegen, nao sam man oli kam talemaot long hem we Deved i stap long draeples ya klosap long Enkedi.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hem i tekem tri taosen man we oli nambawan soldia blong Isrel,* nao oli go lukaot Deved wetem ol man blong hem klosap long ol bigbigfala ston ya we nem blong olgeta, “Ples blong Wael Nani”, long narasaed i go, long 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i kam long wan hol blong ston we i klosap long ol yad blong sipsip we oli stap long saed blong rod, nao i go insaed long hol ya blong i gobus. Be Deved wetem ol man blong hem oli stap haed insaed olgeta long sem hol ya blong ston.</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man blong Deved oli talem long hem se, “!E, hemia nao janis blong yu! Hae God i talem long yu finis, se bambae hem i putum enemi ya blong yu long han blong yu, blong yu save mekem long hem olsem we yu yu wantem.” Nao Deved i girap, i wokbaot smosmol, i kam long baksaed blong king, be i katemaot nomo wan pis klos blong hem, we hem i no harem.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biaen, tingting blong Deved i stat kam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talem long ol man blong hem se, “Prea blong mi we Hae God bambae i blokem mi oltaem, blong mi no mekem wan trabol long king blong yumi, we Hae God i jusumaot. Mi no mas mekem wan samting nating long hem we i nogud, from we Hae God nomo i jusumaot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tanem tingting blong ol man blong hem, blong oli no go kilim hem. Nao king i girap, i go afsaed, mo i stap wokbaot i go.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Deved i kamaot biaen long hem, mo i singaot i go long hem se, “!Ei! !King!” King i lukluk biaen, nao Deved i nildaon, mo i bodaon we fes blong hem i go kasem graon blong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i talem se, “!King! !I nogud yu stap lesin long ol man ya we oli stap talem se mi mi stap traem blong kilim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!I gud yu luksave! !Naoia long hol blong ston ya, Hae God i putum yu long han blong mi finis! !Sam man blong mi oli stap talem long mi se mi mas kilim yu yu ded, be mi mi gat sore long yu! !Mo mi talem long olgeta, se mi no save mekem wan samting nating we i nogud long yu, from we yu yu king blong mifala we Hae God nomo i jusumaot yu!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!Papa blong mi, yu luk! !Hemia pis klos blong yu ya mi stap holem! !Sipos mi wantem kilim yu, mi kilim yu finis! !Be mi mi katemaot pis klos ya nomo blong yu! !Yu mas luklukgud long samting ya! !Mi mi no gat plan nating blong mekem wan samting agens long yu, no blong spolem yu! !Mi mi no mekem wan samting nogud long yu, be yu yu stap lukaot mi blong kilim mi!</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!Hae God nomo bambae i jajem yumitu, se hu long yumitufala i rong! !Be prea blong mi we hem bambae i panisim yu from ol samting ya we yu stap mekem agens long mi, from we mi bambae mi no save mekem wan samting nating blong spolem yu!</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!Yu yu save olfala tok ya we i talem se, ‘Ol samting we i nogud, ol man nogud nomo oli stap mekem.’! !Mi mi no save mekem i nogud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 yu king blong mifala, be oltaem yu stap traem blong kilim mi! !Oltaem yu stap ronem mi, be yu luk! !Mi mi olsem wan dog we i ded finis! !Mi olsem wan smol laos nomo!</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!Prea blong mi we Hae God bambae i jajem yumitu, i givim panis long wan long yumitufala we i rong! !Mi mi trastem hem blong hem i lukluk long trabol ya! !Hem bambae i givhan long mi, i tekemaot mi long olgeta samting ya we yu stap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Taem hem i talem ol tok ya finis, king i talem se, “!Ei! ?I tru, yu Deved ya? ?Yu pikinini blong mi?” Nao hem i krae bigwan,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i talem long hem se, “Yu yu stret nomo, mi mi rong. !Yu yu stap mekem i gud long mi, be mi mi stap mekem i nogud long yu!</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Tede, yu soemaot long mi we yu kaen tumas long mi. Hae God i putum mi long han blong yu, be yu yu no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I had tumas blong faenem man we i holemtaet enemi blong hem finis, nao biaen i lego hem bakegen, i no kilim hem. !Prea blong mi we Hae God bambae i blesem yu, from we yu letem mi mi laef tede!</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Naoia mi savegud we yu bambae yu kam king blong kantri ya blong yumi, mo we kantri ya bambae i kam strong moa long han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plis yu mekem wan promes long mi long nem blong Hae God, se bambae yu no spolem ol pikinini blong mi we bambae oli kamaot biaen long mi, blong nem blong mi mo nem blong famle blong mi bambae i no lus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Deved i mekem wan promes, se bambae hem i mekem olsem we king i wantem. Nao king i gohom bakegen, mo Deved wetem ol man blong hem oli gobak long ples ya we oli stap haed long hem.</w:t>
      </w:r>
      <w:r>
        <w:rPr>
          <w:lang w:val="bi_VU" w:bidi="bi_VU"/>
        </w:rPr>
      </w:r>
      <w:r>
        <w:rPr>
          <w:lang w:val="bi_VU" w:bidi="bi_VU"/>
        </w:rPr>
      </w:r>
    </w:p>
    <w:p>
      <w:pPr/>
      <w:r>
        <w:rPr>
          <w:lang w:val="bi_VU" w:bidi="bi_VU"/>
        </w:rPr>
      </w:r>
    </w:p>
    <w:p>
      <w:pPr>
        <w:pStyle w:val="Heading2"/>
      </w:pPr>
      <w:r>
        <w:rPr>
          <w:lang w:val="bi_VU" w:bidi="bi_VU"/>
        </w:rPr>
        <w:t>1 Samuel 25:1</w:t>
      </w:r>
      <w:r>
        <w:rPr>
          <w:lang w:val="bi_VU" w:bidi="bi_VU"/>
        </w:rPr>
      </w:r>
    </w:p>
    <w:p>
      <w:pPr/>
      <w:r>
        <w:rPr>
          <w:lang w:val="bi_VU" w:bidi="bi_VU"/>
        </w:rPr>
      </w:r>
      <w:r>
        <w:rPr>
          <w:vertAlign w:val="superscript"/>
          <w:lang w:val="bi_VU" w:bidi="bi_VU"/>
        </w:rPr>
        <w:t>1</w:t>
      </w:r>
      <w:r>
        <w:rPr>
          <w:lang w:val="bi_VU" w:bidi="bi_VU"/>
        </w:rPr>
        <w:t xml:space="preserve"> Nao Profet Samuel i ded, mo olgeta laen* blong Isrel* oli kam wanples, oli krae from hem. Biaen, oli berem hem long ples blong hem long Rama. Biaen long taem ya, Deved i go long draeples ya klosap long taon ya Paran, long saot.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i gat wan man i stap, we i laen* blong Keleb, we nem blong hem Nabal. Hem i blong taon ya Maon, be i gat graon blong hem tu klosap long taon ya Kamel, mo hem i rij we i rij, i gat tri taosen sipsip blong hem mo wan taosen nani. Woman blong hem, nem blong hem Abigel, mo hem i naes we i naes, mo i gat hed, be man ya i wan had man, mo i man blong kros kwiktaem tu. Nao long taem ya, man ya i stap long Kamel, i stap katem* hea blong ol sipsip blong hem blong wokem klos long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Deved i stap long draeples. Mo taem Deved i harem nius blong samting ya, hem i save se bambae i gat lafet long en blong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sanem ten yang man blong hem oli go long Kamel blong luk man ya, blong talem halo long hem long nem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Hem i talem se, “Yufala i go talem halo long Nabal wetem ol famle blong hem long nem blong mi. Yufala i talem long hem se,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‘Deved i harem we yu stap katem hea blong ol sipsip blong yu, mo hem i wantem talemaot long yu we ol man blong lukaot long ol sipsip blong yu oli bin stap wetem mifala, mo mifala i no mekem wan samting nogud long olgeta. Oltaem, long taem ya we oli stap wetem mifala long Kamel, mifala i no stilim wan samting blong olgeta nating.</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yu askem long olgeta, bambae oli save talem long yu. Mo naoia, mifala i kamtru long dei blong lafet ya, mo from ol samting ya, Deved i askem long yu blong yu kaen long mifala, yu tekem mifala i kam long haos blong yu. Hem i wan gudfala fren blong yu, mo mifala i olsem man blong wok nomo blong yu. Sipos yu save givim sam samting long mifala, plis yu givim.’ ”</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 yangfala ya oli go talemaot ol tok ya blong hem long Nabal, mo oli stap wet.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hem i talem se, “?Deved? ?Hu i save long pikinini blong Jese ya? !Tede, ples ya i fulap long ol slef* we oli ronwe long masta blong olgeta, oli kam!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?Yufala i kam wea? !Ol kakae, mo wota, mo ol anamol ya we mi kilim blong lafet ya oli blong ol man ya we oli katem hea blong ol sipsip blong mi! !Mi mi no save givim ol samting ya long ol man we mi no save weples oli kam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ol yangfala ya oli aot, oli kambak long Deved, oli talemaot long hem olgeta tok ya we man ya i talem.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hem i talem long ol man blong hem se, “!Yufala i taetem strap blong yufala! !Yufala i hangem naef blong faet blong yufala!” Nao olgeta evriwan oli go mekem olsem. Mo hem tu i taetem strap blong hem, mo i hangem naef blong faet blong hem, nao i livim tu handred man oli stap lukaot long olting blong olgeta, mo i tekem fo handred man oli go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wan man blong wok blong Nabal i go talemaot long Abigel, woman blong man ya se, “Misis. ?Yu harem finis? Deved i sanem sam man blong hem oli aot long draeples, oli kam talem halo blong hem long Masta, be hem i sakem ol rabis tok i go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olgeta ya oli kaen tumas long mifala. Neva oli spolem mifala. Long taem ya we mifala i stap wetem olgeta long open ples, neva oli stilim wan samting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taem ya we mifala i stap wetem olgeta, we mifala i stap lukaot long ol sipsip blong yumi, be long dei mo long naet, olgeta ya oli stap lukaot gud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Plis yu tingting gud long samting ya, nao yu tingbaot wanem samting we bambae yu mas mekem. Samting ya i save pulum bigfala trabol i kam long masta wetem yumi evriwan long ples ya. Yu save, hem i stronghed tumas, hem i no save harem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woman ya i hareap, i tekem tu handred bred,* mo tu botel waen we botel ya oli wokem long skin blong nani,* mo faef sipsip wetem twanti kilo bale* we oli rusum finis, mo wan handred bandel grep* wetem tu handred pasel frut blong figtri* we oli sandrae, mo i putum olgeta samting ya long ol dongki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i talem long ol man blong wok blong hem se, “!Ale, yumi go! Yufala i go fastaem, mi biaen.” Nao oli go, be hem i no talemaot samting ya long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Taem hem i stap pasraon long saed blong hil, hem i sek long Deved wetem ol man blong hem we oli stap kam.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Deved i bin talem finis se, “?From wanem mi mi lukaot gud long olting blong man ya long draeples? !I no gat wan samting nating blong hem we mi mi stilim! !Mi mi givhan gud long hem! !Be hemia nao fasin we hem i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!Hemia tok blong mi! !Tede bambae mi kilim olgeta man ya evriwan oli ded, ol woman nomo bambae oli stap! !Sipos i brok delaet tumora we i gat wan long olgeta i stap yet, i gud Hae God i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23-24</w:t>
      </w:r>
      <w:r>
        <w:rPr>
          <w:lang w:val="bi_VU" w:bidi="bi_VU"/>
        </w:rPr>
        <w:t xml:space="preserve"> Taem woman ya i luk Deved, hem i jamdaon kwiktaem long dongki blong hem, nao i go nildaon long leg blong Deved, mo i bodaon we fes blong hem i go kasem graon, nao i talem se, “!Masta, plis yu harem mi! !Plis yu putum olgeta trabol ya i kam long mi! Sipos yu wantem, yu save kilim mi mi ded.</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Plis yu no moa tingbaot man blong mi. Man ya i no save mekem wan gudfala samting. !Nem blong hem i min se “Hafmad”, mo fasin blong hem i stret gud long nem ya! Masta, long taem ya we ol man blong wok blong yu oli kamtru, mi mi no stap.</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Hae God nomo i stap blokem yu blong yu no kilim enemi ya blong yu i ded blong givimbak ol samting nogud ya we hem i mekem long yu. Hae God i laef, i stap we i stap, mo long fes blong hem, mi mi talem tru long yu, se ol enemi blong yu wetem olgeta we oli wantem spolem yu, hem bambae i panisim olgeta, stret olsem we hem bambae i panisim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Plis yu tekem presen ya we mi karem i kam, yu givim long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plis yu fogivim mi from ol rabis fasin ya we mi mi mekem long yu. Hae God bambae i putumap yu yu kam king, mo bambae i mekem we oltaem wan long olgeta we bambae oli stap kamaot biaen long yu bambae i king, from we yu yu stap mekem ol faet olsem we hem i talem. Mo oltaem long laef blong yu, hem bambae i stap blokem yu blong yu no mekem wan samting nogud.</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Sipos man i kam mekem faet long yu, i traem blong kilim yu, bambae yu no save kasem trabol. Hae God ya i God blong yu, mo hem bambae i stap lukaot gud long yu, olsem man we i stap lukaot gud long ol gudfala samting blong hem. Be ol enemi ya blong yu, hem bambae i sakem olgeta oli go lus, olsem we man i slingim ston long sling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Hem bambae i mekem ol gudgudfala samting ya long yu, olsem we hem i promes, mo bambae hem i putumap yu yu kam king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sipos yu bin kilim man we i stap mekem i stret nomo, no yu bin givimbak samting nogud we man i mekem long yu, long taem ya bambae yu mas sore, mo bambae yu mas harem nogud. Be sipos yu no mekem olsem gogo kasem taem ya, bambae yu save harem gud. Masta, long taem ya we hem bambae i stap givim ol gudgudfala samting ya long yu, plis yu tingbaot mi.”</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Deved i talem long hem se, “!Mi mi presem Hae God! Hem i laef, i stap we i stap, mo hem i God blong yumi. Hem nao i sanem yu blong yu kam mitim mi tede.</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Mi talem tangkiu long hem from gudfala tingting ya blong yu, mo from samting ya we yu mekem naoia, we yu blokem mi, blong mi no go kilim man ya i ded, mo mi no go mi wan, blong givimbak ol samting nogud tu we hem i mekem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Hae God nomo i blokem mi blong mi no spolem yu. Mo long fes blong hem, mi talem tru long yu, se sipos yu yu no bin hareap blong kam mitim mi, tumora bambae i no kasem moning yet, be ol man blong wok blong man ya blong yu bambae oli ded evriwan, ol woman nomo bambae oli stap.”</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Deved i tekem ol samting ya we woman ya i givim long hem, mo i talem long hem se, “Yu gohom, yu no wari. Bambae mi mekem olsem we yu yu wantem.”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Nao woman ya i gobak long ples blong hem, mo taem hem i kamtru, man blong hem i stap long haos, i stap mekem lafet yet, we lafet ya i stret olsem wan lafet blong king. Hem i drong, we i harem gud tumas, mo from samting ya, woman ya i no talem wan samting long hem long naet ya.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Be long moning, taem drong blong hem i finis, woman ya i talemaot olgeta samting ya long hem. Hem i sek bigwan long samting ya, nao wan strong sik i kasem hem, we bodi blong hem i hafded from.</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Hem i stap olsem go kasem ten dei, nao Hae God i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Taem Deved i harem we man ya i ded, hem i talem se, “!Mi mi presem Hae God! !Mi mi man blong wok blong hem! Hem i blokem mi blong mi no mekem fasin we i nogud. Hem nomo i givimbak samting ya we man ya i mekem long mi. Hem nao i panisim man ya from rabis fasin ya blong hem.” Nao Deved i sanem tok i go long Abigel blong tufala i mared.</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Ol man blong hem oli go long Kamel, oli talem long woman ya se, “Deved i sanem mifala i kam blong tekem yu yu go, blong yu mared long hem.”</w:t>
      </w:r>
      <w:r>
        <w:rPr>
          <w:lang w:val="bi_VU" w:bidi="bi_VU"/>
        </w:rPr>
      </w:r>
      <w:r>
        <w:rPr>
          <w:lang w:val="bi_VU" w:bidi="bi_VU"/>
        </w:rPr>
      </w:r>
    </w:p>
    <w:p>
      <w:pPr/>
      <w:r>
        <w:rPr>
          <w:lang w:val="bi_VU" w:bidi="bi_VU"/>
        </w:rPr>
      </w:r>
    </w:p>
    <w:p>
      <w:pPr/>
      <w:r>
        <w:rPr>
          <w:lang w:val="bi_VU" w:bidi="bi_VU"/>
        </w:rPr>
      </w:r>
      <w:r>
        <w:rPr>
          <w:vertAlign w:val="superscript"/>
          <w:lang w:val="bi_VU" w:bidi="bi_VU"/>
        </w:rPr>
        <w:t>41</w:t>
      </w:r>
      <w:r>
        <w:rPr>
          <w:lang w:val="bi_VU" w:bidi="bi_VU"/>
        </w:rPr>
        <w:t xml:space="preserve"> Nao hem i nildaon, mo i bodaon we fes blong hem i go kasem graon, nao i talem se, “I gud nomo. Mi mi olsem woman blong wok blong hem nomo. Mi mi rere blong wasem* leg blong ol man blong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42</w:t>
      </w:r>
      <w:r>
        <w:rPr>
          <w:lang w:val="bi_VU" w:bidi="bi_VU"/>
        </w:rPr>
        <w:t xml:space="preserve"> Nao kwiktaem nomo hem i girap, i tekem faef woman blong wok blong hem, mo i klaem long dongki blong hem, nao oli go wetem ol man ya. Nao hem i mared long Deved.</w:t>
      </w:r>
      <w:r>
        <w:rPr>
          <w:lang w:val="bi_VU" w:bidi="bi_VU"/>
        </w:rPr>
      </w:r>
      <w:r>
        <w:rPr>
          <w:lang w:val="bi_VU" w:bidi="bi_VU"/>
        </w:rPr>
      </w:r>
    </w:p>
    <w:p>
      <w:pPr/>
      <w:r>
        <w:rPr>
          <w:lang w:val="bi_VU" w:bidi="bi_VU"/>
        </w:rPr>
      </w:r>
    </w:p>
    <w:p>
      <w:pPr/>
      <w:r>
        <w:rPr>
          <w:lang w:val="bi_VU" w:bidi="bi_VU"/>
        </w:rPr>
      </w:r>
      <w:r>
        <w:rPr>
          <w:vertAlign w:val="superscript"/>
          <w:lang w:val="bi_VU" w:bidi="bi_VU"/>
        </w:rPr>
        <w:t>43</w:t>
      </w:r>
      <w:r>
        <w:rPr>
          <w:lang w:val="bi_VU" w:bidi="bi_VU"/>
        </w:rPr>
        <w:t xml:space="preserve"> Deved i mared finis long Ahinoam we i woman Jisrehel, mo long taem ya, hem i mared bakegen long Abigel.</w:t>
      </w:r>
      <w:r>
        <w:rPr>
          <w:lang w:val="bi_VU" w:bidi="bi_VU"/>
        </w:rPr>
      </w:r>
      <w:r>
        <w:rPr>
          <w:lang w:val="bi_VU" w:bidi="bi_VU"/>
        </w:rPr>
      </w:r>
    </w:p>
    <w:p>
      <w:pPr/>
      <w:r>
        <w:rPr>
          <w:lang w:val="bi_VU" w:bidi="bi_VU"/>
        </w:rPr>
      </w:r>
    </w:p>
    <w:p>
      <w:pPr/>
      <w:r>
        <w:rPr>
          <w:lang w:val="bi_VU" w:bidi="bi_VU"/>
        </w:rPr>
      </w:r>
      <w:r>
        <w:rPr>
          <w:vertAlign w:val="superscript"/>
          <w:lang w:val="bi_VU" w:bidi="bi_VU"/>
        </w:rPr>
        <w:t>44</w:t>
      </w:r>
      <w:r>
        <w:rPr>
          <w:lang w:val="bi_VU" w:bidi="bi_VU"/>
        </w:rPr>
        <w:t xml:space="preserve"> Be fas woman ya blong hem Mikal, we i dota blong King Sol, king i givim finis long Palti we papa blong hem Laes, we i man Galim.</w:t>
      </w:r>
      <w:r>
        <w:rPr>
          <w:lang w:val="bi_VU" w:bidi="bi_VU"/>
        </w:rPr>
      </w:r>
      <w:r>
        <w:rPr>
          <w:lang w:val="bi_VU" w:bidi="bi_VU"/>
        </w:rPr>
      </w:r>
    </w:p>
    <w:p>
      <w:pPr/>
      <w:r>
        <w:rPr>
          <w:lang w:val="bi_VU" w:bidi="bi_VU"/>
        </w:rPr>
      </w:r>
    </w:p>
    <w:p>
      <w:pPr>
        <w:pStyle w:val="Heading2"/>
      </w:pPr>
      <w:r>
        <w:rPr>
          <w:lang w:val="bi_VU" w:bidi="bi_VU"/>
        </w:rPr>
        <w:t>1 Samuel 26:1</w:t>
      </w:r>
      <w:r>
        <w:rPr>
          <w:lang w:val="bi_VU" w:bidi="bi_VU"/>
        </w:rPr>
      </w:r>
    </w:p>
    <w:p>
      <w:pPr/>
      <w:r>
        <w:rPr>
          <w:lang w:val="bi_VU" w:bidi="bi_VU"/>
        </w:rPr>
      </w:r>
      <w:r>
        <w:rPr>
          <w:vertAlign w:val="superscript"/>
          <w:lang w:val="bi_VU" w:bidi="bi_VU"/>
        </w:rPr>
        <w:t>1</w:t>
      </w:r>
      <w:r>
        <w:rPr>
          <w:lang w:val="bi_VU" w:bidi="bi_VU"/>
        </w:rPr>
        <w:t xml:space="preserve"> Nao sam man blong taon ya Sif oli kam luk King Sol long Gibea, oli talemaot long hem we Deved i stap haed long distrik ya Juda,* long hil ya Hakila klosap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king i no moa wet, i girap wantaem, i tekem tri taosen man we oli nambawan soldia blong Isrel,* nao oli go long draeples ya long Sif blong lukaot Deved,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oli go putumap ol haos tapolen blong olgeta long saed blong rod long hil ya Hakila. Long taem ya, Deved i stap yet long draeples, mo taem hem i harem nius we king i kam finis, i stap lukaot hem,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hem tu i sanem sam man i go blong faenemaot se nius ya i tru no i no tru. Mo taem oli kambak, oli talemaot long hem se i tru,</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hem i girap, i go long ples ya blong faenemaot stret ples we king wetem Abnere, tufala i stap slip long hem. Abnere ya, papa blong hem Nere, mo hem i komanda blong ol soldia blong king. Nao Deved i luk we oli putumap ol haos tapolen blong olgeta, we blong king i stap long medel, mo blong ol soldia oli stap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singaot Ahimelek we i wan laen blong Het, mo Abisae we i brata blong Joab, we mama blong tufala Jeruia, i askem long tufala se, “?Hu long yutufala i wantem kam wetem mi blong go long ples ya we king olgeta oli stap long hem?” Mo Abisae i talem se,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Ale, long naet, tufala i go insaed long ples ya we ol haos tapolen blong king olgeta oli stap long hem, mo tufala i luk we king i stap slip long medel, mo spia blong hem we i planem long graon i stap stanap klosap long hed blong hem, mo Abnere wetem ol soldia blong hem oli stap slip raonabaot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Abisae i talem long Deved se, “Long naet ya, God i putum enemi blong yu long han blong yu. Yu letem mi mi planem spia blong hem long hem. Bambae i gotru, i pas long graon wantaem nomo, mi no save mekem tu taem.”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Deved i talem se, “!No, yu no kilim hem! Hae God nomo i jusumaot king ya, mo hem bambae i panisim man we i kilim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bakegen, hem i talem se, “Hae God i laef, i stap we i stap, mo long fes blong hem, mi mi talem tru long yu, se hem nomo bambae i kilim king ya i ded. Maet bambae hem i kam olfala nomo, nao i ded, no i ded long taem blong faet, be ded blong hem bambae i wok blong Hae God nomo.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wantem tumas blong hem i blokem mi oltaem, blong mi no traem blong kilim king ya! Bambae yumitu karem spia ya blong hem nomo wetem botel wota ya blong hem, nao yumitufala i go.”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Ale, hem i tekem spia wetem botel wota we tufala i stap klosap long hed blong king, nao tufala i aot long olgeta, tufala i go. Mo i no gat man we i luk tufala, no we i save samting ya, no we i wekap. Olgeta evriwan oli slip we oli slipded olgeta, from we Hae God i sanem bigfala slip i kam long olgeta evriwan.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Deved i gokros long krik long botom blong hil ya, i go stanap antap long hil narasaed, we i save se oli no save kasem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singaot i go long Abnere mo ol soldia blong king, i talem se, “!Abnere! ?Yu save harem mi?” Abnere i talem se, “?Hu ya i stap singaot? !Yu stap wekemap king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talem se, “!Abnere! !Yu yu nambawan haeman blong Isrel ya! ?From wanem yu no stap lukaot gud long king blong yumi? Wan man i jes go insaed long medel blong ples ya blong yufala naoia nomo blong kilim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!Yu yu slak tumas long wok blong yu! Hae God i laef, i stap we i stap, mo long fes blong hem, mi mi talem tru long yu, se i stret nomo blong yufala evriwan i ded. !Hae God i jusumaot masta blong yufala blong i kam king, be yufala i no lukaot gud long hem! !Yu traem luk! ?Wehem spia blong king? ?Mo wehem botel wota ya we i stap klosap long hed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king i haremsave voes blong hem, mo i askem se, “?Yu ya, pikinini blong mi Deved?”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hem i talem se, “Yes king, mi ya. Mi mi man blong wok blong yu nomo. ?Be yu stap ronem mi from wanem? ?Mi mi mekem wanem samting? ?Wanem samting nogud we mi mi mekem?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King, plis yu lesin long tok ya we bambae mi talem. Sipos Hae God i stap pusum yu blong yu agens long mi, bambae mi mi save mekem sakrefaes blong tanem tingting blong hem i kam gud bakegen long mi. Be sipos samting ya i wok blong ol man nomo, prea blong mi we Hae God bambae i mekem bigfala trabol i kam kasem olgeta, from we oli ronemaot mi mi gowe long kantri ya we i blong Hae God, oli fosem mi blong mi go long narafala kantri blong mekem wosip long ol narafala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Plis yu no letem mi mi ded long narafala kantri, we i longwe long Hae God. Yu yu king blong Isrel, be mi mi smol tumas, mi olsem laos nomo. ?From wanem yu kam blong kilim mi? ?Olsem wanem yu stap lukaot mi olsem we man i stap lukaot pijin blong kilim i ded?”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i talem se, “Yes, Deved, i tru. Fasin ya we mi mi mekem, hem i nogud. Pikinini blong mi, yu kambak. Bambae mi no save spolem yu bakegen, from we yu yu ona gud long mi, nao long naet ya, yu no kilim mi mi ded. Mi mi krangke ya, mi stap mekem wan samting we i nogud tumas.”</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hem i talem se, “King, hemia spia blong yu. Yu sanem wan man blong yu i kam tekem.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Oltaem Hae God i stap mekem i gud long olgeta we tingting blong olgeta i strong long hem, mo fasin blong olgeta i stret. Long naet ya, hem i putum yu long han blong mi, be mi mi no save kilim yu, from we hem nomo i jusumaot yu blong yu kam king.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Mi mi tinghevi long laef blong yu tede, mo long sem fasin, mi mi wantem we Hae God bambae i tinghevi long laef blong mi, i tekemaot mi long ol trabol ya we i stap kasem 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king i talem long hem se, “!Pikinini blong mi! !Prea blong mi we Hae God bambae i blesem yu, i mekem yu yu stap win long olgeta samting we bambae yu mekem!” Nao Deved i aot, i folem rod blong hem, i go, mo king i gobak long hom blong hem bakegen.</w:t>
      </w:r>
      <w:r>
        <w:rPr>
          <w:lang w:val="bi_VU" w:bidi="bi_VU"/>
        </w:rPr>
      </w:r>
      <w:r>
        <w:rPr>
          <w:lang w:val="bi_VU" w:bidi="bi_VU"/>
        </w:rPr>
      </w:r>
    </w:p>
    <w:p>
      <w:pPr/>
      <w:r>
        <w:rPr>
          <w:lang w:val="bi_VU" w:bidi="bi_VU"/>
        </w:rPr>
      </w:r>
    </w:p>
    <w:p>
      <w:pPr>
        <w:pStyle w:val="Heading2"/>
      </w:pPr>
      <w:r>
        <w:rPr>
          <w:lang w:val="bi_VU" w:bidi="bi_VU"/>
        </w:rPr>
        <w:t>1 Samuel 27:1</w:t>
      </w:r>
      <w:r>
        <w:rPr>
          <w:lang w:val="bi_VU" w:bidi="bi_VU"/>
        </w:rPr>
      </w:r>
    </w:p>
    <w:p>
      <w:pPr/>
      <w:r>
        <w:rPr>
          <w:lang w:val="bi_VU" w:bidi="bi_VU"/>
        </w:rPr>
      </w:r>
      <w:r>
        <w:rPr>
          <w:vertAlign w:val="superscript"/>
          <w:lang w:val="bi_VU" w:bidi="bi_VU"/>
        </w:rPr>
        <w:t>1</w:t>
      </w:r>
      <w:r>
        <w:rPr>
          <w:lang w:val="bi_VU" w:bidi="bi_VU"/>
        </w:rPr>
        <w:t xml:space="preserve"> Nao Deved i stap tingting hem wan se, “Samtaem, King Sol bambae i kilim mi yet ya. I moa gud mi ronwe, mi go stap long Filistia. Sipos mi mi stap longwe, bambae hem i save lego fasin ya blong hem, i no moa lukaot mi bakegen long Isrel,* nao bambae mi save stap gud nomo.”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hem i tekem tufala woman blong hem, Ahinoam we i woman Jisrehel, mo Abigel, woman Kamel we i wido blong Nabal, mo ol sikis handred man ya blong hem wetem ol woman mo ol pikinini blong olgeta, nao oli girap, oli go stap long taon ya Gat wetem king blong ples ya, King Akis we papa blong hem Maok.</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taem King Sol i harem we hem i ronwe finis, i go stap long taon ya Gat, hem i lego, i no moa traem bakegen blong lukaot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Deved i talem long King Akis se, “King, sipos yu yu fren blong mi, plis yu letem wan smol vilej long mi, blong mi go stap long hem. I no stret blong mi stap wetem yu long taon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ya i letem vilej ya Jiklag long hem. Mo from samting ya, i stat long taem ya, vilej ya Jiklag i kam vilej blong ol king blong kantri ya Juda,* mo i stap olsem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Deved i stap long ples ya wan yia fo manis.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Long taem ya we hem i stap long ples ya, hem wetem ol man blong hem oli stap mekem faet long ol man Gesuru, mo long ol man Girisi, mo long ol man Amalek. Olgeta ya oli stap klosap long kantri ya Filistia, saed i go long saot, mo oli stap longtaem finis long ples ya, be hem i stap mekem faet long ol ples blong olgeta, i go kasem Suru, mo i go olwe kasem Ijip.</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 i stap kilim olgeta man mo woman blong olgeta, mo i stap tekem ol sipsip blong olgeta, wetem ol buluk, mo ol dongki, mo ol kamel blong olgeta, mo i stap tekem ol klos blong olgeta tu. Nao oltaem, taem hem i kambak, hem i stap go luk King Akis,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king i stap askem long hem se, “?Tede yu go mekem faet long weples?” Mo hem i stap talem long king se hem i bin go mekem faet long wan long ol ples long distrik ya Juda long saot, no long ples blong ol laen* blong Jeramehel, no long ples blong ol laen blong Ken.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Oltaem, taem hem i go long wan ples, hem i stap kilim olgeta man mo woman evriwan, blong i no gat wan i save gobak long Gat blong talemaot samting ya we hem wetem ol man blong hem oli stap mekem. Mo long taem ya we hem i stap long Filistia, be oltaem hem i stap mekem fasin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king i trastem hem, i stap tingting hem wan se, “Deved ya i man Isrel, be ol man ples blong hem oli no wantem hem nating, oli agens long hem. From samting ya, bambae hem i stap wok blong mi oltaem, gogo kasem we hem i ded.”</w:t>
      </w:r>
      <w:r>
        <w:rPr>
          <w:lang w:val="bi_VU" w:bidi="bi_VU"/>
        </w:rPr>
      </w:r>
      <w:r>
        <w:rPr>
          <w:lang w:val="bi_VU" w:bidi="bi_VU"/>
        </w:rPr>
      </w:r>
    </w:p>
    <w:p>
      <w:pPr/>
      <w:r>
        <w:rPr>
          <w:lang w:val="bi_VU" w:bidi="bi_VU"/>
        </w:rPr>
      </w:r>
    </w:p>
    <w:p>
      <w:pPr>
        <w:pStyle w:val="Heading2"/>
      </w:pPr>
      <w:r>
        <w:rPr>
          <w:lang w:val="bi_VU" w:bidi="bi_VU"/>
        </w:rPr>
        <w:t>1 Samuel 28:1</w:t>
      </w:r>
      <w:r>
        <w:rPr>
          <w:lang w:val="bi_VU" w:bidi="bi_VU"/>
        </w:rPr>
      </w:r>
    </w:p>
    <w:p>
      <w:pPr/>
      <w:r>
        <w:rPr>
          <w:lang w:val="bi_VU" w:bidi="bi_VU"/>
        </w:rPr>
      </w:r>
      <w:r>
        <w:rPr>
          <w:vertAlign w:val="superscript"/>
          <w:lang w:val="bi_VU" w:bidi="bi_VU"/>
        </w:rPr>
        <w:t>1</w:t>
      </w:r>
      <w:r>
        <w:rPr>
          <w:lang w:val="bi_VU" w:bidi="bi_VU"/>
        </w:rPr>
        <w:t xml:space="preserve"> Nao long taem ya, ol man Filistia oli tekem ol soldia blong olgeta i kam wanples blong go mekem faet long ol laen* blong Isrel.* Mo king ya i talem long Deved se, “Yu yu mas save we bambae yu wetem ol man blong yu, yufala i faet long saed blong 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Deved i talem se, “I gud nomo, mi mi man blong wok blong yu. Wanem we mi mi save mekem, bambae yu luk.” Nao king i talem se, “!O i gud tumas! Bambae mi putum yu yu bodigad blong mi, mo bambae yu stap oltaem long wok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taem ya, Samuel i ded finis. Nao ol laen* blong Isrel* oli krae from hem, mo oli berem hem long taon ya blong hem Rama. Mo ol kleva wetem ol man blong toktok wetem devel, King Sol i ronemaot olgeta oli gowe long Isrel finis.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ol soldia blong Filistia oli kam wanples, oli putumap ol haos tapolen blong olgeta klosap long taon ya Sunem, mo King Sol i tekem ol laen blong Isrel oli kam wanples, oli putumap ol haos tapolen blong olgeta long hil ya Gilboa.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Taem king ya i luk ol soldia blong Filistia, hem 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hem i prea long Hae God, i askem long hem se bambae i mekem olsem wanem. Be Hae God i no givim ansa long hem nating. I no gat wan ansa i kamaot long drim, no long tufala ston* ya Yurim* mo Tumim,* no long ol profet.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long ol haeman blong hem se, “Yufala i go lukaot wan woman we i save toktok wetem devel. Bambae mi faenemaot ansa long hem.” Nao oli talem se, “I gat wan i stap long Endoro.”</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jenisim ol klos blong hem, blong woman ya i no luksave hem, mo taem i kam tudak, hem i tekem tu man blong hem, oli go luk woman ya. Nao hem i talem long woman ya se, “Plis, mi wantem toktok wetem wan dedman. ?Sipos mi talem nem blong hem, yu save singaot hem i kam?”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woman ya i talem se, “?Olsem wanem? ?Yu yu no save yet samting ya we King Sol i mekem? Olgeta kleva wetem olgeta we oli save toktok wetem devel, hem i ronemaot olgeta oli gowe long Isrel finis. ?From wanem yu stap traem trikim mi blong mekem olgeta oli kilim mi?”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talem long hem se, “!Yu no fraet! Hae God i laef, i stap we i stap, mo long fes blong hem, mi mi talem tru long yu, se bambae i no gat wan man i save panisim yu from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Ale, hem i askem long king se, “?Yu wantem blong mi singaot hu i kam?” Nao king i talem se, “Profet Samuel.”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taem woman ya i luk profet, hem i singaot bigwan, nao i talem long king se, “?From wanem yu trikim mi? !Yu yu King Sol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king i talem long hem se, “!Yu no fraet! ?Wanem ya yu luk?” Mo hem i talem se, “Mi mi luk wan man i kamaot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king i askem se, “?Yu luk hem i olsem hu?” Mo hem i talem se, “Wan olfala man ya i stap kam antap. Hem i werem wan longfala klos.” Nao king i save we hemia nao profet ya, nao hem i nildaon, mo i bodaon we fes blong hem i go kasem graon blong 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profet ya i talem long king se, “?From wanem yu spolem mi? ?Yu pulum mi mi kambak from wanem?” Mo king i talem se, “!Mi mi stap long wan bigfala trabol! Ol man Filistia oli kam blong mekem faet long mi, mo God i no moa tingbaot mi, hem i lego mi finis. Hem i no moa givim ansa long mi long ol profet mo long ol drim tu. Taswe mi singaot yu, blong yu kam talemaot long mi wanem samting mi mi mas mekem.”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profet i talem se, “Hae God i lego yu finis. Hem i kam enemi blong yu finis. ?From wanem yu askem samting ya long mi?</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Ol samting ya we hem i stap mekem long yu naoia, be hemia sem samting ya nomo we hem i bin talem long mi bifo, blong mi talemaot long yu. Paoa ya blong rul we hem i givim long yu bifo, hem i tekemaot long yu finis, i givim long Deved.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Hem i mekem samting ya long yu bifo finis, from we hem i talem long yu blong yu go kilim olgeta man Amalek, mo blong yu spolem evri samting blong olgeta, be yu yu no obei long tok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bambae i putum yu wetem olgeta man blong yu long han blong ol man Filistia. Tumora yu wetem ol pikinini blong yu, bambae yufala i stap wetem mi, mo ol soldia blong yu, hem bambae i putum olgeta long han blong ol man Filistia.”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wantaem nomo, king i foldaon, i stretem hem long graon, from we samting ya we profet ya i talem long hem i mekem hem i fraet we i fraet. Mo hem i slak tu, from we hem i no kakae nating long wan fuldei mo wan fulnaet.</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woman ya i go klosap long hem, mo taem i luk we hem i fraet tumas, hem i talem long hem se, “Masta, mi mi letem laef blong mi blong mekem olsem we yu yu askem long mi.</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Naoia, plis yu mekem olsem we mi bambae mi talem long yu. Plis yu letem mi mi wokem smol kakae blong yu. Yu mas tekem smol kakae blong mekem yu yu strong blong wokbaot.”</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no wantem, i talem se i no save kakae. Nao tufala man ya blong wok blong hem wetem woman ya, trifala i strong long hem, ale hem i harem olgeta, nao i girap long graon, i go sidaon long bed.</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Nao woman ya i hareap blong wokem kakae. Hem i kilim wan smol buluk we i stap fidim i fatfat gud, mo i mekem i tan. Mo i tekem sam flaoa, mo i kukum sam bred* we i no gat is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tekem ol kakae ya i kam, nao i givim long hem wetem tufala man ya blong hem, nao trifala i kakae. Mo taem trifala i kakae finis, trifala i aot long ples ya long sem naet ya nomo, trifala i go.</w:t>
      </w:r>
      <w:r>
        <w:rPr>
          <w:lang w:val="bi_VU" w:bidi="bi_VU"/>
        </w:rPr>
      </w:r>
      <w:r>
        <w:rPr>
          <w:lang w:val="bi_VU" w:bidi="bi_VU"/>
        </w:rPr>
      </w:r>
    </w:p>
    <w:p>
      <w:pPr/>
      <w:r>
        <w:rPr>
          <w:lang w:val="bi_VU" w:bidi="bi_VU"/>
        </w:rPr>
      </w:r>
    </w:p>
    <w:p>
      <w:pPr>
        <w:pStyle w:val="Heading2"/>
      </w:pPr>
      <w:r>
        <w:rPr>
          <w:lang w:val="bi_VU" w:bidi="bi_VU"/>
        </w:rPr>
        <w:t>1 Samuel 29:1</w:t>
      </w:r>
      <w:r>
        <w:rPr>
          <w:lang w:val="bi_VU" w:bidi="bi_VU"/>
        </w:rPr>
      </w:r>
    </w:p>
    <w:p>
      <w:pPr/>
      <w:r>
        <w:rPr>
          <w:lang w:val="bi_VU" w:bidi="bi_VU"/>
        </w:rPr>
      </w:r>
      <w:r>
        <w:rPr>
          <w:vertAlign w:val="superscript"/>
          <w:lang w:val="bi_VU" w:bidi="bi_VU"/>
        </w:rPr>
        <w:t>1</w:t>
      </w:r>
      <w:r>
        <w:rPr>
          <w:lang w:val="bi_VU" w:bidi="bi_VU"/>
        </w:rPr>
        <w:t xml:space="preserve"> Nao ol man Filistia oli tekem ol soldia blong olgeta i kam wanples long Afek, mo ol laen* blong Isrel* oli go putumap ol haos tapolen blong olgeta klosap long wan springwota long bigfala levelples ya long medel blong ol hil long Jisrehel.</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 faef king blong Filistia oli tekem ol soldia blong olgeta, we long sam kampani blong soldia i gat wan taosen man, mo long sam kampani i gat wan handred man, nao oli wokbaot i kam blong faet. Mo Deved wetem ol man blong hem oli joen wetem olgeta, oli maj i kam biaen long King Akis.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taem ol komanda blong ol man Filistia oli luk olgeta, oli talem se, “!Ei! ?Ol Hibru ya oli stap mekem wanem long ples ya?” Be King Akis i talem se, “Hemia Deved ya, wan haeman blong King Sol blong Isrel. Hem i stap wetem mi longtaem lelebet finis. Mo i stat long taem ya we hem i kam stap wetem mi, kam kasem tede, be neva mi faenem we hem i mekem wan samting we i no stret.”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 komanda ya, oli kros long king ya, oli talem long hem se, “Yu sanem man ya i gobak long vilej ya we yu givim long hem. Yu no letem hem i kam wetem yumi long faet. Sipos yumi stap faet, nao hem i girap, i stap faet agens long yumi bakegen, bambae i nogud ya. Sipos hem i kilim ol man blong yumi oli ded, hemia i wan nambawan rod blong mekem tingting blong masta blong hem i kam gud bakegen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bakegen, hemia man ya we bifo, ol woman oli stap leftemap nem blong hem, oli stap danis, oli stap singsing se, ‘King Sol i kilim plante taosen man, be Deved i kilim plante plante taosen moa, winim hem.’ ”</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king ya i singaot Deved i kam, i talem long hem se, “Deved, mi mi wantem tumas blong yu yu kam wetem mi long faet. Hae God ya blong yufala, hem i laef, mo i stap we i stap, mo long fes blong hem, mi mi talem tru long yu, se yu yu wan stret man nomo. Mi mi no faenem wan samting nating we yu mekem i rong, i stat long taem ya we yu kam blong stap wetem mi kam kasem tede, be ol narafala king ya oli ting se i nogud yu yu kam wetem mifala.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samting ya, i moa gud yu gohom bakegen, we yu mekem tingting blong yu i stap kwaet, yu no mekem wan samting we bambae olgeta ya oli harem nogud from.”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hem i talem se, “?King, mi mi mekem wanem fasin we i nogud? Yu yu masta blong mi, mo yu king blong mi. Mo yu yu talem se yu no faenem wan samting nating we mi mekem i rong, i stat long taem ya we mi stat wok blong yu, kam kasem tede. ?From wanem mi mi no save go wetem yu blong faet long ol enemi ya blong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king ya i talem se, “Mi mi agri. Mi mi no faenem wan poen long yu nating. Mi luk se yu yu gud long mi olsem wan enjel blong Hae God nomo. Be ol komanda ya oli talem se yu yu no save kam wetem mifala long faet.</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samting ya, tumora long eli moning, taem i brok delaet, yufala ya we i ronwe long King Sol blong kam stap wetem mi, yufala i mas aot long ples ya, yufala i gobak.”</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nekis dei, long eli moning, Deved wetem ol man blong hem oli stat wokbaot blong gobak long Filistia, mo ol man Filistia oli wokbaot bakegen blong go long Jisrehel.</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taem ya we Deved wetem ol man blong hem oli stap longwe wetem King Akis, ol man Amalek oli kam stap mekem faet olbaot long distrik ya Juda* long saot, mo oli kam mekem faet long Jiklag tu. Oli holem olgeta woman blong ples ya, wetem ol olfala mo ol pikinini, nao oli bonem vilej ya. Oli no kilim wan long olgeta, be taem oli gobak, oli tekem olgeta evriwan i go wetem olgeta. Nao taem Deved olgeta oli stap kambak, oli wokbaot tu dei finis, mo long namba tri dei blong hem, oli kamtru long Jiklag.</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taem oli kamtru, oli luk we vilej ya blong olgeta, ol man Amalek ya oli bonem finis, mo ol woman blong olgeta wetem ol pikinini blong olgeta, olgeta ya oli tekem olgeta evriwan i go longwe finis.</w:t>
      </w:r>
      <w:r>
        <w:rPr>
          <w:lang w:val="bi_VU" w:bidi="bi_VU"/>
        </w:rPr>
      </w:r>
      <w:r>
        <w:rPr>
          <w:lang w:val="bi_VU" w:bidi="bi_VU"/>
        </w:rPr>
      </w:r>
    </w:p>
    <w:p>
      <w:pPr/>
      <w:r>
        <w:rPr>
          <w:lang w:val="bi_VU" w:bidi="bi_VU"/>
        </w:rPr>
      </w:r>
    </w:p>
    <w:p>
      <w:pPr/>
      <w:r>
        <w:rPr>
          <w:lang w:val="bi_VU" w:bidi="bi_VU"/>
        </w:rPr>
      </w:r>
      <w:r>
        <w:rPr>
          <w:vertAlign w:val="superscript"/>
          <w:lang w:val="bi_VU" w:bidi="bi_VU"/>
        </w:rPr>
        <w:t>4-5</w:t>
      </w:r>
      <w:r>
        <w:rPr>
          <w:lang w:val="bi_VU" w:bidi="bi_VU"/>
        </w:rPr>
        <w:t xml:space="preserve"> Tufala woman ya blong Deved, Ahinoam mo Abigel, oli tekem tufala ya tu i go. Nao hem wetem ol man blong hem oli stap krae, mo oli krae gogo kasem we oli no moa save krae bakegen.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Deved i kasem big trabol bakegen, from we ol man blong hem oli lusum ol pikinini blong olgeta, nao oli kros tumas mo oli stap talem se bambae oli stonem hem. Be Hae God i God blong hem, mo i givhan long hem, i mekem tingting blong hem i kam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go luk pris* ya Abiata we papa blong hem Ahimelek, mo i talem long hem se, “Yu tekem efod* ya i kam.” Nao hem i tekem i kam.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Deved i talem long hem blong i askem long Hae God se, “?Olsem wanem? ?Bambae mi go biaen long olgeta ya we oli kam spolem mifala? ?Mo sipos mi go, bambae mi save kasem olgeta?” Nao Hae God i soemaot ansa blong hem long tufala tabu ston ya blong efod se, “Bambae yu save sevem ol man ya blong yu. Yu go biaen long olgeta, bambae yu save kasem olgeta, mo yu save tekembak ol man we oli stap long han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9-10</w:t>
      </w:r>
      <w:r>
        <w:rPr>
          <w:lang w:val="bi_VU" w:bidi="bi_VU"/>
        </w:rPr>
        <w:t xml:space="preserve"> Nao Deved wetem ol sikis handred man ya blong hem oli go, mo taem oli go kasem wota ya Besoro, hem i livim tu handred man blong hem oli stap long ples ya. Olgeta ya oli taed tumas, oli no save gokros long wota ya, nao hem wetem fo handred man blong hem oli stap go.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ol man blong hem oli faenem wan boe Ijip long draeples ya, mo oli tekem hem i kam. Oli givim kakae mo wota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wetem sam frut blong figtri* mo tu bandel grep* we ol frut ya oli sandrae. Boe ya i no kakae tri fuldei, mo i no dring tu, mo taem hem i kakae finis, hem i harem i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Deved i askem long hem se, “?Yu blong wea, mo masta blong yu hu?” Mo hem i talem se, “Mi mi wan man Ijip, mi slef* blong wan man Amalek. Masta blong mi i ronwe long mi tri dei finis, from we mi mi sik.</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Mifala i bin go mekem faet long ol man Keret long distrik ya Juda long saot, mo long ol man Hebron olbaot long graon blong olgeta. Mifala i holem olting blong olgeta ya, mo mifala i bonem vilej ya Jiklag tu we i bon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Deved i askem long hem se, “?Be yu save tekem mi mi go long ples we ol man ya oli stap long hem?” Mo hem i talem se, “Yes masta, mi save mekem. Sipos yu yu promes long nem blong God se yu no save kilim mi, mo yu no save letem mi mi go long han blong masta blong mi, bambae mi tekem yu yu go.”</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hem i tekem Deved olgeta oli go long ples we ol man ya oli stap long hem. Long taem ya, ol man Amalek oli stap olbaot long wan open ples, oli stap kakae mo oli stap dring. Oli stap mekem lafet, from we oli holem plante samting tumas long Filistia mo long distrik ya Juda.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long nekis dei, taem i brok delaet, Deved olgeta oli go mekem faet long olgeta, mo oli gohed, oli stap faet gogo kasem sapa, nao oli kilim olgeta ya evriwan oli ded. Fo handred yang man we oli klaem long ol kamel, oli ronwe, olgeta ya nomo oli no ded.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Olgeta man wetem olgeta samting we ol man Amalek ya oli bin holem, hem i tekembak olgeta evriwan wetem tufala woman ya blong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Hem i tekembak olgeta pikinini blong ol man blong hem, wetem olgeta samting ya we ol man Amalek oli bin stilim, we i no gat wan samting nating i lus.</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hem i holem olgeta sipsip blong olgeta, wetem ol buluk blong olgeta tu. Nao ol man blong hem oli mekem ol anamol ya oli go fastaem long hem, nao oli stap wokbaot blong gohom, mo oli stap talem se, “!Ol anamol ya oli blong Deved!”</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hem i gobak blong luk ol tu handred man ya blong hem we oli stap long wota ya Besoro. Hemia olgeta ya we oli harem se oli slak tumas, nao oli no go wetem hem. Olgeta man ya oli kam blong mitim hem wetem ol narafala man ya blong hem, nao hem i go joen long olgeta, mo i glad blong talem halo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sam rabis man we oli griri tumas we oli bin go wetem hem oli talem se, “!Olgeta ya oli no kam wetem yumi! !Oli no gat raet long ol samting ya we yumi winim longwe! I gud oli tekem ol woman blong olgeta nomo, wetem ol pikinini blong olgeta, oli go.”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Be hem i tok long olgeta, i talem se, “!Ol brata! !Yufala i no save mekem fasin ya long ol samting ya we Hae God i givim long yumi! Hem i blokemgud yumi blong yumi stap gud, mo i givhan gud long yumi blong yumi winim ol man ya we oli kam spolem ples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no gat man i save agri long tok ya we yufala i talem! Evri man i mas kasem sem mak long olgeta samting ya. I nomata we man i bin stap wetem olting blong yumi, be hem i mas kasem sem mak long man we i go long faet.”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stanemap rul ya, mo i stat long taem ya, oltaem yumi stap folem rul ya long Isrel,* kam kasem tede.</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taem hem i kambak long Jiklag, hem i tekemaot sam samting long ol samting ya we hem i holem, i sanem i go long ol fren blong hem we oli lida blong distrik ya Juda. Mo i sanem tok i go long olgeta se, “Hemia wan presen blong yufala, we i kamaot long ol samting ya we mifala i tekemaot long ol enemi blong Hae God.”</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i sanem i go long ol man long Betel, mo long ol man long Rama long distrik ya Juda long saot, mo long ol man long ol faef taon ya, Jatiri,</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Aroere mo Sifmot, mo Estemoa,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Rakal. Hem i sanem i go tu long ol laen* blong Jeramehel, mo long ol laen blong Ken.</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i sanem i go tu long ol man long ol fo taon ya, Homa, mo Borasan, mo Atak,</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Hebron. Mo long taem ya, hem i sanem presen i go long olgeta ples ya we hem wetem ol man blong hem oli bin go haed long hem bifo.</w:t>
      </w:r>
      <w:r>
        <w:rPr>
          <w:lang w:val="bi_VU" w:bidi="bi_VU"/>
        </w:rPr>
      </w:r>
      <w:r>
        <w:rPr>
          <w:lang w:val="bi_VU" w:bidi="bi_VU"/>
        </w:rPr>
      </w:r>
    </w:p>
    <w:p>
      <w:pPr/>
      <w:r>
        <w:rPr>
          <w:lang w:val="bi_VU" w:bidi="bi_VU"/>
        </w:rPr>
      </w:r>
    </w:p>
    <w:p>
      <w:pPr>
        <w:pStyle w:val="Heading2"/>
      </w:pPr>
      <w:r>
        <w:rPr>
          <w:lang w:val="bi_VU" w:bidi="bi_VU"/>
        </w:rPr>
        <w:t>1 Samuel 31:1</w:t>
      </w:r>
      <w:r>
        <w:rPr>
          <w:lang w:val="bi_VU" w:bidi="bi_VU"/>
        </w:rPr>
      </w:r>
    </w:p>
    <w:p>
      <w:pPr/>
      <w:r>
        <w:rPr>
          <w:lang w:val="bi_VU" w:bidi="bi_VU"/>
        </w:rPr>
      </w:r>
      <w:r>
        <w:rPr>
          <w:vertAlign w:val="superscript"/>
          <w:lang w:val="bi_VU" w:bidi="bi_VU"/>
        </w:rPr>
        <w:t>1</w:t>
      </w:r>
      <w:r>
        <w:rPr>
          <w:lang w:val="bi_VU" w:bidi="bi_VU"/>
        </w:rPr>
        <w:t xml:space="preserve"> Nao ol man Filistia oli kam mekem faet long ol laen* blong Isrel* long hil ya Gilboa, nao oli kilim plante long olgeta oli ded, mo ol narawan oli ronronwe.</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ol man Filistia oli ronem King Sol wetem ol pikinini blong hem gogo oli kasem olgeta, nao oli kilim tri pikinini blong hem oli ded. Nem blong trifala ya, i gat Jonatan, mo Abinadab mo Malkisua.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faet i kam strong tumas long ples ya we king i stap long hem. Ol ara blong ol enemi oli stap kasem hem, mo hem i karekil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hem i talem long yang man ya we i stap karem ol samting blong faet blong hem se, “Yu pulumaot naef blong faet blong yu, yu stikim mi mi ded. Ol man Filistia ya oli hiten man. I nogud bambae oli stap tok flas blong jikim mi from we oli winim mi, nao oli kilim mi.” Be yangfala ya i fraet tumas, i no save mekem samting ya. Nao king i pulumaot naef blong faet blong hem, i holem, i foldaon antap long hem, i stikim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taem yangfala ya i luk we king i ded, hem tu i pulumaot naef blong hem, i foldaon antap long hem, nao naef ya i stikim hem i ded wetem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Long fasin ya, King Sol wetem trifala pikinini ya blong hem, mo yangfala ya we i stap karem ol samting blong faet blong hem, mo ol man blong hem oli ded evriwan long sem dei nomo.</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taem ya, ol laen blong Isrel oli stap olbaot long narasaed bigfala levelples ya Jisrehel saed i go long is, mo long narasaed Jodan Reva long is, mo taem oli harem we ol soldia blong olgeta oli ronronwe finis, mo we king wetem trifala pikinini ya blong hem oli ded, olgeta oli no moa tingbaot ol taon blong olgeta, oli girap, oli ronronwe. Nao ol man Filistia oli kam stap long ol taon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nekis dei, ol man Filistia oli kam blong tektekemaot olting blong ol man ya we oli ded long faet, mo oli faenem bodi blong king, wetem bodi blong trifala pikinini ya blong hem oli stap long hil ya.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oli katemaot hed blong king, mo oli tekemaot ol klos blong faet blong hem, oli givim long sam man blong oli karem, oli goraon long olgeta ples long Filistia, oli talemaot nius ya long ol haos blong prea blong ol god blong olgeta, mo long ol man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putum ol samting blong faet blong hem long haos prea blong woman god ya Astate, mo oli nilim bodi blong hem long bigfala stonwol blong taon ya Betsan.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taem ol laen blong Isrel blong taon ya Jabes long Gilead oli harem we ol man Filistia oli wokem fasin ya long king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strong man blong olgeta we oli no save fraet nating oli wokbaot long naet ya, gogo oli kamtru long Betsan. Nao oli tekemaot bodi blong king ya, wetem bodi blong trifala pikinini ya blong hem, oli karem olgeta i gobak long Jabes, nao oli bonem olgeta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oli karem ol bun blong olgeta, oli go berem aninit long wan tri, nem blong hem tamaris,* we i stap long taon ya. Nao oli livim kakae, oli no kakae gogo kasem seven dei.</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