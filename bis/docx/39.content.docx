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r>
        <w:rPr>
          <w:lang w:val="bi_VU" w:bidi="bi_VU"/>
        </w:rPr>
      </w:r>
      <w:r>
        <w:rPr>
          <w:b/>
          <w:lang w:val="bi_VU" w:bidi="bi_VU"/>
        </w:rPr>
        <w:t>Open Bislama Bible Revised</w:t>
      </w:r>
      <w:r>
        <w:rPr>
          <w:lang w:val="bi_VU" w:bidi="bi_VU"/>
        </w:rPr>
        <w:t xml:space="preserve"> (Bislama) is based on: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Malachi 1:1</w:t>
      </w:r>
      <w:r>
        <w:rPr>
          <w:lang w:val="bi_VU" w:bidi="bi_VU"/>
        </w:rPr>
      </w:r>
    </w:p>
    <w:p>
      <w:pPr/>
      <w:r>
        <w:rPr>
          <w:lang w:val="bi_VU" w:bidi="bi_VU"/>
        </w:rPr>
      </w:r>
      <w:r>
        <w:rPr>
          <w:vertAlign w:val="superscript"/>
          <w:lang w:val="bi_VU" w:bidi="bi_VU"/>
        </w:rPr>
        <w:t>1</w:t>
      </w:r>
      <w:r>
        <w:rPr>
          <w:lang w:val="bi_VU" w:bidi="bi_VU"/>
        </w:rPr>
        <w:t xml:space="preserve"> Ol tok blong buk ya, Hae God i givim long Profet Malakae, blong hem i go talemaot long ol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Profet Malakae i talem se, “Olgeta. Hae God i talem long yumi se, ‘Ol laen* blong Isrel.* Oltaem mi mi lavem yufala.’ “Be yufala i stap talem long hem se, ‘?Yu yu soemaot olsem wanem long mifala se yu lavem mifala tumas?’ “Nao hem i talem long yufala se, ‘Bifo, i gat tufala brata i stap, wan, nem blong hem Esao, mo narawan, nem blong hem Jekob.* Jekob wetem olgeta we oli kamaot biaen long hem, mi mi lavem olgeta moa.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Esao, wetem olgeta we oli kamaot biaen long hem, mi mi no laekem olgeta nating, mi agens long olgeta. Taswe kantri ya blong olgeta we i ples blong hil, mi mi spolemgud, mi mekem i stap nating, i kam ples blong ol wael anamol.’ ”</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profet i talem se, “Olgeta ya oli man Edom, mo sipos oli talem se, ‘Naoia Hae God i spolem finis ol taon ya blong yumi, be bambae yumi wokemgud olgeta bakegen,’ be Hae God i gat olgeta paoa, mo bambae hem i talem se, ‘Nating sipos oli stanemap ol taon blong olgeta bakegen be mi bambae mi spolem olgeta yet. Nao ol man bambae oli singaot olgeta, se “Ol man blong mekem nogud”, mo “Ol man we oltaem Hae God i stap kros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 ‘Ol laen blong Isrel. Ol samting ya bambae yufala i luk stret long ae blong yufala. Mo taem yufala i luk, bambae yufala i save talem se, “!I tru tumas! Hae God i stap soemaot paoa blong hem long ples blong yumi ol laen blong Isrel, be i no long ples blong yumi nomo, hem i stap soemaot paoa blong hem long ol narafala ples tu.” ’ ”</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Profet Malakae i talem se, “Hae God i gat olgeta paoa, mo hem i talem se, ‘Ol pris. Oltaem, pikinini i save ona long papa blong hem, mo man blong wok i save ona gud long masta blong hem. Mi mi papa blong yufala. ?Be from wanem yufala i no save ona long mi? Mo mi mi Masta* blong yufala. ?Be from wanem yufala i no save obei long mi? Oltaem yufala i stap lukluk rabis long mi. Be yufala i girap, yufala i stap talem se, “?Mifala i lukluk rabis long yu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Taem yufala i stap tekem ol kakae we i nogud i kam, blong mekem sakrefaes long mi long olta blong mi, be long fasin ya nao, yufala i stap lukluk rabis long mi. Mo yufala i stap talem se, “?Mifala i no stap tinghevi long yu olsem wanem?” Mi mi talem stret long yufala. Yufala i no stap tinghevi long mi, long fasin ya we yufala i stap lukluk rabis long olta blong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Oltaem yufala i stap tekem anamol we i blaen, no we i sik, no wansaed leg blong hem i nogud, yufala i karem i kam long olta blong mi blong mekem sakrefaes long hem. ?Weswe? ?Yufala i ting se fasin ya i stret ya? Yufala i traem tekem wan anamol olsem, nao yufala i go givim long haeman blong yufala. ?Yufala i ting se hem bambae i glad long hem?’ ”</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profet i talem se, “Yufala ol pris.* Yufala i traem prea long Hae God blong i mekem i gud long yumi. Hem bambae i no save ansa long yufala, from we yufala i stap givim ol rabis presen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Hem i talem se, ‘I moa gud wan long yufala i satem ol doa blong yad blong haos* ya blong mi, blong yufala i no moa save go insaed blong bonem ol sakrefaes blong yufala long olta blong mi, we oli blong nating nomo. Mi mi no glad nating long yufala, nao from samting ya, bambae mi no save tekem sakrefaes we yufala i bonem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Olbaot long olgeta ples long wol ya i gat fulap man we oli stap ona long mi. Mo long olgeta ples, ol insens* mo ol sakrefaes we ol man oli stap bonem i kam long mi, oltaem mi mi glad long olgeta. Olgeta ya evriwan oli stap ona long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fasin ya we yufala i stap talem se olta blong mi i nogud, mo yufala i stap tekem ol anamol we yufala i lukluk rabis long olgeta, yufala i bonem long olta ya blong mekem sakrefaes long mi, hem i soemaot we yufala i no ona long mi nating.</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Oltaem yufala i stap talem se, “Mifala i taed finis long ol samting ya,” nao yufala i stap spet long fes blong mi. Oltaem yufala i stap tekem anamol we yufala i stilim, no leg blong hem i nogud, no we i sik, nao yufala i stap bonem blong mekem sakrefaes long mi. ?Weswe? ?Yufala i ting se mi mi glad long samting olsem?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Man we i gat wan gudfala sipsip we i promes finis blong givim long mi, be hem i girap, i ravem mi, i tekem narawan we i nogud blong mekem sakrefaes long mi, man olsem bambae trabol i mas kasem hem from. Mi mi Hae God, mi gat olgeta paoa, mo mi talem olsem from we mi nomo mi Hae King we olgeta man long wol ya oli stap ona gud long mi.’ ”</w:t>
      </w:r>
      <w:r>
        <w:rPr>
          <w:lang w:val="bi_VU" w:bidi="bi_VU"/>
        </w:rPr>
      </w:r>
      <w:r>
        <w:rPr>
          <w:lang w:val="bi_VU" w:bidi="bi_VU"/>
        </w:rPr>
      </w:r>
    </w:p>
    <w:p>
      <w:pPr/>
      <w:r>
        <w:rPr>
          <w:lang w:val="bi_VU" w:bidi="bi_VU"/>
        </w:rPr>
      </w:r>
    </w:p>
    <w:p>
      <w:pPr>
        <w:pStyle w:val="Heading2"/>
      </w:pPr>
      <w:r>
        <w:rPr>
          <w:lang w:val="bi_VU" w:bidi="bi_VU"/>
        </w:rPr>
        <w:t>Malachi 2:1</w:t>
      </w:r>
      <w:r>
        <w:rPr>
          <w:lang w:val="bi_VU" w:bidi="bi_VU"/>
        </w:rPr>
      </w:r>
    </w:p>
    <w:p>
      <w:pPr/>
      <w:r>
        <w:rPr>
          <w:lang w:val="bi_VU" w:bidi="bi_VU"/>
        </w:rPr>
      </w:r>
      <w:r>
        <w:rPr>
          <w:vertAlign w:val="superscript"/>
          <w:lang w:val="bi_VU" w:bidi="bi_VU"/>
        </w:rPr>
        <w:t>1</w:t>
      </w:r>
      <w:r>
        <w:rPr>
          <w:lang w:val="bi_VU" w:bidi="bi_VU"/>
        </w:rPr>
        <w:t xml:space="preserve"> Nao Profet Malakae i talemaot we Hae God we i gat olgeta paoa i talem se, “Ol pris.* Tok blong mi long yufala i olsem.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Yufala i mas ona long mi long olgeta laef blong yufala. Sipos yufala i no harem tok blong mi, bambae mi mekem we trabol i kam kasem yufala. Bambae mi mekem we trabol i kam kasem ol gudgudfala samting we yufala i stap kasem. Tru mi talem long yufala, ol samting ya, trabol i kasem olgeta finis, from we yufala i no stap tinghevi long ol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from samting ya, bambae mi tok strong long ol pikinini blong yufala blong stretem olgeta, mo bambae mi ravem fes blong yufala long ol doti blong ol anamol ya we yufala i mekem sakrefaes long olgeta. Mo bambae mi tekem yufala, mi sakem yufala i go long ples blong doti.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taem yufala i luk samting ya, bambae yufala i save we mi mi givim tok ya long yufala, blong promes blong mi i no save foldaon. Yufala i laen* blong Livae,* mo promes* ya, mi mi mekem wetem ol bubu blong yufala bifo.</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“Long promes ya, mi mi promes blong givim laef mo pis long olgeta. Mi mekem olsem blong oli tinghevi long mi, mo long taem ya, oli ona gud long mi, oli tinghevi 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Olgeta ya oli stap tijim ol man blong oli folem ol stret fasin nomo. Mo long taem ya, oltaem, olgeta oli stap fren gud wetem mi. Fasin blong olgeta i stret gud long fes blong mi, mo oltaem, oli stap givhan long ol narafala man blong oli lego ol rabis fasin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Mi mi Hae God, mi gat olgeta paoa, mo wok blong yufala ol pris, i blong tijim ol man blong oli savegud mi. Mo from we yufala i man blong wok blong mi, i stret nomo blong ol man oli kam long yufala blong lanem fasin blong mi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naoia, yufala ol pris, yufala i tanem baksaed finis long stret fasin. Mo ol samting we yufala i stap tijim ol man long hem, i mekem plante man oli gorong. Mo promes ya we mi mekem wetem yufala, yufala i brekem finis.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from we yufala i mekem olsem, bambae mi letem ol man blong yufala oli lukluk rabis long yufala, from we yufala i no obei long ol samting we mi mi talem. Mo taem yufala i stap tijim ol man blong mi, be fasin blong yufala, yufala i no stap mekem i sem mak long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Profet Malakae i talem se, “Yumi evriwan i kamaot long wan papa nomo. Mo God we i mekem yumi, hem i wan nomo. ?Sipos i olsem, be from wanem yumi stap brekem ol promes ya we yumi nomo i mekem long yumi? ?Mo from wanem yumi stap lukluk rabis long promes* ya we God i mekem wetem ol bubu blong yumi bifo?</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Olgeta long Juda,* naoia oli brekem promes blong olgeta finis we oli mekem wetem God. Mo oli mekem wan fasin we i nogud we i nogud long Jerusalem,* mo long olgeta ples raonabaot long hem. Oli stap spolemgud haos* ya blong Hae God we hem i laekem tumas, long fasin ya we oli stap mared long ol woman blong ol narafala kantri we oli stap mekem wosip long ol narafala god.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God i gat olgeta paoa, mo prea blong mi we olgeta we oli mekem fasin olsem, hem bambae i tekemaot olgeta i gowe long kampani blong yumi. Mo bambae i blokem olgeta, blong oli no moa joen bakegen wetem yumi blong go givim ol presen blong yumi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Profet Malakae i gohed i talem se, “Narafala samting we yufala i bin mekem, i olsem. Taem yufala i luk we Hae God i no glad long ol presen we yufala i givim i go long hem, yufala i harem nogud, nao yufala i krae from. Mo yufala i krae gogo wota blong ae blong yufala i kavremapgud olta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Taem yufala i luk olsem, yufala i stap asaskem se, ‘?From wanem hem i no save tekem presen ya blong yumi?’ Be hem i no save tekem, from we hem i luk we yufala i no holem ol promes ya we yufala i mekem long ol woman blong yufala. Taem we yufala i yangfala, yufala i mared, mo long taem ya, yufala i promes long fes blong God, se bambae yufala i holemtaet promes ya we yufala i mekem wetem ol woman ya blong yufala. Ol woman ya, oli blong yufala olwe, be yufala i girap, yufala i brekem promes blong yufala, we yufala i mekem wetem olgeta long fes blong God.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long taem ya we man i mekem promes wetem woman blong hem, God i joenem tufala i kam wan bodi nomo, mo tufala i gat wan tingting nomo. ?God i mekem olsem blong wanem? Hem i mekem olsem blong tufala i gat ol pikinini blong tufala, we bambae oli man blong God stret. Nao from samting ya, yufala i mas lukaot gud we i no gat wan long yufala, i brekem promes ya we hem i mekem wetem woman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Yumi ol laen* blong Isrel,* mo Hae God i God blong yumi, mo hem i talem se, ‘Mi mi no laekem nating fasin ya we man i mekem divos long woman blong hem. Mi mi no laekem nating fasin ya we man i mekem i strong tumas long woman blong hem. Nao from samting ya, bambae yufala i no mas brekem promes ya we yufala i mekem wetem ol woman blong yufala.’ ”</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Profet Malakae i talem se, “Olgeta. Oltaem yufala i stap mekem Hae God i taed gud long ol toktok blong yufala. Be yufala i stap asaskem se, ‘?Mifala i mekem hem i taed gud olsem wanem?’ Yufala i mekem hem i taed gud long yufala long fasin ya we yufala i stap talem se, ‘Hae God i gat olgeta paoa, mo hem i luk se ol man blong mekem ol rabis fasin oli gud nomo, mo hem i laekem rabis fasin we oli stap mekem.’ Mo yufala i stap talem tu se, ‘?Wehem Hae God ya we oli stap tokbaot hem, se bambae i jajem man long stret fasin?’</w:t>
      </w:r>
      <w:r>
        <w:rPr>
          <w:lang w:val="bi_VU" w:bidi="bi_VU"/>
        </w:rPr>
      </w:r>
      <w:r>
        <w:rPr>
          <w:lang w:val="bi_VU" w:bidi="bi_VU"/>
        </w:rPr>
      </w:r>
    </w:p>
    <w:p>
      <w:pPr/>
      <w:r>
        <w:rPr>
          <w:lang w:val="bi_VU" w:bidi="bi_VU"/>
        </w:rPr>
      </w:r>
    </w:p>
    <w:p>
      <w:pPr>
        <w:pStyle w:val="Heading2"/>
      </w:pPr>
      <w:r>
        <w:rPr>
          <w:lang w:val="bi_VU" w:bidi="bi_VU"/>
        </w:rPr>
        <w:t>Malachi 3:1</w:t>
      </w:r>
      <w:r>
        <w:rPr>
          <w:lang w:val="bi_VU" w:bidi="bi_VU"/>
        </w:rPr>
      </w:r>
    </w:p>
    <w:p>
      <w:pPr/>
      <w:r>
        <w:rPr>
          <w:lang w:val="bi_VU" w:bidi="bi_VU"/>
        </w:rPr>
      </w:r>
      <w:r>
        <w:rPr>
          <w:vertAlign w:val="superscript"/>
          <w:lang w:val="bi_VU" w:bidi="bi_VU"/>
        </w:rPr>
        <w:t>1</w:t>
      </w:r>
      <w:r>
        <w:rPr>
          <w:lang w:val="bi_VU" w:bidi="bi_VU"/>
        </w:rPr>
        <w:t xml:space="preserve"> “Be Hae God i gat olgeta paoa, mo hem i talem se, ‘Bambae mi mi sanem wan man blong karem tok blong mi i kam fastaem, mo hem bambae i mekemrere rod blong mi. Nao biaen, Masta ya blong yufala we yufala i stap wet blong luk, hem bambae i kamtru long tabu haos* blong hem kwiktaem nomo, we bambae yufala i sek long hem. Man ya we yufala i wantem blong luk hem, bambae i kamtru, nao i talemaot promes* we mi mi mekem wetem yufala.’ ”</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profet i gohed i talem se, “?Be taem hem i kam, hu nao bambae i naf blong stanap long dei ya? ?Taem we hem i kamtru, hu nao bambae i save stanap long fes blong hem? Taem hem i kam, wok blong hem, bambae i mekem man i klin, olsem we man i yusum sop blong wasem klos we i doti. Wok blong hem bambae i olsem faea we man i yusum blong bonem aean blong mekem i klin.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Bambae hem i kam blong jajem olgeta man. Bambae hem i mekem olsem we man i bonem silva mo gol blong mekem i kam klin. Hem bambae i mekem laef blong ol pris* i klin long fes blong Hae God, blong oli save tekem ol presen we oli stret i kam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bambae ol presen ya we ol man Jerusalem* wetem ol narafala man Juda* oli tekem i kam long Hae God, bambae i save mekem hem i glad long olgeta, olsem we hem i stap glad long olgeta bifo.”</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profet i talemaot we Hae God i talem se, “Taem mi mi kamtru long yufala blong jajem ol man, bambae mi no save tektaem blong talemaot ol poen agens long olgeta. Hemia olgeta we oli stap wokem majik, mo olgeta we oli lego ol woman blong olgeta, oli go mared long ol narafala woman, mo olgeta we oli mekem ol giaman toktok, mo ol masta we oli ravem ol boe blong olgeta from pei blong olgeta, mo olgeta we oli stap spolem ol wido wetem ol pikinini we ol papa blong olgeta i ded, mo ol strenja. Bambae mi jajem olgeta man nogud ya we oli no ona 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Profet Malakae i talemaot we Hae God i talem se, “Mi mi Hae God, mo mi no save jenis samtaem. Nao from samting ya, yufala ol laen* blong Isrel,* yufala i stap yet, yufala i no lus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Yufala i sem mak nomo long ol bubu blong yufala bifo, we oli tanem baksaed long ol loa blong mi, mo oli no bin holem olgeta. Naoia sipos yufala i tanem tingting blong yufala, yufala i kambak long mi, mi bambae mi save kambak long yufala bakegen. Be yufala i talem se, ‘?Be bambae mifala i kambak long yu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Yufala i traem tingbaot. ?I stret blong man i ravem mi? I no stret nating blong man i mekem olsem, be yufala i stap ravem mi ya. Be bakegen yufala i talem se, ‘?Mifala i ravem yu olsem wanem?’ Yufala i stap ravem mi long fasin ya we yufala i no moa stap givim ol taet* blong yufala mo ol presen blong yufala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Mi bambae mi mekem we trabol i kam kasem yufala evriwan, from we yufala evriwan i stap ravem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Yufala i mas tekem olgeta taet blong yufala i kam long haos* blong mi, blong bambae i save gat plante kakae long hem. Sipos yufala i mekem olsem, bambae yufala i luk paoa blong mi, we bambae mi openem skae, mi letem olgeta gudgudfala samting i kam long yufala we i plante we i plante.</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Bambae mi no moa save sanem ol lokis* i kam blong spolem ol garen blong yufala, mo ol plantesen blong ol grep* blong yufala bambae oli karem plante frut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from we ples blong yufala bambae i gudfala tumas, ol man blong ol narafala kantri bambae oli save talem se mi mi blesem yufala. Mi mi Hae God, mi gat olgeta paoa,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Profet Malakae i talemaot we Hae God i talem se, “I gat plante strong toktok we yufala i stap sakem long mi. Be yufala i girap, yufala i talem se, ‘?Wanem strong tok ya we mifala i sakem long yu?’</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 tok we yufala i sakem, i olsem. Yufala i stap talem se, ‘Yumi stap mekem wok blong Hae God, be blong nating nomo. Sipos yumi mekem ol samting we hem i stap talem, no sipos yumi soemaot long hem we yumi tanem tingting blong yumi from ol samting nogud we yumi bin mekem, be ol samting ya tu i no save givhan long yumi.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Long lukluk blong yumi, yumi luk se ol praod man nao oli stap harem gud. Mo ol man nogud oli gat plante samting. Be i no hemia nomo. Oltaem oli stap traem God long ol rabis fasin blong olgeta blong faenemaot se tingting blong hem i longfala no nogat, be oli no kasem panis from.’ ”</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profet i talem se, “Be ol man we oli ona gud long Hae God, mo oli tinghevi long hem, oli stap toktok gud wetem olgeta bakegen. Nao Hae God i stap lesin long olgeta, mo i harem ol samting we oli stap talem. Nao long fes blong hem, ol man blong hem oli raetemdaon long wan buk, ol nem blong olgeta ya we oli ona gud long hem, mo oli tinghevi 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hem i talem se, ‘Olgeta ya bambae oli man blong mi, mo long taem ya we bambae mi jajem ol man, bambae mi mekem olgeta oli spesel man blong mi. Mi bambae mi gat sore long olgeta, mi givhan long olgeta, stret olsem we wan papa i gat sore long pikinini blong hem, we i stap wok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bakegen, long taem ya, ol man blong mi bambae oli luksave fasin we bambae mi mekem long ol man. Ol stret man oli stap mekem wok blong mi, mo bambae mi mekem i stret long olgeta. Be ol man nogud, oli no stap mekem wok blong mi, nao bambae mi mekem i narafala long olgeta. Mi mi Hae God, mi gat olgeta paoa, mo hemia tok blong mi.’ ”</w:t>
      </w:r>
      <w:r>
        <w:rPr>
          <w:lang w:val="bi_VU" w:bidi="bi_VU"/>
        </w:rPr>
      </w:r>
      <w:r>
        <w:rPr>
          <w:lang w:val="bi_VU" w:bidi="bi_VU"/>
        </w:rPr>
      </w:r>
    </w:p>
    <w:p>
      <w:pPr/>
      <w:r>
        <w:rPr>
          <w:lang w:val="bi_VU" w:bidi="bi_VU"/>
        </w:rPr>
      </w:r>
    </w:p>
    <w:p>
      <w:pPr>
        <w:pStyle w:val="Heading2"/>
      </w:pPr>
      <w:r>
        <w:rPr>
          <w:lang w:val="bi_VU" w:bidi="bi_VU"/>
        </w:rPr>
        <w:t>Malachi 4:1</w:t>
      </w:r>
      <w:r>
        <w:rPr>
          <w:lang w:val="bi_VU" w:bidi="bi_VU"/>
        </w:rPr>
      </w:r>
    </w:p>
    <w:p>
      <w:pPr/>
      <w:r>
        <w:rPr>
          <w:lang w:val="bi_VU" w:bidi="bi_VU"/>
        </w:rPr>
      </w:r>
      <w:r>
        <w:rPr>
          <w:vertAlign w:val="superscript"/>
          <w:lang w:val="bi_VU" w:bidi="bi_VU"/>
        </w:rPr>
        <w:t>1</w:t>
      </w:r>
      <w:r>
        <w:rPr>
          <w:lang w:val="bi_VU" w:bidi="bi_VU"/>
        </w:rPr>
        <w:t xml:space="preserve"> Nao Profet Malakae i talemaot we Hae God i talem se, “I gat dei i stap kam, we mi bambae mi bonem ol praod man mo ol man nogud long faea, olsem we man i bonem gras, we i bon we i bon olgeta, i no moa save gru bakegen. Long taem ya, bambae mi bonem olgeta evriwan, we bambae i no moa gat wan i stap.</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yufala ya we yufala i stap ona long mi, bambae paoa blong mi blong sevem man mo blong mekem hem i stret man long fes blong mi, bambae i kavremap yufala olsem san we i girap, nao laet blong hem i saen, i kavremap olgeta samting, nao bambae yufala i kam gud bakegen. Bambae yufala i fri, yufala i glad, olsem smol buluk we man i tekemaot long fenis, i letem hem i gofri, i stap jamjam.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Long dei ya, taem we mi mi jajem ol man, bambae yufala i winim ol man nogud, nao yufala i stap purumpurumbut long olgeta i godaon long graon. Mi mi Hae God, mi gat olgeta paoa,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“Bambae yufala i no fogetem ol loa mo ol tok, we Moses, man blong wok blong mi, i tijim yufala long hem. Ol tok ya, mi bin givim long hem long Hil ya Sinae, blong yufala ol laen* blong Isrel* i folem.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“Bambae mi sanem Profet Elaeja i kamtru long yufala fastaem, nao biaen, bigfala Dei blong mi, bambae i jes kamtru we olgeta man bambae oli fraet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Taem profet ya i kamtru, hem bambae i mekem we ol papa wetem ol pikinini blong olgeta we oli stap seraot, oli joen gud bakegen, oli stap gud. Sipos i no olsem, bambae mi mas kam spolemgud ples blong yufala.”</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