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Judges 1:1</w:t>
      </w:r>
      <w:r>
        <w:rPr>
          <w:lang w:val="bi_VU" w:bidi="bi_VU"/>
        </w:rPr>
      </w:r>
    </w:p>
    <w:p>
      <w:pPr/>
      <w:r>
        <w:rPr>
          <w:lang w:val="bi_VU" w:bidi="bi_VU"/>
        </w:rPr>
      </w:r>
      <w:r>
        <w:rPr>
          <w:vertAlign w:val="superscript"/>
          <w:lang w:val="bi_VU" w:bidi="bi_VU"/>
        </w:rPr>
        <w:t>1</w:t>
      </w:r>
      <w:r>
        <w:rPr>
          <w:lang w:val="bi_VU" w:bidi="bi_VU"/>
        </w:rPr>
        <w:t xml:space="preserve"> Buk ya i stori blong ol laen* blong Isrel,* biaen long taem we Josua i ded. Be long taem ya we hem i no ded yet, olgeta laen ya blong Isrel oli prea long Hae God, oli talem se, “Hae God. ?Wanem laen bambae i go fastaem blong mekem faet long ol man Kenan*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Hae God i givim ansa long olgeta, se, “Olgeta long laen blong Juda* bambae oli go mekem faet fastaem, from we mi mi makemaot graon ya finis se bambae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olgeta ya oli talem long olgeta long laen blong Simeon* se, “I gud yufala i kam wetem mifala fastaem, yumi go long graon ya we oli makemaot finis se bambae i blong mifala, bambae yumi mekem faet long ol man Kenan ya. Nao biaen, bambae mifala i go wetem yufala blong yumi go long graon ya we oli makemaot se i blong yufala, blong yumi mekem faet long olgeta blong ples ya.” Nao tufala laen ya i joen wanples,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oli go mekem faet long ol man Kenan, wetem ol man blong ol smosmol vilej olbaot long hil, nao Hae God i mekem we tufala laen ya i winim olgeta. Long taem ya oli mekem faet long ten taosen man long ples ya Besek, mo oli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ples ya, oli faenem wan king,* we nem blong hem King Adonibesek wetem ol man blong hem, nao oli mekem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wantem ronwe, be oli ronem hem, oli holem hem, mo oli katemaot tu bigfala fingga blong han blong hem, mo tu bigfala fingga blong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talem se, “Bifo, mi mi holem seventi king, mi katemaot ol bigfala fingga blong han blong olgeta mo blong leg blong olgeta, nao oli stap pikimap ol haf kakae blong mi aninit long tebol blong mi blong oli kakae. Naoia God i givimbak fasin ya long mi we mi mi mekem long olgeta.” Olgeta oli tekem hem, oli karem i go long Jerusalem,* mo hem i ded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olgeta long laen* blong Juda* oli go mekem faet long ol man Jerusalem.* Olgeta oli winim taon ya, nao oli kilim ol man blong hem oli ded, mo oli bonem taon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biaen, oli go long saot, oli go mekem faet long ol man Kenan* we oli stap olbaot long ples blong hil, mo long ol levelples daon long medel blong ol hil, mo long draeples long saed i go long saot.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olgeta oli go mekem faet long ol man Kenan long taon ya Hebron, we fastaem nem blong hem Kiriataba. Long ples ya, oli mekem faet long ol laen blong ol olfala ya bifo. Olgeta ya, i gat ol laen blong Sesae, wetem ol laen blong Ahiman, mo ol laen blong Talmae, mo oli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olgeta oli aot long ples ya bakegen, oli go blong mekem faet long ol man Kiriatsefa, we biaen oli putum nem blong taon ya se Debiri.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Keleb, we i lida blong olgeta, hem i talem se, “Sipos wan man i lidim yumi blong go mekem faet long taon ya, gogo yumi winim olgeta, bambae mi givim dota blong mi Aksaha long hem blong i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Keleb i gat wan brata blong hem we i bon biaen long hem, nem blong hem Kenas, mo man ya i gat wan pikinini blong hem we nem blong hem Otniel. Mo Otniel i girap, i lidim olgeta oli go mekem faet long taon ya, gogo oli winim olgeta. Nao Keleb i givim dota ya blong hem long hem, mo tufala i mared.*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dei ya we tufala i mared, long taem we olgeta oli stap gobak, Otniel i stap strong long Aksaha blong i go askem long Keleb blong i givim sam graon bakegen long tufala. Nao woman ya i jamdaon long dongki blong hem, mo papa blong hem i askem long hem se, “?Aksaha, olsem wanem? ?Yu wantem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hem i talem se, “Yes, papa. Graon we yu givim long mitufala i no gat wota long hem, i drae tumas. Mi wantem blong yu givim sam graon long mitufala bakegen we i gat springwota long hem.” Nao papa blong hem i givim wan graon bakegen long tufala we i gat tu springwota long hem, wan antap mo narawan daon.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olfala palika blong Moses, we nem blong hem Jetro, hem i kamaot biaen long Ken bifo. Mo ol laen* blong Jetro ya oli joen wetem ol laen blong Juda,* nao olgeta oli aot long taon ya we i ples blong pamtri,* oli go long draeples long narasaed taon ya Arad, saed i go long saot. Ples ya i haf blong distrik ya Juda, mo olgeta oli go stap long ples ya wetem ol laen blong Amalek we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 laen blong Simeon* wetem ol laen blong Juda oli go mekem faet long ol man Kenan* we oli stap long taon ya Jefat, mo oli winim olgeta. Olgeta oli bonem taon ya we oli bonem i bon olgeta blong givim i go long Hae God, olsem wan sakrefaes we oli givim long hem. Olgeta oli spolemgud olgeta samting blong taon ya, mo biaen oli putum nem blong ples ya se Homa, we i min se “Oli spolemgud”.</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Hae God i stap givhan gud long ol laen ya blong Juda. Hem i mekem we olgeta oli winim ol graon ya antap long hil, nao oli holem i blong olgeta. Be trifala taon ya Gasa, mo Askelon mo Ekron, trifala i stap daon long levelples klosap long solwota, mo oli no save winim trifala, wetem ol graon we i stap raonabaot long trifala, from we ol man blong trifala taon ya oli gat plante kat blong faet, we oli wokem long aean. Nao from samting ya, ol laen blong Juda oli no naf blong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 laen blong Juda oli givim taon ya Hebron i go long Keleb, blong hem i holem i blong hem, olsem we Moses i bin talem bifo. Ples ya, fastaem i gat ol laen blong Sesae, wetem ol laen blong Ahiman, mo ol laen blong Talmae, oli stap long hem, be Keleb i ronemaot olgeta oli gowe long ples ya. Trifala laen ya oli kamaot biaen long Anak* ya bifo.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ol laen blong Benjamin* oli no ronemaot ol laen blong Jebus we oli stap long Jerusalem,* oli letem olgeta ya oli stap nomo long ples ya wetem olgeta,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22-23</w:t>
      </w:r>
      <w:r>
        <w:rPr>
          <w:lang w:val="bi_VU" w:bidi="bi_VU"/>
        </w:rPr>
        <w:t xml:space="preserve"> Nao ol laen* blong Efrem,* mo ol laen blong Manase* oli go blong mekem faet long ol man blong taon ya Betel, we fastaem, nem blong hem Lus, mo long taem ya, Hae God i stap givhan gud long olgeta. Be fastaem, taem oli no mekem faet yet, oli sanem sam man blong oli go lukluksave taon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taem olgeta ya oli stap go, oli luk wan man we i aot long taon ya i stap kam, mo oli talem long hem se, “Sipos yu save soemaot wan rod long mifala we bambae mifala i save pas long hem blong go insaed long taon ya, bambae mifala i mekem i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man ya i soem wan rod long olgeta, mo biaen, olgeta blong tufala laen ya oli go kilim olgeta man blong taon ya oli ded. Man ya we i soemaot rod long olgeta, wetem ol famle blong hem, olgeta ya nomo oli no ded.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biaen, hem wetem ol famle blong hem oli go stap long graon blong ol laen blong Het. Nao hem i wokem wan taon long ples ya, mo i putum nem blong hem se Lus, mo nem ya i stap yet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long taem ya, ol laen* blong Manase* oli no ronemaot olgeta man Kenan* evriwan long graon blong olgeta. Ol man Kenan ya we oli stap long ol taon ya Betsean, mo Tahanak, mo Doro, mo Jibleam, mo Megido, mo ol smosmol vilej we oli stap raonabaot long ol ples ya, oli letem olgeta oli stap nomo long ol ples ya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taem ol laen blong Isrel* ya oli kam plante moa, oli stap fosem ol man Kenan ya blong oli wok slef* blong olgeta. Mo nating we oli stap kam plante olsem, be oli no ronemaot olgeta oli gowe.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ol laen blong Efrem* oli no ronemaot ol man Kenan ya we oli stap long taon ya Gesa, oli letem olgeta oli stap nomo long ples ya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ol laen blong Sebulun,* oli no ronemaot ol man Kenan ya we oli stap long tufala taon ya Kitron mo Nahalal. Oli letem olgeta oli stap nomo long tufala ples ya wetem olgeta, be oli stap fosem olgeta blong oli wok slef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ol laen blong Asere,* oli no ronemaot ol man Kenan ya we oli stap long ol taon ya Akoho, mo Saedon, mo Ahilab, mo Aksib, mo Helbaha, mo Afek, mo Rehob,</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oli letem olgeta oli stap nomo long ol ples ya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ol laen blong Naftali,* oli no ronemaot ol man Kenan ya we oli stap long tufala taon ya Betsemes mo Betanat, oli letem olgeta oli stap nomo long tufala ples ya wetem olgeta, be oli stap fosem olgeta blong oli wok slef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Be ol laen blong Dan,* ol man Kenan ya we oli laen blong Amoro* oli ronemaot olgeta, oli go stap antap long ol hil. Oli fosem olgeta ya blong oli go stap nomo long ples ya, mo oli no letem olgeta blong oli kamdaon bakegen long levelples.</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ol laen blong Amoro ya we oli stap long tufala taon ya Aealon mo Sahalbim, mo long hil ya Heres, olgeta oli stap olwe long trifala ples ya. Be taem ol laen blong Efrem, mo ol laen blong Manase oli kam plante moa, oli mekem olgeta ya oli stap aninit long paoa blong olgeta, mo oli stap fosem olgeta blong oli wok slef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Long taem ya, mak blong graon blong ol man Edom long saot, hem i folem rod ya we i gotru long ol hil long ples ya Akrabim, i go bitim taon ya Sela i go.</w:t>
      </w:r>
      <w:r>
        <w:rPr>
          <w:lang w:val="bi_VU" w:bidi="bi_VU"/>
        </w:rPr>
      </w:r>
      <w:r>
        <w:rPr>
          <w:lang w:val="bi_VU" w:bidi="bi_VU"/>
        </w:rPr>
      </w:r>
    </w:p>
    <w:p>
      <w:pPr/>
      <w:r>
        <w:rPr>
          <w:lang w:val="bi_VU" w:bidi="bi_VU"/>
        </w:rPr>
      </w:r>
    </w:p>
    <w:p>
      <w:pPr>
        <w:pStyle w:val="Heading2"/>
      </w:pPr>
      <w:r>
        <w:rPr>
          <w:lang w:val="bi_VU" w:bidi="bi_VU"/>
        </w:rPr>
        <w:t>Judges 2:1</w:t>
      </w:r>
      <w:r>
        <w:rPr>
          <w:lang w:val="bi_VU" w:bidi="bi_VU"/>
        </w:rPr>
      </w:r>
    </w:p>
    <w:p>
      <w:pPr/>
      <w:r>
        <w:rPr>
          <w:lang w:val="bi_VU" w:bidi="bi_VU"/>
        </w:rPr>
      </w:r>
      <w:r>
        <w:rPr>
          <w:vertAlign w:val="superscript"/>
          <w:lang w:val="bi_VU" w:bidi="bi_VU"/>
        </w:rPr>
        <w:t>1</w:t>
      </w:r>
      <w:r>
        <w:rPr>
          <w:lang w:val="bi_VU" w:bidi="bi_VU"/>
        </w:rPr>
        <w:t xml:space="preserve"> Nao ol laen* blong Isrel* oli stap long wan ples we biaen oli putum nem blong hem se Bokim. Nao wan enjel blong Hae God i aot long ples ya Gilgal, i go luk olgeta blong talemaot long olgeta we Hae God i talem se, “Bifo, mi mi tekemaot yufala long Ijip, mo mi tekem yufala i kam long graon ya we mi promes* long ol olfala bubu blong yufala bifo, se bambae mi givim long yufala. Mo mi talem long ol olfala ya blong yufala se, ‘Neva bambae mi brekem promes ya we mi mekem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bambae yufala i no mas mekem wan narafala promes wetem ol man we oli stap long kantri ya, yufala i mas brekemdaon ol olta blong olgeta.’ Be naoia, yufala i girap, yufala i no mekem ol samting ya nating we mi mi talem. Mo ol samting ya we mi mi blokem, yufala i girap,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from samting ya, mi mi talem stret long yufala, se i stat naoia, sipos yufala i go blong mekem faet long olgeta ya bakegen, bambae mi mi no moa save ronemaot olgeta. Olgeta ya bambae oli kam enemi blong yufala, mo ol fasin blong mekem wosip blong olgeta bambae i kam olsem wan trap we bambae i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enjel ya i talemaot ol tok ya finis long olgeta, olgeta evriwan oli krae.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from samting ya, oli putum nem blong ples ya se Bokim, we i min se “Oli krae”. Nao olgeta oli kilim ol anamol, oli bonem olgeta blong mekem sakrefaes long Hae God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taem ya, Josua i sanem olgeta man oli gobak long ol ples blong olgeta. Mo olgeta evriwan oli aot, oli gogobak long ol graon blong olgeta, we oli kasem finis.</w:t>
      </w:r>
      <w:r>
        <w:rPr>
          <w:lang w:val="bi_VU" w:bidi="bi_VU"/>
        </w:rPr>
      </w:r>
      <w:r>
        <w:rPr>
          <w:lang w:val="bi_VU" w:bidi="bi_VU"/>
        </w:rPr>
      </w:r>
    </w:p>
    <w:p>
      <w:pPr/>
      <w:r>
        <w:rPr>
          <w:lang w:val="bi_VU" w:bidi="bi_VU"/>
        </w:rPr>
      </w:r>
    </w:p>
    <w:p>
      <w:pPr/>
      <w:r>
        <w:rPr>
          <w:lang w:val="bi_VU" w:bidi="bi_VU"/>
        </w:rPr>
      </w:r>
      <w:r>
        <w:rPr>
          <w:vertAlign w:val="superscript"/>
          <w:lang w:val="bi_VU" w:bidi="bi_VU"/>
        </w:rPr>
        <w:t>7-9</w:t>
      </w:r>
      <w:r>
        <w:rPr>
          <w:lang w:val="bi_VU" w:bidi="bi_VU"/>
        </w:rPr>
        <w:t xml:space="preserve"> Josua, we papa blong hem Nun, hem i wan man blong wok blong Hae God. Mo taem hem i ded, hem i olfala we i olfala, yia blong hem i kasem wan handred ten. Mo oli berem hem long graon blong hem, long distrik ya Efrem,* long ples blong hil, long hil ya Gahas saed i go long not, long ples ya Timnatsera. Long taem ya we hem i stap laef, olgeta laen* blong Isrel* oli stap ona gud long Hae God. Mo biaen, long taem ya we hem i ded, olgeta oli stap holem fasin ya oltaem, gogo kasem taem we ol lida ya we oli bin luk ol bigbigfala wok ya we Hae God i mekem long fes blong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biaen, olgeta we oli gruap wantaem wetem ol lida ya, olgeta ya tu oli ded evriwan, mo olgeta we oli gruap biaen long olgeta ya oli no moa tingbaot Hae God, mo oli fogetemgud ol bigbigfala samting ya we hem i mekem long ol olfala blong olgeta bifo.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taem ya, ol laen* blong Isrel* oli stat mekem ol samting nogud long fes blong Hae God, mo oli stat mekem wosip long ol pija blong god ya Bal.*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God blong ol bubu blong olgeta, mo bifo, hem i bin tekemaot olgeta long Ijip, be oli no moa mekem wosip long hem, oli girap, oli go mekem wosip long ol narafala god blong ol man ya we oli stap raonabaot long olgeta. Nao from samting ya, Hae God i kros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oli lego hem, oli go stap mekem wosip long ol pija blong god ya Bal, mo blong woman god ya Astate.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from samting ya, Hae God i kros we i kros tumas long olgeta, nao hem i putum olgeta long han blong ol enemi blong olgeta we oli stap raonabaot long olgeta. Nao ol enemi ya oli kam strong tumas long olgeta, we oli no moa save blokem olgeta, nao oli stap kam stilim olting blong olgeta, oli stap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evri taem, taem olgeta oli stap go blong mekem faet long ol enemi ya, be Hae God i stap agensem olgeta, stret olsem we hem i talem bifo. Nao from samting ya, olgeta oli stap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God i jusumaot sam man blong oli kam lida blong ol man ya blong hem, blong oli tekemaot olgeta long han blong ol enemi ya blong olgeta, oli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olgeta oli no lesin nating long ol lida ya blong olgeta. Tingting blong olgeta i no stap strong nating long Hae God, olgeta oli stap go mekem wosip long ol narafala god ya. Fastaem, ol olfala blong olgeta oli stap obei gud long ol tok we Hae God i putum, be ol pikinini ya blong olgeta oli no tingbaot nating blong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taem we Hae God i jusumaot wan man blong i lida blong olgeta, hem i stap wetem lida ya, i stap givhan long hem. Nao oltaem long taem blong lida ya, Hae God i stap tekemaot olgeta long han blong ol enemi blong olgeta we oli stap spolem olgeta. Hem i stap sevem olgeta, from we hem i gat sore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oltaem, taem lida blong olgeta i ded, olgeta oli stap gobak long ol rabis fasin ya blong olgeta, mo oli stap mekem ol fasin we oli nogud moa, i bitim ol fasin we ol olfala blong olgeta oli bin mekem fastaem. Olgeta oli stap gohed, oli stap biaen long ol narafala god ya, mo oli stap mekem wosip long olgeta. Mo oltaem nomo, oli stap mekem hed, oli no save lego ol fasin nogud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from ol samting ya, Hae God i kros tumas long olgeta, mo hem i tok long olgeta se, “Promes* ya we mi mi mekem wetem ol olfala bubu ya blong yufala bifo, mo we mi talem long yufala blong yufala i holem, naoia yufala i brekem bakegen. Nao from we yufala i no moa save obei long mi olsem,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narafala man ya we oli stap long kantri ya bifo, long taem ya we Josua i ded, bambae mi mi no moa save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mi mi yusum olgeta blong traem yufala, se yufala i save folem gudfala fasin blong mi we ol olfala blong yufala i stap folem, no nogat.”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letem ol narafala man ya oli stap nomo wetem ol man blong hem long kantri ya. Fastaem, hem i no putum olgeta long han blong Josua blong i ronemaot olgeta, mo biaen, long taem ya we Josua i ded, hem i no mekem wan samting tu blong ronemaot olgeta. Hem i letem olgeta oli stap nomo long kantri ya.</w:t>
      </w:r>
      <w:r>
        <w:rPr>
          <w:lang w:val="bi_VU" w:bidi="bi_VU"/>
        </w:rPr>
      </w:r>
      <w:r>
        <w:rPr>
          <w:lang w:val="bi_VU" w:bidi="bi_VU"/>
        </w:rPr>
      </w:r>
    </w:p>
    <w:p>
      <w:pPr/>
      <w:r>
        <w:rPr>
          <w:lang w:val="bi_VU" w:bidi="bi_VU"/>
        </w:rPr>
      </w:r>
    </w:p>
    <w:p>
      <w:pPr>
        <w:pStyle w:val="Heading2"/>
      </w:pPr>
      <w:r>
        <w:rPr>
          <w:lang w:val="bi_VU" w:bidi="bi_VU"/>
        </w:rPr>
        <w:t>Judges 3:1</w:t>
      </w:r>
      <w:r>
        <w:rPr>
          <w:lang w:val="bi_VU" w:bidi="bi_VU"/>
        </w:rPr>
      </w:r>
    </w:p>
    <w:p>
      <w:pPr/>
      <w:r>
        <w:rPr>
          <w:lang w:val="bi_VU" w:bidi="bi_VU"/>
        </w:rPr>
      </w:r>
      <w:r>
        <w:rPr>
          <w:vertAlign w:val="superscript"/>
          <w:lang w:val="bi_VU" w:bidi="bi_VU"/>
        </w:rPr>
        <w:t>1</w:t>
      </w:r>
      <w:r>
        <w:rPr>
          <w:lang w:val="bi_VU" w:bidi="bi_VU"/>
        </w:rPr>
        <w:t xml:space="preserve"> Nao long taem ya, i gat ol laen* blong Isrel* oli stap, we oli no lanem fasin blong faet, from we oli no bin joen wetem ol olfala blong olgeta we oli go mekem faet long ol man Kenan* bifo. Nao Hae God i letem ol man Kenan oli stap yet long kantri ya, blong hem i save yusum olgeta blong traem ol man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letem olgeta oli stap long kantri ya from wan samting nomo. Oltaem, i gat olgeta we oli stap kamaot biaen long ol man ya blong hem, we oli no go long faet yet, mo hem i wantem lanem olgeta ya long fasin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we hem i letem olgeta oli stap yet long kantri ya, i gat ol man Filistia ya we oli stap long ol faef taon blong olgeta, mo i gat ol laen blong Kenan, mo ol laen blong Saedon, mo ol laen blong Hivi* we oli stap olbaot long ol hil long Lebanon, i stat long hil ya Balemon, i go kasem ples ya Hamat, we rod i pastru 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ya, Hae God i stap yusum olgeta blong traem ol man ya blong hem, se oli save obei long ol tok we hem i putum, no nogat. Hemia ol tok ya we hem i givim long Moses bifo, blong hem i talemaot long ol olfala bubu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man ya blong hem oli mekem ples blong olgeta wetem ol laen blong Kenan, mo ol laen blong Het, mo ol laen blong Amoro,* mo ol laen blong Hivi, mo ol laen blong Jebus, mo ol man we oli stap long ol smosmol vilej long ples blong hil.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oltaem, ol laen blong Isrel ya oli girap, oli stap tekem ol gel blong ol narafala laen ya oli mared long olgeta, mo oli letem ol man blong ol narafala laen ya oli stap tekem ol gel blong olgeta oli mared long olgeta. Mo oltaem, oli stap mekem wosip long ol god blong ol narafala man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i God blong ol laen* blong Isrel,* be olgeta oli girap, oli no moa tingbaot hem, oli stap mekem ol fasin we i no stret nating long fes blong hem. Oltaem, olgeta oli stap mekem wosip long ol pija blong god ya Bal,* mo blong woman god ya Asera,*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from samting ya, Hae God i kros tumas long olgeta. Nao hem i putum olgeta long han blong King Kusan Risataem blong kantri ya Mesopotemia. King ya i aot long kantri blong hem, i kam mekem faet long olgeta, i winim olgeta, nao olgeta oli stap long han blong hem eit yia.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biaen, oli krae i go long Hae God blong i kam givhan long olgeta, mo hem i jusumaot wan man blong i tekemaot olgeta long han blong king ya, i sevem olgeta. Man ya, nem blong hem Otniel, mo papa blong hem Kenas we i brata blong Keleb, we Keleb i fasbon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Spirit blong Hae God i kam long Otniel, i givim paoa long hem, mo hem i kam lida blong olgeta. Hem i go mekem faet long king ya, wetem ol man blong hem, mo Hae God i mekem hem i win.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kantri ya i stap kwaet nomo gogo kasem foti yia, we ol man oli no moa mekem faet, nao biaen, Otniel i ded.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biaen, ol laen* blong Isrel* oli stap mekem ol fasin we i nogud long fes blong Hae God bakegen. Nao from samting ya, hem i mekem we King Eglon blong kantri ya Moab i stap kam strong moa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King ya i singaot ol man Amon, wetem ol laen blong Amalek blong oli kam joen long hem, nao olgeta oli kam mekem faet long ol laen blong Isrel ya, mo oli winim olgeta. King ya i holem taon ya Jeriko we i ples blong pamtri,*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laen blong Isrel ya oli stap aninit long han blong hem eitin yia.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olgeta oli krae i go long Hae God bakegen blong i jusumaot wan man, blong i tekemaot olgeta long han blong king ya, i mekem olgeta oli fri. Nao hem i jusumaot wan man, nem blong hem Ehud. Man ya i leftehan, mo papa blong hem Geraha, we i laen blong Benjamin.* Nao olgeta oli sanem hem blong i karem takis blong olgeta, i go givim long King Eglon.</w:t>
      </w:r>
      <w:r>
        <w:rPr>
          <w:lang w:val="bi_VU" w:bidi="bi_VU"/>
        </w:rPr>
      </w:r>
      <w:r>
        <w:rPr>
          <w:lang w:val="bi_VU" w:bidi="bi_VU"/>
        </w:rPr>
      </w:r>
    </w:p>
    <w:p>
      <w:pPr/>
      <w:r>
        <w:rPr>
          <w:lang w:val="bi_VU" w:bidi="bi_VU"/>
        </w:rPr>
      </w:r>
    </w:p>
    <w:p>
      <w:pPr/>
      <w:r>
        <w:rPr>
          <w:lang w:val="bi_VU" w:bidi="bi_VU"/>
        </w:rPr>
      </w:r>
      <w:r>
        <w:rPr>
          <w:vertAlign w:val="superscript"/>
          <w:lang w:val="bi_VU" w:bidi="bi_VU"/>
        </w:rPr>
        <w:t>16-17</w:t>
      </w:r>
      <w:r>
        <w:rPr>
          <w:lang w:val="bi_VU" w:bidi="bi_VU"/>
        </w:rPr>
        <w:t xml:space="preserve"> King ya i wan fatfat man, nao Ehud i wokem wan naef blong faet we i sap tu saed, we longfala blong hem i kasem fifti sentemeta, mo i fasemtaet naef ya long raet leg blong hem, insaed long klos blong hem. Nao hem wetem ol man blong hem oli karem takis ya i go, oli givim long king,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biaen, hem i talem long olgeta se, “Yumi gobak long ples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19-20</w:t>
      </w:r>
      <w:r>
        <w:rPr>
          <w:lang w:val="bi_VU" w:bidi="bi_VU"/>
        </w:rPr>
        <w:t xml:space="preserve"> Be taem oli kam klosap long Gilgal, stret long ol bigfala ston ya we ol man oli katem olgeta oli kam pija blong ol god blong olgeta, hem i tanemraon, i gobak, i go luk king bakegen. Taem hem i kamtru, king i stap sidaon long kios blong hem we i kolkol gud, antap long ruf* blong haos blong hem, mo Ehud i talem long hem se, “King. Mi mi gat wan tok blong talem long yu, we i blong yu nomo.” Nao king i talem long ol man blong wok blong hem se, “Yufala evriwan i go afsaed, bambae mitufala nomo i stap.” Nao taem olgeta oli go afsaed, Ehud i kam klosap long hem, i talem long hem se, “King, mi mi gat wan tok we God i talem long mi blong mi kam talemaot long yu.” Nao king i stanap,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wantaem nomo, Ehud i pulumaot naef blong faet ya long lefhan blong hem, i sperem king ya long bel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Naef ya i go insaed olgeta i kasem handel blong hem wantaem, mo ol gris blong king i kavremapgud we man i no save luk. Ehud i no moa pulumaot naef ya, i livim i stap nomo. Naef ya i gotru long bel blong king ya, we en blong hem i kamaot daon long as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Ehud i go afsaed, i satem tufala doa blong haos ya, i lokem tufala,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i aot i go. Taem ol man blong wok blong king oli kam, oli luk we tufala doa ya i lok, be oli ting se king i stap long klosis.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oli stap wet longtaem gogo, be hem i no openem doa, nao oli tekem ki, oli openem. Mo taem oli go insaed, oli luk we masta ya blong olgeta i stap slip long floa, we 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taem ya we oli stap wet, be Ehud i aot finis, i stap resis i go, nao i go bitim ol ston ya we oli katem blong mekem pija blong ol god blong olgeta, i ronwe i go long distrik ya Efrem,* long ples blong hil, i go kasem taon ya Seira.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taem hem i kamtru long ples ya, hem i blu pupu blong singaot ol laen blong Isrel ya blong oli go mekem faet. Hem i tekem olgeta oli kamaot long ples blong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i talem se, “!Yufala i kam! !Yufala i biaen long mi! Hae God i putum ol man Moab finis long han blong yumi.” Nao olgeta oli biaen long hem, oli godaon, oli blokem ol ples blong krosem Jodan Reva we i blong go long Moab, mo oli blokemgud olgeta we oli no letem nating we wan man Moab i gokros.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long dei ya, oli kilim klosap ten taosen soldia blong ol man Moab, we oli nambawan man blong faet, mo i no gat wan long olgeta i ronwe 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Long dei ya, ol laen blong Isrel oli winimgud ol man Moab, mo biaen oli stap eiti yia we kantri ya i stap kwaet nomo, i no moa gat faet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biaen, wan narafala lida i kamaot, we nem blong hem Samgara, mo papa blong hem Anat. Hem tu i sevem olgeta, we i kilim sikis handred man Filistia oli ded. Hem i kilim olgeta long wan aean blong stikim buluk blong wok, blong mekem i hareap.</w:t>
      </w:r>
      <w:r>
        <w:rPr>
          <w:lang w:val="bi_VU" w:bidi="bi_VU"/>
        </w:rPr>
      </w:r>
      <w:r>
        <w:rPr>
          <w:lang w:val="bi_VU" w:bidi="bi_VU"/>
        </w:rPr>
      </w:r>
    </w:p>
    <w:p>
      <w:pPr/>
      <w:r>
        <w:rPr>
          <w:lang w:val="bi_VU" w:bidi="bi_VU"/>
        </w:rPr>
      </w:r>
    </w:p>
    <w:p>
      <w:pPr>
        <w:pStyle w:val="Heading2"/>
      </w:pPr>
      <w:r>
        <w:rPr>
          <w:lang w:val="bi_VU" w:bidi="bi_VU"/>
        </w:rPr>
        <w:t>Judges 4:1</w:t>
      </w:r>
      <w:r>
        <w:rPr>
          <w:lang w:val="bi_VU" w:bidi="bi_VU"/>
        </w:rPr>
      </w:r>
    </w:p>
    <w:p>
      <w:pPr/>
      <w:r>
        <w:rPr>
          <w:lang w:val="bi_VU" w:bidi="bi_VU"/>
        </w:rPr>
      </w:r>
      <w:r>
        <w:rPr>
          <w:vertAlign w:val="superscript"/>
          <w:lang w:val="bi_VU" w:bidi="bi_VU"/>
        </w:rPr>
        <w:t>1</w:t>
      </w:r>
      <w:r>
        <w:rPr>
          <w:lang w:val="bi_VU" w:bidi="bi_VU"/>
        </w:rPr>
        <w:t xml:space="preserve"> Nao taem we Ehud i ded finis, ol laen* blong Isrel* ya oli stap mekem ol rabis fasin bakegen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from samting ya, hem i putum olgeta long han blong King Jabin blong i rulum olgeta. King ya i wan king blong ol man Kenan,* we taon blong hem Hajoro, mo komanda blong ol soldia blong hem, nem blong hem Siseraha. Komanda ya i blong taon ya Haroset, we i ples blong ol hiten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King ya i gat naen handred kat blong faet blong hem we olgeta evriwan oli wokem long aean. Mo ol laen blong Isrel oli stap aninit long han blong hem twanti yia. Long taem ya, hem i stap mekem i strong tumas long olgeta, i stap spolem olgeta, we oli harem nogud tumas from. Nao from ol samting ya, olgeta oli krae i go long Hae God blong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taem ya, i gat wan woman we i profet, we nem blong hem Debora, mo man blong hem, Lapidot. Woman ya, wok blong hem, hem i stap jajem ol laen blong Isrel, blong stretem ol trabol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Ples blong wok blong hem long distrik ya Efrem,* long ples blong hil, mo oltaem, hem i stap go sidaon aninit long wan pamtri* long rod ya we i aot long Rama blong go long Betel, nao ol man we oli gat trabol oli stap kam luk hem blong hem i stretem ol trabol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Wan dei, hem i sanem tok i go long taon ya Kedes, long distrik ya Naftali,* blong singaot Barak, we papa blong hem Abinoam, blong i kam luk hem. Mo taem hem i kamtru, Debora i talem long hem se, “Yumi ol laen blong Isrel, mo Hae God i God blong yumi. Mo hem i talem long mi blong mi talemaot tok blong hem long yu se, ‘Yu go singaot ten taosen man, we haf blong olgeta bambae i kam long laen blong Naftali, mo haf blong olgeta bambae i kam long laen blong Sebulun,* nao yu tekem olgeta i go long hil ya Taboro.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mi mi tekem Siseraha ya we i komanda blong ol soldia blong King Jabin, blong i kam mekem faet agens long yufala long Kison Reva. Hem bambae i kam wetem ol kat blong faet blong hem mo ol soldia blong hem, be bambae mi mekem we yufala 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Barak i talem long Debora se, “Sipos yu yu kam wetem mifala, bambae mi save go, be sipos yu no kam, bambae mi tu mi no save go.”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Debora i talem se, “I oraet, bambae mi mi kam wetem yufala, be sipos Hae God i putum komanda ya long han blong yumi, bambae i no yu we i karem hae nem from samting ya, from we Hae God bambae i putum king ya long han blong wan woman.” Nao tufala i aot, tufala i go long Kedes,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ples ya, Barak i singaot ol laen blong Sebulun, mo ol laen blong Naftali, oli kam luk hem, nao hem i tekem ten taosen man long olgeta oli go wetem hem, mo Debora tu i go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taem ya, Heba, wan laen blong Ken ya bifo, hem i lego finis ol narafala laen blong hem, we oli kamaot biaen long Hobab, wan tawian blong Moses. Hem i stanemap haos tapolen blong hem finis long Kedes, klosap long wan oktri* long ples ya Jahananim.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Siseraha i harem nius we Barak i stap finis long hil ya Taboro,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singaot ol naen handred soldia blong hem we oli ron long kat blong faet, wetem olgeta narafala soldia blong hem, mo i sanem olgeta oli aot long Haroset, oli go long Kison Reva.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Debora i talem long Barak se, “!Yufala i go! !Naoia Hae God i stap go fastaem long yufala, i stap lidim yufala! !Tede, bambae yumi win ya! !Hem i putum Siseraha finis long han blong yumi!” Nao Barak i aot long hil ya Taboro, i kamdaon wetem ol ten taosen soldia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taem olgeta oli stat blong mekem faet long Siseraha wetem ol soldia blong hem, Hae God i mekem Siseraha olgeta oli fraet we oli lusum hed. Nao Siseraha i jamdaon long kat blong hem, i lego kat ya, i resis, i ronwe,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 narafala man blong hem tu oli ronwe. Be Barak olgeta oli stap ronem olgeta go kasem taon ya Haroset, mo oli stap kilim olgeta we oli no livim wan man nating i stap.</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Siseraha i ronwe, i go long haos tapolen blong Jael, we i woman blong Heba. Hem i go long ples ya, from we King Jabin i stap fren gud long Heba ya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taem hem i gotru long ples ya, Jael i kam mitim hem, i talem long hem se, “!Yu kam insaed long haos blong mi! !Yu no fraet!” Nao hem go insaed, mo woman ya i go haedem hem, i kavremap hem long wan blangket.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Siseraha i talem long hem se, “!Mi mi tosta tumas! Plis yu givim sam wota long mi.” Nao woman ya i go tekem wan botel melek we botel ya oli wokem long skin* blong nani, i givim long hem blong i dring, mo biaen i kavremap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Siseraha i talem long hem se, “Plis yu go stap stanap long doa. Sipos wan man i kam askem long yu se, ‘?Yu luk wan man i kam long ples ya?’ bambae yu talem long hem se, ‘No, mi mi no luk.’ ”</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Siseraha i taed we i taed gud, mo hem i slip we i no moa harem wan samting. Nao Jael i go tekem wan hama we oli wokem long wud, wetem wan sotfala stik we i sap gud, we i blong taetem rop blong haos tapolen long hem. Mo hem i wokbaot smosmol, i kam klosap long ples we man ya i stap slip long hem, nao wantaem nomo, i planem stik ya long hed blong hem, mo i hamarem gogo i gotru i kasem graon, nao man ya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Barak i stap lukaot Siseraha, mo taem hem i gotru long ples ya, Jael i kam mitim hem, i talem long hem se, “Yu kam. Man ya we yu stap lukaot i stap long ples ya. Bambae mi soem long yu.” Barak i go insaed wetem hem, nao i luk Siseraha i stap slip, we i ded finis, we stik ya i gotru long hed blong hem, i kasem graon.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Long dei ya, Hae God i mekem we ol laen blong Isrel ya oli winimgud King Jabin we i king blong ol man Kenan.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biaen, oltaem olgeta oli stap mekem i strong moa long king ya, gogo oli brekemdaongud paoa blong hem, oli spolem hem olgeta.</w:t>
      </w:r>
      <w:r>
        <w:rPr>
          <w:lang w:val="bi_VU" w:bidi="bi_VU"/>
        </w:rPr>
      </w:r>
      <w:r>
        <w:rPr>
          <w:lang w:val="bi_VU" w:bidi="bi_VU"/>
        </w:rPr>
      </w:r>
    </w:p>
    <w:p>
      <w:pPr/>
      <w:r>
        <w:rPr>
          <w:lang w:val="bi_VU" w:bidi="bi_VU"/>
        </w:rPr>
      </w:r>
    </w:p>
    <w:p>
      <w:pPr>
        <w:pStyle w:val="Heading2"/>
      </w:pPr>
      <w:r>
        <w:rPr>
          <w:lang w:val="bi_VU" w:bidi="bi_VU"/>
        </w:rPr>
        <w:t>Judges 5:1</w:t>
      </w:r>
      <w:r>
        <w:rPr>
          <w:lang w:val="bi_VU" w:bidi="bi_VU"/>
        </w:rPr>
      </w:r>
    </w:p>
    <w:p>
      <w:pPr/>
      <w:r>
        <w:rPr>
          <w:lang w:val="bi_VU" w:bidi="bi_VU"/>
        </w:rPr>
      </w:r>
      <w:r>
        <w:rPr>
          <w:vertAlign w:val="superscript"/>
          <w:lang w:val="bi_VU" w:bidi="bi_VU"/>
        </w:rPr>
        <w:t>1</w:t>
      </w:r>
      <w:r>
        <w:rPr>
          <w:lang w:val="bi_VU" w:bidi="bi_VU"/>
        </w:rPr>
        <w:t xml:space="preserve"> Long sem dei ya, Debora mo Barak, tufala i wokem wan singsing, nao tufala i sing long hem. Tok blong singsing ya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!Yumi evriwan i laen* blong Isrel*! !Oltaem yumi mas presem Hae God! Taem ol lida blong yumi oli girap, olgeta oli strong blong mekem faet, mo yumi evriwan i glad, yumi obei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king! !Yufala i lesin! !Ol haeman! !Yufala i lesin gud! Bambae mi mi kilim gita, mi sing long wan singsing. Hae God i God blong mifala, mo mi bambae mi presem hem. (Tok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“Hae God. Mifala i laen blong Isrel, mo yu yu God blong mifala. Bifo, taem yu yu aot long hil ya Seiri, mo yu lego ol ples ya long Edom yu wokbaot i kam long ples ya, graon i seksek bigwan, mo bigfala ren i aot long klaod antap, i folfoldaon long ples ya. Long taem ya, i ren bigwan, i draonem olgeta ples. Yu yu soemaot paoa blong yu bifo, long bigfala hil ya Sinae, mo taem yu yu kamtru long ples ya blong mifala, ol bigbigfala hil long ples ya oli seksek bigwan long fes blong yu. (Tok i go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taem blong Samgara, we papa blong hem Anat, mo long taem blong Jael, ol treda oli no moa pastru long kantri ya blong yumi, mo ol man blong wokbaot oli stap pasraon long ol smosmol rod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Debora. Long taem ya, ol vilej blong yumi oli stap nating, i no moa gat man i stap long olgeta, gogo yu yu girap, yu kam olsem mama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ya we yumi girap, yumi jusumaot ol niufala god blong yumi, be yumi stap pulum faet nomo i kam long ples ya blong yumi. Nating we foti taosen soldia blong yumi i stap, be i no gat wan long olgeta we i stap karem spia blong hem, mo sil* blong hem, nao i rere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nomo, tingting blong mi i stap glad from ol lida ya blong yumi, mo from ol man ya blong yumi we oli glad blong obei long olgeta. !Oltaem yumi mas presem Hae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we i stap sidaon long ol flas dongki ya we i waet, mo yufala we i stap sidaon long ol gudfala sarel, mo yufala we i stap wokbaot long leg nomo blong go long evri ples, yufala i mas talemaot nius blong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!Yufala i lesin! Ol man blong storian ya we oli stap hivap raon long wel oli stap tokbaot nius ya we Hae God i win bigwan, mo we ol man blong yumi oli win gud long faet. “Long taem ya, ol soldia blong Hae God oli aot long ol taon blong olgeta, oli wokbaot i kam.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Oli talem se, ‘!Debora! !Yu girap! !Yu lidim mifala! !Yu go fastaem! !Yu sing! !Yu lidim mifala! !Barak! Ol man ya we yu holem olgeta long taem blong faet, yu tekem olgeta, yu lidim olgeta i go.’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taem ya, olgeta we tingting blong olgeta i stap strong long Hae God oli aot longwe, oli kam joen long ol lida blong olgeta. Ol man blong Hae God, oli kam biaen long hem, mo oli rere finis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oli aot long distrik ya Efrem,* oli kamdaon long bigfala levelples long medel blong ol hil, oli biaen long ol laen blong Benjamin.* Ol komanda blong olgeta blong distrik ya Makiri oli aot long ples blong olgeta oli kam, mo ol komanda blong distrik ya Sebulun oli aot long ples blong olgeta oli kamdaon.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lida blong olgeta blong distrik ya Isakara, oli kam wetem Debora. Mo ol man blong olgeta tu oli kam biaen long Barak, oli resis blong kamdaon long level ples ya. Be ol laen blong Ruben* oli gat tu tingting, nao oli no kam.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from wanem olgeta oli stap nomo wetem ol sipsip blong olgeta? ?Weswe? Ating oli wantem stap nomo blong lesin long ol man ya we oli stap blu bambu blong singaot ol sipsip blong olgeta i kam. Yes, i tru, olgeta ya oli seraot, nao oli no save talem se bambae oli kam.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laen blong Gad* oli stap nomo narasaed Jodan Reva i go. Mo ol laen blong Dan* oli stap nomo long ol sip blong olgeta. Mo ol laen blong Asere* oli stap nomo long ples blong olgeta, daon klosap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ol laen blong Sebulun,* wetem ol laen blong Naftali,* olgeta oli girap, oli kam blong mekem faet, we oli rere nomo blong lusum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king blong ol man Kenan* oli girap, oli kam mekem faet long ples ya Tahanak, klosap long springwota ya long Megido. Olgeta oli kam faet long ples ya, be oli no winim wan gudfala samting nating blong karem i gobak.</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sta ya long skae tu oli stap joen long faet ya. Taem oli stap muf long rod blong olgeta, be oli stap faet agens long Siseraha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taem ya, Kison Reva i stap ron bigwan, we paoa blong hem i strong tumas, nao i brumumaot olgeta i go. “Oltaem bambae mi stap wokbaot blong go long faet, we bambae mi no fraet nating.</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taem ya, ol hos blong olgeta, oli resis i kam. Mi mi harem noes blong olgeta, we oli stap purumpurumbut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“Wan enjel blong Hae God i talem long mi se, ‘Yu mas singaot* trabol i kam long ol man Meros ya blong spolem olgeta. Yu mas singaot bigfala trabol i kam blong meksave olgeta we oli stap long ples ya, from we olgeta ya oli no wantem kam soldia blong Hae God, oli no wantem faet long saed blong he blong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“Woman ya Jael, we i woman blong Heba ya we i laen blong Ken, God i blesem hem, i mekem hem i harem gud moa, i winim ol narafala woman ya we oli stap long ol haos tapolen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Man ya Siseraha i askem wota long hem, be hem i givim melek long hem. Hem i givim nambawan melek long hem, long wan besin we i gudfala tumas.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biaen, hem i tekem wan sotfala stik we i sap gud we i blong taetem rop blong haos tapolen long hem, mo i holem wan gudfala hama long raethan blong hem, nao i planem stik ya, long hed blong Siseraha, mo i hamarem gogo, i brekem bun blong hed blong hem i gotru.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Siseraha i foldaon klosap long leg blong woman ya, mo i slip long ples ya. Hem i stap slip long graon, long ples ya we hem i foldaon long hem we i ded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“Mama blong Siseraha ya i stap lukluk long windo, i stap wet blong hem i kambak. Hem i stap askem se, ‘?From wanem pikinini blong mi i stap tektaem tumas olsem? Naoia i let tumas finis. ?From wanem ol kat blong hem oli no save kambak kwik? ?From wanem ol hos blong hem oli slo tumas?’</w:t>
      </w:r>
      <w:r>
        <w:rPr>
          <w:lang w:val="bi_VU" w:bidi="bi_VU"/>
        </w:rPr>
      </w:r>
      <w:r>
        <w:rPr>
          <w:lang w:val="bi_VU" w:bidi="bi_VU"/>
        </w:rPr>
      </w:r>
    </w:p>
    <w:p>
      <w:pPr/>
      <w:r>
        <w:rPr>
          <w:lang w:val="bi_VU" w:bidi="bi_VU"/>
        </w:rPr>
      </w:r>
    </w:p>
    <w:p>
      <w:pPr/>
      <w:r>
        <w:rPr>
          <w:lang w:val="bi_VU" w:bidi="bi_VU"/>
        </w:rPr>
      </w:r>
      <w:r>
        <w:rPr>
          <w:vertAlign w:val="superscript"/>
          <w:lang w:val="bi_VU" w:bidi="bi_VU"/>
        </w:rPr>
        <w:t>29-30</w:t>
      </w:r>
      <w:r>
        <w:rPr>
          <w:lang w:val="bi_VU" w:bidi="bi_VU"/>
        </w:rPr>
        <w:t xml:space="preserve"> Mo ol woman blong wok blong hem we oli waes gud oli talem long hem se, ‘No, olgeta oli stap hivimap ol gudgudfala samting yet we oli winim long faet, mo oli stap seraot olgeta, mo oli stap seraot ol gel, we tu gel i blong wan soldia, tu gel i blong wan soldia. Ating hem i faenem wan gudfala klos blong hem, we bambae i karem i kam, mo i faenem ol klos we oli gat gudfala kala we i naf blong yu yu werem. !Yu no wari! !Bambae i kam yet ya!’ Nao hem i stap toktok hem wan, i stap taltalem ol tok ya bakegen plante taem. (Tok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“Hae God. Prea blong mitufala, we olgeta enemi blong yu bambae oli ded long sem fasin ya nomo, we Siseraha i ded long hem, mo we ol fren blong yu bambae oli saen olsem san we i jes kamaot long moning.” Nao biaen kantri ya i stap kwaet nomo, ol man oli no moa mekem faet, mo oli stap olsem gogo kasem foti yia.</w:t>
      </w:r>
      <w:r>
        <w:rPr>
          <w:lang w:val="bi_VU" w:bidi="bi_VU"/>
        </w:rPr>
      </w:r>
      <w:r>
        <w:rPr>
          <w:lang w:val="bi_VU" w:bidi="bi_VU"/>
        </w:rPr>
      </w:r>
    </w:p>
    <w:p>
      <w:pPr/>
      <w:r>
        <w:rPr>
          <w:lang w:val="bi_VU" w:bidi="bi_VU"/>
        </w:rPr>
      </w:r>
    </w:p>
    <w:p>
      <w:pPr>
        <w:pStyle w:val="Heading2"/>
      </w:pPr>
      <w:r>
        <w:rPr>
          <w:lang w:val="bi_VU" w:bidi="bi_VU"/>
        </w:rPr>
        <w:t>Judges 6:1</w:t>
      </w:r>
      <w:r>
        <w:rPr>
          <w:lang w:val="bi_VU" w:bidi="bi_VU"/>
        </w:rPr>
      </w:r>
    </w:p>
    <w:p>
      <w:pPr/>
      <w:r>
        <w:rPr>
          <w:lang w:val="bi_VU" w:bidi="bi_VU"/>
        </w:rPr>
      </w:r>
      <w:r>
        <w:rPr>
          <w:vertAlign w:val="superscript"/>
          <w:lang w:val="bi_VU" w:bidi="bi_VU"/>
        </w:rPr>
        <w:t>1</w:t>
      </w:r>
      <w:r>
        <w:rPr>
          <w:lang w:val="bi_VU" w:bidi="bi_VU"/>
        </w:rPr>
        <w:t xml:space="preserve"> Nao ol laen* blong Isrel* oli stap mekem ol fasin nogud bakegen agens long Hae God, mo from samting ya, hem i putum olgeta oli stap seven yia long han blong ol man Midian, blong ol man Midian ya oli rulum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from we ol man Midian ya oli strong tumas, ol laen blong Isrel ya oli ronwe long olgeta, oli go stap haed long ol hol blong ston, mo long ol gudfala ples blong haed antap long hil.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oltaem, taem we olgeta oli stap planem garen blong olgeta, ol man Midian wetem ol laen blong Amalek, mo ol man blong draeples saed i go long is, oli stap joen wanples blong kam mekem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enemi ya oli stap kam putumap ol haos tapolen blong olgeta long kantri ya, mo oli stap spolem ol garen blong olgeta ya olbaot long kantri ya, go kasem ol ples ya long saot klosap long taon ya Gasa. Oli no save livim wan samting nating i stap blong ol laen blong Isrel oli kakae, mo oli stap stilim ol sipsip mo ol buluk mo ol dongki blong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stap kam wetem ol anamol blong olgeta, mo ol haos tapolen blong olgeta we oli plante we plante, mo oli kavremap olgeta ples olsem anis. Ol man ya wetem ol kamel blong olgeta oli plante tumas, man i no save kaontem olgeta. Oli stap kam spolem olgeta ples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 laen blong Isrel ya oli no save blokem olgeta. Nao from samting ya, oli krae i go long Hae God blong hem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taem we ol laen* blong Isrel* oli krae i go long Hae God blong i givhan long olgeta from we ol man Midian ya oli stap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sanem wan profet i kam blong talemaot tok blong hem long olgeta. Profet ya i talem se, “!Olgeta! Hae God i God blong yumi, mo hem i talem se, ‘Bifo, taem we ol olfala blong yufala oli stap long han blong ol man Ijip, we oli slef* nomo blong olgeta, be mi mi tekemaot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mekem ol man Ijip ya oli lego olgeta, mo biaen, taem we ol man Kenan* oli stap faet long olgeta, mi mi stap givhan long olgeta. Long taem ya we ol olfala blong yufala oli stap kam insaed long kantri ya, mi mi ronemaot ol enemi ya blong olgeta long fes blong olgeta, mo mi givim kantri ya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taem ya, mi talem long ol olfala blong yufala se, ‘Mi mi Hae God, mi God blong yufala. Mo bambae yufala i no mas go mekem wosip long ol god blong ol laen blong Amoro,* we yufala i stap finis long graon blong olgeta. Be yufala i no harem tok blong mi nating.’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i gat wan man i stap long vilej ya Ofraha, we nem blong hem Joas. Hem i wan laen* blong Abiesa, mo i gat wan bigfala oktri* i stap long graon blong hem. Nao pikinini blong hem Gideon, hem i stap kilim ol hed blong wit* blong tekemaot kakae blong hem. Be hem i wantem haedem kakae ya blong ol man Midian oli no luk, nao i stap wokem long wan hol we oli katem long ston blong mekem waen long hem. Nao Hae God i kam olsem man blong karem tok, mo i kam sidaon aninit long oktri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taem Gideon i luk hem, man ya i talem long hem se, “!Strong man blong faet! !Naoia Hae God 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Gideon i talem long hem se, “Yes fren, be yu luk. ?Sipos Hae God i stap wetem mifala, be from wanem ol samting ya oli stap kam long mifala olsem? ?Weswe long ol tok ya we ol olfala blong mifala bifo oli stap talem? Oli talem se taem Hae God i tekemaot olgeta long Ijip bifo, hem i wokem ol bigbigfala wok blong givhan long olgeta. Be naoia hem i lego mifala finis, i livim mifala i stap long han blong ol man Midian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Hae God i talem long hem se, “Gideon. Mi nao mi sanem yu. Yu yu wan man we yu gat paoa. Yu mas go tekemaot ol man ples ya blong yu we oli stap long han blong ol man Midian ya, yu mas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Gideon i talem se, “?Masta,* bambae mi mi sevem olgeta olsem wanem? Mifala ya ol laen blong Manase,* be long laen ya, famle blong mifala ya we i laen blong Abiesa, hem i smol moa long ol narafala famle blong laen ya. Mo bakegen, mi, long famle blong mi, oli no kaontem mi nating.”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Hae God i talem long hem se, “Bambae yu yu save wokem ol samting ya, from we mi bambae mi stap givhan long yu. Bambae yu flatem ol man Midian ya olsem we yu flatem wan man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Gideon i talem se, “Sipos yu luk se mi save wokem olgeta samting ya, i gud yu mekem wan saen long mi, blong soemaot we yu yu Hae God tru, we yu stap toktok wetem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Plis, mi wantem blong yu stap wet long ples ya fastaem. Bambae mi go tekem sam kakae blong givim long yu, blong mekem wosip long yu.” Nao hem i talem se, “I gud nomo, yu go. Bambae mi mi stap wet long yu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Gideon i go, i kilim wan yang nani, i kukum, mo i tekem ten kilo flaoa, i wokem bred* we i no gat is long hem. Hem i putum mit ya long wan basket, mo i putum supsup blong hem long wan sospen. Nao i karem ol kakae ya i kam long man ya we i stap wet long hem aninit long oktri ya, mo 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man ya i talem long hem se, “Ale, yu putum mit wetem bred ya long ston ya, mo yu kafsaedem supsup i go long hem.” Mo hem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ya i gat wan stik long han blong hem, mo i pusum stik ya we en blong hem i go kasem mit mo bred ya, nao wantaem nomo, faea i laet long ston ya, i kakae ol samting ya. Mo semtaem nomo, man ya i lus, Gideon i no moa luk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Gideon i jes savegud se man ya i man blong karem tok blong Hae God, mo hem i fraet we i seksek tumas from. Hem i talem se, “Hae God, yu yu Masta* blong mi. Mi mi harem nogud tumas, from we mi luk man blong karem tok blong yu, stret long ae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Hae God i talem long hem se, “Yu no fraet. I gud nomo. Yu no save ded.”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Gideon i girap, i wokem wan olta blong mekem wosip long Hae God long ples ya, mo i putum nem blong hem se “Hae God i Givim Pis.” Mo olta ya i stap yet long Ofraha, long graon blong ol laen blong Abiesa.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long naet ya, Hae God i talem long Gideon se, “Gideon. Yu tekem seken bul ya blong papa blong yu, we i gat seven yia blong hem, nao yu go brekemdaon olta ya we papa blong yu i wokem blong mekem wosip long god ya Bal.* Mo yu katemdaon tabu pos ya we i stanap klosap long hem, we i blong woman god ya Asera.*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Biaen, yu wokem wan narafala olta long stret fasin blong wokem, antap long smol hil ya, blong mekem wosip long mi. Nao yu kilim bul ya, mo yu katkatem pos ya we yu katemdaon finis, yu yusum blong bonem bul long olta ya, blong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Gideon i tekem ten man blong hem, blong go mekem olsem we Hae God i talem, be oli no go mekem long dei, oli go mekem long naet nomo, from we hem i fraet tumas long ol famle blong hem, mo long ol man blong vilej.</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long moning, taem ol man long vilej oli wekap, oli luk we olta blong Bal wetem tabu pos blong Asera, sam man oli brekemdaon finis. Mo oli luk we i gat wan narafala olta i stanap, we ol man oli bonem bul long hem finis.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taem oli luk, oli stap asaskem long olgeta se, “?Hu i mekem samting ya?” Nao oli lukaot gogo, oli faenem se Gideon ya we papa blong hem Joas,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oli talem long Joas se, “!Yu tekem pikinini blong yu i kam long ples ya! !Bambae mifala i kilim hem i ded! Hem nao i brekemdaon olta ya blong Bal, mo i katemdaon tabu pos ya blong Asera we i stap klosap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Joas i talem long olgeta ya we oli kros long hem se, “?Olsem wanem? ?Yufala i kros from Bal? ?Yufala i wantem givhan long hem? Sipos wan man i traem givhan long Bal, bambae mifala i kilim hem i ded i no brok delaet yet. Sipos Bal i god, i gud hem i faet from bisnes blong hem, from we olta ya i blong hem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i stat long taem ya, ol man oli no moa singaot Gideon long nem blong hem, oli stap singaot hem se Jerubal, we i min se “I gud Bal i faet from olta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ol man Midian wetem ol laen* blong Amalek, mo ol man blong draeples saed i go long is, olgeta oli kamkros long Jodan Reva, mo oli putumap ol haos tapolen blong olgeta long bigfala levelples ya Jisrehel, we i stap daon, long medel blong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Long taem ya, Spirit blong Hae God i kam long Gideon, i holem hem. Nao Gideon i girap, i blu pupu blong singaot ol laen blong hem blong oli kam folem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hem i sanem ol man oli go olbaot long distrik ya Manase* blong singaot ol narafala man blong distrik ya tu oli kam joen wetem hem. Mo hem i sanem ol man oli go singaot ol laen blong Asere,* mo ol laen blong Sebulun,* mo ol laen blong Naftali,* blong olgeta ya tu oli kam joen wetem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Gideon i prea, i talem se, “God, yu yu talem se yu wantem yusum mi blong sevem mifala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Oraet, be long naet ya, bambae mi go putum wan skin blong sipsip long graon, long ples ya we mifala i stap klinim ol kakae blong wit* long hem. Sipos long moning, skin blong sipsip ya i wetwet, be graon raonabaot long hem i drae, hemia bambae mi save stret we yu yu wantem yusum mi blong sevem mifala.”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samting ya i kamtru stret olsem we hem i askem. Long moning, hem i luk we skin blong sipsip ya nomo i wetwet. Hem i tekem skin ya i skwisim, mo wota we i kamaot long hem i naf blong fulumap wan besin.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hem i prea bakegen, i talem se, “God, mi wantem toktok bakegen wan taem nomo, mo plis yu no kros long mi. Yu letem mi mi traem skin blong sipsip ya wan taem bakegen. Mi wantem blong yu mekem we skin blong sipsip ya bambae i stap drae gud, be graon raonabaot long hem bambae i wetwet.”</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long naet ya, God i wokem olsem we hem i askem. Skin blong sipsip ya i drae gud nomo, be ol graon raonabaot long hem oli wetwet gud long wota blong naet.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Gideon, we niufala nem blong hem Jerubal, hem wetem ol soldia blong hem oli girap long eli moning, oli go stap klosap long springwota ya long Harod. Oli stap klosap long hil ya Gilead. Mo ol man Midian oli stap long not, long narasaed bigfala level ples ya Jisrehel, klosap long wan hil nem blong hem More. Nao Hae God i talem long hem se, “Gideon. Ol man ya blong yu oli plante tumas, mi no save yusum olgeta blong kilim ol man Midian. Sipos oli win, bambae oli ting se oli win long paoa blong olgeta nomo. Nao bambae oli no save ona long mi. Yu mas talem long olgeta se, ‘!Ei! !Sipos sam long yumi oli fraet, i gud oli gobak long ples blong olgeta!’ ” Nao taem Gideon i talem olsem long olgeta, i gat twanti tu taosen man oli gobak long ples blong olgeta, ten taosen nomo oli stap.</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Hae God i toktok bakegen long Gideon, i talem se, “No, ol man ya oli plante tumas yet ya. Yu mas tekem olgeta oli godaon long wota, nao long ples ya bambae mi seraot olgeta. Sipos mi talem long yu se, ‘Man ya i no save go,’ bambae i no save go. Be sipos mi talem se, ‘Man ya i save go’, bambae hem i save go.”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Gideon i tekem olgeta oli godaon long wota mo oli dring. Nao Hae God i talem long hem se, “Yu seraot olgeta oli go long tu kampani. Olgeta we oli stap kasem wota long han, oli sakem i go long maot blong olgeta bambae oli go long wan kampani, mo ol narafala we oli nildaon, oli stap pusum hed blong olgeta i go long wota blong oli dring bambae oli go long narafala kampani.”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taem ya, i gat tri handred man oli kasem wota long han blong olgeta, oli sakem i go long maot blong olgeta. Mo ol narafala man oli nildaon, oli pusum hed blong olgeta i go long wota blong oli dring.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Hae God i talem long hem se, “Bambae mi yusum ol tri handred man ya nomo blong sevem yufala, mo blong mekem yufala i winim ol man Midian ya long faet. Be ol narafala man ya, yu talem long olgeta blong oli gohom.”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Gideon i holem ol tri handred man ya nomo oli stap, mo i talem long ol narafala man ya se, “Yufala i livim ol bigfala graonpot wetem ol pupu blong yufala oli stap. Yufala i karem kakae blong yufala nomo, yufala i gohom.” Long taem ya, Gideon olgeta oli stap antap long hil, mo ol man Midian oli stap daon long levelples.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naet ya, Hae God i talem long Gideon se, “Gideon. Yu girap, yu tekem ol man blong yu, yufala i godaon long ples ya we ol man Midian ya oli stap long hem, yufala i go mekem faet long olgeta. Bambae mi mi mekem yufala i win.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sipos yu fraet blong go, i gud yu godaon yu wan fastaem wetem man ya blong wok blong yu Pura, yutufala i go lukluk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yu save harem wanem we oli stap storian long hem, nao bambae tingting blong yu i kam strong blong winim olgeta.” Nao Gideon wetem man ya blong hem, tufala i godaon long ples blong ol man Midian blong lesin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Midian ya wetem ol laen* blong Amalek, mo ol man blong draeples ya saed i go long is oli stap olbaot long bigfala levelples ya, mo oli plante we oli plante, oli kavremap olgeta ples olsem anis nomo. Mo ol kamel blong olgeta oli plante tumas, olsem sanbij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taem Gideon wetem Pura tufala i gotru, Gideon i harem we wan man Midian i stap stori long fren blong hem long wan drim blong hem. Hem i stap talem se, “Fren, mi mi drim naoia, mi luk wan samting. Mi luk wan bred* we oli wokem long bale*, i rol i kamdaon long hil ya olsem wan bigfala ston, i kam kasem yumi long ples ya. Hem i bangem wan haos tapolen blong yumi, nao i kafsaedem, we i flatemgud.”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fren blong hem i talem se, “Maefren, hemia ol soldia blong Gideon ya, pikinini blong Joas ya we i laen blong Isrel.* I no wan narafala samting ya. Yumi wetem olgeta soldia blong yumi, God i putum yumi evriwan finis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taem Gideon i harem mining blong drim ya, hem i nildaon, i talem tangkiu long God. Nao hem i kambak long ples ya we ol man blong hem oli stap long hem, i talemaot long olgeta se, “!Olgeta! !Yufala i girap! !Naoia i taem blong yumi! !Hae God i putum olgeta ya long han blong yumi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Gideon i seraot ol tri handred man blong hem long tri kampani, mo i givim pupu mo bigfala graonpot long olgeta evriwan, we i gat laet i stap laet smosmol insaed long ol graonpot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talem long olgeta se, “Taem yumi go klosap long ples blong ol man Midian, bambae yufala i mas lukluk i kam long mi. Wanem samting we mi bambae mi mekem, yufala tu bambae i mas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mi wetem kampani blong mi, mifala i blu pupu, bambae yufala tu i mas blu pupu. Bambae yumi stanap raon long ples blong olgeta, mo yumi singaot bigwan se, ‘!Yumi faet long nem blong Hae God mo long nem blong Gideon!’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taem i no kasem medel naet yet, fas kampani blong wajman blong ol man Midian oli spel, mo seken kampani oli kam tekem ples blong olgeta. Nao long taem ya, Gideon wetem wan handred man blong hem oli kamtru long ples blong olgeta. Nao oli blu long ol pupu blong olgeta, mo oli smasem ol graonpot blong olgeta blong ol laet ya oli saenaot.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wantaem nomo, tufala kampani ya tu i mekem olsem, oli blu long ol pupu blong olgeta mo oli smasem ol graonpot blong olgeta. Nao olgeta evriwan oli holem laet long lefhan, oli holem pupu long raethan, mo oli stap singsingaot bigwan se, “!Kilim olgeta! !Kilim olgeta! !Yumi faet long nem blong Hae God mo long nem blong Gideon!”</w:t>
      </w:r>
      <w:r>
        <w:rPr>
          <w:lang w:val="bi_VU" w:bidi="bi_VU"/>
        </w:rPr>
      </w:r>
      <w:r>
        <w:rPr>
          <w:lang w:val="bi_VU" w:bidi="bi_VU"/>
        </w:rPr>
      </w:r>
    </w:p>
    <w:p>
      <w:pPr/>
      <w:r>
        <w:rPr>
          <w:lang w:val="bi_VU" w:bidi="bi_VU"/>
        </w:rPr>
      </w:r>
    </w:p>
    <w:p>
      <w:pPr/>
      <w:r>
        <w:rPr>
          <w:lang w:val="bi_VU" w:bidi="bi_VU"/>
        </w:rPr>
      </w:r>
      <w:r>
        <w:rPr>
          <w:vertAlign w:val="superscript"/>
          <w:lang w:val="bi_VU" w:bidi="bi_VU"/>
        </w:rPr>
        <w:t>21-22</w:t>
      </w:r>
      <w:r>
        <w:rPr>
          <w:lang w:val="bi_VU" w:bidi="bi_VU"/>
        </w:rPr>
        <w:t xml:space="preserve"> Nao ol tri handred man ya blong Gideon oli stap stanap raon long ples blong ol man Midian ya, oli stap blu long ol pupu blong olgeta. Nao Hae God i mekem ol man Midian we oli stap insaed long ples ya, oli tekem ol naef blong faet blong olgeta, oli stap kilkilim olgeta bakegen. Nao olgeta evriwan oli fraet, oli stap singaot bigwan, mo oli ronronwe. Oli resis blong go long ples ya Jaretan, nao oli kamtru long vilej ya Betsita mo long taon ya Abelmehola, we i klosap long taon ya Tabat.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Gideon i sanem tok i go long ol laen* blong Naftali,* mo long ol laen blong Asere,* mo long tufala haf blong laen blong Manase* long is mo long wes, blong olgeta evriwan oli kam kilim ol man Midian ya, nao olgeta oli kam ronem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i sanem sam man oli go olbaot long ol ples blong hil long distrik ya Efrem,* blong talem long ol man se, “Yufala i kamdaon kwik blong kilim ol man Midian ya. Yufala i mas blokem ol ples we oli save krosem ol wota. Yufala i no letem olgeta oli gokros long narasaed Jodan Reva. Mo yufala i mas blokem ol smosmol reva long saed ya tu, gogo kasem draeples ya blong yufala long Betbara, blong oli no gokros long ol ples ya.” Nao ol lida blong ol laen blong Efrem oli kam wanples, mo oli go blokem rod long ol ples ya, go kasem Betbara longwe, blong ol man Midian oli no save krosem ol reva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Olgeta oli holem tu king blong ol man Midian, we nem blong tufala, King Oreb mo King Seheb, nao oli kilim tufala, mo oli katemaot hed blong tufala. King Oreb ya, oli kilim hem long ples we i gat wan ston, we biaen oli putum nem blong ston ya se Oreb, mo King Seheb, oli kilim hem long wan ples blong wokem waen, we biaen oli putum nem blong ples ya se Seheb. Nao oli stap ronem ol man Midian ya yet, mo oli tekem hed blong tufala king ya, oli go givim long Gideon, we long taem ya, hem i krosem Jodan Reva finis, i stap long narasaed i go.</w:t>
      </w:r>
      <w:r>
        <w:rPr>
          <w:lang w:val="bi_VU" w:bidi="bi_VU"/>
        </w:rPr>
      </w:r>
      <w:r>
        <w:rPr>
          <w:lang w:val="bi_VU" w:bidi="bi_VU"/>
        </w:rPr>
      </w:r>
    </w:p>
    <w:p>
      <w:pPr/>
      <w:r>
        <w:rPr>
          <w:lang w:val="bi_VU" w:bidi="bi_VU"/>
        </w:rPr>
      </w:r>
    </w:p>
    <w:p>
      <w:pPr>
        <w:pStyle w:val="Heading2"/>
      </w:pPr>
      <w:r>
        <w:rPr>
          <w:lang w:val="bi_VU" w:bidi="bi_VU"/>
        </w:rPr>
        <w:t>Judges 8:1</w:t>
      </w:r>
      <w:r>
        <w:rPr>
          <w:lang w:val="bi_VU" w:bidi="bi_VU"/>
        </w:rPr>
      </w:r>
    </w:p>
    <w:p>
      <w:pPr/>
      <w:r>
        <w:rPr>
          <w:lang w:val="bi_VU" w:bidi="bi_VU"/>
        </w:rPr>
      </w:r>
      <w:r>
        <w:rPr>
          <w:vertAlign w:val="superscript"/>
          <w:lang w:val="bi_VU" w:bidi="bi_VU"/>
        </w:rPr>
        <w:t>1</w:t>
      </w:r>
      <w:r>
        <w:rPr>
          <w:lang w:val="bi_VU" w:bidi="bi_VU"/>
        </w:rPr>
        <w:t xml:space="preserve"> Nao ol laen* blong Efrem* oli tok long Gideon, oli talem se, “?From wanem yu no singaot mifala taem yu go mekem faet long ol man Midian ya? ?Weswe yu mekem mifala olsem?” Mo oli stap tok strong tumas long hem from.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hem i talem long olgeta se, “No be samting ya we mifala i mekem i smol nomo, i no kasem mak nating blong samting ya we yufala i mekem. Yufala i luk wok blong yufala se i smol, be i moa long olgeta wok we ol laen blong mi oli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Tufala king ya blong ol man Midian, King Oreb mo King Seheb, God i putum tufala long han blong yufala, mo yufala i kilim tufala finis. ?Wanem nao mifala i mekem we i kasem mak blong wok ya we yufala i mekem?” Mo taem hem i talem olsem, olgeta ya oli no moa kros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Gideon wetem ol tri handred man ya blong hem we oli stap finis long narasaed Jodan Reva i go, oli stap gohed yet blong ronem ol man Midian ya. Oli hanggri tumas, mo oli slak from, be oli stap biaen long olgeta ya yet.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olgeta oli kamtru long taon ya Sukot, hem i askem kakae long ol man blong vilej ya se, “Ei, plis yufala i givim sam kakae long mifala. Mifala i stap traehad blong holem King Seba mo King Jalmuna, tu king blong ol man Midian ya, be mifala i hanggri tumas, we mifala i slak from.”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 lida blong taon ya oli tok long hem, oli talem se, “?From wanem bambae mifala i givim kakae long yufala? !Yufala i no holem tufala king ya yet!”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talem long olgeta se, “I oraet nomo. Be sipos Hae God i putum tufala ya long han blong mi, bambae yufala i luk wan samting. Bambae mi tekem ropnil ya blong draeples, nao mi kam wipim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kamtru long ples ya Peniel, i askem long ol man blong taon ya blong oli givim kakae long olgeta. Be olgeta oli sakem sem tok ya we ol man Sukot oli talem.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long olgeta se, “I gud nomo. Be sipos mi winim tufala ya, mi kambak, bambae mi brekemdaon bigfala haos ya we yufala i stap haed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tufala king ya King Seba mo King Jalmuna, wetem ol soldia blong tufala oli go stap long Kakoro. Fastaem ol soldia ya we oli kamaot long draeples oli plante tumas, be ol laen* blong Isrel* oli kilim wan handred twanti taosen man finis oli ded, i gat fiftin taosen nomo oli stap.</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Gideon wetem ol man blong hem oli folem wan rod we i pasraon long saed blong draeples, long narasaed blong tufala taon ya Noba mo Jogbeha, saed i go. Nao oli kamtru long ol man Midian, be long taem we ol man Midian ya oli no rere blong faet, oli sek nomo long olgeta, nao Gideon wetem ol man blong hem oli kam kilim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Tufala king ya i ronwe, be Gideon olgeta oli ronem tufala, gogo oli holem tufala. Mo oli mekem olgeta soldia ya blong Midian oli fraet we oli lusum hed, nao olgeta evriwan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taem we faet ya i finis, Gideon olgeta oli kambak long rod ya we i gotru long medel blong ol hil long Heres.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rod ya, hem i faenem wan yang boe blong Sukot, mo i holem hem, i askem long hem se, “Mi wantem save nem blong ol lida ya long Sukot. ?Yu save raetemdaon nem blong olgeta?” Nao yangfala ya i raetemdaon nem blong seventi seven lida blong Sukot, mo 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Gideon i go luk ol man Sukot, i talem long olgeta se, “?Ei, yufala i stap tingbaot tok ya yet we yufala i sakem i kam long mi? Yufala i talem se, ‘Nating we yufala i hanggri tumas we yufala i slak from, be mifala i no save givim kakae long yufala. !Yufala i no holem King Seba mo King Jalmuna yet!’ !Ale, hemia nao tufala!”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wetem ol man blong hem oli tekem ropnil blong draeples, mo oli wipim ol lida ya long hem we oli meksave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biaen, oli kambak long Peniel, oli brekemdaon bigfala haos ya we ol man Peniel oli stap haed long hem, mo oli kilim ol man blong taon ya tu oli ded.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biaen, Gideon i askem long tufala king ya se, “?Ol man ya we yufala i kilim olgeta oli ded long ples ya Taboro, yutufala i luk olgeta se oli olsem hu?” Nao tufala i talem se, “Fes blong olgeta i olsem yu nomo. Olgeta evriwan, mifala i luk we oli olsem pikinini blong wan king stret.”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hem i talem se, “Olgeta ya oli stret brata blong mi ya, we mifala evriwan i bon long wan mama nomo. Hae God i laef, i stap we i stap, mo long fes blong hem, mi mi talem tru long yutufala, se sipos yufala i no bin kilim olgeta, bambae mi mi no save kilim yutufala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talem long fasbon blong hem Jeta se, “Ale, Jeta, yu go kilim tufala ya.” Be boe ya i no save tekemaot naef blong faet blong hem, from we hem i wan yang boe nomo, mo i fraet.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tufala king ya i talem long Gideon se, “Sipos yu yu wan man tru, yu girap, yu kam kilim mitufala.” Nao hem i girap, i go kilim tufala i ded, mo i tekemaot ol flas samting we i stap hang long nek blong ol kamel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ol laen* blong Isrel* oli talem long Gideon se, “I moa gud yu yu kam king blong yumi, from we taem yumi stap long han blong ol man Midian ya, be yu nao yu tekemaot yumi. Mo sipos yu yu lus, wan pikinini blong yu bambae i mas tekem ples blong yu, mo biaen, sipos hem i lus, wan pikinini blong hem bambae i mas tekem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hem i talem long olgeta se, “Mi bambae mi no save kam king blong yumi, mo pikinini blong mi tu bambae i no save kam king. Hae God nomo bambae i king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hem i talem se, “Be i gat wan samting we mi mi wantem askem long yufala. Yufala i tekemaot plante samting finis blong ol man Midian ya we yufala i kilim olgeta. Be mi mi wantem blong yufala evriwan i givim ol iaring ya long mi we yufala i tekem.” Hem i tok olsem from we ol man Midian ya oli man blong draeples. Oli no laef long garen, oli treda nomo, mo from samting ya oli gat plante gol, mo oltaem oli stap putum gol iaring.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olgeta oli talem long hem se, “I gud nomo. Mifala i glad blong givim olgeta iaring ya long yu.” Nao oli putum wan kaliko long graon, mo olgeta evriwan oli tektekemaot ol iaring long ol samting ya we oli tekem, nao oli kam sakem long kaliko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gol iaring ya we Gideon i askem long olgeta, taem oli skelem olgeta, hevi blong hem klosap i kasem twanti kilo. Be hemia, oli no kaontem wetem ol narafala samting we oli tekemaot long ol man Midian ya, ol gol jen, mo ol bidbid, mo ol flas klos blong ol king blong olgeta, mo ol flas samting we oli stap hangem long nek blong ol kamel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Gideon i yusum ol gol ya blong wokem wan efod,* mo i karem i go long ples blong hem long Ofraha, i putumgud i stap long ples ya. Be efod ya i mekem tingting blong ol laen blong Isrel ya oli go krangke, nao oli no moa tingbaot Hae God, oli stap kam mekem wosip long efod ya nomo. Mo i olsem wan trap long Gideon tu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Long fasin ya, ol laen blong Isrel ya oli winimgud ol man Midian, oli mekem we olgeta oli no moa gat paoa blong mekem wan samting. Nao long foti yia, kantri blong olgeta i stap kwaet nomo, i no moa gat faet, gogo kasem taem we Gideon i ded.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biaen long taem we faet i finis, Gideon i gobak long ples blong hem, mo i stap long ples ya gogo i kam olfala.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Hem i gat seventi pikinini boe blong hem from we i gat plante woman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i gat wan narafala woman blong hem tu, we i stap long taon ya Sekem. Woman ya i bonem wan pikinini boe blong hem, mo Gideon i putum nem blong hem se Abimelek, we i min se “Papa i king”.</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Gideon i kam olfala we i olfala, nao i ded. Oli berem* hem long wan hol long ston, we oli bin berem papa blong hem long hem. Hol ya i stap long vilej ya Ofraha, long graon blong ol laen* blong Abiesa.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biaen, taem we Gideon i ded finis, ol laen blong Isrel* oli no moa tingbaot Hae God bakegen. Olgeta oli lego hem, mo oli stap go mekem wosip long ol pija blong god ya Bal,* mo oli leftemap wan long olgeta i kam namba wan god blong olgeta. God ya, nem blong hem Balberit, we i min se “Bal we i mekem promes wetem mifala”.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Nating we Hae God i God blong olgeta, we i tekemaot olgeta long han blong ol enemi blong olgeta, be oli no moa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oli no moa tingbaot Gideon tu we i mekem plante gudgudfala samting long olgeta, mo oli no moa ona long famle blong hem.</w:t>
      </w:r>
      <w:r>
        <w:rPr>
          <w:lang w:val="bi_VU" w:bidi="bi_VU"/>
        </w:rPr>
      </w:r>
      <w:r>
        <w:rPr>
          <w:lang w:val="bi_VU" w:bidi="bi_VU"/>
        </w:rPr>
      </w:r>
    </w:p>
    <w:p>
      <w:pPr/>
      <w:r>
        <w:rPr>
          <w:lang w:val="bi_VU" w:bidi="bi_VU"/>
        </w:rPr>
      </w:r>
    </w:p>
    <w:p>
      <w:pPr>
        <w:pStyle w:val="Heading2"/>
      </w:pPr>
      <w:r>
        <w:rPr>
          <w:lang w:val="bi_VU" w:bidi="bi_VU"/>
        </w:rPr>
        <w:t>Judges 9:1</w:t>
      </w:r>
      <w:r>
        <w:rPr>
          <w:lang w:val="bi_VU" w:bidi="bi_VU"/>
        </w:rPr>
      </w:r>
    </w:p>
    <w:p>
      <w:pPr/>
      <w:r>
        <w:rPr>
          <w:lang w:val="bi_VU" w:bidi="bi_VU"/>
        </w:rPr>
      </w:r>
      <w:r>
        <w:rPr>
          <w:vertAlign w:val="superscript"/>
          <w:lang w:val="bi_VU" w:bidi="bi_VU"/>
        </w:rPr>
        <w:t>1</w:t>
      </w:r>
      <w:r>
        <w:rPr>
          <w:lang w:val="bi_VU" w:bidi="bi_VU"/>
        </w:rPr>
        <w:t xml:space="preserve"> Nao Abimelek, we papa blong hem Gideon hem i go long Sekem long taon ya we ol angkel blong hem oli stap long hem, wetem ol narafala famle blong mama blong hem. Hem i talem long olgeta ya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go toktok wetem ol man Sekem. Yufala i traem askem long olgeta, se oli wantem ol seventi narafala pikinini ya blong papa blong mi bambae oli rul long olgeta, no oli wantem se mi, mi wan nomo bambae mi kam king blong olgeta. Be yufala i mas tingbaot tu we mi mi wan stret famle nomo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olgeta ya oli go tokbaot bisnes ya wetem ol man Sekem. Mo ol man Sekem oli agri blong sapotem hem, from we oli stap talem se, “Hem i wan brata blong yumi nomo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oli go long haos blong god ya Balberit, we nem ya i min se “Bal* we i mekem promes wetem mifala”, nao oli tekemaot toti faef taosen vatu* long mane blong hem, oli givim long Abimelek. Hem i tekem mane ya, nao i go givim long sam stronghed we oli stap mekem trabol olbaot long ples ya, blong pulum olgeta oli kam joen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go long haos blong papa blong hem long Ofraha, mo i kilim olgeta brata blong hem oli ded antap long wan ston nomo. Lasbon long olgeta ya we nem blong hem Jotam, hem i ronwe i go haed, nao hem nomo i no ded 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 man Sekem wetem ol man Betmilo oli kam wanples long wan oktri* long ples blong mekem wosip long Sekem, mo oli putumap Abimelek i kam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Jotam i harem nius blong ol samting ya, hem i go antap long hil ya Gerisim, nao i singaot bigwan, i talem se, “!Ol man Sekem! !Yufala i lesin long mi! Sipos yufala i lesin long mi, maet God bambae i save lesin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Wan taem, ol tri blong bus oli kam wanples blong jusumaot king blong olgeta. Nao oli talem long tri ya olif se, ‘Olif. Yu nao bambae yu kam king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hem i talem se, ‘Sipos mi mi kam king blong yumi, be hemia i min se bambae mi mas livim wok ya blong mi, we mi stap givim oel ya we ol man oli stap yusum blong ona long ol god blong olgeta, mo long ol haeman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talem long Figtri se, ‘Figtri. Yu nao bambae yu kam king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hem i talem se, ‘Sipos mi mi kam king blong yumi, be hemia i min se bambae mi mas livim wok ya blong mi, we mi stap karem ol frut blong mi we oli gud mo oli swit.’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oli talem long rop ya Grep* se, ‘Grep. Yu nao bambae yu kam king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hem i talem se, ‘Sipos mi mi kam king blong yumi, be hemia i min se bambae mi mas livim wok ya blong mi, we mi stap givim waen we i stap mekem ol god wetem ol man oli glad.’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oli talem long Piko se, ‘Piko. Yu nao bambae yu kam king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hem i talem se, ‘Sipos i tru we yufala i wantem blong mi bambae mi kam king blong yumi, i moa gud yufala i kam haed long sed blong mi. Be sipos yufala i no wantem kam stap aninit long han blong mi, bambae faea i kamaot long ol nil blong mi, nao bambae i bonem ol gudfala sida* ya blong Lebanon.’ ”</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Jotam i gohed, i talem se, “!Olgeta! ?Olsem wanem? ?Taem yufala i putumap Abimelek i kam king blong yufala, yufala i wantem hem tru? Olfala ya blong mifala i mekem plante gudgudfala wok. ?Be weswe? ?Taem yufala i stap mekem ol samting ya, yufala i tinghevi long hem mo long mifala ya we i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i mas tingbaot we bifo, olfala ya blong mifala, hem i faet blong sevem yufala. Hem i rere nomo blong letem laef blong hem blong tekemaot yufala long han blong ol man Midian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tede, yufala i tanem baksaed long mifala. Yufala i girap, yufala i kilim olgeta pikinini ya blong hem oli ded antap long wan ston nomo, mi nomo mi ronwe. Abimelek ya, hem i pikinini blong wan gel blong wok nomo blong papa blong mi, be from we hem i wan famle blong yufala, yufala i putumap hem i kam king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sipos ol samting ya we yufala i mekem long olfala ya wetem mifala ol pikinini ya blong hem, hem i wan samting we yufala i wantem tru, ale, bambae yufala i save harem gud wetem man ya, mo hem bambae i save harem gud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sipos no, prea blong mi we fasin blong hem bambae i kam olsem faea, i bonem yufala ya we i putumap hem, mo we fasin blong yufala ya bambae i kam olsem faea, i bonem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from we Jotam i fraet long brata ya blong hem, hem i ronwe, i go stap long taon ya Behere.</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King Abimelek i rul tri yia long ol laen* blong Isrel* we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God i mekem we king ya wetem ol man Sekem oli kam badfren, nao ol man Sekem oli girap, oli agens long king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God i mekem ol samting ya i kamtru olsem, blong king ya wetem ol man Sekem we oli strong long hem blong i go kilim ol narafala pikinini ya blong Gideon bambae olgeta oli kasem panis from ded blong ol pikinini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ol man Sekem oli putum ol man blong olgeta oli stap haed olbaot antap long ol hil blong oli save kilim king ya. Be ol man ya oli stap stil long ol man tu we oli stap pas long ol ples ya. Nao ol man blong king ya oli kam talemaot ol bisnes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wan man, nem blong hem Gahal, we papa blong hem Ebed, hem wetem ol brata blong hem oli kam stap long Sekem. Mo ol man Sekem oli trastem hem se hem i save lidim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olgeta oli go long ol plantesen blong grep* blong olgeta, oli tekemaot ol grep, mo oli kam wokem waen blong mekem wan lafet. Oli mekem lafet ya insaed long haos blong god blong olgeta, mo long ples ya, oli stap kakae, oli stap dring, mo oli stap jikim King Abimelek.</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Gahal i talem se, “!Olgeta! ?Yumi ol man Sekem, yumi wanem man ya? ?From wanem yumi stap mekem ol samting we king ya i talem? !Hem i no wan haeman blong ples ya! !Hem i wan pikinini blong Gideon nomo! !Yufala i luk! Sebul ya i lida blong yumi, be hem i stap mekem olgeta samting nomo we king ya i talem long hem. I no stret nating blong yumi biaen long king ya. !Olfala stamba ya we yumi kamaot biaen long hem, Hamoro! Hem nao i stamba blong laen* ya blong yumi, mo yumi mas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Sipos mi mi lida blong yumi, bambae i moa gud. Bambae mi mi aotem king ya wantaem nomo. Bambae mi talem long hem se, ‘Yu singaot olgeta soldia blong yu i kam, yufala i kam mekem faet long mifala.’ ”</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taem Sebul i harem ol toktok ya we Gahal i sakem, hem i kros tumas,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i sanem sam man oli go long taon ya Aruma, blong luk King Abimelek. Olgeta oli talem long hem se, “Gahal we papa blong hem Ebed, hem wetem ol brata blong hem, naoia oli kam stap finis long Sekem, mo oli pulum ol man blong taon ya oli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Tede long naet, yu wetem ol man blong yu, yufala i mas aot long taon ya, yufala i mas kam haed long ol garen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Tumora long eli moning, long taem we san i girap, bambae yufala i kam wantaem nomo, yufala i mekem faet long ol man blong taon ya. Nao sipos Gahal wetem ol man blong hem oli kam blong faet long yufala, bambae yufala i save kilim olgeta, we yufala i meksavegud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long naet ya, king ya wetem olgeta man blong hem oli seraot long fo kampani, nao oli go haed afsaed long taon ya Sekem.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taem hem wetem ol man blong hem oli luk we Gahal wetem ol man blong hem oli aot long taon ya, oli kam stanap afsaed long doa* blong bigfala stonwol blong hem, wantaem nomo oli girap, oli aot long ples we oli stap haed long hem, oli kamdaon.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taem Gahal i luk olgeta, hem i talem long Sebul se, “!Ei, yu luk! Ol man ya oli stap kamdaon long hil longwe.” Be Sebul i talem long hem se, “No, hemia i no ol man ya. Sado blong ol hil nomo ya.”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Gahal i talem bakegen se, “!No! !Hemia ol man ya! !Olgeta oli aot long bigfala hil ya longwe, oli stap kamdaon! !Mo yu luk rod ya we i kamaot long oktri* ya long tabu ples blong ol kleva ya! !I gat narafala kampani tu i stap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Sebul i talem long hem se, “?Wehem ol tok flas ya blong yu we yu stap talem? Yu ya nao we yu stap talem se, ‘?From wanem yumi stap mekem ol samting we king ya i talem?’ !Hemia nao ol man we yu stap jikim olgeta! Ale, yu go traem mekem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Gahal i lidim ol man Sekem ya oli go, mo oli mekem faet long king ya wetem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Oli faet gogo, nao Gahal olgeta oli ronwe, mo king wetem ol man blong hem oli ronem olgeta, oli stap kilim plante long olgeta olwe long rod, gogo kasem doa blong bigfala stonwol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king i gobak long Aruma, i stap long taon ya, mo Sebul i ronemaot Gahal wetem ol brata blong hem oli gowe long Sekem, mo oli no moa stap long ples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long nekis dei, king i harem we ol man Sekem ya oli mekem plan se bambae oli go long garen.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hem i tekem ol man blong hem, i seraot olgeta long tri kampani, mo oli go haed long ol garen ya, oli stap wet. Taem hem i luk we ol man ya oli aot long doa blong bigfala stonwol blong taon ya oli kam, hem wetem ol man blong hem oli aot long ol ples ya we oli stap haed long hem, oli kam blong kilim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Hem wetem kampani blong hem oli resis i go blong blokem doa blong taon ya, mo tu narafala kampani ya, tufala i kam blong mekem faet long ol man olbaot long ol garen ya, nao oli kilim olgeta evriwan oli ded.</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King ya wetem ol man blong hem oli stap mekem faet agens long taon ya wan fuldei, gogo oli winim taon ya, oli kilim olgeta man blong hem, oli brekemdaon olgeta haos blong taon ya, mo oli berem ol graon blong hem long sol blong spolemgud ples ya.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Nao ol lida blong taon ya oli stap haed long wan wajhaos,* be taem oli harem nius blong ol samting ya, oli aot long ples ya, oli go long haos blong god blong olgeta we nem blong hem Balberit, oli go haed long wan strong ples blong haed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Be ol man blong king oli kam talemaot long hem we olgeta ya oli stap haed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Nao hem wetem ol man blong hem oli go antap long hil ya Jalmon, nao hem i tekem akis, i katemaot han blong wan wud we i drae, i putum long solda blong hem, mo i talem long ol man blong hem se, “Ale, yufala i hareap, yufala i go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Nao olgeta evriwan oli go katem ol faeawud, oli karem i kam, mo oli hivimap raon long haos ya we ol man Sekem ya oli stap haed insaed. Oli putum faea long hem, nao olgeta man we oli stap insaed long ples ya oli ded evriwan. Insaed long haos ya, i gat ol man mo ol woman oli ded, we namba blong olgeta i samwe long wan taosen evriwan.</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Nao King Abimelek olgeta oli go long taon ya Tebej, oli hivap raon long hem, oli mekem faet long hem, mo oli winim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Long taem ya, i gat wan strong wajhaos long ples ya, mo ol man mo ol woman blong ples ya wetem ol haeman blong olgeta, olgeta evriwan oli resis, oli go haed long wajhaos ya. Taem oli go insaed, oli lokemgud doa blong hem, nao oli go stap long ruf*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Nao taem king i kam blong mekem faet long olgeta, hem i go klosap long doa blong wajhaos ya blong bonem.</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Be wan woman i stap antap, i tekem wan ston blong granem wit* i kam flaoa, nao i lego i kamdaon, i kasem king ya long hed blong hem, i brekem bun blong hed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Kwiktaem nomo, king i talem long yangfala ya we i stap karem ol samting blong faet blong hem se, “Yu tekem naef blong faet blong yu, yu kam kilim mi mi ded. Mi no wantem blong ol man oli stap talem se, ‘Wan woman nomo i kilim hem i ded.’ ” Nao yangfala ya i tekem naef blong faet blong hem, i kam stikim hem, nao i ded.</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Mo taem ol laen ya blong Isrel* we oli biaen long hem oli luk we hem i ded finis, olgeta evriwan oli gogobak long ol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Long fasin ya nao, God i givimbak fasin ya we King Abimelek i mekem, we i kilim ol seventi brata blong hem oli ded, mo i spolem nem blong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Mo God i mekem ol man Sekem tu oli stap harem nogud from ol fasin nogud ya we oli mekem. Ol samting ya i kamtru stret olsem we Jotam, pikinini ya blong Gideon i talem finis long taem ya we hem i singaot* trabol i kam long olgeta.</w:t>
      </w:r>
      <w:r>
        <w:rPr>
          <w:lang w:val="bi_VU" w:bidi="bi_VU"/>
        </w:rPr>
      </w:r>
      <w:r>
        <w:rPr>
          <w:lang w:val="bi_VU" w:bidi="bi_VU"/>
        </w:rPr>
      </w:r>
    </w:p>
    <w:p>
      <w:pPr/>
      <w:r>
        <w:rPr>
          <w:lang w:val="bi_VU" w:bidi="bi_VU"/>
        </w:rPr>
      </w:r>
    </w:p>
    <w:p>
      <w:pPr>
        <w:pStyle w:val="Heading2"/>
      </w:pPr>
      <w:r>
        <w:rPr>
          <w:lang w:val="bi_VU" w:bidi="bi_VU"/>
        </w:rPr>
        <w:t>Judges 10:1</w:t>
      </w:r>
      <w:r>
        <w:rPr>
          <w:lang w:val="bi_VU" w:bidi="bi_VU"/>
        </w:rPr>
      </w:r>
    </w:p>
    <w:p>
      <w:pPr/>
      <w:r>
        <w:rPr>
          <w:lang w:val="bi_VU" w:bidi="bi_VU"/>
        </w:rPr>
      </w:r>
      <w:r>
        <w:rPr>
          <w:vertAlign w:val="superscript"/>
          <w:lang w:val="bi_VU" w:bidi="bi_VU"/>
        </w:rPr>
        <w:t>1</w:t>
      </w:r>
      <w:r>
        <w:rPr>
          <w:lang w:val="bi_VU" w:bidi="bi_VU"/>
        </w:rPr>
        <w:t xml:space="preserve"> Nao King Abimelek i ded, mo biaen, Tola we papa blong hem Pua mo bubu blong hem Dodo, hem i kam lida blong ol laen* blong Isrel.* Hem i wan laen blong Isakara,* mo ples blong hem long taon ya Samiri, long distrik ya Efrem,* long ples blong hil.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lidim olgeta twanti tri yia, nao hem i ded, mo oli berem hem long Samiri.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biaen, Jaere we i man Gilead, hem i kam lida blong olgeta, mo hem i holem wok ya twanti tu yia.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Man ya i gat toti pikinini boe blong hem, mo olgeta evriwan oli gat dongki blong olgeta. Long distrik ya Gilead, i gat toti vilej oli stap long han blong olgeta, mo ol vilej ya oli karem nem ya yet se “Ol vilej blong Jaere”.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Jaere i ded, oli berem hem long taon ya Kamon.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biaen, ol laen* blong Isrel* oli stap mekem ol samting bakegen we i nogud long fes blong Hae God. Olgeta oli lego hem, oli no moa stap mekem wosip long hem, oli stap mekem wosip long ol pija blong god ya Bal,* mo blong woman god ya Astate. Mo oli stap mekem wosip tu long ol god blong ol man Siria, mo long ol god blong ol man Saedon, mo long ol god blong ol man Moab, mo long ol god blong ol man Amon, mo long ol god blong ol man Filistia.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from samting ya, Hae God i kros tumas long olgeta, mo hem i letem ol man Filistia mo ol man Amon oli kam mekem faet long olgeta, oli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olgeta ya oli stap mekem i strong tumas long ol laen blong Isrel we oli stap long distrik ya Gilead, long ples ya we ol man Amoro* oli stap long hem bifo, long narasaed Jodan Reva long is. Mo oltaem, long eitin yia, oli stap ronem olgeta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 man Amon oli gokros long Jodan Reva tu, nao oli mekem faet long ol laen blong Juda,* mo long ol laen blong Benjamin,* mo long ol laen blong Efrem.* Oltaem oli stap mekem ol laen ya blong Isrel oli stap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 laen ya blong Isrel oli krae i go long Hae God, oli talem se, “Hae God, yu yu God blong mifala. Mifala i mekem ol samting we i nogud long fes blong yu, long fasin ya we mifala i stap mekem wosip long ol pija blong god ya Bal.”</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Nao Hae God i givim ansa long olgeta se, “Bifo, ol man Ijip, mo ol man Amoro, mo ol man Amon, mo ol man Filistia, mo ol man Saedon, mo ol man Amalek, mo ol man Maon oli mekem i strong tumas long yufala, mo yufala i krae i kam long mi blong mi givhan long yufala. Mo oltaem, mi nao mi stap tekemaot yufala long han blong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yufala i no tingbaot samting ya nating, yufala i lego mi, nao yufala i stap mekem wosip long ol narafala god ya blong olgeta. Naoia bambae mi mi no moa save tekemaot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go krae long ol narafala god ya we yufala i stap mekem wosip long olgeta. I gud yufala i askem long olgeta blong oli tekemaot yufala long ol trabol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olgeta oli talem long hem se, “Mifala i bin mekem i nogud long yu. I gud yu mekem long mifala olsem we yu yu wantem. Be plis, mifala i wantem se yu mas sevem mifala tede.”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oli sakemaot ol narafala god ya we oli stap mekem wosip long olgeta, mo oli mekem wosip long Hae God nomo. Nao hem i gat sore long olgeta from ol trabol ya we oli kasem.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 man Amon oli mekemrere blong faet, mo oli kam putumap ol haos tapolen blong olgeta long distrik ya Gilead. Mo ol laen blong Isrel oli kam putumap ol haos tapolen blong olgeta long distrik ya tu, long Mispa.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olgeta ya wetem ol lida blong olgeta oli stap asaskem long olgeta se, “?Hu bambae i lidim yumi blong go mekem faet long ol man Amon ya? Man we i lidim yumi, hem bambae i kam lida blong yumi evriwan ya we i stap long Gilead.”</w:t>
      </w:r>
      <w:r>
        <w:rPr>
          <w:lang w:val="bi_VU" w:bidi="bi_VU"/>
        </w:rPr>
      </w:r>
      <w:r>
        <w:rPr>
          <w:lang w:val="bi_VU" w:bidi="bi_VU"/>
        </w:rPr>
      </w:r>
    </w:p>
    <w:p>
      <w:pPr/>
      <w:r>
        <w:rPr>
          <w:lang w:val="bi_VU" w:bidi="bi_VU"/>
        </w:rPr>
      </w:r>
    </w:p>
    <w:p>
      <w:pPr>
        <w:pStyle w:val="Heading2"/>
      </w:pPr>
      <w:r>
        <w:rPr>
          <w:lang w:val="bi_VU" w:bidi="bi_VU"/>
        </w:rPr>
        <w:t>Judges 11:1</w:t>
      </w:r>
      <w:r>
        <w:rPr>
          <w:lang w:val="bi_VU" w:bidi="bi_VU"/>
        </w:rPr>
      </w:r>
    </w:p>
    <w:p>
      <w:pPr/>
      <w:r>
        <w:rPr>
          <w:lang w:val="bi_VU" w:bidi="bi_VU"/>
        </w:rPr>
      </w:r>
      <w:r>
        <w:rPr>
          <w:vertAlign w:val="superscript"/>
          <w:lang w:val="bi_VU" w:bidi="bi_VU"/>
        </w:rPr>
        <w:t>1</w:t>
      </w:r>
      <w:r>
        <w:rPr>
          <w:lang w:val="bi_VU" w:bidi="bi_VU"/>
        </w:rPr>
        <w:t xml:space="preserve"> Nao i gat wan man, nem long hem Jeftaha, we hem i wan man blong faet we i no save fraet. Hem i wan man Gilead, mo mama blong hem i wan woman blong rod. Papa blong hem, nem blong hem Gilead,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hem i gat ol narafala brata blong hem we stret woman blong papa blong hem i bonem olgeta. Mo taem olgeta ya oli gruap, oli ronemaot hem i gowe long ples blong olgeta. Oli talem long hem se, “Bambae yu no save kasem wan samting nating we i blong papa blong yumi, from we mama blong yu i wan woman blong rod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ronwe long ol brata ya blong hem, i go stap longtaem lelebet long distrik ya Tob. Mo taem hem i stap long ples ya, ol stronghed blong ples ya oli luk hem, mo oli laekem hem, nao oli stap hangraon olbaot wetem hem, mo oli stap go stil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taem ya we ol man Amon oli girap, oli kam blong mekem faet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lida blong ol man Gilead wetem ol man blong olgeta oli go luk hem, oli askem long hem blong i aot long ples ya, i kambak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talem long hem se, “I gud yu kambak, yu lidim mifala, blong bambae yumi go faet long ol man Amon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hem i talem long olgeta se, “!Man, yu luk! Bifo, yufala i no wantem luk mi nating, mo yufala i ronemaot mi long ples blong papa blong mi. !Be naoia, taem trabol i kasem yufala, yufala i kam lukaot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oli talem long hem se, “Mifala i kam luk yu naoia, from we mifala i wantem blong yu bambae yu lidim mifala blong go faet long ol man Amon ya. Bambae yu yu kam lida blong mifala evriwan ya long Gilead.”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long olgeta se, “?Sipos yufala i tekem mi mi gobak long ples blong yumi blong mekem faet long ol man Amon ya, mo Hae God i mekem we yumi winim olgeta, be bambae yufala i glad blong mi mi kam lida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olgeta oli talem se, “Yes, mifala evriwan i agri. Mo Hae God nomo i witnes long promes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gobak wetem olgeta long Mispa, mo ol man Gilead oli putumap hem i kam lida blong olgeta, mo i komanda blong ol soldia blong olgeta. Mo long taem ya, hem i mekem promes ya bakegen wetem olgeta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sanem sam man blong karem tok oli go luk king blong Amon, blong oli askem long hem se, “?Yufala i kam blong mekem faet long ples blong mifala from wanem? ?Wanem samting we mifala i mekem, nao yu agens long mifala from?”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king ya i talem long olgeta se, “Taem ol olfala blong yufala bifo oli aot long Ijip, olgeta oli kam tekemaot olgeta graon blong mi, i stat long Anon Reva long saot, i folem Jodan Reva long wes, i go kasem Jabok Reva long not. Naoia yufala i mas givimbak olgeta graon ya long mifala long gudfala tingting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Jeftaha i harem tok ya, hem i sanem ol man ya oli go luk king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blong talem long hem se, “King. Ol olfala ya blong mifala bifo oli no tekemaot ol graon blong ol man Moab mo ol man Amon. Tok ya we yu yu talem i no tru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Stori blong bisnes ya i olsem. Taem olgeta ya oli aot long Ijip, olgeta oli pastru long draeples, mo oli krosem Redsi, nao oli kam long ples ya Kades.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oli sanem tok i go long king blong ol man Edom, oli askem long hem blong i letem long olgeta blong oli pastru long kantri blong hem, be hem i no wantem. Mo oli askem tu long king blong Moab blong oli save pastru long kantri blong hem, be hem tu i no wantem. Nao from samting ya, olgeta oli stap nomo long Kades.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oli stap wokbaot nomo long draeples, gogo oli pasraon long saed blong kantri ya Edom, mo long kantri ya Moab, nao oli go kasem narasaed Moab long is, long Anon Reva saed i kam. Oli no go insaed long graon blong ol man Moab, from we Anon Reva i mak blong graon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oli putumap ol haos tapolen blong olgeta long ples ya, mo oli sanem sam man oli go luk King Sihon, we i wan king blong ol man Amoro,* we hedkwota blong hem i stap long taon ya Hesbon. Oli askem long hem blong i letem long olgeta blong oli pastru long kantri blong hem blong go long ol graon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king ya tu i no wantem from we hem i no trastem olgeta. Nao hem i girap, i singaot olgeta soldia blong hem oli kam wanples, oli putumap ol haos tapolen blong olgeta long Jahaj, mo oli go mekem faet long ol olfala ya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Hae God i God blong olfala Isrel ya bifo, we mifala ya i laen blong hem, mo hem i mekem we ol bubu ya blong mifala oli winim king ya wetem ol soldia blong hem. Nao oli holem olgeta graon blong ol man Amoro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Mak blong olgeta graon ya we oli holem, long saed i go long saot i folem Anon Reva i godaon kasem Ded* Si, mo i folem Jodan Reva i go antap kasem Jabok Reva long not. Mo i folem Jabok Reva i go antap kasem draeples, mo draeples ya i mak blong hem saed i go long is, go kasem Anon Reva bakegen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samting ya i wok blong Hae God ya nomo. Hem nao i givhan long ol olfala ya blong mifala bifo, i ronemaot ol man Amoro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?Olsem wanem yu wantem tekemaot ol graon ya bakegen? Kemos i god blong yufala, mo yu yu save holemtaet ol samting ya we hem i givim long yufala. Mo long sem fasin, Hae God i God blong mifala, mo mifala tu, bambae mifala i holemtaet ol samting ya we hem i givim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?Olsem wanem? ?Yu ting se yu yu strong moa, yu winim King Balak, king blong ol man Moab bifo, we papa blong hem Jiforo? !Hem i no kam singaot ol olfala ya blong mifala blong oli go faet long hem! !Mo hem i no kam traem mekem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Tu ples ya Hesbon mo Aroere, wetem olgeta vilej we oli stap raonabaot long tufala, mo olgeta taon ya tu we oli stap long saed blong Anon Reva, mifala i stap holem olgeta tri handred yia finis. !Hemia i longtaem tumas ya! ?From wanem yufala i no wantem kam tekemaot bifo?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no mekem wan samting nogud long yu! !Yu, yes! !Yu yu stap mekem i nogud long mi, we yu wantem kam mekem faet long mi! Hae God i prapa man blong jajem man, mo bisnes ya blong yumi, yufala ol man Amon wetem mifala ol laen blong Isrel, tede hem bambae i soemaot ansa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king ya i no harem nating ol tok ya we hem i sanem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Spirit blong Hae God i kam long Jeftaha, i givim paoa long hem, mo hem i go luk olgeta long distrik ya Gilead mo long distrik ya Manase,* blong singaot ol man blong faet oli kam, mo i kambak bakegen long Mispa long Gilead, blong pas i go long Amon.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hem i mekem wan strong promes long Hae God se, “Hae God. Mi mi promes se sipos yu mekem we mi mi win,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mi kambak long haos blong mi, fas man we bambae i kamaot blong mitim mi, man ya bambae mi mi kilim hem, mi bonem hem long olta blong mekem wosip long yu.”</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hem wetem ol man blong hem oli go insaed long graon blong ol man Amon blong go mekem faet long olgeta, mo Hae God i mekem we oli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Oli kilim olgeta we oli meksave olgeta, i stat long Aroere, i go kasem Minit, mo i gat twanti taon we oli kilim ol man blong olgeta, gogo kasem taon ya Abelkeramim longwe. Long taem ya, olgeta oli winimgud ol man Amon, mo oli kilim plante 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taem Jeftaha i kamhom bakegen long Mispa, gel blong hem i kam blong mitim hem. Hem i stap kilim tamborin, mo i stap danis i kam. Gel ya i no gat brata blong hem mo sista blong hem, hem wan nomo we papa blong hem i bonem.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taem papa blong hem i luk hem, hem i harem nogud tumas, we i stap terem* klos blong hem from, nao i talem se, “!O, pikinini blong mi, yu yu mekem mi mi harem nogud tumas! ?From wanem we yu, i no narafala man we i kam mitim mi? !Samting ya i spolem mi olgeta! !Mi mi mekem wan strong promes finis long Hae God, mo bambae mi no save brekem promes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gel ya i talem long hem se, “Papa, sipos yu yu mekem promes finis long Hae God olsem, bambae yu mas mekem long mi olsem we yu talem finis se bambae yu mekem. Hem i mekem finis we yu yu winim ol man Amon ya we oli enemi blong yu.”</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hem i askem long papa blong hem se, “Papa. I gat wan samting we mi wantem askem long yu. Mi wantem blong yu letem mi mi gowe fastaem. Bambae mi go stap tu manis antap long hil wetem ol gel we oli fren blong mi, blong mifala i save harem nogud mifala i krae, from we neva mi mi slip wetem man, mo bambae mi ded we mi no mared yet.”</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Papa blong hem i talem long hem se, “I gud nomo. Yu save go, mo bambae yu save stap tu manis.” Nao hem wetem ol fren blong hem oli go antap long hil, oli stap krae from hem, from we neva hem i slip wetem man, mo bambae hem i ded we i no mared yet.</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Biaen, taem we tu manis i pas, hem i kambak long papa blong hem. Nao papa blong hem i mekem olsem we hem i promes finis long Hae God, mo gel ya i ded we neva i slip wetem man samtaem. Nao samting ya i stamba blong fasin ya we i kam kastom blong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we evri yia, ol gel oli go stap fo dei long hil, blong oli krae from dota blong man Gilead ya Jeftaha.</w:t>
      </w:r>
      <w:r>
        <w:rPr>
          <w:lang w:val="bi_VU" w:bidi="bi_VU"/>
        </w:rPr>
      </w:r>
      <w:r>
        <w:rPr>
          <w:lang w:val="bi_VU" w:bidi="bi_VU"/>
        </w:rPr>
      </w:r>
    </w:p>
    <w:p>
      <w:pPr/>
      <w:r>
        <w:rPr>
          <w:lang w:val="bi_VU" w:bidi="bi_VU"/>
        </w:rPr>
      </w:r>
    </w:p>
    <w:p>
      <w:pPr>
        <w:pStyle w:val="Heading2"/>
      </w:pPr>
      <w:r>
        <w:rPr>
          <w:lang w:val="bi_VU" w:bidi="bi_VU"/>
        </w:rPr>
        <w:t>Judges 12:1</w:t>
      </w:r>
      <w:r>
        <w:rPr>
          <w:lang w:val="bi_VU" w:bidi="bi_VU"/>
        </w:rPr>
      </w:r>
    </w:p>
    <w:p>
      <w:pPr/>
      <w:r>
        <w:rPr>
          <w:lang w:val="bi_VU" w:bidi="bi_VU"/>
        </w:rPr>
      </w:r>
      <w:r>
        <w:rPr>
          <w:vertAlign w:val="superscript"/>
          <w:lang w:val="bi_VU" w:bidi="bi_VU"/>
        </w:rPr>
        <w:t>1</w:t>
      </w:r>
      <w:r>
        <w:rPr>
          <w:lang w:val="bi_VU" w:bidi="bi_VU"/>
        </w:rPr>
        <w:t xml:space="preserve"> Nao ol laen* blong Efrem* oli mekemrere blong kamkros long Jodan Reva, oli kam long vilej ya Jafon. Nao oli talem long Jeftaha se, “?From wanem yufala i gohed, yufala i go long ples blong ol man Amon blong mekem faet long olgeta, be yufala i no kam singaot mifala fastaem, blong mifala i kam joen wetem yufala? Naoia, bambae mifala i bonem haos ya blong yu, mo yu tu bambae yu bon wetem.”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Jeftaha i talem long olgeta se, “No, be mi wetem ol man ya blong mi, mifala i rao bigwan long ol man Amon ya. Mo mi singaot yufala, be yufala i no wantem kam sevem mifala.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mi luk we yufala i no save kam givhan, mi gohed, mi letem laef blong mi, mi go long ples blong olgeta blong mekem faet long olgeta, mo Hae God i mekem we mi mi winim olgeta. ?Nao from wanem yufala i wantem kam mekem faet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Jeftaha i tekem olgeta man Gilead oli kam wanples, nao oli faet long ol laen ya blong Efrem, mo oli winim olgeta. Oli spolemgud olgeta ya, from we oli bin talem se, “Yufala ol man Gilead ya, fastaem yufala i stap long distrik blong mifala, mo long distrik blong Manase,* be yufala i man blong ronwe long faet.”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man Gilead ya oli go blokemgud ol rod ya we i blong gokros long Jodan Reva, blong ol laen blong Efrem oli no save gokros bakegen blong ronwe. Nao taem wan man long laen ya i ronwe, mo i kam askem long ol man Gilead blong oli letem hem i gokros, olgeta ya oli askem long hem se, “?Yu yu laen blong Efrem?” Mo sipos hem i talem se, “No,”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talem long hem se, “Ale, yu traem talem tok ya ‘Jibolet’.” Be sipos hem i talem se, “Sibolet” from we ol laen ya oli no save talem se, “Jibolet”, ale oli holem hem, oli kilim hem i ded. Be man we i talem i stret, oli no holem hem. Mo long taem ya, oli kilim foti tu taosen man long laen blong Efrem oli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Jeftaha ya, hem i lida blong ol laen blong Isrel* sikis yia, gogo hem i ded. Nao oli berem hem long Gilead, long vilej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biaen long Jeftaha, Ibsan we i wan man Betlehem long distrik ya Sebulun,* hem i kam lida blong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gat sikisti pikinini blong hem, toti boe, mo toti gel. Mo hem i mekem we ol dota ya blong hem oli go mared* long ol narafala famle long laen blong hem, mo i tekem ol gel blong ol narafala famle long laen blong hem oli kam mared long ol boe blong hem. Hem i lidim olgeta seven yia,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hem i ded, mo oli berem hem distrik blong hem, long taon ya Betlehem.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Biaen long Ibsan, Elon, we i laen blong Sebulun, hem i kam lida blong olgeta, mo i lidim olgeta ten yia.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ded, mo oli berem hem long distrik ya Sebulun, long taon ya Aealon.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Biaen long Elon, Abdon we papa blong hem Hilel, hem i kam lida blong olgeta. Hem i man Piraton,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gat foti pikinini boe blong hem, mo toti smol bubu boe blong hem. Olgeta ya evriwan oli gat dongki blong olgeta we oli stap wokbaot long olgeta. Man ya i lidim ol laen blong Isrel eit yia,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ded, mo oli berem hem long vilej blong hem long Piraton, long distrik ya Efrem,* long ples blong hil we fastaem i blong ol laen blong Amalek.</w:t>
      </w:r>
      <w:r>
        <w:rPr>
          <w:lang w:val="bi_VU" w:bidi="bi_VU"/>
        </w:rPr>
      </w:r>
      <w:r>
        <w:rPr>
          <w:lang w:val="bi_VU" w:bidi="bi_VU"/>
        </w:rPr>
      </w:r>
    </w:p>
    <w:p>
      <w:pPr/>
      <w:r>
        <w:rPr>
          <w:lang w:val="bi_VU" w:bidi="bi_VU"/>
        </w:rPr>
      </w:r>
    </w:p>
    <w:p>
      <w:pPr>
        <w:pStyle w:val="Heading2"/>
      </w:pPr>
      <w:r>
        <w:rPr>
          <w:lang w:val="bi_VU" w:bidi="bi_VU"/>
        </w:rPr>
        <w:t>Judges 13:1</w:t>
      </w:r>
      <w:r>
        <w:rPr>
          <w:lang w:val="bi_VU" w:bidi="bi_VU"/>
        </w:rPr>
      </w:r>
    </w:p>
    <w:p>
      <w:pPr/>
      <w:r>
        <w:rPr>
          <w:lang w:val="bi_VU" w:bidi="bi_VU"/>
        </w:rPr>
      </w:r>
      <w:r>
        <w:rPr>
          <w:vertAlign w:val="superscript"/>
          <w:lang w:val="bi_VU" w:bidi="bi_VU"/>
        </w:rPr>
        <w:t>1</w:t>
      </w:r>
      <w:r>
        <w:rPr>
          <w:lang w:val="bi_VU" w:bidi="bi_VU"/>
        </w:rPr>
        <w:t xml:space="preserve"> Nao ol laen* blong Isrel* oli stap mekem i nogud bakegen long fes blong Hae God, mo hem i putum olgeta oli stap long han blong ol man Filistia foti yia.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taem ya, i gat wan man, nem blong hem Manoa, we i blong taon ya Jora. Hem i wan laen blong Dan,* mo woman blong hem i no save karem pikinini.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enjel* blong Hae God i kamtru long woman ya, i talem long hem se, “Kam kasem naoia, yu no save karem pikinini, be i no longtaem, bambae yu yu gat bel, mo bambae yu bonem wan pikinini boe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yu yu mas lukaot gud blong bambae yu no dring waen mo ol narafala dring olsem, mo yu no mas kakae ol samting ya we Loa i blokem.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taem pikinini ya blong yu i bon, bambae yu no mas katem hea blong hem, from we i stat long taem ya, bambae hem i wan Nasiraet.* Bambae hem i tabu, i man blong God. Hem nao bambae i statem wok ya blong tekemaot yufala long han blong ol man Filistia, blong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woman ya i go talem long man blong hem se, “I gat wan man blong God i kamtru long mi, we fes blong hem i olsem enjel blong God stret, i mekem mi mi fraet tumas. Mi mi no askem long hem weples hem i aot long hem i kam, mo hem i no talem nem blong hem tu 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hem i talem long mi se bambae mi mi gat bel, mo bambae mi bonem wan pikinini we i boe. Mo hem i blokem mi tu, se bambae mi no dring waen mo ol narafala dring olsem, mo bambae mi no mas kakae ol samting ya we Loa i blokem, from we boe ya bambae i wan Nasiraet olwe long laef blong hem. Bambae hem i tabu, i man blong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Manoa i prea, i talem se, “Hae God. Plis yu sanem man ya blong yu we yu sanem i kam fastaem, i kambak long mitufala bakegen. I gud hem i kam talemaot long mitufala ol samting ya we bambae mitufala i mas mekem long boe ya, taem hem i bon.”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God i mekem samting ya we Manoa i askem. Wan dei, taem woman blong Manoa i stap long garen, enjel ya i kamtru long hem bakegen. Long taem ya, man blong hem i no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woman ya i resis kwik, i go luk man blong hem, i talem long hem se, “!Ei! !Man ya we i kamtru long mi las taem ya, hem i kamtru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Manoa i girap, i folem woman blong hem, tufala i go. Mo taem hem i luk man ya, hem i askem long hem se, “?Yu nao yu kam toktok wetem woman blong mi las taem ya?” Mo hem i talem se, “Yes, mi ya nao.”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Manoa i askem long hem se, “?Sipos tok ya blong yu i kamtru, be boe ya bambae i mas mekem wanem samting? ?Laef blong hem bambae i mas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enjel ya i talem se, “Woman blong yu i mas folemgud ol samting ya we mi mi talem finis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hem i no mas kakae wan frut blong grep* nating. Bambae hem i no mas dring waen mo ol narafala dring olsem, mo bambae i no mas kakae ol samting ya we Loa i blokem. Hem bambae i mas mekem olgeta samting ya we mi mi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Manoa i no save we man ya i enjel blong Hae God, nao i talem long hem se, “Plis, yu stap smol fastaem. Bambae mitufala i go kukum wan yang nani blong yu yu kakae.” Be enjel ya i talem se, “Sipos mi mi stap, be bambae mi no save kakae kakae ya we yutufala i mekem. Be sipos yutufala i wantem mekem, bambae yutufala i bonem nomo blong mekem sakrefaes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Manoa i talem se, “I gud yu talemaot nem blong yu long mitufala, blong taem ol samting ya we yu talem oli kamtru, bambae mitufala i save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hem i talem se, “?From wanem yutufala i wantem save nem blong mi? Save blong man i no naf blong kasem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Manoa i go tekem wan yang nani wetem wit* mo bale* we oli granem finis, mo i kam bonem antap long wan bigfala ston we i olsem olta, blong mekem sakrefaes long Hae God. Nao stret long fes blong man ya wetem woman blong hem, Hae God i mekem wan bigfala samting.</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Taem laet blong faea ya we i stap long olta i laet i go antap, tufala i luk we enjel ya blong Hae God i go antap long medel blong laet blong faea ya. Nao Manoa i jes save nao, we man ya i enjel blong Hae God. Nao hem wetem woman blong hem, tufala i bodaon we fes blong tufala i godaon i kasem graon. Mo biaen, tufala i no moa luk enjel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Manoa i talem long woman blong hem se, “Tru, bambae yumitufala i ded from samting ya, from we yumitufala i luk God stret long ae blong yumitu.”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woman blong hem i talem se, “Sipos Hae God i wantem kilim yumitufala, bambae hem i no save glad long sakrefaes ya we yumitufala i mekem long hem. Mo hem i no save soemaot ol samting ya long yumitufala, mo hem i no save talemaot ol samting ya tu.”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biaen, tufala i stap gogo, nao woman ya i bonem pikinini blong hem, mo tufala i putum nem blong hem se Samson. Nao pikinini ya i gruap, i stap kam bigwan, mo oltaem Hae God i stap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taem ya, olgeta oli stap long wan ples long medel blong tufala taon ya Jora mo Estaol, we ol laen blong Dan oli stap long hem bifo, taem oli stap wokbaot blong go long not, mo oltaem Spirit blong Hae God i stap mekem hem i kam strong moa.</w:t>
      </w:r>
      <w:r>
        <w:rPr>
          <w:lang w:val="bi_VU" w:bidi="bi_VU"/>
        </w:rPr>
      </w:r>
      <w:r>
        <w:rPr>
          <w:lang w:val="bi_VU" w:bidi="bi_VU"/>
        </w:rPr>
      </w:r>
    </w:p>
    <w:p>
      <w:pPr/>
      <w:r>
        <w:rPr>
          <w:lang w:val="bi_VU" w:bidi="bi_VU"/>
        </w:rPr>
      </w:r>
    </w:p>
    <w:p>
      <w:pPr>
        <w:pStyle w:val="Heading2"/>
      </w:pPr>
      <w:r>
        <w:rPr>
          <w:lang w:val="bi_VU" w:bidi="bi_VU"/>
        </w:rPr>
        <w:t>Judges 14:1</w:t>
      </w:r>
      <w:r>
        <w:rPr>
          <w:lang w:val="bi_VU" w:bidi="bi_VU"/>
        </w:rPr>
      </w:r>
    </w:p>
    <w:p>
      <w:pPr/>
      <w:r>
        <w:rPr>
          <w:lang w:val="bi_VU" w:bidi="bi_VU"/>
        </w:rPr>
      </w:r>
      <w:r>
        <w:rPr>
          <w:vertAlign w:val="superscript"/>
          <w:lang w:val="bi_VU" w:bidi="bi_VU"/>
        </w:rPr>
        <w:t>1</w:t>
      </w:r>
      <w:r>
        <w:rPr>
          <w:lang w:val="bi_VU" w:bidi="bi_VU"/>
        </w:rPr>
        <w:t xml:space="preserve"> Nao wan dei, Samson i godaon long taon ya Timnaha, mo i luk wan gel Filistia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kambak, i talem long papa mo mama blong hem se, “I gat wan gel Filistia i stap long Timnaha we mi mi laekem hem tumas. Mi wantem blong yutufala i go mekem rod blong hem, blong mi save tekem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tufala i talem long hem se, “I gat plante gel blong yumi we yu save tekem wan long olgeta. !Ol man Filistia ya oli hiten man ya! ?From wanem yu wantem go lukaot woman long ples blong olgeta blong yu mared long hem?” Be Samson i talem long papa blong hem se, “Gel ya, mi mi laekem hem tumas. Mi wantem blong yutufala i go mekem rod blong hem, blong mi save tekem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papa mo mama blong hem, tufala i no save we Hae God i stap lidim hem blong i mekem samting ya. Long taem ya, ol laen* blong Isrel* oli stap long han blong ol man Filistia, mo Hae God i stap mekem rod blong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from bisnes ya, Samson wetem papa mo mama blong hem oli godaon long taon ya Timnaha. Mo taem oli stap wokbaot i go, oli pastru long wan plantesen blong grep,* nao Samson i harem wan yang laeon i stap singaot.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wantaem nomo, Spirit blong Hae God i kam long hem, i mekem hem i strong, nao hem i go holem laeon ya, i terem long tu haf. Hem i mekem olsem we laeon ya i wan smol nani nomo. Be hem i no kam talemaot samting ya long papa mo mama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taem oli gotru long taon ya, hem i go toktok wetem gel ya, mo i laekem hem tumas.</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Nao i no longtaem, Samson wetem papa mo mama blong hem oli godaon bakegen long Timnaha, blong Samson i mared long gel ya. Mo taem oli stap wokbaot i go, hem i go blong luk laeon ya we hem i bin kilim. Mo hem i sapraes tumas blong luk we i gat fulap sugabag i stap insaed long dedbodi blong hem, mo oli putum eg finis. Nao hem i go tekemaot sam eg blong sugabag ya, mo taem hem i stap wokbaot i go, hem i stap kakae. Mo taem hem i kam kasem tufala bakegen long rod, hem i givim sam eg* blong sugabag ya long tufala, be i no talem long tufala we hem i tekemaot long dedbodi blong laeon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oli gotru long Timnaha, papa blong hem i go long haos blong gel ya, nao long haos ya, Samson i mekem wan lafet, from we hemia i kastom blong ol yang boe blong mared 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taem ol man Filistia oli luk Samson, oli sanem toti man blong olgeta, blong oli kam stap wetem hem 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Nao Samson i talem se, “!Olgeta! Bambae mi mi talem wan ridel long yufala, mo bambae yumi bet long hem. Sipos yufala i talemaot mining blong tok ya long mi, ale mi bambae mi givim toti gudgudfala kaliko, mo toti gudgudfala klos long yufala. Be sipos yufala i no talemaot mining blong hem long mi gogo kasem we seven dei blong lafet ya i finis, bambae yufala i givim ol samting ya long mi.” Nao oli talem long hem se, “Ale, yu talem ridel ya blong yumi harem.”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talem long olgeta se, “I gat wan samting we i save kakae, be gudfala kakae i kamaot long hem. Samting ya i strong we i strong, be kakae we i kamaot long hem, i swit we i swit.” Nao tri dei i pas, be oli no save talemaot mining blong ridel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long namba fo dei blong hem, oli kam talem long woman blong hem se, “E, yu go trikim man ya, blong i talemaot mining blong ridel ya long mifala. Sipos no, bambae mifala i bonem haos ya blong papa blong yu. Mo bambae mifala i bonem yu tu, wetem ol famle blong yu. !Ating yutufala i singaot mifala i kam long lafet ya blong yutufala i stil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kam luk Samson, mo i stap krae long hem, i talem se, “!Yu yu giaman nomo! !Yu no laekem mi nating! !Yu stap agens long mi nomo! !Yu yu talem ridel ya long ol man ples blong mi, be yu no talemaot mining blong hem long mi!” Be Samson i talem long hem se, “Be mi mi no talemaot mining blong hem long papa mo mama blong mi tu. ?Olsem wanem yu ting se bambae mi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woman ya i stap krae long hem gogo kasem namba seven dei blong lafet ya. Mo from we hem i stap krae tumas, mo i stap askem plante taem olsem, long namba seven dei ya, Samson i talemaot mining blong ridel ya long hem. Mo hem i go talemaot long ol man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long dei ya, taem tufala i no go stap wanples yet, be ol man Filistia ya oli kam talem long hem se, ?Wanem samting we i swit moa i winim eg blong sugabag? ?Mo wanem samting we i strong moa i winim laeon?” Nao Samson i talem long olgeta se, “Sipos yufala i no bin yusum kao ya blong mi blong pulum plao blong yufala, bambae yufala i no save brekem graon nating blong kasem mining blong ridel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wantaem nomo, Spirit blong Hae God i kam long hem, i mekem hem i strong, nao hem i godaon long taon ya Askelon, we i wan narafala taon long Filistia. Mo long ples ya, hem i kilim toti man, i tekemaot ol gudfala klos blong olgeta, nao i kam givim long ol man ya we oli talemaot ansa blong ridel ya long hem. Nao hem i gohom we i kros we i kros tumas from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papa blong woman ya i girap, i givim woman ya i go long man ya we i witnes blong Samson long mared blong hem.</w:t>
      </w:r>
      <w:r>
        <w:rPr>
          <w:lang w:val="bi_VU" w:bidi="bi_VU"/>
        </w:rPr>
      </w:r>
      <w:r>
        <w:rPr>
          <w:lang w:val="bi_VU" w:bidi="bi_VU"/>
        </w:rPr>
      </w:r>
    </w:p>
    <w:p>
      <w:pPr/>
      <w:r>
        <w:rPr>
          <w:lang w:val="bi_VU" w:bidi="bi_VU"/>
        </w:rPr>
      </w:r>
    </w:p>
    <w:p>
      <w:pPr>
        <w:pStyle w:val="Heading2"/>
      </w:pPr>
      <w:r>
        <w:rPr>
          <w:lang w:val="bi_VU" w:bidi="bi_VU"/>
        </w:rPr>
        <w:t>Judges 15:1</w:t>
      </w:r>
      <w:r>
        <w:rPr>
          <w:lang w:val="bi_VU" w:bidi="bi_VU"/>
        </w:rPr>
      </w:r>
    </w:p>
    <w:p>
      <w:pPr/>
      <w:r>
        <w:rPr>
          <w:lang w:val="bi_VU" w:bidi="bi_VU"/>
        </w:rPr>
      </w:r>
      <w:r>
        <w:rPr>
          <w:vertAlign w:val="superscript"/>
          <w:lang w:val="bi_VU" w:bidi="bi_VU"/>
        </w:rPr>
        <w:t>1</w:t>
      </w:r>
      <w:r>
        <w:rPr>
          <w:lang w:val="bi_VU" w:bidi="bi_VU"/>
        </w:rPr>
        <w:t xml:space="preserve"> Nao biaen, longtaem lelebet, Samson i tekem wan yang nani, i go blong givim long woman ya blong hem. Long taem ya, i stret taem blong tekemaot kakae long garen.* Nao hem i go, i askem long palika blong hem se, “Mi mi wantem go luk woman blong mi.” Be palika blong hem i no save letem blong hem i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long hem se, “!Tru! Mi mi ting se yufala i no moa laekem hem nating, taswe mi letem wan fren blong yufala i tekem hem. Be i gat sista blong hem i stap we i naes moa. Yufala i save tekem hem, yufala i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Samson i talem se, “!Olgeta! Naoia bambae mi mekem wan samting long yufala, mo i nogud bambae yufala i talem se i fol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go holem tri handred wael dog, i fasemtaet olgeta tutu long tel blong olgeta, mo i fasem ol drae lif long ples ya we i taetem.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i laetem ol lif ya, mo i lego ol dog ya oli resis i go olbaot long ol garen wit* blong ol man Filistia. Nao faea ya i bonem olgeta wit blong olgeta, olgeta we oli tekemaot finis, wetem olgeta we oli no tekemaot yet. Mo i bonem tu ol plantesen blong grep mo ol plantesen blong olif*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ol man Filistia oli stap asaskem long olgeta se, “?Hu ya i mekem ol samting ya?” oli faenemaot se Samson i mekem, from we palika blong hem i tekemaot woman blong hem i givim i go long fren ya blong hem. Nao olgeta oli go bonem woman ya wetem papa blong hem tufala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Samson i talem long olgeta se, “Oraet, naoia yufala i mekem olsem bakegen, be mi mi promes se bambae mi no save spel, gogo mi mekem wan samting blong givimbak samting ya we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girap, i go mekem faet long olgeta we i meksave olgeta, mo i kilim plante long olgeta oli ded. Mo biaen, hem i go long Etam, i go haed long wan hol blong ston long wan klif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 man Filistia oli kam blong mekem faet long taon ya Lehi, long distrik ya Juda,* mo oli putumap ol haos tapolen blong olgeta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 laen* blong Juda long ples ya oli askem long olgeta se, “?Yufala i kam blong mekem faet long mifala from wanem?” Mo olgeta oli talem se, “Mifala i kam blong tekem Samson i go long kalabus. Bambae mifala i mas givim panis long hem long sem fasin we hem i givim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tri taosen man Juda oli go long Etam, long ples ya we Samson i stap haed long hem long hol ya blong ston, nao oli talem long hem se, “?Wanem samting ya we yu yu mekem long yumi? ?Yu no save we yumi stap long han blong ol man Filistia ya?” Be hem i talem se, “No, be ol samting ya we mi mi stap mekem long olgeta, hemia sem samting nomo we olgeta oli stap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oli talem long hem se, “Mifala i kam blong fasem yu, blong tekem yu yu go long olgeta.” Be hem i talem long olgeta se, “Oraet, be fastaem yufala i mas mekem wan strong promes long mi, se bambae yufala i no save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oli talem long hem se, “No, mifala i no save kilim yu. Bambae mifala i fasem yu nomo, mifala i tekem yu yu go long olgeta.” Nao oli fasem hem long tu rop we tufala i niuwan nomo. Nao oli tekemaot hem long ples ya we i stap haed long hem, oli tekem hem i go long ol man Filistia.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oli kasem Lehi, ol man Filistia oli resis i kam long hem, we oli stap singsingaot bigwan long hem. Nao wantaem nomo, Spirit blong Hae God i kam long hem, i mekem hem i strong. Nao hem i brekem tufala rop ya we oli fasem han blong hem long hem, olsem rop we i drae nogud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luk wan bun blong maot blong dongki we i jes ded, i pikimap, mo i kilim wan taosen man long hem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sing, i talem se, “Long bun blong maot blong dongki, mi mi kilim wan taosen man. Long bun blong maot blong dongki, mi hivimap olgeta olbaot.”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biaen, hem i sakem bun ya. Mo ples we hem i mekem ol samting ya long hem, oli putum nem blong hem se Ramatlehi, we i min se “Hil blong Bun blong Maot”.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Samson i tosta we i tosta, mo i krae i go long Hae God, i talem se, “!Hae God! ?Yu yu mekem we mi mi winim ol man Filistia ya finis, be olsem wanem nao? !Mi mi tosta we mi tosta, we bambae mi ded from! !Yu luk! !Ol man Filistia ya oli no man blong yu, be sipos yu no mekem wan samting, bambae oli kam holem mi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Lehi, i gat wan hol, mo Hae God i mekem we graon long botom blong hol ya i brok, mo wan springwota i kamaot long hem. Nao Samson i dring wota ya, mo i harem gud bakegen. Nao oli putum nem blong springwota ya se Enakore, we i min se “Springwota blong man we i krae”. Mo springwota ya i stap yet long Lehi,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Samson ya, hem i lidim ol laen blong Isrel* twanti yia, long taem ya we olgeta oli stap long han blong ol man Filistia.</w:t>
      </w:r>
      <w:r>
        <w:rPr>
          <w:lang w:val="bi_VU" w:bidi="bi_VU"/>
        </w:rPr>
      </w:r>
      <w:r>
        <w:rPr>
          <w:lang w:val="bi_VU" w:bidi="bi_VU"/>
        </w:rPr>
      </w:r>
    </w:p>
    <w:p>
      <w:pPr/>
      <w:r>
        <w:rPr>
          <w:lang w:val="bi_VU" w:bidi="bi_VU"/>
        </w:rPr>
      </w:r>
    </w:p>
    <w:p>
      <w:pPr>
        <w:pStyle w:val="Heading2"/>
      </w:pPr>
      <w:r>
        <w:rPr>
          <w:lang w:val="bi_VU" w:bidi="bi_VU"/>
        </w:rPr>
        <w:t>Judges 16:1</w:t>
      </w:r>
      <w:r>
        <w:rPr>
          <w:lang w:val="bi_VU" w:bidi="bi_VU"/>
        </w:rPr>
      </w:r>
    </w:p>
    <w:p>
      <w:pPr/>
      <w:r>
        <w:rPr>
          <w:lang w:val="bi_VU" w:bidi="bi_VU"/>
        </w:rPr>
      </w:r>
      <w:r>
        <w:rPr>
          <w:vertAlign w:val="superscript"/>
          <w:lang w:val="bi_VU" w:bidi="bi_VU"/>
        </w:rPr>
        <w:t>1</w:t>
      </w:r>
      <w:r>
        <w:rPr>
          <w:lang w:val="bi_VU" w:bidi="bi_VU"/>
        </w:rPr>
        <w:t xml:space="preserve"> Nao wan dei, Samson i wokbaot, i go long taon ya Gasa, we i blong ol man Filistia. Long ples ya, hem i faenem wan woman blong rod, nao i go long haos blong hem, i slip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Taem ol man Gasa oli harem we hem i stap long ples ya, oli kam raonem haos ya, mo oli stap wet tu long doa* blong bigfala stonwol blong taon ya blong kilim hem. Nao long naet ya, oli no mekem wan samting, oli stap kwaet nomo, oli stap wet long doa ya, from we oli stap taltalem long olgeta se, “Bambae yumi stap wet go kasem delaet, nao yumi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Samson i stap slip kasem medel naet nomo, nao i girap, i kam holem bigfala doa blong stonwol blong taon ya, i pulumaot doa ya wetem ol pos blong hem, mo lok blong hem, mo ol narafala samting blong hem, nao i karem olgeta evriwan i go. Hem i karem i go antap long hil ya we yu save lukluk i godaon long taon ya Hebron.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Biaen long ol samting ya, Samson i faenem wan woman, nem blong hem Delila, mo i laekem hem tumas. Woman ya, vilej blong hem i stap daon, klosap long Sorek Reva.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faef king blong ol man Filistia oli go luk woman ya, oli talem long hem se, “Mifala i wantem se bambae yu trikim Samson, blong hem i talemaot long yu ol samting ya we i stap mekem hem i strong tumas olsem. Yu mas faenemaot wan rod we mifala i save fasem hem blong mekem we hem i no moa save mekem wan samting. Sipos yu mekem olsem, bambae mifala wanwan i givim faef handred fifti taosen vatu*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Delila i go talem long Samson se, “Plis, yu talem long mi. ?Wanem samting ya we i mekem yu yu strong tumas olsem? ?Sipos wan man i wantem fasem yu, bambae i fasem yu long wanem samting, blong yu yu no moa save mekem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Samson i talem se, “Sipos oli fasem mi long seven rop blong bonara we oli niuwan nomo, bambae mi mi no moa save mekem wan samting, mi olsem ol narafala man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ol king ya oli harem tok ya, oli tekem seven rop olsem i kam long Delila, nao hem i fasem Samson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fastaem, hem i bin putum sam man oli stap haedrere finis long wan rum, nao i singaot hem se, “!Samson! !Yu girap! !Ol man Filistia oli kam!” Nao Samson i girap, i brekem ol string ya wantaem nomo, olsem string we faea i kakae. Nao olgeta oli no save yet wanem samting i stap mekem hem i kam strong tumas olsem.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Delila i talem long hem se, “Man, yu yu stap spolem mi nomo, yu stap giamangud long mi. Plis yu talem tru long mi. ?Sipos wan man i wantem fasemtaet yu, bambae i mekem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Samson i talem se, “Sipos oli fasem mi long ol rop we oli niuwan nomo, bambae mi no moa save mekem wan samting, mi stap olsem ol narafala man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Ale, Delila i tekem ol rop olsem, mo i kam fasemtaet Samson long hem, nao i singaot hem se, “!Samson! !Yu girap! !Ol man Filistia oli kam!” Ol man ya oli stap haedrere long narafala rum, be Samson i girap, i brekemaot ol rop ya long han blong hem wantaem nomo, we oli brobrok olsem wan pis tred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Delila i talem long hem se, “Yu stap trikim mi yet ya. Yu stap giaman nomo long mi. Ol samting ya we yu talem oli no tru nating. Plis yu talem long mi. ?Sipos wan man i wantem fasemtaet yu, bambae i mekem olsem wanem?” Mo Samson i talem se, “Mi mi tantanem ol hea blong mi long seven haf finis, mo sipos yu tekem olgeta, yu wivim long masin ya blong wivim kaliko, mo yu fasemtaet long wud blong masin ya, bambae mi kam olsem ol narafala man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Delila i mekem Samson i slip, mo i mekem olsem we hem i talem, nao i singaot hem se, “!Samson! !Yu girap! !Ol man Filistia oli kam!” Nao hem i girap, mo wantaem nomo, i pulumaot frem ya blong wivim kaliko we hea blong hem i paspas long hem, nao i wokbaot wetem i go.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woman ya i talem long hem se, “?Olsem wanem? ?Ating yu stap giaman nomo se yu laekem mi? !Yu trikim mi tri taem finis! ?Wanem samting ya we i stap mekem yu yu strong tumas olsem? ?Weswe yu no save talemaot samting ya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stap askem long hem we evri dei i stap askem long hem plante taem, gogo Samson i taed gud long hem, from we i stap askem tumas olsem.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stap mekem gogo, nao Samson i jes talemaot ful stori blong hem long hem. Hem i talem se, “Bifo, i stat long taem we mi mi bon, be oli no katem hea blong mi samtaem, mo mi mi stap, mi man blong God we mi wan Nasiraet.* Sipos oli katem hea blong mi naoia, bambae mi no moa strong, mi kam olsem ol narafala man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Delila i save we samting ya we Samson i talem i tru, nao i sanem tok i go long ol king ya se, “Yufala i kam wan taem moa bakegen. Naoia, hem i jes talemaot wan samting long mi we i tru.” Nao oli kam, mo oli karem mane tu i kam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Delila i mekem Samson i pilo long leg blong hem, gogo i slip ded. Nao taem hem i stap slip olsem, woman ya i singaot wan man i kam, nao man ya i katemaot ol seven longfala bandel hea ya blong hem. Nao woman ya i jikim hem, from we hem i no moa strong.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 i singaot bigwan long hem se, “!Samson! !Yu girap! !Ol man Filistia oli kam!” Nao Samson i wekap, mo i ting se bambae i oraet nomo, i save go fri olsem we i stap mekem oltaem. Be hem i no save we Hae God i gowe long hem finis.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 man Filistia oli kam holem hem, mo oli tekemaot tufala ae blong hem. Oli fasem hem long ol bigbigfala jen we oli wokem long bras, nao oli tekem hem i go long Gasa, oli putum hem long kalabus. Oli putum wok blong hem blong i stap tanem bigfala ston blong granem wit.*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taem hem i stap long ples ya, hea blong hem i stap gru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 faef king ya blong ol man Filistia oli kam wanples blong mekem lafet, mo oli mekem bigfala sakrefaes long god ya blong olgeta, we nem blong hem Dagon. Oli stap singsing se, “!Naoia, god blong yumi i mekem we yumi winim Samson, enemi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24-25</w:t>
      </w:r>
      <w:r>
        <w:rPr>
          <w:lang w:val="bi_VU" w:bidi="bi_VU"/>
        </w:rPr>
        <w:t xml:space="preserve"> Nao ol faef king ya oli stap harem gud tumas, mo oli talem long ol man blong olgeta se, “!Yufala i go tekemaot Samson long kalabus! !Yufala i tekem hem i kam, blong yumi stap mekem plei long hem, blong yumi save laf long hem!” Nao oli go tekem hem i kam, oli mekem hem i stanap long fes blong olgeta. Mo taem ol man oli luk hem, oli stap singsing blong presem god blong olgeta, oli talem se, “God blong yumi i mekem we yumi winim enemi ya blong yumi, we i stap spolem ol ples blong yumi, mo i stap kilim plante man blong yumi oli ded.” Nao oli stap mekem plei long hem, oli stap laf long hem, mo biaen oli tekem hem i go stanap long medel blong ol pos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Samson i talem long boe ya we i stap lidim hem i go insaed se, “Mi wantem traem holem tu bigfala pos ya we tufala i holemtaet bigfala haos ya. Mi wantem lei long wan long tufala blong spel smol.”</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Haos ya i fulap gud long ol man mo ol woman, mo ol faef king ya tu oli stap wetem olgeta. Mo long ruf* blong haos ya, i gat samting olsem tri taosen man mo woman bakegen, we oli stap lukluk i kamdaon long Samson, oli stap mekem plei long hem, mo oli stap laf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Samson i prea, i talem se, “Hae God, yu yu Masta* blong mi. Plis mi wantem blong yu yu tingbaot mi bakegen. God, plis yu mekem mi mi kam strong bakegen wan taem moa. Ol man Filistia ya oli tekemaot tufala ae blong mi, mo mi wantem givimbak samting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stretem han blong hem lelebet blong holem tufala pos ya we i holemtaet bigfala haos ya, nao i pusum tufala i go,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i singaot bigwan, i talem se, “!Hae God, yu letem mi mi ded wetem ol man Filistia ya.!” Nao hem i yusum olgeta paoa ya we hem i gat, i pusumaot tufala pos ya, nao bigfala haos ya i foldaon long ol faef king ya wetem olgeta man we oli stap insaed. Long taem ya we Samson i ded, be hem i kilim plante man moa, i winim olgeta we hem i kilim long taem ya we hem 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biaen, ol brata blong hem, mo ol narafala famle blong hem oli kam karemaot bodi blong hem, oli karem i gobak, mo oli go berem* hem long hol long ston we oli berem papa blong olgeta long hem. Ples ya i stap long medel blong tufala taon ya Jora mo Estaol, long graon blong papa blong olgeta. Samson i stap lidim ol laen* blong Isrel* ya twanti yia, nao hem i ded.</w:t>
      </w:r>
      <w:r>
        <w:rPr>
          <w:lang w:val="bi_VU" w:bidi="bi_VU"/>
        </w:rPr>
      </w:r>
      <w:r>
        <w:rPr>
          <w:lang w:val="bi_VU" w:bidi="bi_VU"/>
        </w:rPr>
      </w:r>
    </w:p>
    <w:p>
      <w:pPr/>
      <w:r>
        <w:rPr>
          <w:lang w:val="bi_VU" w:bidi="bi_VU"/>
        </w:rPr>
      </w:r>
    </w:p>
    <w:p>
      <w:pPr>
        <w:pStyle w:val="Heading2"/>
      </w:pPr>
      <w:r>
        <w:rPr>
          <w:lang w:val="bi_VU" w:bidi="bi_VU"/>
        </w:rPr>
        <w:t>Judges 17:1</w:t>
      </w:r>
      <w:r>
        <w:rPr>
          <w:lang w:val="bi_VU" w:bidi="bi_VU"/>
        </w:rPr>
      </w:r>
    </w:p>
    <w:p>
      <w:pPr/>
      <w:r>
        <w:rPr>
          <w:lang w:val="bi_VU" w:bidi="bi_VU"/>
        </w:rPr>
      </w:r>
      <w:r>
        <w:rPr>
          <w:vertAlign w:val="superscript"/>
          <w:lang w:val="bi_VU" w:bidi="bi_VU"/>
        </w:rPr>
        <w:t>1</w:t>
      </w:r>
      <w:r>
        <w:rPr>
          <w:lang w:val="bi_VU" w:bidi="bi_VU"/>
        </w:rPr>
        <w:t xml:space="preserve"> Bifo i gat wan man i stap we nem blong hem Maeka. Man ya i wan laen* blong Efrem,* mo hem i stap long ples blong hem, long haf blong distrik ya Efrem we i ples blong hil.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Wan dei, hem i talem long mama blong hem se, “Mama, lastaem ya we yu luk se wan man i stilim totin kilo silva blong yu, mi harem we yu yu singaot* bigfala trabol i kam long hem. Sore, be mi nomo ya mi tekem. Silva ya blong yu i stap.” Nao mama blong hem i talem long hem se, “Pikinini blong mi, prea blong mi we Hae God bambae i mekem i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Maeka i givimbak silva ya long mama blong hem. Mo mama blong hem i talem long hem se, “Naoia mi mi givim silva ya i go long Hae God, blong trabol ya i no kasem yu. Silva ya bambae i tabu, i blong yu yu wokem wan pija long hem, blong yumi mekem wosip long Hae God long hem. Pija ya bambae oli katem long wud, nao bambae oli blokem long silva ya. Long fasin ya bambae mi givim silva ya i go long yu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Maeka i givimbak silva ya i go long mama blong hem, mama blong hem i tekemaot tu kilo haf blong hem, i givim long wan blaksmit. Nao blaksmit ya i katem wan pija long wud, mo i blokem wud blong hem long silva ya. Nao woman ya i karem pija ya, i go putum long haos blong Maeka.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 ya i gat wan ples blong mekem wosip long ples blong hem. Hem i wokem ol aedol mo wan efod,* mo i putumap wan long ol pikinini blong hem blong i kam pris*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taem ya, ol laen blong Isrel* oli no gat king blong olgeta yet, nao evri man oli stap mekem olsem we oli luk se i stret.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i no longtaem, i gat wan yang man i kamtru long ples ya. Man ya i wan laen blong Livae,* we nem blong hem Jonatan. Papa blong hem Gesom, mo bubu blong hem Moses. Fastaem hem i stap long distrik ya Juda,* long vilej ya Betlehem,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biaen, hem i aot long ples ya, nao i stap wokbaot, i stap lukaot ples we bambae i save go stap long hem. Mo taem hem i stap wokbaot, hem i kamtru long ples blong Maeka long distrik ya Efrem.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Maeka i askem long hem se, “?Yu yu kam wea?” Mo hem i talem se, “Mi mi wan laen blong Livae. Mi aot long vilej ya Betlehem long Juda, mo mi stap lukaot ples we bambae mi save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Maeka i talem long hem se, “Yu kam stap wetem mi nomo. Bambae yu yu kam pris blong mi, mo bambae yu stap talemaot rod long mifala blong mifala i folem. Bambae mi mi stap givim faef taosen vatu* long yu long wan yia. Mo bambae mi mi givim klos mo mi givim kakae long yu tu.”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man ya i agri blong stap long ples ya, mo Maeka i stap lukaot long hem olsem we i pikinini blong hem stret.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putumap man ya i kam pris, mo oltaem, pris ya i stap nomo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talem se, “Naoia pris blong mi i wan laen blong Livae, mo mi savegud se Hae God bambae i mekem evri samting i gud long mi.”</w:t>
      </w:r>
      <w:r>
        <w:rPr>
          <w:lang w:val="bi_VU" w:bidi="bi_VU"/>
        </w:rPr>
      </w:r>
      <w:r>
        <w:rPr>
          <w:lang w:val="bi_VU" w:bidi="bi_VU"/>
        </w:rPr>
      </w:r>
    </w:p>
    <w:p>
      <w:pPr/>
      <w:r>
        <w:rPr>
          <w:lang w:val="bi_VU" w:bidi="bi_VU"/>
        </w:rPr>
      </w:r>
    </w:p>
    <w:p>
      <w:pPr>
        <w:pStyle w:val="Heading2"/>
      </w:pPr>
      <w:r>
        <w:rPr>
          <w:lang w:val="bi_VU" w:bidi="bi_VU"/>
        </w:rPr>
        <w:t>Judges 18:1</w:t>
      </w:r>
      <w:r>
        <w:rPr>
          <w:lang w:val="bi_VU" w:bidi="bi_VU"/>
        </w:rPr>
      </w:r>
    </w:p>
    <w:p>
      <w:pPr/>
      <w:r>
        <w:rPr>
          <w:lang w:val="bi_VU" w:bidi="bi_VU"/>
        </w:rPr>
      </w:r>
      <w:r>
        <w:rPr>
          <w:vertAlign w:val="superscript"/>
          <w:lang w:val="bi_VU" w:bidi="bi_VU"/>
        </w:rPr>
        <w:t>1</w:t>
      </w:r>
      <w:r>
        <w:rPr>
          <w:lang w:val="bi_VU" w:bidi="bi_VU"/>
        </w:rPr>
        <w:t xml:space="preserve"> Nao long taem ya, ol laen* blong Isrel* oli no gat king blong olgeta yet. Mo ol laen blong Dan* oli stap lukaot ples we oli save holem i blong olgeta, blong oli stap long hem, from we oli no gat ples blong olgeta yet, olsem we ol narafala laen ya oli gat.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taem ya, olgeta oli stap long tufala taon ya Jora mo Estaol, mo oli jusumaot faef strong man blong olgeta, mo oli sanem olgeta oli go blong lukluksave ol ples. Nao taem ol faef man ya oli go kasem haf blong distrik ya Efrem* we i ples blong hil, oli go stap long haos blong Maeka, mo oli slip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oli stap long ples ya, oli harem toktok blong pris* ya Jonatan we i laen blong Livae,* mo oli haremsave se fasin blong tok blong hem i fasin blong tok blong man Juda.* Nao oli go luk hem, oli askem long hem se, “?Ei, fren, yu kam long ples ya olsem wanem? ?Yu stap mekem wanem long ples ya? ?Yu stap wetem hu?”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talem se, “Mi mi stap long han blong olfala ya, mo hem i stap pem mi blong mi pris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oli talem long hem se, “Plis, mifala i wantem blong yu faenemaot long God se rod blong mifala bambae i gud no i nogud.”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hem i talem se, “Yufala i no wari. Hae God i stap lukaot gud long yufala long rod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 faef man ya oli aot, oli go long taon ya Laes longwe long not, mo oli luk we ol man blong taon ya oli stap gud nomo, olsem ol man Saedon. Olgeta oli kwaet man. Oli no stap faet, oli stap gud nomo, mo neva oli mekem trabol long narafala man. Mo long ples ya blong olgeta, oli gat evri samting we oli wantem. Taon ya Saedon i longwe lelebet long ples blong olgeta, mo olgeta oli no stap miksap wetem ol narafala man raonabaot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olgeta ya oli kambak long Jora mo Estaol, ol man oli askem long olgeta se, “?Yufala i wokbaot, yufala i luk olsem wanem? ?Yufala i faenem wan gudfala ples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olgeta oli talem se, “Yes, mifala i luk we graon blong olgeta ya long Laes i gudfala tumas. Bambae yumi mas go long ples ya. Bambae yumi go mekem faet long olgeta. I nogud yumi tektaem, yumi mas hareap. Yumi mas go tekemaot ples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yumi go long ples ya, bambae yufala i luk we ol man blong hem oli no tingbaot faet nating. Hem i wan bigfala ples, mo i gat evri samting we bambae yumi wantem. Mo God i givim ples ya long yumi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laen blong Dan oli aot long Jora mo Estaol oli go, we sikis handred man long olgeta oli mekemrere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naet, oli putumap ol haos tapolen blong olgeta long distrik ya Juda, klosap long Kiriatsearim, saed i go long wes, mo oli slip long ples ya. Mo biaen, ol man oli putum nem blong ples ya se “Ples we ol laen blong Dan oli stap 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oli aot long ples ya bakegen, oli gotru long ples blong Maeka, long haf blong distrik ya Efrem we i ples blong hil.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faef man ya we oli go lukluksave taon ya Laes, oli talem long ol fren blong olgeta se, “E, olgeta. Long haos blong wan man long ples ya, i gat wan aedol i stap we oli katem long wud, mo oli blokem long silva, mo oli stap yusum blong mekem wosip long Hae God. Mo i gat wan efod* wetem ol narafala aedol tu oli stap. !I gud yumi go tekemaot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olgeta faef ya oli go long haos blong Maeka, we pris ya i stap long hem, mo oli talem long hem se, “?E, fren, olsem wanem? ?Yu oraet?”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soldia ya oli stap stanap nomo afsaed long get,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pris ya i kam stap stori wetem olgeta. Nao wantaem nomo, ol faef man ya oli go insaed long haos ya, oli karemaot aedol ya wetem efod mo ol narafala aedol tu.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olgeta oli kam afsaed bakegen wetem ol samting ya, pris i askem long olgeta se, “!Ei! ?Yufala i mekem wanem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oli talem long hem se, “No, fren, yu no tok. Yu stap kwaet. I moa gud yu kam joen wetem mifala, yu pris blong mifala. Bambae yu stap talemaot rod long mifala, blong mifala i folem. Ating i moa gud blong yu kam pris blong olgeta laen blong wan pikinini blong Isrel ya bifo, i winim we yu stap pris blong wan famle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Tok ya i mekem pris ya i harem gud tumas, nao hem i girap, i karem ol tabu samting ya, i go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olgeta oli aot long ples ya bakegen, oli wokbaot i go, we ol woman blong olgeta wetem ol pikinini blong olgeta mo ol anamol blong olgeta mo olting blong olgeta oli stap go fastaem, ol soldia ya oli stap wokbaot biaen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taem olgeta oli go longwe lelebet finis, Maeka i faenemaot we olgeta oli stilim ol samting ya, nao hem i singaot ol fren blong hem raonabaot blong oli go mekem faet long olgeta. Mo taem oli go klosap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oli singaot long olgeta. Be olgeta ya oli tanemraon, oli talem se, “?Wanem? ?From wanem yufala i stap kam biaen long mifala olsem?”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Maeka i talem se, “?Weswe yufala i tok olsem? Yufala i kam stilim pris blong mi mo ol god ya blong mi we mi mi wokem, nao mi mi no moa gat wan samting nating i stap. ?From wanem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oli talem se, “!A, sarap yu! !Yu no tok! Sipos mifala i kros naoia, bambae mifala i kam flatem yufala. Bambae mifala i kilim yu wetem ol famle blong yu,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olgeta oli wokbaot i go, mo Maeka i luk we olgeta ya oli strong tumas winim hem, nao hem wetem ol fren blong hem oli tanemraon bakegen, oli gobak.</w:t>
      </w:r>
      <w:r>
        <w:rPr>
          <w:lang w:val="bi_VU" w:bidi="bi_VU"/>
        </w:rPr>
      </w:r>
      <w:r>
        <w:rPr>
          <w:lang w:val="bi_VU" w:bidi="bi_VU"/>
        </w:rPr>
      </w:r>
    </w:p>
    <w:p>
      <w:pPr/>
      <w:r>
        <w:rPr>
          <w:lang w:val="bi_VU" w:bidi="bi_VU"/>
        </w:rPr>
      </w:r>
    </w:p>
    <w:p>
      <w:pPr/>
      <w:r>
        <w:rPr>
          <w:lang w:val="bi_VU" w:bidi="bi_VU"/>
        </w:rPr>
      </w:r>
      <w:r>
        <w:rPr>
          <w:vertAlign w:val="superscript"/>
          <w:lang w:val="bi_VU" w:bidi="bi_VU"/>
        </w:rPr>
        <w:t>27-28</w:t>
      </w:r>
      <w:r>
        <w:rPr>
          <w:lang w:val="bi_VU" w:bidi="bi_VU"/>
        </w:rPr>
        <w:t xml:space="preserve"> Biaen long ol samting ya, ol laen ya blong Dan oli go blong mekem faet long ol man Laes. Taon ya Laes, hem i stap klosap long narafala taon ya Betrehob, long wan bigfala levelples daon, long medel blong ol hil, mo ol man blong hem oli kwaet man we oli no stap faet, oli stap gud nomo. Nao olgeta ya oli go kilim olgeta man blong taon ya, mo oli bonem taon blong olgeta. Mo i no gat man i save givhan long olgeta, from we Saedon i stap longwe tumas long olgeta, mo oli no stap miksap tu wetem ol narafala man raonabaot. Nao ol laen ya blong Dan oli wokemgud taon ya bakegen mo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oli jenisim nem blong hem, oli putum niufala nem blong hem se Dan, we i nem blong olfala bubu blong olgeta bifo, we hem i wan stret pikinini blong Jekob.*</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olgeta ya oli stanemap aedol ya we oli tekem i kam, mo oli stap yusum blong mekem wosip long Hae God. Mo pris ya Jonatan we i kam wetem olgeta, hem i kam pris blong olgeta. Mo olgeta we oli stap kamaot biaen long hem oli stap holem wok ya, gogo kasem we ol enemi blong olgeta oli kam tekemaot olgeta oli go stap wok slef* long narafala kantri longwe.</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oltaem, long taem ya we ol laen blong Isrel oli stap go mekem wosip long Hae God long haos* blong hem long Silo, be aedol ya we Maeka i wokem i stap nomo long ples ya, mo olgeta ya oli stap mekem wosip long hem.</w:t>
      </w:r>
      <w:r>
        <w:rPr>
          <w:lang w:val="bi_VU" w:bidi="bi_VU"/>
        </w:rPr>
      </w:r>
      <w:r>
        <w:rPr>
          <w:lang w:val="bi_VU" w:bidi="bi_VU"/>
        </w:rPr>
      </w:r>
    </w:p>
    <w:p>
      <w:pPr/>
      <w:r>
        <w:rPr>
          <w:lang w:val="bi_VU" w:bidi="bi_VU"/>
        </w:rPr>
      </w:r>
    </w:p>
    <w:p>
      <w:pPr>
        <w:pStyle w:val="Heading2"/>
      </w:pPr>
      <w:r>
        <w:rPr>
          <w:lang w:val="bi_VU" w:bidi="bi_VU"/>
        </w:rPr>
        <w:t>Judges 19:1</w:t>
      </w:r>
      <w:r>
        <w:rPr>
          <w:lang w:val="bi_VU" w:bidi="bi_VU"/>
        </w:rPr>
      </w:r>
    </w:p>
    <w:p>
      <w:pPr/>
      <w:r>
        <w:rPr>
          <w:lang w:val="bi_VU" w:bidi="bi_VU"/>
        </w:rPr>
      </w:r>
      <w:r>
        <w:rPr>
          <w:vertAlign w:val="superscript"/>
          <w:lang w:val="bi_VU" w:bidi="bi_VU"/>
        </w:rPr>
        <w:t>1</w:t>
      </w:r>
      <w:r>
        <w:rPr>
          <w:lang w:val="bi_VU" w:bidi="bi_VU"/>
        </w:rPr>
        <w:t xml:space="preserve"> Bifo, long taem ya we ol laen* blong Isrel* oli no gat king blong olgeta yet, i gat wan laen blong Livae* i stap long medel bus olgeta, long haf blong distrik ya Efrem* we i ples blong hil. Hem i tekem wan woman Juda* blong vilej ya Betlehem i kam narafala woman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wan taem, woman ya i kros long hem, nao i ronwe, i gobak long haos blong papa blong hem long Betlehem, mo i stap fo manis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biaen, man ya i wantem go blong traem toktok gud long hem, blong i save tekem hem i kambak bakegen. Hem i tekem man blong wok blong hem, mo tufala i tekem tu dongki blong hem nao tufala i go. Taem tufala i kasem ples ya, woman ya i kam tekem hem i go long haos blong papa blong hem. Mo taem papa blong hem i luk man ya, hem i harem gud tumas long hem, nao i talem long hem se, “Mi mi glad tumas blong luk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gud yu stap fastaem.” Nao tufala i kakae, mo man ya i stap long ples ya tri dei.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namba fo dei blong hem, woman ya wetem tufala ya, trifala i girap long eli moning, trifala i mekemrere blong gobak. Be papa blong woman ya i talem long man ya se, “I moa gud yufala i kakae fastaem. Bambae yufala i kakae finis, yufala i jes go.”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tekem man ya, tufala i go sidaon, tufala i kakae, tufala i dring. Be taem tufala i kakae finis, hem i talem bakegen long man ya se, “I gud yufala i stap fastaem. Bambae yumi mekem smol kakae bakegen long naet blong mekem yu yu harem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ya i no wantem, i girap, i wantem go, be papa blong woman ya i strong long hem, nao oli no go, oli stap bakegen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namba faef dei blong hem, man ya i girap long eli moning blong i aot, be papa blong woman ya i talem long hem se, “No, i gud yumi kakae fastaem. Bambae yufala i jes go samtaem long aftenun.” Ale, oli stap, nao tufala i kakae fastaem.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trifala ya i wantem aot bakegen, be papa blong woman ya i talem se, “No, be naoia i let finis. I gud yufala i stap fastaem. Bambae i no longtaem i tudak ya. Sipos yufala i stap, bambae yu save harem gud. Bambae yufala i jes go tumora long eli moning.”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man ya i no wantem slip bakegen long ples ya. Nao hem wetem woman blong hem, mo man blong wok blong hem, mo tufala dongki ya blong hem, we oli fasemrere sarel long tufala finis, olgeta oli aot. Mo taem oli kam klosap long taon ya Jebus, we naoia nem blong hem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klosap i tudak. Nao man ya blong wok i talem long masta blong hem se, “Masta, taon ya Jebus i klosap nomo, i gud yumi go slip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Be hem i talem long hem se, “No, yumi no save stap long ples ya. Ol man blong ples ya oli no laen blong Isrel ya. Yumi mas go moa. Bambae yumi save slip long Gibea, sipos no, long Rama.”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oli go bitim Jebus, oli go. Mo taem san i godaon, oli kamtru long Gibea, wan taon blong ol laen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oli go insaed long taon ya, blong slip long ples ya. Mo oli go sidaon long ples blong storian long taon ya, oli stap wet, be i no gat man i kam tekem olgeta i go stap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Oli stap sidaon gogo, nao wan olfala man i kamtru, we i jes kambak long garen. Olfala ya, hem i bon long haf blong distrik ya Efrem we i ples blong hil, mo biaen i kam stap long Gibea. Be olgeta man blong taon ya oli laen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Olfala ya i luk olgeta ya we oli stap sidaon long ples blong storian, nao i luksave we oli strenja, mo i askem long olgeta se, “?Yufala i kam wea? ?Yufala i stap go wea?”</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Nao man ya i talem se, “Mifala i bin go long Betlehem long Juda, mo naoia, mifala i stap kambak blong gohom bakegen. Ples blong mifala i stap long medel bus olgeta, long haf blong distrik ya Efrem we i ples blong hil. Mifala i wantem slip long ples ya. Mifala i gat ol bred* mo waen blong mifala, wetem ol kakae blong tufala dongki ya blong mifala. Mifala i no sot long wan samting, be i no gat man i tekem mifala i go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olfala ya i talem se, “Yufala i no wari. Yumi go long haos. I nogud yufala i stap long ples ya long naet. Mi bambae mi lukaot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tekem olgeta i go long haos blong hem. Mo i fidim tufala dongki tu. Mo olgeta oli go wasem* leg blong olgeta, nao oli go kakae.</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oli stap kakae, oli stap harem gud, nao i no longtaem, sam krangkehed blong taon ya oli kam, oli raonem haos blong olfala ya, oli stat faetem doa blong hem. Nao oli singaot long hem se, “Man ya we i kam stap wetem yu naoia, yu tekem hem i kam afsaed. Mifala i wantem slip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olfala ya i go afsaed, i talem long olgeta se, “!Ol fren! !Plis yufala i no mekem olsem! !Fasin ya i nogud ya! Man ya, hem i stap long haos blong mi, mo mi mi mas lukaot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i gat wan woman blong hem we i tekem i no longtaem i kam narafala woman blong hem, mo i gat wan gel blong mi tu we i no save man yet. Bambae mi go tekem tufala i kam, nao yufala i save go slip wetem tufala, yufala i save mekem long tufala olsem we yufala i wantem. Be man ya nomo, yufala i no mekem rabis samting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olgeta oli no lesin long hem nating. Nao laen ya blong Livae i tekem woman ya blong hem i kam, i pusum i go afsaed long olgeta. Nao olgeta oli tekem woman ya, oli go slip wetem hem, we oli stap fosem hem nomo. Oli mekem i nogud tumas long hem. Oli stap slip wetem hem gogo kasem delaet, nao oli letem hem i go.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taem i brok delaet, woman ya i kambak, i foldaon klosap long doa blong haos blong olfala ya, we man blong hem i stap long hem. Mo hem i stap slip long ples ya gogo san i kam antap.</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taem man blong hem i openem doa blong i gohom, i sek long woman ya blong hem we i stap slip long ples ya, we han blong hem i kam kasem doa.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Hem i talem long hem se, “Yu girap. Yumi go.” Be woman ya i no tok, from we i ded finis. Nao hem i karem bodi blong hem, i putum long wan dongki blong hem, nao i tekem i gohom.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taem hem i go kasem haos blong hem, hem i go insaed, i karem naef blong hem, i brebrekem bodi blong woman ya long twelef haf, nao i sanem ol man oli karem ol twelef haf ya i go wanwan long ol twelef laen ya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olgeta we oli luk samting ya oli talem se, “Tru, i stat long taem we ol bubu blong yumi bifo oli aot long Ijip, kam kasem tede, be neva yumi luk wan samting olsem. I no gat wan samting nating we i kamaot olsem. ?Bambae yumi mekem olsem wanem? !Yumi mas mekem wan samting ya!”</w:t>
      </w:r>
      <w:r>
        <w:rPr>
          <w:lang w:val="bi_VU" w:bidi="bi_VU"/>
        </w:rPr>
      </w:r>
      <w:r>
        <w:rPr>
          <w:lang w:val="bi_VU" w:bidi="bi_VU"/>
        </w:rPr>
      </w:r>
    </w:p>
    <w:p>
      <w:pPr/>
      <w:r>
        <w:rPr>
          <w:lang w:val="bi_VU" w:bidi="bi_VU"/>
        </w:rPr>
      </w:r>
    </w:p>
    <w:p>
      <w:pPr>
        <w:pStyle w:val="Heading2"/>
      </w:pPr>
      <w:r>
        <w:rPr>
          <w:lang w:val="bi_VU" w:bidi="bi_VU"/>
        </w:rPr>
        <w:t>Judges 20:1</w:t>
      </w:r>
      <w:r>
        <w:rPr>
          <w:lang w:val="bi_VU" w:bidi="bi_VU"/>
        </w:rPr>
      </w:r>
    </w:p>
    <w:p>
      <w:pPr/>
      <w:r>
        <w:rPr>
          <w:lang w:val="bi_VU" w:bidi="bi_VU"/>
        </w:rPr>
      </w:r>
      <w:r>
        <w:rPr>
          <w:vertAlign w:val="superscript"/>
          <w:lang w:val="bi_VU" w:bidi="bi_VU"/>
        </w:rPr>
        <w:t>1</w:t>
      </w:r>
      <w:r>
        <w:rPr>
          <w:lang w:val="bi_VU" w:bidi="bi_VU"/>
        </w:rPr>
        <w:t xml:space="preserve"> Nao olgeta laen* blong Isrel* i stat long taon ya Dan* long not, i go kasem taon ya Bereseba long saot, mo i go kasem distrik ya Gilead long is, olgeta evriwan oli kam wanples long fes blong Hae God long Mispa.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kampani ya we oli kam wanples, i gat ol lida blong ol laen ya wetem ol soldia blong olgeta, we olgeta evriwan i kasem fo handred taosen.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long taem ya, ol laen blong Benjamin* oli harem nius we olgeta ya oli kam wanples finis long Mispa. Nao ol lida blong ol laen ya oli singaot man ya we ol man Gibea oli bin kilim woman blong hem, oli askem long hem se, “?Ol samting ya i kamaot olsem wanem? Yu traem stori long bisnes ya, blong mifala i harem.” Nao man ya i talem se, “Mi wetem woman ya, mitufala i kam long taon ya Gibea long ples blong ol laen blong Benjamin, mitufala i wantem slip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naet, ol man blong taon ya oli kam blong mekem faet long mi. Olgeta oli raonem haos ya we mitufala i stap long hem, mo oli wantem kilim mi. Be oli tekem woman ya, nao oli slip wetem hem we oli stap fosem hem, gogo hem 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mi tekem bodi blong hem, mi brebrekem long twelef haf, mo mi seraot i go long ol twelef laen blong yumi. Mi mekem olsem, from we ol man Gibea ya oli mekem wan samting we i nogud we i nogud long fes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ples ya, yumi evriwan ya i laen blong Isrel. ?Bambae yumi mekem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olgeta evriwan oli stanap wantaem, oli talem se, “Nating we man i gat gudfala haos blong hem, no i gat haos tapolen nomo blong hem, be bambae i no gat wan long yumi i aot long ples ya tede, i gohom.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yumi mas sakem ol spesel ston* blong faenemaot long God se hu olgeta long yumi we bambae oli go mekem faet long ol man Gibea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hu olgeta bambae oli lukaot long ol kakae blong yumi. Bambae yumi seraot ol soldia ya blong yumi oli go long ten kampani, nao wan kampani bambae i stap nomo long ples ya blong lukaot long ol kakae blong yumi, mo yumi ol narafala kampani, bambae yumi go panisim ol man Gibea ya, from rabis fasin ya we oli mekem long kantri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olgeta ya evriwan oli joen wanples, we oli gat wan tingting nomo, se oli mas go mekem faet long ol man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olgeta oli sanem ol man blong karem tok oli go olbaot long olgeta ples long distrik ya Benjamin, blong talem long olgeta se, “?Wanem samting nogud ya we i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mas tekem ol krangkehed ya blong yufala long Gibea oli kam long mifala, blong mifala i kilim olgeta i ded. Yumi mas tekemaot rabis fasin ya long kantri blong yumi.” Be ol laen blong Benjamin oli no lesin long ol tok ya nating,</w:t>
      </w:r>
      <w:r>
        <w:rPr>
          <w:lang w:val="bi_VU" w:bidi="bi_VU"/>
        </w:rPr>
      </w:r>
      <w:r>
        <w:rPr>
          <w:lang w:val="bi_VU" w:bidi="bi_VU"/>
        </w:rPr>
      </w:r>
    </w:p>
    <w:p>
      <w:pPr/>
      <w:r>
        <w:rPr>
          <w:lang w:val="bi_VU" w:bidi="bi_VU"/>
        </w:rPr>
      </w:r>
    </w:p>
    <w:p>
      <w:pPr/>
      <w:r>
        <w:rPr>
          <w:lang w:val="bi_VU" w:bidi="bi_VU"/>
        </w:rPr>
      </w:r>
      <w:r>
        <w:rPr>
          <w:vertAlign w:val="superscript"/>
          <w:lang w:val="bi_VU" w:bidi="bi_VU"/>
        </w:rPr>
        <w:t>14-16</w:t>
      </w:r>
      <w:r>
        <w:rPr>
          <w:lang w:val="bi_VU" w:bidi="bi_VU"/>
        </w:rPr>
        <w:t xml:space="preserve"> nao ol lida blong olgeta oli girap, oli sanem tok i go long ol taon blong olgeta, oli singaot twanti sikis taosen soldia blong olgeta oli kam wanples long Gibea, blong oli go faet long ol narafala laen ya blong Isrel. Long olgeta ya, i gat seven handred man Gibea we oli gudfala man blong faet, mo oli lefhan tu. Olgeta ya evriwan oli save sakem ston long sling, mo sipos oli stonem samting we i smol tumas olsem wan hea nomo, be oli no save mestem.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ol narafala laen ya oli gat fo handred taosen soldia blong olgeta we oli nambawan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 narafala laen* ya blong Isrel* oli go long Betel, long ples blong mekem wosip, nao oli prea long God se, “Hae God, plis yu soemaot long mifala. ?Bambae i olsem wanem? ?Wanem laen blong mifala bambae i lidim mifala blong go mekem faet long ol laen ya blong Benjamin*?” Mo hem i givim ansa long olgeta se, “Ol laen blong Juda* bambae oli lidim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nekis dei, long moning, olgeta ya oli aot, oli go putumap ol haos tapolen blong olgeta klosap long taon ya Gibea.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oli go blong mekem faet long ol laen ya blong Benjamin, mo oli laenap blong faet we oli stap lukluk i go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ol laen blong Benjamin oli kamaot long taon ya, oli kam mekem faet long olgeta, mo long dei ya nomo, oli kilim twanti tu taosen soldia blong olgeta ya oli ded.</w:t>
      </w:r>
      <w:r>
        <w:rPr>
          <w:lang w:val="bi_VU" w:bidi="bi_VU"/>
        </w:rPr>
      </w:r>
      <w:r>
        <w:rPr>
          <w:lang w:val="bi_VU" w:bidi="bi_VU"/>
        </w:rPr>
      </w:r>
    </w:p>
    <w:p>
      <w:pPr/>
      <w:r>
        <w:rPr>
          <w:lang w:val="bi_VU" w:bidi="bi_VU"/>
        </w:rPr>
      </w:r>
    </w:p>
    <w:p>
      <w:pPr/>
      <w:r>
        <w:rPr>
          <w:lang w:val="bi_VU" w:bidi="bi_VU"/>
        </w:rPr>
      </w:r>
      <w:r>
        <w:rPr>
          <w:vertAlign w:val="superscript"/>
          <w:lang w:val="bi_VU" w:bidi="bi_VU"/>
        </w:rPr>
        <w:t>22-24</w:t>
      </w:r>
      <w:r>
        <w:rPr>
          <w:lang w:val="bi_VU" w:bidi="bi_VU"/>
        </w:rPr>
        <w:t xml:space="preserve"> Nao ol narafala laen ya blong Isrel oli harem nogud tumas, mo oli aot long ples ya, oli gobak long ples blong mekem wosip, mo oli go krae long fes blong Hae God gogo san i godaon. Oli stap askem long hem se, “?Olsem wanem? ?Bambae mifala i gobak bakegen blong faet agens long ol brata ya blong mifala, no nogat?” Mo Hae God i givim ansa long olgeta se, “Yes, yufala i mas gobak.” Tok ya i leftemap tingting blong olgeta, nao long nekis dei, oli gobak long Gibea bakegen, mo oli laenap rere blong faet long sem ples ya we oli stap long hem fastaem.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long namba tu dei blong faet ya, ol laen ya blong Benjamin oli aot long Gibea oli kam, mo oli kilim eitin taosen soldia blong olgeta ya bakegen we oli nambawan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ol narafala laen ya blong Isrel evriwan oli gobak bakegen long Betel we oli harem nogud tumas, oli stap krae. Oli stap sidaon long ples ya long fes blong Hae God we oli no kakae wan samting gogo san i godaon. Mo oli mekem ol sakrefaes blong mekem wosip long hem, sam we oli bonem i bon evriwan, mo sam we oli bonem haf oli kakae haf, blong soemaot we oli stap fren gud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27-28</w:t>
      </w:r>
      <w:r>
        <w:rPr>
          <w:lang w:val="bi_VU" w:bidi="bi_VU"/>
        </w:rPr>
        <w:t xml:space="preserve"> Long taem ya, Bokis ya we i Saen blong Promes* blong Hae God i stap long ples ya, mo Hae Pris* ya Finehas i stap lukaot long hem. Hae pris ya, papa blong hem Eleasara, mo bubu blong hem Eron. Nao olgeta oli askem long Hae God bakegen se, “?Olsem wanem? ?Bambae mifala i gobak bakegen, no nogat?” Mo Hae God i givim ansa long olgeta se, “Yes, yufala i mas gobak bakegen. Tumora, mi bambae mi putum olgeta long han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ol komanda blong olgeta oli putum sam soldia blong olgeta oli stap haed raonabaot long Gibea.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long nekis dei, we i namba tri dei blong faet ya, ol narafala soldia ya oli go blong mekem faet long ol laen blong Benjamin bakegen, mo oli laenap rere blong faet long sem ples ya we oli stap long hem fastaem.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ol laen ya blong Benjamin oli kamaot long Gibea bakegen blong mekem faet, be olgeta ya oli tanemraon, oli giaman blong ronwe long olgeta. Nao ol laen ya blong Benjamin oli biaen long olgeta, oli stap mekem faet long olgeta olsem we oli mekem fastaem, mo oli stap biaen long olgeta go kasem open ples long rod ya we i kam long Gibea, mo long rod ya we i go long Betel. Olgeta oli kilim samwe long toti man oli ded,</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oli stap taltalem long olgeta se, “!Naoia yumi winim olgeta bakegen, olsem fastaem!” Be olgeta ya oli mekem plan finis se bambae oli giaman blong ronwe, blong pulum ol laen ya blong Benjamin oli kamaot longwe long taon ya blong kam long open ples ya long rod.</w:t>
      </w:r>
      <w:r>
        <w:rPr>
          <w:lang w:val="bi_VU" w:bidi="bi_VU"/>
        </w:rPr>
      </w:r>
      <w:r>
        <w:rPr>
          <w:lang w:val="bi_VU" w:bidi="bi_VU"/>
        </w:rPr>
      </w:r>
    </w:p>
    <w:p>
      <w:pPr/>
      <w:r>
        <w:rPr>
          <w:lang w:val="bi_VU" w:bidi="bi_VU"/>
        </w:rPr>
      </w:r>
    </w:p>
    <w:p>
      <w:pPr/>
      <w:r>
        <w:rPr>
          <w:lang w:val="bi_VU" w:bidi="bi_VU"/>
        </w:rPr>
      </w:r>
      <w:r>
        <w:rPr>
          <w:vertAlign w:val="superscript"/>
          <w:lang w:val="bi_VU" w:bidi="bi_VU"/>
        </w:rPr>
        <w:t>33-34</w:t>
      </w:r>
      <w:r>
        <w:rPr>
          <w:lang w:val="bi_VU" w:bidi="bi_VU"/>
        </w:rPr>
        <w:t xml:space="preserve"> Olgeta oli stap giaman blong ronwe go kasem ples ya Baltamara, nao long ples ya, oli kam wanples, oli tanemraon bakegen, oli stanap rere blong faet. Be long taem ya, ol ten taosen man ya blong olgeta we oli stap haedrere long ol ston raonabaot long Gibea oli kamaot wantaem, oli go insaed long taon ya, oli mekem faet long olgeta we oli stap long ples ya, mo faet ya i strong we i strong. Be ol laen ya blong Benjamin we oli stap long open ples longwe, oli no save we bambae oli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Hae God i mekem we ol narafala laen ya blong Isrel oli winimgud ol laen ya blong Benjamin, mo long dei ya, oli kilim twanti faef taosen wan handred soldia blong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ol laen ya blong Benjamin oli luksave we oli lus finis. Long taem ya, bighaf blong ol narafala laen* blong Isrel* ya oli giaman blong ronwe long ol laen blong Benjamin,* from we oli save we haf ya blong olgeta we oli stap haed klosap long taon ya Gibea bambae oli mekem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37-39</w:t>
      </w:r>
      <w:r>
        <w:rPr>
          <w:lang w:val="bi_VU" w:bidi="bi_VU"/>
        </w:rPr>
        <w:t xml:space="preserve"> Fastaem, taem olgeta oli no seraot yet, oli bin mekem wan plan, se taem haf blong olgeta ya we oli stap haed oli go holem taon ya, bambae oli mas bonem, nao sipos olgeta ya we oli stap giaman blong ronwe oli luk smok i go antap, bambae oli tanemraon bakegen, oli kam kilim ol laen blong Benjamin oli ded. Nao olgeta ya we oli stap haed, oli girap, oli resis i go insaed long taon ya, nao oli go olbaot, oli kilim olgeta man long ples ya oli ded, mo oli bonem taon ya. Nao long taem we smok i no go antap yet, ol laen blong Benjamin ya oli kilim samwe long toti man blong ol narafala laen ya finis oli ded, mo oli stap taltalem long olgeta se, “!Naoia yumi winim olgeta bakegen, olsem we yumi mekem fastaem!”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Be taem bigfala smok i kamaot long taon ya i go antap, olgeta ya oli lukluk i go biaen, mo oli sek we faea i stap kakae taon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olgeta ya we oli stap giaman blong ronwe oli tanemraon bakegen, oli mekem we ol laen ya blong Benjamin oli lusum hed, oli no moa save wanem samting blong mekem, from we oli luksave se bambae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42-43</w:t>
      </w:r>
      <w:r>
        <w:rPr>
          <w:lang w:val="bi_VU" w:bidi="bi_VU"/>
        </w:rPr>
        <w:t xml:space="preserve"> Ale, oli resis i go long open ples blong traem ronwe long ol narafala laen ya, be oli no save haed long olgeta. Oli sek we oli stap stret long medel blong tufala kampani blong olgeta. Long fored, i gat bighaf ya blong olgeta we oli stap giaman blong ronwe, mo biaen, i gat narafala haf ya we oli stap kamaot long taon ya bakegen. Ol narafala laen ya oli blokemgud olgeta, olsem we oli stap long wan trap nomo, nao oli gohed, oli stap kilim olgeta. Nao haf blong olgeta oli traem ronwe, be ol narafala laen ya oli biaen long olgeta, mo oli stap kilim olgeta go kasem samwe long narasaed taon ya 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Long taem ya, oli kilim eitin taosen laen blong Benjamin oli ded,</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be i gat sam long olgeta we oli tanem i go long not, oli resis blong go long bigfala open ples ya, blong go haed long bigfala klif ya Rimon, we i ston nomo mo i gat ol hol olbaot long hem. Be ol narafala laen ya oli stap biaen long olgeta, mo oli kilim faef taosen man blong olgeta oli ded long rod. Mo oli gohed, oli stap ronem samfala i go kasem ples ya Gidom, mo long ples ya, oli kilim tu taosen man bakegen oli ded.</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Namba blong ol laen blong Benjamin we oli ded long dei ya i kasem twanti faef taosen, mo olgeta evriwan oli nambawan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Nao long taem ya, i gat sikis handred laen blong Benjamin we oli ronwe, oli go haed long draeples, long bigfala klif ya Rimon, mo oli stap fo manis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Be ol laen blong Benjamin we oli stap long ol narafala taon blong olgeta, ol narafala laen ya blong Isrel oli kambak, oli kilim olgeta evriwan oli ded, we i no gat wan i stap. Oli kilim ol man, mo ol woman, mo ol pikinini, wetem ol anamol blong olgeta oli ded evriwan. Mo ol taon blong olgeta we oli stap olbaot long ples ya, oli bonem olgeta evriwan.</w:t>
      </w:r>
      <w:r>
        <w:rPr>
          <w:lang w:val="bi_VU" w:bidi="bi_VU"/>
        </w:rPr>
      </w:r>
      <w:r>
        <w:rPr>
          <w:lang w:val="bi_VU" w:bidi="bi_VU"/>
        </w:rPr>
      </w:r>
    </w:p>
    <w:p>
      <w:pPr/>
      <w:r>
        <w:rPr>
          <w:lang w:val="bi_VU" w:bidi="bi_VU"/>
        </w:rPr>
      </w:r>
    </w:p>
    <w:p>
      <w:pPr>
        <w:pStyle w:val="Heading2"/>
      </w:pPr>
      <w:r>
        <w:rPr>
          <w:lang w:val="bi_VU" w:bidi="bi_VU"/>
        </w:rPr>
        <w:t>Judges 21:1</w:t>
      </w:r>
      <w:r>
        <w:rPr>
          <w:lang w:val="bi_VU" w:bidi="bi_VU"/>
        </w:rPr>
      </w:r>
    </w:p>
    <w:p>
      <w:pPr/>
      <w:r>
        <w:rPr>
          <w:lang w:val="bi_VU" w:bidi="bi_VU"/>
        </w:rPr>
      </w:r>
      <w:r>
        <w:rPr>
          <w:vertAlign w:val="superscript"/>
          <w:lang w:val="bi_VU" w:bidi="bi_VU"/>
        </w:rPr>
        <w:t>1</w:t>
      </w:r>
      <w:r>
        <w:rPr>
          <w:lang w:val="bi_VU" w:bidi="bi_VU"/>
        </w:rPr>
        <w:t xml:space="preserve"> Bifo, long taem ya we ol narafala laen* ya blong Isrel* oli kam wanples long Mispa fastaem, olgeta oli mekem wan strong promes long fes blong Hae God, oli talem se, “Bambae i no gat wan long yumi i save letem blong wan laen blong Benjamin* i kam tekem dota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taem ya, Bokis ya we i Saen blong Promes* blong Hae God i stap long Betel, mo taem faet ya i finis, olgeta oli harem nogud tumas from ol brata ya blong olgeta, nao oli gobak bakegen long Betel, mo oli stap sidaon nomo long ples ya, oli stap krae bigwan long fes blong Hae God gogo san i godaon.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talem se, “Hae God, yu yu God blong mifala. ?From wanem samting ya i kamaot olsem? Ol laen ya blong Benjamin oli brata blong mifala nomo, be naoia, klosap oli lus evriwan.”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nekis dei, long eli moning, olgeta oli girap, oli mekem wan olta, nao oli mekem ol sakrefaes blong mekem wosip long Hae God, we sam oli bonem i bon evriwan, mo sam oli bonem haf oli kakae haf, blong soemaot we oli stap fren gud wetem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biaen, oli stap asaskem long olgeta se, “?Olsem wanem? ?Long taem ya we yumi kam wanples long fes blong Hae God long Mispa, i gat sam long yumi we oli no kam joen wetem yumi?” Oli stap askem olsem, from we oli bin mekem wan narafala strong promes tu long taem ya, oli talem se, “Sipos i gat wan long yumi we i no kam joen wetem yumi long fes blong Hae God long ples ya tede, bambae yumi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oli sore tumas long ol laen blong Benjamin, nao oli talem se, “Tede, yumi ya, klosap yumi lusum wan long ol twelef laen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 brata ya blong yumi we oli stap laef yet, naoia oli no gat woman blong olgeta. Yumi mekem wan strong promes finis long fes blong Hae God, se bambae yumi no save letem olgeta oli kam tekem ol gel blong yumi. ?Be bambae yumi mekem olsem wanem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olgeta oli stap asaskem gogo, oli faenemaot we ol man blong taon ya Jabes long Gilead oli no bin joen wetem olgeta long taem ya we oli stap long Mispa.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Oli jes tingbaot se bifo, taem we oli stap singaot nem blong ol ples blong kaontem ol man, be oli faenemaot se olgeta ya oli no kam.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jusumaot twelef taosen man blong olgeta we oli gudfala man blong faet, mo oli talem long olgeta se, “Yufala i go kilim ol man Jabes ya wetem ol woman blong olgeta mo ol pikinini blong olgeta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gel ya nomo blong olgeta we oli no save man yet, bambae yufala i holem olgeta 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oli go faet, mo taem faet i finis, oli faenem fo handred yang gel olsem long Jabes, mo oli holem olgeta, oli tekem olgeta i kambak long Kenan,* long ples ya Silo, we ol laen ya blong Isrel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taem ya, ol laen ya blong Benjamin oli stap haed yet long klif ya Rimon, nao ol narafala laen ya blong Isrel oli sanem tok i go long olgeta blong oli kam long ples ya, blong oli mekem pis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taem olgeta oli kam, ol narafala laen ya blong Isrel oli tekem ol gel ya, oli givim i go long olgeta. Be ol laen ya blong Benjamin oli plante tumas, namba blong ol gel ya i no kasem namba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 laen blong Isrel ya oli sore yet long olgeta, from we Hae God i katemaot olgeta finis long kampani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lida blong olgeta oli talem se, “Naoia i no moa gat woman nating we i kamaot biaen long Benjamin. ?Bambae yumi mekem olsem wanem blong faenem sam woman blong olgeta ya we oli no gat woman blong olgeta yet?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no stret blong wan long ol twelef laen ya blong yumi i lus. Yumi mas faenem wan rod blong mekem olgeta ya oli kam plante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Yumi no save letem blong oli kam tekem ol gel blong yumi, from we yumi mekem strong promes ya finis se, ‘Man we i letem wan long olgeta ya i kam tekem dota blong hem bambae i mas ded.’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oli tingbaot we bambae i no longtaem, oli mekem lafet ya long Silo we oli stap mekem evri yia long ples ya, blong ona long Hae God. Ples ya Silo, hem i stap long medel blong tufala ples ya Betel mo Lebona, we Betel i stap long saot, mo Lebona i stap long not, mo rod ya we i aot long Betel i go long Sekem, hem i stap long wes.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oli talem long ol laen blong Benjamin se, “Long taem blong lafet ya, i gud yufala i go haed long ol plantesen blong grep.*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yufala i stap wet long ples ya, nao taem ol gel ya blong Silo oli kamaot blong danis, bambae yufala wanwan i go pulum olgeta blong oli kam woman blong yufala. Bambae yufala i tekem olgeta i gobak long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ol papa blong olgeta no ol brata blong olgeta oli kam tok long mifala from, be bambae mifala i save talem long olgeta se, ‘Plis yufala i livim ol gel ya i stap, from we long taem blong faet, yumi no holem sam gel i stap, blong givim long ol man ya. Mo sipos yufala i givim olgeta i go nomo long olgeta, bambae yufala i brekem strong promes ya we yumi mekem finis long fes blong Hae God.’ ”</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 laen ya blong Benjamin oli mekem olsem. Oli go stap haed, mo taem ol gel ya oli kamaot blong danis, olgeta wanwan oli girap, oli go pulum olgeta oli kam woman blong olgeta, nao oli tekem olgeta i gobak long ples blong olgeta. Mo taem oli kam stap long ples blong olgeta, oli wokemgud ol taon blong olgeta bakegen, mo oli stap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long taem ya, ol narafala laen ya blong Isrel oli aot, oli gogobak long ol distrik blong olgeta, mo long ol famle blong olgeta mo long ol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taem ya, ol laen blong Isrel oli no gat king blong olgeta, mo evri man oli stap mekem olsem we oli luk se i stret.</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