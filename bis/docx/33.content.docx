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Micah 1:1</w:t>
      </w:r>
      <w:r>
        <w:rPr>
          <w:lang w:val="bi_VU" w:bidi="bi_VU"/>
        </w:rPr>
      </w:r>
    </w:p>
    <w:p>
      <w:pPr/>
      <w:r>
        <w:rPr>
          <w:lang w:val="bi_VU" w:bidi="bi_VU"/>
        </w:rPr>
      </w:r>
      <w:r>
        <w:rPr>
          <w:vertAlign w:val="superscript"/>
          <w:lang w:val="bi_VU" w:bidi="bi_VU"/>
        </w:rPr>
        <w:t>1</w:t>
      </w:r>
      <w:r>
        <w:rPr>
          <w:lang w:val="bi_VU" w:bidi="bi_VU"/>
        </w:rPr>
        <w:t xml:space="preserve"> Bifo, long taem blong King Jotam, mo long taem blong King Ahas, mo long taem blong King Hesekia, we trifala i king long Juda,* Hae God i stap toktok long Profet Maeka, wan man Juda blong vilej ya Moreset. Hem i stap soemaot ol vison* long hem, mo long ol vison ya, hem i stap tokbaot ol man blong taon ya Sameria,* we i kaptel blong Isrel,* mo ol man blong taon ya Jerusalem,* we i kaptel blong Juda.</w:t>
      </w:r>
    </w:p>
    <w:p>
      <w:pPr/>
      <w:r>
        <w:rPr>
          <w:lang w:val="bi_VU" w:bidi="bi_VU"/>
        </w:rPr>
      </w:r>
      <w:r>
        <w:rPr>
          <w:vertAlign w:val="superscript"/>
          <w:lang w:val="bi_VU" w:bidi="bi_VU"/>
        </w:rPr>
        <w:t>2</w:t>
      </w:r>
      <w:r>
        <w:rPr>
          <w:lang w:val="bi_VU" w:bidi="bi_VU"/>
        </w:rPr>
        <w:t xml:space="preserve"> Nao Profet Maeka i talem se, “Olgeta man long evri ples. Yufala i lesin gud. Olgeta man long wol. Yufala i harem tok blong mi. Hae God i Masta* blong yumi, mo hem bambae i talemaot ol poen blong hem agens long yufala. !Yufala i lesin! Hem i stap long haos* blong hem long heven, i stap toktok i kam.</w:t>
      </w:r>
    </w:p>
    <w:p>
      <w:pPr/>
      <w:r>
        <w:rPr>
          <w:lang w:val="bi_VU" w:bidi="bi_VU"/>
        </w:rPr>
      </w:r>
      <w:r>
        <w:rPr>
          <w:vertAlign w:val="superscript"/>
          <w:lang w:val="bi_VU" w:bidi="bi_VU"/>
        </w:rPr>
        <w:t>3</w:t>
      </w:r>
      <w:r>
        <w:rPr>
          <w:lang w:val="bi_VU" w:bidi="bi_VU"/>
        </w:rPr>
        <w:t xml:space="preserve"> Bambae hem i aot long haos ya blong hem, i kamdaon, i wokbaot long top blong ol hil.</w:t>
      </w:r>
    </w:p>
    <w:p>
      <w:pPr/>
      <w:r>
        <w:rPr>
          <w:lang w:val="bi_VU" w:bidi="bi_VU"/>
        </w:rPr>
      </w:r>
      <w:r>
        <w:rPr>
          <w:vertAlign w:val="superscript"/>
          <w:lang w:val="bi_VU" w:bidi="bi_VU"/>
        </w:rPr>
        <w:t>4</w:t>
      </w:r>
      <w:r>
        <w:rPr>
          <w:lang w:val="bi_VU" w:bidi="bi_VU"/>
        </w:rPr>
        <w:t xml:space="preserve"> Nao ol hil ya bambae oli ronaot, olsem kandel we i stap klosap long faea. Bambae oli ron bigwan olsem wota, oli folem ol krik i kamdaon, olsem wota we i aot long hil, i ron bigwan i kam.</w:t>
      </w:r>
    </w:p>
    <w:p>
      <w:pPr/>
      <w:r>
        <w:rPr>
          <w:lang w:val="bi_VU" w:bidi="bi_VU"/>
        </w:rPr>
      </w:r>
      <w:r>
        <w:rPr>
          <w:vertAlign w:val="superscript"/>
          <w:lang w:val="bi_VU" w:bidi="bi_VU"/>
        </w:rPr>
        <w:t>5</w:t>
      </w:r>
      <w:r>
        <w:rPr>
          <w:lang w:val="bi_VU" w:bidi="bi_VU"/>
        </w:rPr>
        <w:t xml:space="preserve"> “Ol samting ya bambae i kamtru olsem, from we yumi ol laen* blong Isrel,* yumi evriwan i mekem sin, mo yumi stap girap agens long God. Ol man Isrel. ?Yufala i stap girap agens long hem, be stamba blong hem hu? Yufala long Sameria* nomo i stamba blong hem. Ol man Juda.* ?Yufala i stap mekem wosip long ol narafala god, be hu i stamba blong hem? !Yufala long Jerusalem* nomo i stamba blong hem!</w:t>
      </w:r>
    </w:p>
    <w:p>
      <w:pPr/>
      <w:r>
        <w:rPr>
          <w:lang w:val="bi_VU" w:bidi="bi_VU"/>
        </w:rPr>
      </w:r>
      <w:r>
        <w:rPr>
          <w:vertAlign w:val="superscript"/>
          <w:lang w:val="bi_VU" w:bidi="bi_VU"/>
        </w:rPr>
        <w:t>6</w:t>
      </w:r>
      <w:r>
        <w:rPr>
          <w:lang w:val="bi_VU" w:bidi="bi_VU"/>
        </w:rPr>
        <w:t xml:space="preserve"> Nao from samting ya, Hae God i talem se, ‘Ol man Isrel. Bigfala taon ya Sameria, bambae mi mi spolemgud. Bambae mi brebrekem ol haos blong hem, we ol ston blong hem bambae i stap long ol hip olbaot long open ples, nao ples blong hem bambae i kam ples blong planem rop ya grep* nomo. Ol ston blong taon ya, bambae mi kafsaedem i go long krik, nao oli ron i godaon, mo fandesen blong taon ya bambae i stap nating nomo long klia ples.</w:t>
      </w:r>
    </w:p>
    <w:p>
      <w:pPr/>
      <w:r>
        <w:rPr>
          <w:lang w:val="bi_VU" w:bidi="bi_VU"/>
        </w:rPr>
      </w:r>
      <w:r>
        <w:rPr>
          <w:vertAlign w:val="superscript"/>
          <w:lang w:val="bi_VU" w:bidi="bi_VU"/>
        </w:rPr>
        <w:t>7</w:t>
      </w:r>
      <w:r>
        <w:rPr>
          <w:lang w:val="bi_VU" w:bidi="bi_VU"/>
        </w:rPr>
        <w:t xml:space="preserve"> Ol aedol we yufala i laekem tumas, bambae ol enemi blong yufala oli brebrekem long ol smosmol pis, mo ol presen we yufala i stap givim long ol woman pris we yufala i stap go slip wetem olgeta long haos blong ol god ya blong yufala, bambae ol enemi ya oli bonem evriwan. Ol aedol ya blong yufala bambae oli kam hip blong doti nomo. Ol samting ya we yufala ol man Sameria i kasem blong yusum long wosip blong yufala, ol enemi blong yufala bambae oli kam tekemaot, blong go givim long ol woman pris blong ol god blong olgeta.’ ”</w:t>
      </w:r>
    </w:p>
    <w:p>
      <w:pPr/>
      <w:r>
        <w:rPr>
          <w:lang w:val="bi_VU" w:bidi="bi_VU"/>
        </w:rPr>
      </w:r>
      <w:r>
        <w:rPr>
          <w:vertAlign w:val="superscript"/>
          <w:lang w:val="bi_VU" w:bidi="bi_VU"/>
        </w:rPr>
        <w:t>8</w:t>
      </w:r>
      <w:r>
        <w:rPr>
          <w:lang w:val="bi_VU" w:bidi="bi_VU"/>
        </w:rPr>
        <w:t xml:space="preserve"> Nao profet i talem se, “From ol samting ya, mi harem se bambae mi mas krae we mi krae bigwan. Bambae mi mas tekemaot klos blong mi mo sandel blong mi, mi stap wokbaot olsem man we i stap krae from dedman, blong soemaot we mi mi harem nogud tumas. Bambae mi stap singaot bigwan olsem wael dog ya jakol,* mo mi mas singaot nogud olsem bigfala pijin ya ostrij.*</w:t>
      </w:r>
    </w:p>
    <w:p>
      <w:pPr/>
      <w:r>
        <w:rPr>
          <w:lang w:val="bi_VU" w:bidi="bi_VU"/>
        </w:rPr>
      </w:r>
      <w:r>
        <w:rPr>
          <w:vertAlign w:val="superscript"/>
          <w:lang w:val="bi_VU" w:bidi="bi_VU"/>
        </w:rPr>
        <w:t>9</w:t>
      </w:r>
      <w:r>
        <w:rPr>
          <w:lang w:val="bi_VU" w:bidi="bi_VU"/>
        </w:rPr>
        <w:t xml:space="preserve"> Sik ya we i kasem ol man Sameria i olsem wan bigfala soa long leg blong man, we neva i save kam gud bakegen samtaem. Mo sem samting i kam kasem yumi finis long Juda. Mi luk we ol enemi blong yumi oli stap spolem ples ya blong yumi, kam kasem doa* blong bigfala taon ya Jerusalem, we ol man ples blong mi oli stap long hem.”</w:t>
      </w:r>
    </w:p>
    <w:p>
      <w:pPr/>
      <w:r>
        <w:rPr>
          <w:lang w:val="bi_VU" w:bidi="bi_VU"/>
        </w:rPr>
      </w:r>
      <w:r>
        <w:rPr>
          <w:vertAlign w:val="superscript"/>
          <w:lang w:val="bi_VU" w:bidi="bi_VU"/>
        </w:rPr>
        <w:t>10</w:t>
      </w:r>
      <w:r>
        <w:rPr>
          <w:lang w:val="bi_VU" w:bidi="bi_VU"/>
        </w:rPr>
        <w:t xml:space="preserve"> Nao long vison* ya, Profet Maeka i gohed, i talem se, “Ol man Juda.* !Yufala i no go talemaot long ol man Filistia long taon ya Gat, we yumi lus long faet! !Yufala i no letem olgeta oli luk we yufala i stap krae! Ol man blong taon ya Betleafra oli stap rol olbaot long asis blong soemaot we tingting blong olgeta i foldaon finis.</w:t>
      </w:r>
    </w:p>
    <w:p>
      <w:pPr/>
      <w:r>
        <w:rPr>
          <w:lang w:val="bi_VU" w:bidi="bi_VU"/>
        </w:rPr>
      </w:r>
      <w:r>
        <w:rPr>
          <w:vertAlign w:val="superscript"/>
          <w:lang w:val="bi_VU" w:bidi="bi_VU"/>
        </w:rPr>
        <w:t>11</w:t>
      </w:r>
      <w:r>
        <w:rPr>
          <w:lang w:val="bi_VU" w:bidi="bi_VU"/>
        </w:rPr>
        <w:t xml:space="preserve"> Ol man blong taon ya Safiri, naoia oli stap go wok slef* long narafala kantri, we oli neked nomo, mo oli sem tumas. Mo ol man blong taon ya Jahanan oli fraet blong kam afsaed long taon blong olgeta. Mo olgeta blong taon ya Betejel oli stap krae from ol man blong olgeta we oli ded. Yufala i no save go haed long ples blong olgeta.</w:t>
      </w:r>
    </w:p>
    <w:p>
      <w:pPr/>
      <w:r>
        <w:rPr>
          <w:lang w:val="bi_VU" w:bidi="bi_VU"/>
        </w:rPr>
      </w:r>
      <w:r>
        <w:rPr>
          <w:vertAlign w:val="superscript"/>
          <w:lang w:val="bi_VU" w:bidi="bi_VU"/>
        </w:rPr>
        <w:t>12</w:t>
      </w:r>
      <w:r>
        <w:rPr>
          <w:lang w:val="bi_VU" w:bidi="bi_VU"/>
        </w:rPr>
        <w:t xml:space="preserve"> Mo olgeta blong taon ya Marot oli stap harem nogud, oli wantem tumas blong man i kam sevem olgeta. Be bigfala trabol ya, Hae God nomo i tekem i kam, mo i stap klosap finis long doa* blong Jerusalem.*</w:t>
      </w:r>
    </w:p>
    <w:p>
      <w:pPr/>
      <w:r>
        <w:rPr>
          <w:lang w:val="bi_VU" w:bidi="bi_VU"/>
        </w:rPr>
      </w:r>
      <w:r>
        <w:rPr>
          <w:vertAlign w:val="superscript"/>
          <w:lang w:val="bi_VU" w:bidi="bi_VU"/>
        </w:rPr>
        <w:t>13</w:t>
      </w:r>
      <w:r>
        <w:rPr>
          <w:lang w:val="bi_VU" w:bidi="bi_VU"/>
        </w:rPr>
        <w:t xml:space="preserve"> Ol man Lakis. Yufala i mas fasem ol kat blong yufala long ol hos blong yufala, yufala i ronwe. Yufala nao i faswan blong folem rabis fasin blong ol man Isrel,* nao yufala i pulum ol man Jerusalem blong oli mekem sin.</w:t>
      </w:r>
    </w:p>
    <w:p>
      <w:pPr/>
      <w:r>
        <w:rPr>
          <w:lang w:val="bi_VU" w:bidi="bi_VU"/>
        </w:rPr>
      </w:r>
      <w:r>
        <w:rPr>
          <w:vertAlign w:val="superscript"/>
          <w:lang w:val="bi_VU" w:bidi="bi_VU"/>
        </w:rPr>
        <w:t>14</w:t>
      </w:r>
      <w:r>
        <w:rPr>
          <w:lang w:val="bi_VU" w:bidi="bi_VU"/>
        </w:rPr>
        <w:t xml:space="preserve"> Ol man Juda.* I taem blong yumi evriwan i talem tata long taon ya Moresetgat, from we ol enemi oli stap kam blong holem taon ya. Mo ol man long taon ya Aksib bambae oli no save givhan long ol king blong yumi, nao ol king ya bambae oli harem nogud.</w:t>
      </w:r>
    </w:p>
    <w:p>
      <w:pPr/>
      <w:r>
        <w:rPr>
          <w:lang w:val="bi_VU" w:bidi="bi_VU"/>
        </w:rPr>
      </w:r>
      <w:r>
        <w:rPr>
          <w:vertAlign w:val="superscript"/>
          <w:lang w:val="bi_VU" w:bidi="bi_VU"/>
        </w:rPr>
        <w:t>15</w:t>
      </w:r>
      <w:r>
        <w:rPr>
          <w:lang w:val="bi_VU" w:bidi="bi_VU"/>
        </w:rPr>
        <w:t xml:space="preserve"> “Ol man Maresa. I no longtaem Hae God bambae i letem ol enemi blong yumi oli kam holem taon ya blong yufala. Nao ol gudgudfala lida blong yumi bambae oli ronwe, oli go haed long ol hol long ston long ples ya Adulam.</w:t>
      </w:r>
    </w:p>
    <w:p>
      <w:pPr/>
      <w:r>
        <w:rPr>
          <w:lang w:val="bi_VU" w:bidi="bi_VU"/>
        </w:rPr>
      </w:r>
      <w:r>
        <w:rPr>
          <w:vertAlign w:val="superscript"/>
          <w:lang w:val="bi_VU" w:bidi="bi_VU"/>
        </w:rPr>
        <w:t>16</w:t>
      </w:r>
      <w:r>
        <w:rPr>
          <w:lang w:val="bi_VU" w:bidi="bi_VU"/>
        </w:rPr>
        <w:t xml:space="preserve"> Ol man Juda. Yufala i mas katem hea blong yufala, blong soemaot we yufala i harem nogud tumas, yufala i stap krae from ol pikinini ya blong yufala, we yufala i lavem olgeta tumas. Yufala i mas katemaot olgeta hea blong yufala, we bambae yufala i bolhed nomo, olsem pijin ya valja,* from we ol enemi blong yumi bambae oli kam tekemaot ol pikinini blong yumi, blong oli go wok slef* long ples blong olgeta.”</w:t>
      </w:r>
    </w:p>
    <w:p>
      <w:pPr>
        <w:pStyle w:val="Heading2"/>
      </w:pPr>
      <w:r>
        <w:rPr>
          <w:lang w:val="bi_VU" w:bidi="bi_VU"/>
        </w:rPr>
        <w:t>Micah 2:1</w:t>
      </w:r>
      <w:r>
        <w:rPr>
          <w:lang w:val="bi_VU" w:bidi="bi_VU"/>
        </w:rPr>
      </w:r>
    </w:p>
    <w:p>
      <w:pPr/>
      <w:r>
        <w:rPr>
          <w:lang w:val="bi_VU" w:bidi="bi_VU"/>
        </w:rPr>
      </w:r>
      <w:r>
        <w:rPr>
          <w:vertAlign w:val="superscript"/>
          <w:lang w:val="bi_VU" w:bidi="bi_VU"/>
        </w:rPr>
        <w:t>1</w:t>
      </w:r>
      <w:r>
        <w:rPr>
          <w:lang w:val="bi_VU" w:bidi="bi_VU"/>
        </w:rPr>
        <w:t xml:space="preserve"> Nao Profet Maeka i talem se, “!Sore tumas long yufala ya we yufala i no save slip long naet, yufala i stap tingbaot ol rabis plan blong yufala gogo kasem delaet! Long moning, taem yufala i gat janis, be oltaem yufala i stap gohed blong wokem ol plan ya blong yufala.</w:t>
      </w:r>
    </w:p>
    <w:p>
      <w:pPr/>
      <w:r>
        <w:rPr>
          <w:lang w:val="bi_VU" w:bidi="bi_VU"/>
        </w:rPr>
      </w:r>
      <w:r>
        <w:rPr>
          <w:vertAlign w:val="superscript"/>
          <w:lang w:val="bi_VU" w:bidi="bi_VU"/>
        </w:rPr>
        <w:t>2</w:t>
      </w:r>
      <w:r>
        <w:rPr>
          <w:lang w:val="bi_VU" w:bidi="bi_VU"/>
        </w:rPr>
        <w:t xml:space="preserve"> Taem yufala i wantem graon blong narafala man, yufala i girap, yufala i go tekem isi nomo, mo taem yufala i wantem haos blong narafala man, yufala i girap, yufala i go tekemaot. I no gat man we i naf blong blokem yufala, blong holemtaet graon blong hem, mo haos blong hem, mo ol samting we bambae ol pikinini blong hem oli holem biaen long hem.</w:t>
      </w:r>
    </w:p>
    <w:p>
      <w:pPr/>
      <w:r>
        <w:rPr>
          <w:lang w:val="bi_VU" w:bidi="bi_VU"/>
        </w:rPr>
      </w:r>
      <w:r>
        <w:rPr>
          <w:vertAlign w:val="superscript"/>
          <w:lang w:val="bi_VU" w:bidi="bi_VU"/>
        </w:rPr>
        <w:t>3</w:t>
      </w:r>
      <w:r>
        <w:rPr>
          <w:lang w:val="bi_VU" w:bidi="bi_VU"/>
        </w:rPr>
        <w:t xml:space="preserve"> “Nao from samting ya, Hae God i talem se, ‘Mi mi stap mekem plan blong tekem bigfala trabol i kam kasem yufala, mo bambae yufala i no gat rod blong ronwe. Bambae yufala i luk we oltaem nomo, yufala i stap long trabol, nao bambae yufala i no moa save flas, olsem we yufala i stap mekem naoia.</w:t>
      </w:r>
    </w:p>
    <w:p>
      <w:pPr/>
      <w:r>
        <w:rPr>
          <w:lang w:val="bi_VU" w:bidi="bi_VU"/>
        </w:rPr>
      </w:r>
      <w:r>
        <w:rPr>
          <w:vertAlign w:val="superscript"/>
          <w:lang w:val="bi_VU" w:bidi="bi_VU"/>
        </w:rPr>
        <w:t>4</w:t>
      </w:r>
      <w:r>
        <w:rPr>
          <w:lang w:val="bi_VU" w:bidi="bi_VU"/>
        </w:rPr>
        <w:t xml:space="preserve"> Biaen long taem ya, ol man bambae oli stap jikim yufala from bigfala trabol ya we bambae i kam kasem yufala. Mo bambae oli wokem wan singsing blong talemaot trabol ya we yufala i foldaon long hem. Bambae oli save singsing se, “!Naoia yumi kam nogud olgeta! Olgeta graon blong yumi, Hae God i tekemaot finis i gowe long yumi. Hem i givim long olgeta ya we oli holem yumi blong yumi go wok slef* blong olgeta.”</w:t>
      </w:r>
    </w:p>
    <w:p>
      <w:pPr/>
      <w:r>
        <w:rPr>
          <w:lang w:val="bi_VU" w:bidi="bi_VU"/>
        </w:rPr>
      </w:r>
      <w:r>
        <w:rPr>
          <w:vertAlign w:val="superscript"/>
          <w:lang w:val="bi_VU" w:bidi="bi_VU"/>
        </w:rPr>
        <w:t>5</w:t>
      </w:r>
      <w:r>
        <w:rPr>
          <w:lang w:val="bi_VU" w:bidi="bi_VU"/>
        </w:rPr>
        <w:t xml:space="preserve"> “ ‘Nao from samting ya, long taem ya we bambae mi givimbak ol graon ya, mo ol man blong mi oli stap seraot graon ya bakegen, bambae i no gat man i save stanap long nem blong yufala, blong karem graon blong yufala.’ ”</w:t>
      </w:r>
    </w:p>
    <w:p>
      <w:pPr/>
      <w:r>
        <w:rPr>
          <w:lang w:val="bi_VU" w:bidi="bi_VU"/>
        </w:rPr>
      </w:r>
      <w:r>
        <w:rPr>
          <w:vertAlign w:val="superscript"/>
          <w:lang w:val="bi_VU" w:bidi="bi_VU"/>
        </w:rPr>
        <w:t>6</w:t>
      </w:r>
      <w:r>
        <w:rPr>
          <w:lang w:val="bi_VU" w:bidi="bi_VU"/>
        </w:rPr>
        <w:t xml:space="preserve"> Nao profet i talem se, “Yufala i stap tok strong long mi, yufala i talem se, ‘!Ei! !Yu no stap prij agens long mifala olsem! I nogud yu stap tokbaot ol samting ya oltaem. God i no save mekem mifala i sem.</w:t>
      </w:r>
    </w:p>
    <w:p>
      <w:pPr/>
      <w:r>
        <w:rPr>
          <w:lang w:val="bi_VU" w:bidi="bi_VU"/>
        </w:rPr>
      </w:r>
      <w:r>
        <w:rPr>
          <w:vertAlign w:val="superscript"/>
          <w:lang w:val="bi_VU" w:bidi="bi_VU"/>
        </w:rPr>
        <w:t>7</w:t>
      </w:r>
      <w:r>
        <w:rPr>
          <w:lang w:val="bi_VU" w:bidi="bi_VU"/>
        </w:rPr>
        <w:t xml:space="preserve"> !Yumi ol laen* blong Isrel* ya! ?Yu ting se God i save singaot* trabol i kam long yumi? ?Yu ting se tingting blong hem i save finis long yumi? !Fasin blong hem i no olsem! Oltaem hem i stap tok gud long ol man we oli stap folem stret fasin.’ ”</w:t>
      </w:r>
    </w:p>
    <w:p>
      <w:pPr/>
      <w:r>
        <w:rPr>
          <w:lang w:val="bi_VU" w:bidi="bi_VU"/>
        </w:rPr>
      </w:r>
      <w:r>
        <w:rPr>
          <w:vertAlign w:val="superscript"/>
          <w:lang w:val="bi_VU" w:bidi="bi_VU"/>
        </w:rPr>
        <w:t>8</w:t>
      </w:r>
      <w:r>
        <w:rPr>
          <w:lang w:val="bi_VU" w:bidi="bi_VU"/>
        </w:rPr>
        <w:t xml:space="preserve"> Be profet i talemaot we Hae God i tok agens long olgeta, i talem se, “!Olgeta! Oltaem yufala i girap, yufala i stap faet agens long ol man blong mi, olsem we oli enemi blong yufala. Taem olgeta oli kambak long faet, we oli ting se bambae i no moa gat wan samting i save spolem olgeta, be yufala i girap, yufala i go tekemaot ol klos ya we oli stap werem, yufala i karem i blong yufala.</w:t>
      </w:r>
    </w:p>
    <w:p>
      <w:pPr/>
      <w:r>
        <w:rPr>
          <w:lang w:val="bi_VU" w:bidi="bi_VU"/>
        </w:rPr>
      </w:r>
      <w:r>
        <w:rPr>
          <w:vertAlign w:val="superscript"/>
          <w:lang w:val="bi_VU" w:bidi="bi_VU"/>
        </w:rPr>
        <w:t>9</w:t>
      </w:r>
      <w:r>
        <w:rPr>
          <w:lang w:val="bi_VU" w:bidi="bi_VU"/>
        </w:rPr>
        <w:t xml:space="preserve"> Ol woman blong ol man blong mi oli laekem ol haos blong olgeta tumas, be yufala i girap, yufala i go ronemaot olgeta i gowe. Mo i gat promes blong mi i stap long ol pikinini blong olgeta, se bambae mi blesem olgeta, be oltaem, yufala i stap blokem olgeta, blong oli no save kasem.</w:t>
      </w:r>
    </w:p>
    <w:p>
      <w:pPr/>
      <w:r>
        <w:rPr>
          <w:lang w:val="bi_VU" w:bidi="bi_VU"/>
        </w:rPr>
      </w:r>
      <w:r>
        <w:rPr>
          <w:vertAlign w:val="superscript"/>
          <w:lang w:val="bi_VU" w:bidi="bi_VU"/>
        </w:rPr>
        <w:t>10</w:t>
      </w:r>
      <w:r>
        <w:rPr>
          <w:lang w:val="bi_VU" w:bidi="bi_VU"/>
        </w:rPr>
        <w:t xml:space="preserve"> Naoia i no moa gat ples blong haed blong yufala long ples ya. !Yufala i girap! !Yufala i gowe! Ol enemi blong yufala bambae oli kam spolemgud olgeta ples ya, from ol sin ya blong yufala.</w:t>
      </w:r>
    </w:p>
    <w:p>
      <w:pPr/>
      <w:r>
        <w:rPr>
          <w:lang w:val="bi_VU" w:bidi="bi_VU"/>
        </w:rPr>
      </w:r>
      <w:r>
        <w:rPr>
          <w:vertAlign w:val="superscript"/>
          <w:lang w:val="bi_VU" w:bidi="bi_VU"/>
        </w:rPr>
        <w:t>11</w:t>
      </w:r>
      <w:r>
        <w:rPr>
          <w:lang w:val="bi_VU" w:bidi="bi_VU"/>
        </w:rPr>
        <w:t xml:space="preserve"> “Yufala i wantem tumas blong lesin long man we tok blong hem i blong giaman nomo, i blong trikim man. Man we i stap talem se, ‘Tru mi talem long yufala, bambae i no longtaem, ples blong yumi i fulap gud long waen, mo ol narafala dring olsem,’ hemia nao prija we yufala i glad long hem.”</w:t>
      </w:r>
    </w:p>
    <w:p>
      <w:pPr/>
      <w:r>
        <w:rPr>
          <w:lang w:val="bi_VU" w:bidi="bi_VU"/>
        </w:rPr>
      </w:r>
      <w:r>
        <w:rPr>
          <w:vertAlign w:val="superscript"/>
          <w:lang w:val="bi_VU" w:bidi="bi_VU"/>
        </w:rPr>
        <w:t>12</w:t>
      </w:r>
      <w:r>
        <w:rPr>
          <w:lang w:val="bi_VU" w:bidi="bi_VU"/>
        </w:rPr>
        <w:t xml:space="preserve"> Nao profet i talemaot we Hae God i talem se, “Ol laen* blong Isrel.* I gat taem i stap kam, we mi bambae mi kam lukaot olgeta ya we oli kamaot biaen long yufala we i no ded long ol trabol ya. Nao bambae mi tekem olgeta evriwan oli kam wanples bakegen. Bambae mi mekem olsem man blong lukaot long sipsip, we i tekem ol sipsip blong hem oli kambak long fenis blong olgeta. Bambae ples blong yufala i stap fulap bakegen long man, olsem ples blong gudfala gras, we oltaem i gat fulap sipsip i stap long hem.”</w:t>
      </w:r>
    </w:p>
    <w:p>
      <w:pPr/>
      <w:r>
        <w:rPr>
          <w:lang w:val="bi_VU" w:bidi="bi_VU"/>
        </w:rPr>
      </w:r>
      <w:r>
        <w:rPr>
          <w:vertAlign w:val="superscript"/>
          <w:lang w:val="bi_VU" w:bidi="bi_VU"/>
        </w:rPr>
        <w:t>13</w:t>
      </w:r>
      <w:r>
        <w:rPr>
          <w:lang w:val="bi_VU" w:bidi="bi_VU"/>
        </w:rPr>
        <w:t xml:space="preserve"> Nao profet i talem se, “Long taem ya, God bambae i openem rod blong ol man blong hem, we bambae i tekemaot olgeta long kantri ya longwe we bambae oli stap wok slef* long hem, i lidim olgeta i kam. Bambae oli kamaot long ol taon ya longwe, nao bambae oli fri. Hae God nomo bambae i king blong olgeta, mo hem bambae i stap lidim olgeta oli aot long ples ya, oli kam.”</w:t>
      </w:r>
    </w:p>
    <w:p>
      <w:pPr>
        <w:pStyle w:val="Heading2"/>
      </w:pPr>
      <w:r>
        <w:rPr>
          <w:lang w:val="bi_VU" w:bidi="bi_VU"/>
        </w:rPr>
        <w:t>Micah 3:1</w:t>
      </w:r>
      <w:r>
        <w:rPr>
          <w:lang w:val="bi_VU" w:bidi="bi_VU"/>
        </w:rPr>
      </w:r>
    </w:p>
    <w:p>
      <w:pPr/>
      <w:r>
        <w:rPr>
          <w:lang w:val="bi_VU" w:bidi="bi_VU"/>
        </w:rPr>
      </w:r>
      <w:r>
        <w:rPr>
          <w:vertAlign w:val="superscript"/>
          <w:lang w:val="bi_VU" w:bidi="bi_VU"/>
        </w:rPr>
        <w:t>1</w:t>
      </w:r>
      <w:r>
        <w:rPr>
          <w:lang w:val="bi_VU" w:bidi="bi_VU"/>
        </w:rPr>
        <w:t xml:space="preserve"> Nao Profet Maeka i tok long ol lida blong ol laen* blong Isrel,* i talem se, “Olgeta. Yufala i lesin long tok blong mi. Yufala i lida blong ol man ya blong mi. Mo wok blong yufala i blong jajem olgeta long stret fasin.</w:t>
      </w:r>
    </w:p>
    <w:p>
      <w:pPr/>
      <w:r>
        <w:rPr>
          <w:lang w:val="bi_VU" w:bidi="bi_VU"/>
        </w:rPr>
      </w:r>
      <w:r>
        <w:rPr>
          <w:vertAlign w:val="superscript"/>
          <w:lang w:val="bi_VU" w:bidi="bi_VU"/>
        </w:rPr>
        <w:t>2</w:t>
      </w:r>
      <w:r>
        <w:rPr>
          <w:lang w:val="bi_VU" w:bidi="bi_VU"/>
        </w:rPr>
        <w:t xml:space="preserve"> Be yufala i girap, yufala i tanem baksaed long stret fasin, yufala i agens long hem, nao yufala i wantem mekem ol rabis fasin nomo. Taem yufala i jajem ol man, i olsem we yufala i stap tekemaot skin blong olgeta we oli laef yet, nao yufala i stap terem mit blong olgeta i kamaot long bun blong olgeta.</w:t>
      </w:r>
    </w:p>
    <w:p>
      <w:pPr/>
      <w:r>
        <w:rPr>
          <w:lang w:val="bi_VU" w:bidi="bi_VU"/>
        </w:rPr>
      </w:r>
      <w:r>
        <w:rPr>
          <w:vertAlign w:val="superscript"/>
          <w:lang w:val="bi_VU" w:bidi="bi_VU"/>
        </w:rPr>
        <w:t>3</w:t>
      </w:r>
      <w:r>
        <w:rPr>
          <w:lang w:val="bi_VU" w:bidi="bi_VU"/>
        </w:rPr>
        <w:t xml:space="preserve"> Yufala i stap kakae olgeta. Yufala i stap teremaot skin blong olgeta, yufala i stap brekem bun blong olgeta, mo yufala i stap katkatem olgeta long ol smosmol pis, olsem we man i stap katkatem mit blong putum i go long sospen.</w:t>
      </w:r>
    </w:p>
    <w:p>
      <w:pPr/>
      <w:r>
        <w:rPr>
          <w:lang w:val="bi_VU" w:bidi="bi_VU"/>
        </w:rPr>
      </w:r>
      <w:r>
        <w:rPr>
          <w:vertAlign w:val="superscript"/>
          <w:lang w:val="bi_VU" w:bidi="bi_VU"/>
        </w:rPr>
        <w:t>4</w:t>
      </w:r>
      <w:r>
        <w:rPr>
          <w:lang w:val="bi_VU" w:bidi="bi_VU"/>
        </w:rPr>
        <w:t xml:space="preserve"> I gat taem i stap kam we bambae yufala i krae i go long Hae God blong i givhan long yufala, be bambae hem i no save ansa long yufala. Bambae hem i no save harem prea blong yufala, from we yufala i stap mekem ol fasin ya we i no stret.</w:t>
      </w:r>
    </w:p>
    <w:p>
      <w:pPr/>
      <w:r>
        <w:rPr>
          <w:lang w:val="bi_VU" w:bidi="bi_VU"/>
        </w:rPr>
      </w:r>
      <w:r>
        <w:rPr>
          <w:vertAlign w:val="superscript"/>
          <w:lang w:val="bi_VU" w:bidi="bi_VU"/>
        </w:rPr>
        <w:t>5</w:t>
      </w:r>
      <w:r>
        <w:rPr>
          <w:lang w:val="bi_VU" w:bidi="bi_VU"/>
        </w:rPr>
        <w:t xml:space="preserve"> “Ol profet. Yufala i stap giaman long ol man blong yumi, yufala i stap pulum olgeta oli go krangke. Taem man i pem yufala, yufala i promes se bambae hem i gat pis, be taem man i no pem yufala, yufala i talem se bambae i no longtaem, faet i kam. Nao from samting ya, Hae God i talem long yufala se,</w:t>
      </w:r>
    </w:p>
    <w:p>
      <w:pPr/>
      <w:r>
        <w:rPr>
          <w:lang w:val="bi_VU" w:bidi="bi_VU"/>
        </w:rPr>
      </w:r>
      <w:r>
        <w:rPr>
          <w:vertAlign w:val="superscript"/>
          <w:lang w:val="bi_VU" w:bidi="bi_VU"/>
        </w:rPr>
        <w:t>6</w:t>
      </w:r>
      <w:r>
        <w:rPr>
          <w:lang w:val="bi_VU" w:bidi="bi_VU"/>
        </w:rPr>
        <w:t xml:space="preserve"> ‘Ol profet. Naoia klosap wok ya blong yufala i finis. Bambae yufala i no moa save luk vison* bakegen, mo bambae yufala i no moa save talemaot ol samting we bambae i hapen long fiuja, from we yufala i stap lidim ol man blong mi oli gorong.</w:t>
      </w:r>
    </w:p>
    <w:p>
      <w:pPr/>
      <w:r>
        <w:rPr>
          <w:lang w:val="bi_VU" w:bidi="bi_VU"/>
        </w:rPr>
      </w:r>
      <w:r>
        <w:rPr>
          <w:vertAlign w:val="superscript"/>
          <w:lang w:val="bi_VU" w:bidi="bi_VU"/>
        </w:rPr>
        <w:t>7</w:t>
      </w:r>
      <w:r>
        <w:rPr>
          <w:lang w:val="bi_VU" w:bidi="bi_VU"/>
        </w:rPr>
        <w:t xml:space="preserve"> Mo sipos ol man oli luk we ol samting ya we yufala i stap talemaot oli no kamtru, bambae yufala i sem bigwan. Taem yufala i luk we mi mi no save ansa long yufala, bambae yufala i harem nogud tumas.’ ”</w:t>
      </w:r>
    </w:p>
    <w:p>
      <w:pPr/>
      <w:r>
        <w:rPr>
          <w:lang w:val="bi_VU" w:bidi="bi_VU"/>
        </w:rPr>
      </w:r>
      <w:r>
        <w:rPr>
          <w:vertAlign w:val="superscript"/>
          <w:lang w:val="bi_VU" w:bidi="bi_VU"/>
        </w:rPr>
        <w:t>8</w:t>
      </w:r>
      <w:r>
        <w:rPr>
          <w:lang w:val="bi_VU" w:bidi="bi_VU"/>
        </w:rPr>
        <w:t xml:space="preserve"> Mo profet i talem se, “Be mi, oltaem Hae God i stap givim paoa long mi. Oltaem, hem i stap mekem Spirit blong hem i kam bigwan long mi, i holem mi, mo i stap mekem mi mi savegud ol stret fasin blong jajem man. Mo hem i stap mekem tingting blong mi i strong blong mi save talemaot ol sin blong ol man ya blong hem, stret long fes blong olgeta.</w:t>
      </w:r>
    </w:p>
    <w:p>
      <w:pPr/>
      <w:r>
        <w:rPr>
          <w:lang w:val="bi_VU" w:bidi="bi_VU"/>
        </w:rPr>
      </w:r>
      <w:r>
        <w:rPr>
          <w:vertAlign w:val="superscript"/>
          <w:lang w:val="bi_VU" w:bidi="bi_VU"/>
        </w:rPr>
        <w:t>9</w:t>
      </w:r>
      <w:r>
        <w:rPr>
          <w:lang w:val="bi_VU" w:bidi="bi_VU"/>
        </w:rPr>
        <w:t xml:space="preserve"> “Ol lida blong ol laen blong Isrel. Yufala i mas lesin long mi. Yufala i stap tanem baksaed long stret fasin blong jajem man. Yufala i stap tanem ol stret fasin i kam rabis fasin nomo.</w:t>
      </w:r>
    </w:p>
    <w:p>
      <w:pPr/>
      <w:r>
        <w:rPr>
          <w:lang w:val="bi_VU" w:bidi="bi_VU"/>
        </w:rPr>
      </w:r>
      <w:r>
        <w:rPr>
          <w:vertAlign w:val="superscript"/>
          <w:lang w:val="bi_VU" w:bidi="bi_VU"/>
        </w:rPr>
        <w:t>10</w:t>
      </w:r>
      <w:r>
        <w:rPr>
          <w:lang w:val="bi_VU" w:bidi="bi_VU"/>
        </w:rPr>
        <w:t xml:space="preserve"> Bigfala taon ya Jerusalem,* hem i taon blong Hae God, be yufala i stap tekem mane long fasin blong kilim man i ded, mo long rabis fasin blong jajem man, nao yufala i stap yusum ol mane ya blong bildimap taon ya.</w:t>
      </w:r>
    </w:p>
    <w:p>
      <w:pPr/>
      <w:r>
        <w:rPr>
          <w:lang w:val="bi_VU" w:bidi="bi_VU"/>
        </w:rPr>
      </w:r>
      <w:r>
        <w:rPr>
          <w:vertAlign w:val="superscript"/>
          <w:lang w:val="bi_VU" w:bidi="bi_VU"/>
        </w:rPr>
        <w:t>11</w:t>
      </w:r>
      <w:r>
        <w:rPr>
          <w:lang w:val="bi_VU" w:bidi="bi_VU"/>
        </w:rPr>
        <w:t xml:space="preserve"> Ol jaj long taon ya, oltaem oli stap letem ol man oli pem olgeta blong oli folem tingting blong olgeta, blong oli jajem man long fasin we i no stret. Mo ol pris* tu, oli save talemaot mining blong ol loa blong God, long ol man nomo we oli save pem olgeta from. Mo ol profet tu, oli stap talemaot mining blong ol vison, be blong kasem mane nomo. Be oltaem, olgeta ya oli stap ting se Hae God bambae i lukaot long olgeta. Oltaem oli stap talem se, ‘Hae God i stap wetem yumi ya. Trabol i no save kasem yumi.’</w:t>
      </w:r>
    </w:p>
    <w:p>
      <w:pPr/>
      <w:r>
        <w:rPr>
          <w:lang w:val="bi_VU" w:bidi="bi_VU"/>
        </w:rPr>
      </w:r>
      <w:r>
        <w:rPr>
          <w:vertAlign w:val="superscript"/>
          <w:lang w:val="bi_VU" w:bidi="bi_VU"/>
        </w:rPr>
        <w:t>12</w:t>
      </w:r>
      <w:r>
        <w:rPr>
          <w:lang w:val="bi_VU" w:bidi="bi_VU"/>
        </w:rPr>
        <w:t xml:space="preserve"> “Nao from ol rabis fasin ya blong yufala, Hae God bambae i tekem ol enemi blong yumi oli kam spolemgud bigfala taon ya Jerusalem, we bambae oli mekem i kam bigfala hip blong ol ston blong ol haos we oli brobrok. Olgeta ya bambae oli brebrekem graon long tabu hil* ya Saeon* we haos* blong Hae God i stap long hem, oli mekem i kam olsem ples blong garen nomo, nao bambae bigfala bus i kam kavremap hil ya.”</w:t>
      </w:r>
    </w:p>
    <w:p>
      <w:pPr>
        <w:pStyle w:val="Heading2"/>
      </w:pPr>
      <w:r>
        <w:rPr>
          <w:lang w:val="bi_VU" w:bidi="bi_VU"/>
        </w:rPr>
        <w:t>Micah 4:1</w:t>
      </w:r>
      <w:r>
        <w:rPr>
          <w:lang w:val="bi_VU" w:bidi="bi_VU"/>
        </w:rPr>
      </w:r>
    </w:p>
    <w:p>
      <w:pPr/>
      <w:r>
        <w:rPr>
          <w:lang w:val="bi_VU" w:bidi="bi_VU"/>
        </w:rPr>
      </w:r>
      <w:r>
        <w:rPr>
          <w:vertAlign w:val="superscript"/>
          <w:lang w:val="bi_VU" w:bidi="bi_VU"/>
        </w:rPr>
        <w:t>1</w:t>
      </w:r>
      <w:r>
        <w:rPr>
          <w:lang w:val="bi_VU" w:bidi="bi_VU"/>
        </w:rPr>
        <w:t xml:space="preserve"> Nao Profet Maeka i talem se, “Olgeta. I gat taem i stap kam we hil* ya we haos* blong Hae God i stap long hem bambae i kam hae moa, i winim ol narafala hil. Mo ol man blong plante ples long wol bambae oli save wokbaot blong kam long hem.</w:t>
      </w:r>
    </w:p>
    <w:p>
      <w:pPr/>
      <w:r>
        <w:rPr>
          <w:lang w:val="bi_VU" w:bidi="bi_VU"/>
        </w:rPr>
      </w:r>
      <w:r>
        <w:rPr>
          <w:vertAlign w:val="superscript"/>
          <w:lang w:val="bi_VU" w:bidi="bi_VU"/>
        </w:rPr>
        <w:t>2</w:t>
      </w:r>
      <w:r>
        <w:rPr>
          <w:lang w:val="bi_VU" w:bidi="bi_VU"/>
        </w:rPr>
        <w:t xml:space="preserve"> Olgeta ya bambae oli kam, oli talem se, ‘Hae God i God blong Jekob.* Yufala i kam. Yumi go antap long hil ya blong hem. Yumi go mekem wosip long haos blong hem. Hem bambae i tijim yumi long ol fasin we hem i wantem blong yumi folem, nao bambae yumi save folem ol rod we hem i jusumaot, from we oltaem, tok blong hem i stap kamaot long taon ya Jerusalem,* mo oltaem, long hil ya Saeon,* hem i stap tijim ol man blong hem long ol loa blong hem.’</w:t>
      </w:r>
    </w:p>
    <w:p>
      <w:pPr/>
      <w:r>
        <w:rPr>
          <w:lang w:val="bi_VU" w:bidi="bi_VU"/>
        </w:rPr>
      </w:r>
      <w:r>
        <w:rPr>
          <w:vertAlign w:val="superscript"/>
          <w:lang w:val="bi_VU" w:bidi="bi_VU"/>
        </w:rPr>
        <w:t>3</w:t>
      </w:r>
      <w:r>
        <w:rPr>
          <w:lang w:val="bi_VU" w:bidi="bi_VU"/>
        </w:rPr>
        <w:t xml:space="preserve"> “Hem bambae i jajem ol trabol blong ol man blong plante ples, mo bambae i stretem ol rao blong ol kantri we oli gat paoa, nating we oli stap klosap no longwe. Long taem ya, ol man bambae oli hamarem ol naef blong faet blong olgeta, gogo oli kam aean blong digim graon. Mo ol spia blong olgeta, bambae oli wokem olgeta oli kam huknaef blong katem gru blong ol grep* blong olgeta. Nao olbaot long wol, ol man bambae oli no moa save girap blong go kilim ol narafala man, neva bambae oli save mekemrere bakegen blong go mekem faet.</w:t>
      </w:r>
    </w:p>
    <w:p>
      <w:pPr/>
      <w:r>
        <w:rPr>
          <w:lang w:val="bi_VU" w:bidi="bi_VU"/>
        </w:rPr>
      </w:r>
      <w:r>
        <w:rPr>
          <w:vertAlign w:val="superscript"/>
          <w:lang w:val="bi_VU" w:bidi="bi_VU"/>
        </w:rPr>
        <w:t>4</w:t>
      </w:r>
      <w:r>
        <w:rPr>
          <w:lang w:val="bi_VU" w:bidi="bi_VU"/>
        </w:rPr>
        <w:t xml:space="preserve"> Olgeta man bambae oli stap gud, mo oli gat pis olwe. Bambae oli save stap gud long ol plantesen blong grep blong olgeta, mo oli save sidaon aninit long ol figtri* blong olgeta. Bambae i no moa gat man blong mekem olgeta oli fraet. Hae God i gat olgeta paoa, mo hemia tok blong hem.”</w:t>
      </w:r>
    </w:p>
    <w:p>
      <w:pPr/>
      <w:r>
        <w:rPr>
          <w:lang w:val="bi_VU" w:bidi="bi_VU"/>
        </w:rPr>
      </w:r>
      <w:r>
        <w:rPr>
          <w:vertAlign w:val="superscript"/>
          <w:lang w:val="bi_VU" w:bidi="bi_VU"/>
        </w:rPr>
        <w:t>5</w:t>
      </w:r>
      <w:r>
        <w:rPr>
          <w:lang w:val="bi_VU" w:bidi="bi_VU"/>
        </w:rPr>
        <w:t xml:space="preserve"> “Nating we olgeta man long wol ya oli stap mekem wosip long ol god blong olgeta, mo oli stap obei long olgeta, be yumi ya, Hae God i God blong yumi, mo bambae yumi stap mekem wosip long hem, mo yumi stap obei long hem oltaem nomo, gogo i no save finis.”</w:t>
      </w:r>
    </w:p>
    <w:p>
      <w:pPr/>
      <w:r>
        <w:rPr>
          <w:lang w:val="bi_VU" w:bidi="bi_VU"/>
        </w:rPr>
      </w:r>
      <w:r>
        <w:rPr>
          <w:vertAlign w:val="superscript"/>
          <w:lang w:val="bi_VU" w:bidi="bi_VU"/>
        </w:rPr>
        <w:t>6-7</w:t>
      </w:r>
      <w:r>
        <w:rPr>
          <w:lang w:val="bi_VU" w:bidi="bi_VU"/>
        </w:rPr>
        <w:t xml:space="preserve"> Nao Profet Maeka i talemaot we Hae God i talem se, “Olgeta. Bambae mi mi panisim yufala. Bambae yufala i aot long ples ya, yufala i go stap long wan narafala kantri longwe, yufala i stap wok slef,* we bambae yufala i stap harem nogud tumas from. Bambae yufala i no gat paoa nating, olsem man we haf bodi blong hem i ded finis. Be i gat taem i stap kam, we bambae mi tekem olgeta we i stap kamaot biaen long smol haf blong yufala we bambae oli stap, oli kam wanples bakegen. Bambae mi givim niufala laef long olgeta. Bambae mi mekem olgeta oli kam plante bakegen, we bambae oli kam wan kantri we i gat paoa. Olgeta ya bambae oli stap long hil ya Saeon,* mo mi bambae mi king blong olgeta olwe, gogo i no save finis.</w:t>
      </w:r>
    </w:p>
    <w:p>
      <w:pPr/>
      <w:r>
        <w:rPr>
          <w:lang w:val="bi_VU" w:bidi="bi_VU"/>
        </w:rPr>
      </w:r>
      <w:r>
        <w:rPr>
          <w:vertAlign w:val="superscript"/>
          <w:lang w:val="bi_VU" w:bidi="bi_VU"/>
        </w:rPr>
        <w:t>8</w:t>
      </w:r>
      <w:r>
        <w:rPr>
          <w:lang w:val="bi_VU" w:bidi="bi_VU"/>
        </w:rPr>
        <w:t xml:space="preserve"> “Jerusalem.* Yu yu olsem wajhaos* blong mi, we mi mi stap long yu blong lukaot gud long ol sipsip blong mi. Bambae king blong yu i kambak, i stap long yu bakegen, nao bambae i stap rul long olgeta ples, olsem we i stap mekem fastaem.</w:t>
      </w:r>
    </w:p>
    <w:p>
      <w:pPr/>
      <w:r>
        <w:rPr>
          <w:lang w:val="bi_VU" w:bidi="bi_VU"/>
        </w:rPr>
      </w:r>
      <w:r>
        <w:rPr>
          <w:vertAlign w:val="superscript"/>
          <w:lang w:val="bi_VU" w:bidi="bi_VU"/>
        </w:rPr>
        <w:t>9</w:t>
      </w:r>
      <w:r>
        <w:rPr>
          <w:lang w:val="bi_VU" w:bidi="bi_VU"/>
        </w:rPr>
        <w:t xml:space="preserve"> “Ol man Jerusalem. ?Yufala i stap krae tumas olsem from wanem? ?Yufala i stap harem nogud tumas olsem woman we i bonem pikinini, be from wanem? ?Yufala i harem nogud from we yufala i no moa gat king blong yufala, mo ol haeman blong yufala oli ded evriwan finis?</w:t>
      </w:r>
    </w:p>
    <w:p>
      <w:pPr/>
      <w:r>
        <w:rPr>
          <w:lang w:val="bi_VU" w:bidi="bi_VU"/>
        </w:rPr>
      </w:r>
      <w:r>
        <w:rPr>
          <w:vertAlign w:val="superscript"/>
          <w:lang w:val="bi_VU" w:bidi="bi_VU"/>
        </w:rPr>
        <w:t>10</w:t>
      </w:r>
      <w:r>
        <w:rPr>
          <w:lang w:val="bi_VU" w:bidi="bi_VU"/>
        </w:rPr>
        <w:t xml:space="preserve"> Olgeta. I stret nomo blong yufala i harem nogud, yufala i stap tantanem yufala, mo yufala i stap singaot bigwan olsem woman we i bonem pikinini. Bambae i no longtaem, ol enemi oli fosem yufala blong yufala i aot long taon ya blong yufala, nao yufala i go stap long open ples nomo. Bambae oli tekem yufala i go long Babilonia, be biaen, mi bambae mi sevem olgeta we oli kamaot biaen long yufala, mi tekemaot olgeta long han blong ol enemi ya blong yufala, oli kambak.”</w:t>
      </w:r>
    </w:p>
    <w:p>
      <w:pPr/>
      <w:r>
        <w:rPr>
          <w:lang w:val="bi_VU" w:bidi="bi_VU"/>
        </w:rPr>
      </w:r>
      <w:r>
        <w:rPr>
          <w:vertAlign w:val="superscript"/>
          <w:lang w:val="bi_VU" w:bidi="bi_VU"/>
        </w:rPr>
        <w:t>11</w:t>
      </w:r>
      <w:r>
        <w:rPr>
          <w:lang w:val="bi_VU" w:bidi="bi_VU"/>
        </w:rPr>
        <w:t xml:space="preserve"> Mo bakegen, Profet Maeka i talemaot we Hae God i talem se, “Olgeta. Naoia, ol man blong plante kantri oli kam hivap finis blong mekem faet agens long yufala. Oli stap taltalem se, ‘!Yumi mas spolem taon ya Jerusalem*! !Yumi mas mekem taon ya i kam nogud olgeta!’</w:t>
      </w:r>
    </w:p>
    <w:p>
      <w:pPr/>
      <w:r>
        <w:rPr>
          <w:lang w:val="bi_VU" w:bidi="bi_VU"/>
        </w:rPr>
      </w:r>
      <w:r>
        <w:rPr>
          <w:vertAlign w:val="superscript"/>
          <w:lang w:val="bi_VU" w:bidi="bi_VU"/>
        </w:rPr>
        <w:t>12</w:t>
      </w:r>
      <w:r>
        <w:rPr>
          <w:lang w:val="bi_VU" w:bidi="bi_VU"/>
        </w:rPr>
        <w:t xml:space="preserve"> Olgeta ya oli stap tok olsem, be oli no save nating tingting blong mi. Oli no save we mi mi tekem olgeta i kam wanples long ples ya, blong mi panisim olgeta, mi flatemgud olgeta, olsem we man i tekem ol hed blong wit* i kam wanples blong buluk i stap purumpurumbut long hem blong tekemaot ol kakae blong hem.</w:t>
      </w:r>
    </w:p>
    <w:p>
      <w:pPr/>
      <w:r>
        <w:rPr>
          <w:lang w:val="bi_VU" w:bidi="bi_VU"/>
        </w:rPr>
      </w:r>
      <w:r>
        <w:rPr>
          <w:vertAlign w:val="superscript"/>
          <w:lang w:val="bi_VU" w:bidi="bi_VU"/>
        </w:rPr>
        <w:t>13</w:t>
      </w:r>
      <w:r>
        <w:rPr>
          <w:lang w:val="bi_VU" w:bidi="bi_VU"/>
        </w:rPr>
        <w:t xml:space="preserve"> !Yufala i girap! !Yufala i go givim panis long olgeta! Mi bambae mi mekem yufala i gat paoa. Bambae yufala i strong olsem bul we hon blong hem, aean, mo leg blong hem daon, bras. Bambae yufala i flatemgud ol man blong plante kantri. Nao ol samting we olgeta ya oli bin winim long taem blong faet, bambae yufala i save givim i kam long mi, we mi mi Hae God, mi Masta* blong olgeta man long wol.”</w:t>
      </w:r>
    </w:p>
    <w:p>
      <w:pPr>
        <w:pStyle w:val="Heading2"/>
      </w:pPr>
      <w:r>
        <w:rPr>
          <w:lang w:val="bi_VU" w:bidi="bi_VU"/>
        </w:rPr>
        <w:t>Micah 5:1</w:t>
      </w:r>
      <w:r>
        <w:rPr>
          <w:lang w:val="bi_VU" w:bidi="bi_VU"/>
        </w:rPr>
      </w:r>
    </w:p>
    <w:p>
      <w:pPr/>
      <w:r>
        <w:rPr>
          <w:lang w:val="bi_VU" w:bidi="bi_VU"/>
        </w:rPr>
      </w:r>
      <w:r>
        <w:rPr>
          <w:vertAlign w:val="superscript"/>
          <w:lang w:val="bi_VU" w:bidi="bi_VU"/>
        </w:rPr>
        <w:t>1</w:t>
      </w:r>
      <w:r>
        <w:rPr>
          <w:lang w:val="bi_VU" w:bidi="bi_VU"/>
        </w:rPr>
        <w:t xml:space="preserve"> Nao profet i talem se, “!Ol man Jerusalem! !Yumi mas tekem ol soldia blong yumi i kam wanples! !Naoia ol enemi blong yumi oli raonem yumi finis! !Oli stap mekem i nogud long king blong yumi, blong mekem hem i sem!”</w:t>
      </w:r>
    </w:p>
    <w:p>
      <w:pPr/>
      <w:r>
        <w:rPr>
          <w:lang w:val="bi_VU" w:bidi="bi_VU"/>
        </w:rPr>
      </w:r>
      <w:r>
        <w:rPr>
          <w:vertAlign w:val="superscript"/>
          <w:lang w:val="bi_VU" w:bidi="bi_VU"/>
        </w:rPr>
        <w:t>2</w:t>
      </w:r>
      <w:r>
        <w:rPr>
          <w:lang w:val="bi_VU" w:bidi="bi_VU"/>
        </w:rPr>
        <w:t xml:space="preserve"> Nao Profet Maeka i talemaot we Hae God i talem se, “Yufala long taon ya Betlehem, long distrik ya Efrata long Juda,* taon ya blong yufala i wan smol taon long ol narafala taon we oli stap raonabaot long yufala, be mi bambae mi mekem we wan pikinini* bambae i kamaot long yufala, we hem bambae i rul long ol laen* blong Isrel.* Man ya, stamba blong hem, wan olfala bubu blong yufala bifo.”</w:t>
      </w:r>
    </w:p>
    <w:p>
      <w:pPr/>
      <w:r>
        <w:rPr>
          <w:lang w:val="bi_VU" w:bidi="bi_VU"/>
        </w:rPr>
      </w:r>
      <w:r>
        <w:rPr>
          <w:vertAlign w:val="superscript"/>
          <w:lang w:val="bi_VU" w:bidi="bi_VU"/>
        </w:rPr>
        <w:t>3</w:t>
      </w:r>
      <w:r>
        <w:rPr>
          <w:lang w:val="bi_VU" w:bidi="bi_VU"/>
        </w:rPr>
        <w:t xml:space="preserve"> Nao profet i talem se, “Be fastaem, Hae God bambae i letem yumi i go stap long han blong ol enemi blong yumi, gogo kasem taem we woman ya we bambae i bonem pikinini ya, hem i bonem pikinini ya blong hem. Taem pikinini ya i bon, olgeta man ples blong hem we oli go stap wok slef* long narafala kantri, bambae oli kam joen wanples bakegen long ol man ples blong olgeta.</w:t>
      </w:r>
    </w:p>
    <w:p>
      <w:pPr/>
      <w:r>
        <w:rPr>
          <w:lang w:val="bi_VU" w:bidi="bi_VU"/>
        </w:rPr>
      </w:r>
      <w:r>
        <w:rPr>
          <w:vertAlign w:val="superscript"/>
          <w:lang w:val="bi_VU" w:bidi="bi_VU"/>
        </w:rPr>
        <w:t>4</w:t>
      </w:r>
      <w:r>
        <w:rPr>
          <w:lang w:val="bi_VU" w:bidi="bi_VU"/>
        </w:rPr>
        <w:t xml:space="preserve"> Taem pikinini ya i kamtru, hem bambae i lukaot gud long ol man blong hem. Hem bambae i man blong Hae God, mo bambae hem i rul long olgeta long paoa ya we Hae God bambae i givim long hem, mo bambae hem i karem nem ya King, we i nem blong Hae God nomo. Nao long taem ya, ol man blong hem bambae oli stap gud, from we olgeta man olbaot long wol bambae oli luksave we hem i gat paoa.</w:t>
      </w:r>
    </w:p>
    <w:p>
      <w:pPr/>
      <w:r>
        <w:rPr>
          <w:lang w:val="bi_VU" w:bidi="bi_VU"/>
        </w:rPr>
      </w:r>
      <w:r>
        <w:rPr>
          <w:vertAlign w:val="superscript"/>
          <w:lang w:val="bi_VU" w:bidi="bi_VU"/>
        </w:rPr>
        <w:t>5-6</w:t>
      </w:r>
      <w:r>
        <w:rPr>
          <w:lang w:val="bi_VU" w:bidi="bi_VU"/>
        </w:rPr>
        <w:t xml:space="preserve"> “Yufala i stap talem se, ‘Sipos ol man Asiria oli kam long ples blong yumi, mo oli stat kam insaed long ol haos blong yumi, bambae yumi save sanem ol nambawan lida blong yumi wetem ol soldia blong olgeta, blong go faet agens long olgeta. Nao ol strong soldia ya blong yumi bambae oli winim ol man Asiria ya, oli kilim olgeta i ded.’ Be sipos ol man Asiria oli kam long ples ya, mo oli stat kam insaed long graon blong yumi, man ya bambae i blokem olgeta, mo hem bambae i mekem we yumi gat pis.”</w:t>
      </w:r>
    </w:p>
    <w:p>
      <w:pPr/>
      <w:r>
        <w:rPr>
          <w:lang w:val="bi_VU" w:bidi="bi_VU"/>
        </w:rPr>
      </w:r>
      <w:r>
        <w:rPr>
          <w:vertAlign w:val="superscript"/>
          <w:lang w:val="bi_VU" w:bidi="bi_VU"/>
        </w:rPr>
        <w:t>7</w:t>
      </w:r>
      <w:r>
        <w:rPr>
          <w:lang w:val="bi_VU" w:bidi="bi_VU"/>
        </w:rPr>
        <w:t xml:space="preserve"> Nao Profet Maeka i gohed i talem se, “Bambae yumi ol laen* blong Isrel,* yumi go wok slef* long ol narafala kantri, be long taem ya ol laen ya blong yumi we bambae oli stap laef yet long ol kantri ya, bambae oli stap givhan gud long ol man raonabaot long olgeta. Bambae oli olsem wota blong naet, no smosmol ren, we Hae God i stap sanem i kam blong mekem kakae i gru gud. Mo ol man ya, oltaem nomo bambae oli stap luk long God blong i givhan long olgeta, oli no save luk long man.</w:t>
      </w:r>
    </w:p>
    <w:p>
      <w:pPr/>
      <w:r>
        <w:rPr>
          <w:lang w:val="bi_VU" w:bidi="bi_VU"/>
        </w:rPr>
      </w:r>
      <w:r>
        <w:rPr>
          <w:vertAlign w:val="superscript"/>
          <w:lang w:val="bi_VU" w:bidi="bi_VU"/>
        </w:rPr>
        <w:t>8</w:t>
      </w:r>
      <w:r>
        <w:rPr>
          <w:lang w:val="bi_VU" w:bidi="bi_VU"/>
        </w:rPr>
        <w:t xml:space="preserve"> Be bambae olgeta oli stap long medel blong ol man ya olsem laeon tu, we i stap lukaot anamol long bus no sipsip long open ples, blong i kakae. Taem laeon olsem i faenem sipsip, bambae i jam long hem wantaem, i terem long ol smosmol pis, mo i no gat man i save blokem.</w:t>
      </w:r>
    </w:p>
    <w:p>
      <w:pPr/>
      <w:r>
        <w:rPr>
          <w:lang w:val="bi_VU" w:bidi="bi_VU"/>
        </w:rPr>
      </w:r>
      <w:r>
        <w:rPr>
          <w:vertAlign w:val="superscript"/>
          <w:lang w:val="bi_VU" w:bidi="bi_VU"/>
        </w:rPr>
        <w:t>9</w:t>
      </w:r>
      <w:r>
        <w:rPr>
          <w:lang w:val="bi_VU" w:bidi="bi_VU"/>
        </w:rPr>
        <w:t xml:space="preserve"> Long fasin ya nao, bambae olgeta ya oli go mekem faet long ol enemi blong olgeta, we bambae oli winim olgeta, oli spolem olgeta evriwan.”</w:t>
      </w:r>
    </w:p>
    <w:p>
      <w:pPr/>
      <w:r>
        <w:rPr>
          <w:lang w:val="bi_VU" w:bidi="bi_VU"/>
        </w:rPr>
      </w:r>
      <w:r>
        <w:rPr>
          <w:vertAlign w:val="superscript"/>
          <w:lang w:val="bi_VU" w:bidi="bi_VU"/>
        </w:rPr>
        <w:t>10</w:t>
      </w:r>
      <w:r>
        <w:rPr>
          <w:lang w:val="bi_VU" w:bidi="bi_VU"/>
        </w:rPr>
        <w:t xml:space="preserve"> Nao profet i talemaot we Hae God i talem se, “Long taem ya, bambae mi mi tekemaot ol hos blong yufala, mo bambae mi spolem ol kat blong faet blong yufala, blong tingting blong yufala i no moa stap long ol samting ya.</w:t>
      </w:r>
    </w:p>
    <w:p>
      <w:pPr/>
      <w:r>
        <w:rPr>
          <w:lang w:val="bi_VU" w:bidi="bi_VU"/>
        </w:rPr>
      </w:r>
      <w:r>
        <w:rPr>
          <w:vertAlign w:val="superscript"/>
          <w:lang w:val="bi_VU" w:bidi="bi_VU"/>
        </w:rPr>
        <w:t>11</w:t>
      </w:r>
      <w:r>
        <w:rPr>
          <w:lang w:val="bi_VU" w:bidi="bi_VU"/>
        </w:rPr>
        <w:t xml:space="preserve"> Bambae mi spolem ol bigbigfala taon long kantri blong yufala, mo bambae mi brekemdaon ol strong ples blong haed blong yufala.</w:t>
      </w:r>
    </w:p>
    <w:p>
      <w:pPr/>
      <w:r>
        <w:rPr>
          <w:lang w:val="bi_VU" w:bidi="bi_VU"/>
        </w:rPr>
      </w:r>
      <w:r>
        <w:rPr>
          <w:vertAlign w:val="superscript"/>
          <w:lang w:val="bi_VU" w:bidi="bi_VU"/>
        </w:rPr>
        <w:t>12</w:t>
      </w:r>
      <w:r>
        <w:rPr>
          <w:lang w:val="bi_VU" w:bidi="bi_VU"/>
        </w:rPr>
        <w:t xml:space="preserve"> Bambae mi tekemaot ol tabu ston blong yufala we yufala i stap trastem olgeta, mo bambae mi kilim ol kleva ya we oli stap talemaot ol samting we bambae i hapen long fiuja, gogo i no moa gat wan i stap.</w:t>
      </w:r>
    </w:p>
    <w:p>
      <w:pPr/>
      <w:r>
        <w:rPr>
          <w:lang w:val="bi_VU" w:bidi="bi_VU"/>
        </w:rPr>
      </w:r>
      <w:r>
        <w:rPr>
          <w:vertAlign w:val="superscript"/>
          <w:lang w:val="bi_VU" w:bidi="bi_VU"/>
        </w:rPr>
        <w:t>13</w:t>
      </w:r>
      <w:r>
        <w:rPr>
          <w:lang w:val="bi_VU" w:bidi="bi_VU"/>
        </w:rPr>
        <w:t xml:space="preserve"> Ol aedol blong yufala mo ol longlongfala ston ya we yufala i stanemap blong mekem wosip long olgeta, bambae mi spolem olgeta, blong yufala i no moa save mekem wosip long ol samting ya bakegen we yufala nomo i wokem.</w:t>
      </w:r>
    </w:p>
    <w:p>
      <w:pPr/>
      <w:r>
        <w:rPr>
          <w:lang w:val="bi_VU" w:bidi="bi_VU"/>
        </w:rPr>
      </w:r>
      <w:r>
        <w:rPr>
          <w:vertAlign w:val="superscript"/>
          <w:lang w:val="bi_VU" w:bidi="bi_VU"/>
        </w:rPr>
        <w:t>14</w:t>
      </w:r>
      <w:r>
        <w:rPr>
          <w:lang w:val="bi_VU" w:bidi="bi_VU"/>
        </w:rPr>
        <w:t xml:space="preserve"> Bambae mi brekemdaon ol pija blong woman god ya Asera* we oli stap olbaot long kantri blong yufala, mo bambae mi spolem ol taon blong yufala.</w:t>
      </w:r>
    </w:p>
    <w:p>
      <w:pPr/>
      <w:r>
        <w:rPr>
          <w:lang w:val="bi_VU" w:bidi="bi_VU"/>
        </w:rPr>
      </w:r>
      <w:r>
        <w:rPr>
          <w:vertAlign w:val="superscript"/>
          <w:lang w:val="bi_VU" w:bidi="bi_VU"/>
        </w:rPr>
        <w:t>15</w:t>
      </w:r>
      <w:r>
        <w:rPr>
          <w:lang w:val="bi_VU" w:bidi="bi_VU"/>
        </w:rPr>
        <w:t xml:space="preserve"> Mo bambae mi panisim ol man blong ol kantri raonabaot long yufala, we oli stap mekem mi mi kros tumas from we oli no save obei long mi.”</w:t>
      </w:r>
    </w:p>
    <w:p>
      <w:pPr>
        <w:pStyle w:val="Heading2"/>
      </w:pPr>
      <w:r>
        <w:rPr>
          <w:lang w:val="bi_VU" w:bidi="bi_VU"/>
        </w:rPr>
        <w:t>Micah 6:1</w:t>
      </w:r>
      <w:r>
        <w:rPr>
          <w:lang w:val="bi_VU" w:bidi="bi_VU"/>
        </w:rPr>
      </w:r>
    </w:p>
    <w:p>
      <w:pPr/>
      <w:r>
        <w:rPr>
          <w:lang w:val="bi_VU" w:bidi="bi_VU"/>
        </w:rPr>
      </w:r>
      <w:r>
        <w:rPr>
          <w:vertAlign w:val="superscript"/>
          <w:lang w:val="bi_VU" w:bidi="bi_VU"/>
        </w:rPr>
        <w:t>1</w:t>
      </w:r>
      <w:r>
        <w:rPr>
          <w:lang w:val="bi_VU" w:bidi="bi_VU"/>
        </w:rPr>
        <w:t xml:space="preserve"> Nao Profet Maeka i talem se, “Olgeta. Yufala i lesin gud long ol tok we Hae God bambae i talem agens long yufala. “Hae God. Plis yu kam, yu talemaot ol poen blong yu long fes blong ol bigbigfala hil ya, blong oli save harem. Yu tok strong, blong oli save kasem tok blong yu.</w:t>
      </w:r>
    </w:p>
    <w:p>
      <w:pPr/>
      <w:r>
        <w:rPr>
          <w:lang w:val="bi_VU" w:bidi="bi_VU"/>
        </w:rPr>
      </w:r>
      <w:r>
        <w:rPr>
          <w:vertAlign w:val="superscript"/>
          <w:lang w:val="bi_VU" w:bidi="bi_VU"/>
        </w:rPr>
        <w:t>2</w:t>
      </w:r>
      <w:r>
        <w:rPr>
          <w:lang w:val="bi_VU" w:bidi="bi_VU"/>
        </w:rPr>
        <w:t xml:space="preserve"> “Ol bigbigfala hil. !Yufala i stamba blong wol ya! !Yufala i stap bifo olgeta! Yufala i lesin gud long ol poen ya we Hae God bambae i talemaot. Mifala ya we i laen* blong Isrel,* mifala i man blong hem, be hem i gat poen agens long mifala, we hem i wantem talemaot.”</w:t>
      </w:r>
    </w:p>
    <w:p>
      <w:pPr/>
      <w:r>
        <w:rPr>
          <w:lang w:val="bi_VU" w:bidi="bi_VU"/>
        </w:rPr>
      </w:r>
      <w:r>
        <w:rPr>
          <w:vertAlign w:val="superscript"/>
          <w:lang w:val="bi_VU" w:bidi="bi_VU"/>
        </w:rPr>
        <w:t>3</w:t>
      </w:r>
      <w:r>
        <w:rPr>
          <w:lang w:val="bi_VU" w:bidi="bi_VU"/>
        </w:rPr>
        <w:t xml:space="preserve"> Nao profet i talemaot we Hae God i talem se, “Ol man blong mi. ?Tingting blong yufala i nogud from wanem? ?Mi mi putum wanem long yufala we i hevi tumas, we yufala i harem se yufala i no save karem? !I gud yufala i traem talem long mi!</w:t>
      </w:r>
    </w:p>
    <w:p>
      <w:pPr/>
      <w:r>
        <w:rPr>
          <w:lang w:val="bi_VU" w:bidi="bi_VU"/>
        </w:rPr>
      </w:r>
      <w:r>
        <w:rPr>
          <w:vertAlign w:val="superscript"/>
          <w:lang w:val="bi_VU" w:bidi="bi_VU"/>
        </w:rPr>
        <w:t>4</w:t>
      </w:r>
      <w:r>
        <w:rPr>
          <w:lang w:val="bi_VU" w:bidi="bi_VU"/>
        </w:rPr>
        <w:t xml:space="preserve"> Taem ol olfala bubu blong yufala oli stap long Ijip bifo, mi nao mi tekemaot olgeta i kam long ples ya. Olgeta oli stap wok slef* long kantri ya, be mi tekemaot olgeta, mi mekem olgeta oli fri. Moses mo Eron mo Meriam, mi nao mi sanem trifala, blong trifala i lidim olgeta i kam.</w:t>
      </w:r>
    </w:p>
    <w:p>
      <w:pPr/>
      <w:r>
        <w:rPr>
          <w:lang w:val="bi_VU" w:bidi="bi_VU"/>
        </w:rPr>
      </w:r>
      <w:r>
        <w:rPr>
          <w:vertAlign w:val="superscript"/>
          <w:lang w:val="bi_VU" w:bidi="bi_VU"/>
        </w:rPr>
        <w:t>5</w:t>
      </w:r>
      <w:r>
        <w:rPr>
          <w:lang w:val="bi_VU" w:bidi="bi_VU"/>
        </w:rPr>
        <w:t xml:space="preserve"> Ol man blong mi. Yufala i mas tingbaot ol samting ya we King Balak, king blong ol man Moab bifo i wantem mekem agens long olgeta ya, mo ansa we Balam, we papa blong hem Beo i givim long hem. Mo yufala i mas tingbaot ol samting ya we i hapen long rod, long taem ya we olgeta oli aot long ples ya Sitim we oli stap long hem, oli kam stap long ples ya Gilgal. I gud yufala i tingting gud long ol samting ya bakegen, nao bambae yufala i save ol samting ya we mi mekem long taem ya blong sevem olgeta.”</w:t>
      </w:r>
    </w:p>
    <w:p>
      <w:pPr/>
      <w:r>
        <w:rPr>
          <w:lang w:val="bi_VU" w:bidi="bi_VU"/>
        </w:rPr>
      </w:r>
      <w:r>
        <w:rPr>
          <w:vertAlign w:val="superscript"/>
          <w:lang w:val="bi_VU" w:bidi="bi_VU"/>
        </w:rPr>
        <w:t>6</w:t>
      </w:r>
      <w:r>
        <w:rPr>
          <w:lang w:val="bi_VU" w:bidi="bi_VU"/>
        </w:rPr>
        <w:t xml:space="preserve"> Nao Profet Maeka i talem se, “?Hae God i God blong heven, mo sipos mi mi go blong mekem wosip long hem, bambae mi karem wanem samting blong mekem sakrefaes long hem? ?Bambae mi tekem ol yang buluk we i nambawan, blong bonem blong givim long hem?</w:t>
      </w:r>
    </w:p>
    <w:p>
      <w:pPr/>
      <w:r>
        <w:rPr>
          <w:lang w:val="bi_VU" w:bidi="bi_VU"/>
        </w:rPr>
      </w:r>
      <w:r>
        <w:rPr>
          <w:vertAlign w:val="superscript"/>
          <w:lang w:val="bi_VU" w:bidi="bi_VU"/>
        </w:rPr>
        <w:t>7</w:t>
      </w:r>
      <w:r>
        <w:rPr>
          <w:lang w:val="bi_VU" w:bidi="bi_VU"/>
        </w:rPr>
        <w:t xml:space="preserve"> ?No sipos mi givim plante taosen sipsip long hem, bambae hem i save glad? ?No sipos mi stap karem fulap olifoel* i kam long hem, bambae hem i save harem gud? ?No sipos mi kilim fasbon pikinini boe blong mi, mi givim long hem, sakrefaes ya i save pemaot sin blong mi? !Nogat!</w:t>
      </w:r>
    </w:p>
    <w:p>
      <w:pPr/>
      <w:r>
        <w:rPr>
          <w:lang w:val="bi_VU" w:bidi="bi_VU"/>
        </w:rPr>
      </w:r>
      <w:r>
        <w:rPr>
          <w:vertAlign w:val="superscript"/>
          <w:lang w:val="bi_VU" w:bidi="bi_VU"/>
        </w:rPr>
        <w:t>8</w:t>
      </w:r>
      <w:r>
        <w:rPr>
          <w:lang w:val="bi_VU" w:bidi="bi_VU"/>
        </w:rPr>
        <w:t xml:space="preserve"> Ol samting we i gud blong mekem, Hae God i talemaot finis long yumi. Hem i God blong yumi, mo hem i wantem blong yumi stap mekem ol fasin we i stret gud, mo blong yumi stap soemaot we yumi lavem ol man tumas, mo blong yumi stap fren gud wetem hem long evri haf blong laef blong yumi, we tingting blong yumi i stap daon.”</w:t>
      </w:r>
    </w:p>
    <w:p>
      <w:pPr/>
      <w:r>
        <w:rPr>
          <w:lang w:val="bi_VU" w:bidi="bi_VU"/>
        </w:rPr>
      </w:r>
      <w:r>
        <w:rPr>
          <w:vertAlign w:val="superscript"/>
          <w:lang w:val="bi_VU" w:bidi="bi_VU"/>
        </w:rPr>
        <w:t>9</w:t>
      </w:r>
      <w:r>
        <w:rPr>
          <w:lang w:val="bi_VU" w:bidi="bi_VU"/>
        </w:rPr>
        <w:t xml:space="preserve"> Mo Profet Maeka i gohed i talem se, “Man we i waes i mas fraet long Hae God, i mas ona gud long hem. Naoia, hem i stap singaot long yumi long taon ya se, ‘Yufala evriwan we i stap hivap long taon ya, yufala i lesin gud.</w:t>
      </w:r>
    </w:p>
    <w:p>
      <w:pPr/>
      <w:r>
        <w:rPr>
          <w:lang w:val="bi_VU" w:bidi="bi_VU"/>
        </w:rPr>
      </w:r>
      <w:r>
        <w:rPr>
          <w:vertAlign w:val="superscript"/>
          <w:lang w:val="bi_VU" w:bidi="bi_VU"/>
        </w:rPr>
        <w:t>10</w:t>
      </w:r>
      <w:r>
        <w:rPr>
          <w:lang w:val="bi_VU" w:bidi="bi_VU"/>
        </w:rPr>
        <w:t xml:space="preserve"> Long ol haos blong ol man nogud, i gat ol gudgudfala samting we oli stap winim long ol fasin we i no stret. Long ol stoa blong olgeta, ol skel mo ol kap blong makem ol samting, oli blong giaman nomo. Fasin ya i nogud we i nogud, mi mi no laekem nating, mi agens long hem.</w:t>
      </w:r>
    </w:p>
    <w:p>
      <w:pPr/>
      <w:r>
        <w:rPr>
          <w:lang w:val="bi_VU" w:bidi="bi_VU"/>
        </w:rPr>
      </w:r>
      <w:r>
        <w:rPr>
          <w:vertAlign w:val="superscript"/>
          <w:lang w:val="bi_VU" w:bidi="bi_VU"/>
        </w:rPr>
        <w:t>11</w:t>
      </w:r>
      <w:r>
        <w:rPr>
          <w:lang w:val="bi_VU" w:bidi="bi_VU"/>
        </w:rPr>
        <w:t xml:space="preserve"> Mi mi no save fogivim man we i stap yusum skel we i blong giaman nomo.</w:t>
      </w:r>
    </w:p>
    <w:p>
      <w:pPr/>
      <w:r>
        <w:rPr>
          <w:lang w:val="bi_VU" w:bidi="bi_VU"/>
        </w:rPr>
      </w:r>
      <w:r>
        <w:rPr>
          <w:vertAlign w:val="superscript"/>
          <w:lang w:val="bi_VU" w:bidi="bi_VU"/>
        </w:rPr>
        <w:t>12</w:t>
      </w:r>
      <w:r>
        <w:rPr>
          <w:lang w:val="bi_VU" w:bidi="bi_VU"/>
        </w:rPr>
        <w:t xml:space="preserve"> Oltaem long ples ya, ol rijman oli stap ravem ol puaman, mo yufala evriwan i man blong giaman. !I no gat man i save trastem yufala!</w:t>
      </w:r>
    </w:p>
    <w:p>
      <w:pPr/>
      <w:r>
        <w:rPr>
          <w:lang w:val="bi_VU" w:bidi="bi_VU"/>
        </w:rPr>
      </w:r>
      <w:r>
        <w:rPr>
          <w:vertAlign w:val="superscript"/>
          <w:lang w:val="bi_VU" w:bidi="bi_VU"/>
        </w:rPr>
        <w:t>13</w:t>
      </w:r>
      <w:r>
        <w:rPr>
          <w:lang w:val="bi_VU" w:bidi="bi_VU"/>
        </w:rPr>
        <w:t xml:space="preserve"> Mo from we yufala i stap mekem sin olsem, naoia mi mi stat finis blong daonem yufala, blong mekem yufala i kam nogud.</w:t>
      </w:r>
    </w:p>
    <w:p>
      <w:pPr/>
      <w:r>
        <w:rPr>
          <w:lang w:val="bi_VU" w:bidi="bi_VU"/>
        </w:rPr>
      </w:r>
      <w:r>
        <w:rPr>
          <w:vertAlign w:val="superscript"/>
          <w:lang w:val="bi_VU" w:bidi="bi_VU"/>
        </w:rPr>
        <w:t>14</w:t>
      </w:r>
      <w:r>
        <w:rPr>
          <w:lang w:val="bi_VU" w:bidi="bi_VU"/>
        </w:rPr>
        <w:t xml:space="preserve"> Oltaem bambae yufala i kakae, be neva bambae yufala i save harem gud. !Bambae yufala i stap hanggri olwe nomo! Bambae yufala i tekem plante samting long ol narafala man, be ol samting ya bambae oli no save stap longtaem long han blong yufala. Mo ol samting we yufala i ting se yufala i stap holem, bambae mi mi spolem evriwan long taem blong faet.</w:t>
      </w:r>
    </w:p>
    <w:p>
      <w:pPr/>
      <w:r>
        <w:rPr>
          <w:lang w:val="bi_VU" w:bidi="bi_VU"/>
        </w:rPr>
      </w:r>
      <w:r>
        <w:rPr>
          <w:vertAlign w:val="superscript"/>
          <w:lang w:val="bi_VU" w:bidi="bi_VU"/>
        </w:rPr>
        <w:t>15</w:t>
      </w:r>
      <w:r>
        <w:rPr>
          <w:lang w:val="bi_VU" w:bidi="bi_VU"/>
        </w:rPr>
        <w:t xml:space="preserve"> Long yia ya, bambae yufala i planem garen, be bambae yufala i no save karem kakae blong hem i kam. Mo bambae yufala i wokem plante olifoel,* be bambae yufala i no save yusum oel ya. Mo bambae yufala i wokem plante waen, be bambae yufala i no save dring waen ya.</w:t>
      </w:r>
    </w:p>
    <w:p>
      <w:pPr/>
      <w:r>
        <w:rPr>
          <w:lang w:val="bi_VU" w:bidi="bi_VU"/>
        </w:rPr>
      </w:r>
      <w:r>
        <w:rPr>
          <w:vertAlign w:val="superscript"/>
          <w:lang w:val="bi_VU" w:bidi="bi_VU"/>
        </w:rPr>
        <w:t>16</w:t>
      </w:r>
      <w:r>
        <w:rPr>
          <w:lang w:val="bi_VU" w:bidi="bi_VU"/>
        </w:rPr>
        <w:t xml:space="preserve"> Samting ya bambae i kasem yufala olsem, from we yufala i stap folem ol rabis fasin blong tufala king ya bifo, King Omri mo pikinini blong hem King Ehab. Oltaem, yufala i wantem tumas blong folem ol tingting blong tufala ya, nao from samting ya, bambae mi mi spolem yufala, nao ol man blong olgeta ples long wol bambae oli stap lukluk nogud long yufala, oli stap ting rabis nomo long yufala.”</w:t>
      </w:r>
    </w:p>
    <w:p>
      <w:pPr>
        <w:pStyle w:val="Heading2"/>
      </w:pPr>
      <w:r>
        <w:rPr>
          <w:lang w:val="bi_VU" w:bidi="bi_VU"/>
        </w:rPr>
        <w:t>Micah 7:1</w:t>
      </w:r>
      <w:r>
        <w:rPr>
          <w:lang w:val="bi_VU" w:bidi="bi_VU"/>
        </w:rPr>
      </w:r>
    </w:p>
    <w:p>
      <w:pPr/>
      <w:r>
        <w:rPr>
          <w:lang w:val="bi_VU" w:bidi="bi_VU"/>
        </w:rPr>
      </w:r>
      <w:r>
        <w:rPr>
          <w:vertAlign w:val="superscript"/>
          <w:lang w:val="bi_VU" w:bidi="bi_VU"/>
        </w:rPr>
        <w:t>1</w:t>
      </w:r>
      <w:r>
        <w:rPr>
          <w:lang w:val="bi_VU" w:bidi="bi_VU"/>
        </w:rPr>
        <w:t xml:space="preserve"> Nao Profet Maeka i talem se, “!Naoia tingting blong mi i foldaon olgeta! Mi mi olsem man we i hanggri tumas, i stap go olbaot blong lukaot frut blong i kakae, be i no moa gat frut long ol figtri,* mo long ol rop blong grep* tu. Ol gudfala fig, mo ol grep, ol man oli tekem evriwan finis.</w:t>
      </w:r>
    </w:p>
    <w:p>
      <w:pPr/>
      <w:r>
        <w:rPr>
          <w:lang w:val="bi_VU" w:bidi="bi_VU"/>
        </w:rPr>
      </w:r>
      <w:r>
        <w:rPr>
          <w:vertAlign w:val="superscript"/>
          <w:lang w:val="bi_VU" w:bidi="bi_VU"/>
        </w:rPr>
        <w:t>2</w:t>
      </w:r>
      <w:r>
        <w:rPr>
          <w:lang w:val="bi_VU" w:bidi="bi_VU"/>
        </w:rPr>
        <w:t xml:space="preserve"> Naoia, long kantri ya, i no moa gat man i stap we fasin blong hem i stret, mo we tingting blong hem i stap strong long God. Olgeta evriwan i stap lukaot rod blong kilim man i ded. Ol man oli stap ronem ol man ples blong olgeta bakegen blong kilim olgeta i ded.</w:t>
      </w:r>
    </w:p>
    <w:p>
      <w:pPr/>
      <w:r>
        <w:rPr>
          <w:lang w:val="bi_VU" w:bidi="bi_VU"/>
        </w:rPr>
      </w:r>
      <w:r>
        <w:rPr>
          <w:vertAlign w:val="superscript"/>
          <w:lang w:val="bi_VU" w:bidi="bi_VU"/>
        </w:rPr>
        <w:t>3</w:t>
      </w:r>
      <w:r>
        <w:rPr>
          <w:lang w:val="bi_VU" w:bidi="bi_VU"/>
        </w:rPr>
        <w:t xml:space="preserve"> Ol man oli waes gud blong mekem ol rabis fasin. Oltaem long kot, ol haeman wetem ol jaj oli stap askem long man blong i pem olgeta, blong oli save haedem rong blong hem. Taem wan man we i gat paoa i wantem wan samting we i no stret, hem i save go talem long olgeta ya, nao wantaem nomo, olgeta oli stap joen wanples blong mekem.</w:t>
      </w:r>
    </w:p>
    <w:p>
      <w:pPr/>
      <w:r>
        <w:rPr>
          <w:lang w:val="bi_VU" w:bidi="bi_VU"/>
        </w:rPr>
      </w:r>
      <w:r>
        <w:rPr>
          <w:vertAlign w:val="superscript"/>
          <w:lang w:val="bi_VU" w:bidi="bi_VU"/>
        </w:rPr>
        <w:t>4</w:t>
      </w:r>
      <w:r>
        <w:rPr>
          <w:lang w:val="bi_VU" w:bidi="bi_VU"/>
        </w:rPr>
        <w:t xml:space="preserve"> Nating we sam long olgeta ya, fasin blong olgeta i stret lelebet winim ol narawan, be olgeta tu oli no stret nating long fes blong God, oli olsem rabis gras nomo.” Nao profet i talem long ol man se, “Olgeta. Ol profet ya bifo, we Hae God i sanem olgeta olsem wajman blong wekemap yumi, oli talem finis, se taem blong panis bambae i kam, mo taem ya i kamtru finis. Ol trabol ya we oli tokbaot, oli stap kamtru nao.</w:t>
      </w:r>
    </w:p>
    <w:p>
      <w:pPr/>
      <w:r>
        <w:rPr>
          <w:lang w:val="bi_VU" w:bidi="bi_VU"/>
        </w:rPr>
      </w:r>
      <w:r>
        <w:rPr>
          <w:vertAlign w:val="superscript"/>
          <w:lang w:val="bi_VU" w:bidi="bi_VU"/>
        </w:rPr>
        <w:t>5</w:t>
      </w:r>
      <w:r>
        <w:rPr>
          <w:lang w:val="bi_VU" w:bidi="bi_VU"/>
        </w:rPr>
        <w:t xml:space="preserve"> Olgeta we oli stap raonabaot long yufala, be bambae yufala i no bilif long tok blong olgeta, mo ol fren blong yufala, bambae yufala i no trastem olgeta. Yufala i mas lukaot gud long ol tok we yufala i stap talem. Nating we yufala i stap toktok wetem woman blong yufala nomo, be yufala i mas lukaot gud.</w:t>
      </w:r>
    </w:p>
    <w:p>
      <w:pPr/>
      <w:r>
        <w:rPr>
          <w:lang w:val="bi_VU" w:bidi="bi_VU"/>
        </w:rPr>
      </w:r>
      <w:r>
        <w:rPr>
          <w:vertAlign w:val="superscript"/>
          <w:lang w:val="bi_VU" w:bidi="bi_VU"/>
        </w:rPr>
        <w:t>6</w:t>
      </w:r>
      <w:r>
        <w:rPr>
          <w:lang w:val="bi_VU" w:bidi="bi_VU"/>
        </w:rPr>
        <w:t xml:space="preserve"> Long taem ya, ol pikinini bambae oli stap ting rabis long ol papa blong olgeta, mo ol gel bambae oli stap girap agens long ol mama blong olgeta. Ol yang woman bambae oli stap rao long mama blong ol man blong olgeta. Olgeta we oli blong wan haos nomo bambae oli stap enemi long olgeta bakegen.</w:t>
      </w:r>
    </w:p>
    <w:p>
      <w:pPr/>
      <w:r>
        <w:rPr>
          <w:lang w:val="bi_VU" w:bidi="bi_VU"/>
        </w:rPr>
      </w:r>
      <w:r>
        <w:rPr>
          <w:vertAlign w:val="superscript"/>
          <w:lang w:val="bi_VU" w:bidi="bi_VU"/>
        </w:rPr>
        <w:t>7</w:t>
      </w:r>
      <w:r>
        <w:rPr>
          <w:lang w:val="bi_VU" w:bidi="bi_VU"/>
        </w:rPr>
        <w:t xml:space="preserve"> “Be mi, Hae God i God blong mi, mo oltaem bambae mi putum tingting blong mi i stap strong long hem nomo, from we mi save se hem bambae i harem mi. Bambae mi stap wet long hem, from we hem nao bambae i kam sevem mi.”</w:t>
      </w:r>
    </w:p>
    <w:p>
      <w:pPr/>
      <w:r>
        <w:rPr>
          <w:lang w:val="bi_VU" w:bidi="bi_VU"/>
        </w:rPr>
      </w:r>
      <w:r>
        <w:rPr>
          <w:vertAlign w:val="superscript"/>
          <w:lang w:val="bi_VU" w:bidi="bi_VU"/>
        </w:rPr>
        <w:t>8</w:t>
      </w:r>
      <w:r>
        <w:rPr>
          <w:lang w:val="bi_VU" w:bidi="bi_VU"/>
        </w:rPr>
        <w:t xml:space="preserve"> Nao profet i talem se, “Nating we yumi foldaon finis, be ol enemi blong yumi oli no gat rod nating blong laf long yumi, from we bambae yumi girap bakegen yet. Naoia yumi stap long tudak, be Hae God bambae i givim laet long yumi.</w:t>
      </w:r>
    </w:p>
    <w:p>
      <w:pPr/>
      <w:r>
        <w:rPr>
          <w:lang w:val="bi_VU" w:bidi="bi_VU"/>
        </w:rPr>
      </w:r>
      <w:r>
        <w:rPr>
          <w:vertAlign w:val="superscript"/>
          <w:lang w:val="bi_VU" w:bidi="bi_VU"/>
        </w:rPr>
        <w:t>9</w:t>
      </w:r>
      <w:r>
        <w:rPr>
          <w:lang w:val="bi_VU" w:bidi="bi_VU"/>
        </w:rPr>
        <w:t xml:space="preserve"> Yumi mekem sin agens long hem, yumi mekem hem i kros, nao from samting ya, yumi mas mekem tingting blong yumi i stap daon, blong karem kros ya blong hem gogo hem bambae i faet long saed blong yumi bakegen, mo bambae i stretem ol fasin nogud ya we ol enemi blong yumi oli mekem long yumi. Bambae hem i tekemaot yumi long tudak, yumi kam long delaet bakegen. Bambae yumi stap gogo, yumi luk we hem bambae i sevem yumi.</w:t>
      </w:r>
    </w:p>
    <w:p>
      <w:pPr/>
      <w:r>
        <w:rPr>
          <w:lang w:val="bi_VU" w:bidi="bi_VU"/>
        </w:rPr>
      </w:r>
      <w:r>
        <w:rPr>
          <w:vertAlign w:val="superscript"/>
          <w:lang w:val="bi_VU" w:bidi="bi_VU"/>
        </w:rPr>
        <w:t>10</w:t>
      </w:r>
      <w:r>
        <w:rPr>
          <w:lang w:val="bi_VU" w:bidi="bi_VU"/>
        </w:rPr>
        <w:t xml:space="preserve"> Nao long taem ya, ol enemi blong yumi bambae oli luk samting ya, mo tingting blong olgeta bambae i foldaon, oli sem, from we bifo oli bin jikim yumi, oli talem se, ‘?Wehem Hae God ya we i God blong yufala?’ Bambae yumi luk we hem bambae i winim olgeta, i purumbut long olgeta, olsem we man i wokbaot long sofmad long rod.</w:t>
      </w:r>
    </w:p>
    <w:p>
      <w:pPr/>
      <w:r>
        <w:rPr>
          <w:lang w:val="bi_VU" w:bidi="bi_VU"/>
        </w:rPr>
      </w:r>
      <w:r>
        <w:rPr>
          <w:vertAlign w:val="superscript"/>
          <w:lang w:val="bi_VU" w:bidi="bi_VU"/>
        </w:rPr>
        <w:t>11</w:t>
      </w:r>
      <w:r>
        <w:rPr>
          <w:lang w:val="bi_VU" w:bidi="bi_VU"/>
        </w:rPr>
        <w:t xml:space="preserve"> “Ol man Jerusalem.* I gat taem i stap kam we ol man blong taon ya bambae oli stanemap bigfala stonwol blong taon ya bakegen. Long taem ya, bambae ples blong yufala i kam bigwan moa.</w:t>
      </w:r>
    </w:p>
    <w:p>
      <w:pPr/>
      <w:r>
        <w:rPr>
          <w:lang w:val="bi_VU" w:bidi="bi_VU"/>
        </w:rPr>
      </w:r>
      <w:r>
        <w:rPr>
          <w:vertAlign w:val="superscript"/>
          <w:lang w:val="bi_VU" w:bidi="bi_VU"/>
        </w:rPr>
        <w:t>12</w:t>
      </w:r>
      <w:r>
        <w:rPr>
          <w:lang w:val="bi_VU" w:bidi="bi_VU"/>
        </w:rPr>
        <w:t xml:space="preserve"> Long taem ya, olgeta we bambae oli kamaot biaen long yumi, we bambae oli stap olbaot long ol narafala kantri, bambae oli kambak long taon ya bakegen. Olgeta we oli stap long Asiria long is, wetem olgeta we oli stap long Ijip long saot, mo olgeta we oli stap olbaot klosap long Yufretes Reva, mo olgeta we oli stap long ol narafala ples daon long solwota, mo long ol ples antap long hil, olgeta evriwan bambae oli kambak, oli stap wanples bakegen.</w:t>
      </w:r>
    </w:p>
    <w:p>
      <w:pPr/>
      <w:r>
        <w:rPr>
          <w:lang w:val="bi_VU" w:bidi="bi_VU"/>
        </w:rPr>
      </w:r>
      <w:r>
        <w:rPr>
          <w:vertAlign w:val="superscript"/>
          <w:lang w:val="bi_VU" w:bidi="bi_VU"/>
        </w:rPr>
        <w:t>13</w:t>
      </w:r>
      <w:r>
        <w:rPr>
          <w:lang w:val="bi_VU" w:bidi="bi_VU"/>
        </w:rPr>
        <w:t xml:space="preserve"> Be olgeta ples olbaot long wol ya, bambae oli kam draeples, from we ol man blong hem oli stap mekem ol fasin we i nogud.”</w:t>
      </w:r>
    </w:p>
    <w:p>
      <w:pPr/>
      <w:r>
        <w:rPr>
          <w:lang w:val="bi_VU" w:bidi="bi_VU"/>
        </w:rPr>
      </w:r>
      <w:r>
        <w:rPr>
          <w:vertAlign w:val="superscript"/>
          <w:lang w:val="bi_VU" w:bidi="bi_VU"/>
        </w:rPr>
        <w:t>14</w:t>
      </w:r>
      <w:r>
        <w:rPr>
          <w:lang w:val="bi_VU" w:bidi="bi_VU"/>
        </w:rPr>
        <w:t xml:space="preserve"> Nao Profet Maeka i prea, i talem se, “Hae God. Mifala i man blong yu. Mifala i olsem ol sipsip blong yu we yu nomo yu jusumaot mifala. Plis yu lukaot gud long mifala, olsem we man blong lukaot long sipsip i stap lukaot long ol sipsip blong hem. Ol sipsip ya blong yu oli stap wanwan olbaot long draeples, be olbaot long ples blong mifala, i gat ol gudfala gras i stap nating. Plis yu letem olgeta oli kam kakae long gudfala graon ya long Basan mo long Gilead, olsem we oli stap kakae long hem bifo.</w:t>
      </w:r>
    </w:p>
    <w:p>
      <w:pPr/>
      <w:r>
        <w:rPr>
          <w:lang w:val="bi_VU" w:bidi="bi_VU"/>
        </w:rPr>
      </w:r>
      <w:r>
        <w:rPr>
          <w:vertAlign w:val="superscript"/>
          <w:lang w:val="bi_VU" w:bidi="bi_VU"/>
        </w:rPr>
        <w:t>15</w:t>
      </w:r>
      <w:r>
        <w:rPr>
          <w:lang w:val="bi_VU" w:bidi="bi_VU"/>
        </w:rPr>
        <w:t xml:space="preserve"> “Hae God, yu yu God blong mifala. Plis yu kam mekem ol merikel long medel blong mifala bakegen, olsem we yu mekem bifo, long medel blong ol olfala blong mifala, long taem ya we yu tekemaot olgeta long Ijip.</w:t>
      </w:r>
    </w:p>
    <w:p>
      <w:pPr/>
      <w:r>
        <w:rPr>
          <w:lang w:val="bi_VU" w:bidi="bi_VU"/>
        </w:rPr>
      </w:r>
      <w:r>
        <w:rPr>
          <w:vertAlign w:val="superscript"/>
          <w:lang w:val="bi_VU" w:bidi="bi_VU"/>
        </w:rPr>
        <w:t>16</w:t>
      </w:r>
      <w:r>
        <w:rPr>
          <w:lang w:val="bi_VU" w:bidi="bi_VU"/>
        </w:rPr>
        <w:t xml:space="preserve"> Nating we ol man blong ol narafala kantri, oli strong mo oli gat paoa, be taem oli luk ol merikel ya, bambae oli harem nogud. Tingting blong olgeta bambae i foldaon, nao bambae oli satem maot blong olgeta, mo oli blokem sora blong olgeta.</w:t>
      </w:r>
    </w:p>
    <w:p>
      <w:pPr/>
      <w:r>
        <w:rPr>
          <w:lang w:val="bi_VU" w:bidi="bi_VU"/>
        </w:rPr>
      </w:r>
      <w:r>
        <w:rPr>
          <w:vertAlign w:val="superscript"/>
          <w:lang w:val="bi_VU" w:bidi="bi_VU"/>
        </w:rPr>
        <w:t>17</w:t>
      </w:r>
      <w:r>
        <w:rPr>
          <w:lang w:val="bi_VU" w:bidi="bi_VU"/>
        </w:rPr>
        <w:t xml:space="preserve"> Bambae oli fraet tumas, oli seksek, nao oli stap kamkamaot long ol strong ples blong haed blong olgeta, we oli stap pulum bel blong olgeta long asis blong graon olsem snek. Mo from we oli fraet tumas, bambae oli tanem tingting blong olgeta blong ona long yu.</w:t>
      </w:r>
    </w:p>
    <w:p>
      <w:pPr/>
      <w:r>
        <w:rPr>
          <w:lang w:val="bi_VU" w:bidi="bi_VU"/>
        </w:rPr>
      </w:r>
      <w:r>
        <w:rPr>
          <w:vertAlign w:val="superscript"/>
          <w:lang w:val="bi_VU" w:bidi="bi_VU"/>
        </w:rPr>
        <w:t>18</w:t>
      </w:r>
      <w:r>
        <w:rPr>
          <w:lang w:val="bi_VU" w:bidi="bi_VU"/>
        </w:rPr>
        <w:t xml:space="preserve"> “Hae God. I no gat wan narafala god we i olsem yu. Bambae yu save fogivim olgeta we oli stap kamaot biaen long mifala, yu save tekemaot ol sin blong olgeta. Taem yu yu kros, be kros blong yu i no save stap longtaem. Oltaem yu yu glad blong soemaot long mifala we yu stap lavem mifala tumas.</w:t>
      </w:r>
    </w:p>
    <w:p>
      <w:pPr/>
      <w:r>
        <w:rPr>
          <w:lang w:val="bi_VU" w:bidi="bi_VU"/>
        </w:rPr>
      </w:r>
      <w:r>
        <w:rPr>
          <w:vertAlign w:val="superscript"/>
          <w:lang w:val="bi_VU" w:bidi="bi_VU"/>
        </w:rPr>
        <w:t>19</w:t>
      </w:r>
      <w:r>
        <w:rPr>
          <w:lang w:val="bi_VU" w:bidi="bi_VU"/>
        </w:rPr>
        <w:t xml:space="preserve"> Hae God. Mifala i save se yu bambae yu sore bakegen long mifala, yu tekemaot sin blong mifala i gowe long mifala, olsem we yu purumbut long hem i godaon long graon, yu sakem i godaon olgeta long medel solwota.</w:t>
      </w:r>
    </w:p>
    <w:p>
      <w:pPr/>
      <w:r>
        <w:rPr>
          <w:lang w:val="bi_VU" w:bidi="bi_VU"/>
        </w:rPr>
      </w:r>
      <w:r>
        <w:rPr>
          <w:vertAlign w:val="superscript"/>
          <w:lang w:val="bi_VU" w:bidi="bi_VU"/>
        </w:rPr>
        <w:t>20</w:t>
      </w:r>
      <w:r>
        <w:rPr>
          <w:lang w:val="bi_VU" w:bidi="bi_VU"/>
        </w:rPr>
        <w:t xml:space="preserve"> Mifala evriwan i laen* blong Ebraham, mo Jekob,* mo bambae yu yu save soemaot long mifala we yu stap holemstrong ol promes blong yu, mo oltaem yu stap lavem man tumas, olsem we yu promes blong mekem long ol olfala bubu blong mifala bifo.”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