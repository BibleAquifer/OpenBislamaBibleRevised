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bi_VU" w:bidi="bi_VU"/>
        </w:rPr>
      </w:r>
    </w:p>
    <w:p>
      <w:pPr>
        <w:pStyle w:val="Heading2"/>
      </w:pPr>
      <w:r>
        <w:rPr>
          <w:lang w:val="bi_VU" w:bidi="bi_VU"/>
        </w:rPr>
        <w:t>Resource: Baebol long Bislama (Niufala Translesen)</w:t>
      </w:r>
      <w:r>
        <w:rPr>
          <w:lang w:val="bi_VU" w:bidi="bi_VU"/>
        </w:rPr>
      </w:r>
    </w:p>
    <w:p>
      <w:pPr/>
      <w:r>
        <w:rPr>
          <w:lang w:val="bi_VU" w:bidi="bi_VU"/>
        </w:rPr>
      </w:r>
      <w:r>
        <w:rPr>
          <w:b/>
          <w:lang w:val="bi_VU" w:bidi="bi_VU"/>
        </w:rPr>
        <w:t>Baebol long Bislama (Niufala Translesen)</w:t>
      </w:r>
      <w:r>
        <w:rPr>
          <w:lang w:val="bi_VU" w:bidi="bi_VU"/>
        </w:rPr>
        <w:t xml:space="preserve"> © 2024 </w:t>
      </w:r>
      <w:hyperlink r:id="rId13">
        <w:r>
          <w:rPr>
            <w:lang w:val="bi_VU" w:bidi="bi_VU"/>
          </w:rPr>
          <w:rPr>
            <w:color w:val="0000EE"/>
            <w:u w:val="single"/>
          </w:rPr>
          <w:t>Mission Mutual</w:t>
        </w:r>
      </w:hyperlink>
      <w:r>
        <w:rPr>
          <w:lang w:val="bi_VU" w:bidi="bi_VU"/>
        </w:rPr>
        <w:t xml:space="preserve">, licensed under a </w:t>
      </w:r>
      <w:hyperlink r:id="rId14">
        <w:r>
          <w:rPr>
            <w:lang w:val="bi_VU" w:bidi="bi_VU"/>
          </w:rPr>
          <w:rPr>
            <w:color w:val="0000EE"/>
            <w:u w:val="single"/>
          </w:rPr>
          <w:t>CC BY-SA 4.0 license</w:t>
        </w:r>
      </w:hyperlink>
      <w:r>
        <w:rPr>
          <w:lang w:val="bi_VU" w:bidi="bi_VU"/>
        </w:rPr>
        <w:t>.</w:t>
      </w:r>
      <w:r>
        <w:rPr>
          <w:lang w:val="bi_VU" w:bidi="bi_VU"/>
        </w:rPr>
      </w:r>
      <w:r>
        <w:rPr>
          <w:lang w:val="bi_VU" w:bidi="bi_VU"/>
        </w:rPr>
      </w:r>
    </w:p>
    <w:p>
      <w:pPr>
        <w:pStyle w:val="Heading1"/>
      </w:pPr>
      <w:r>
        <w:rPr>
          <w:lang w:val="bi_VU" w:bidi="bi_VU"/>
        </w:rPr>
        <w:t>Baebol long Bislama (Niufala Translesen)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bi_VU" w:bidi="bi_VU"/>
        </w:rPr>
      </w:r>
    </w:p>
    <w:p>
      <w:pPr>
        <w:pStyle w:val="Heading2"/>
      </w:pPr>
      <w:r>
        <w:rPr>
          <w:lang w:val="bi_VU" w:bidi="bi_VU"/>
        </w:rPr>
      </w:r>
    </w:p>
    <w:p>
      <w:pPr/>
      <w:r>
        <w:rPr>
          <w:lang w:val="bi_VU" w:bidi="bi_VU"/>
        </w:rPr>
      </w:r>
      <w:r>
        <w:rPr>
          <w:lang w:val="bi_VU" w:bidi="bi_VU"/>
        </w:rPr>
        <w:t xml:space="preserve"> </w:t>
      </w:r>
      <w:r>
        <w:rPr>
          <w:lang w:val="bi_VU" w:bidi="bi_VU"/>
        </w:rPr>
      </w:r>
      <w:r>
        <w:rPr>
          <w:lang w:val="bi_VU" w:bidi="bi_V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bi_VU" w:bidi="bi_VU"/>
        </w:rPr>
        <w:t>1 Thessalonians 1:1</w:t>
      </w:r>
      <w:r>
        <w:rPr>
          <w:lang w:val="bi_VU" w:bidi="bi_VU"/>
        </w:rPr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</w:t>
      </w:r>
      <w:r>
        <w:rPr>
          <w:lang w:val="bi_VU" w:bidi="bi_VU"/>
        </w:rPr>
        <w:t xml:space="preserve"> Mi Pol, wetem Saelas, mo Timoti, mitrifala i talem halo long yufala ol man blong jos long Tesalonaeka. Yufala i man blong God, Papa blong yumi, mo yufala i man blong Jisas Kraes*, Masta* blong yumi. Prea blong mitrifala we God bambae i stap givhan long yufala long gladhat blong hem, i putum pis i stap wetem yufala.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2</w:t>
      </w:r>
      <w:r>
        <w:rPr>
          <w:lang w:val="bi_VU" w:bidi="bi_VU"/>
        </w:rPr>
        <w:t xml:space="preserve"> Oltaem mitrifala i stap talem tangkiu long God from yufala evriwan. Mo oltaem mifala i stap tingbaot yufala long ol prea blong mifala.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3</w:t>
      </w:r>
      <w:r>
        <w:rPr>
          <w:lang w:val="bi_VU" w:bidi="bi_VU"/>
        </w:rPr>
        <w:t xml:space="preserve"> Oltaem, long fes blong God we i Papa blong yumi, mifala i stap tingbaot we fasin blong yufala i soemaotgud bilif blong yufala, mo hadwok blong yufala i soemaot we yufala i lavem God tumas. Mo mifala i stap tingbaot we yufala i stap stanap strong yet from we tingting blong yufala i stap strong long Jisas Kraes, Masta* blong yumi.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4</w:t>
      </w:r>
      <w:r>
        <w:rPr>
          <w:lang w:val="bi_VU" w:bidi="bi_VU"/>
        </w:rPr>
        <w:t xml:space="preserve"> Ol gudfala brata mo sista. Mifala i savegud we God i lavem yufala, mo hem i jusumaot yufala finis blong yufala i man blong hem.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5</w:t>
      </w:r>
      <w:r>
        <w:rPr>
          <w:lang w:val="bi_VU" w:bidi="bi_VU"/>
        </w:rPr>
        <w:t xml:space="preserve"> Taem mitrifala i tekem gud nius i kam long yufala, mifala i no toktok nating nomo. Mifala i toktok, mo mifala i stap mekem ol merikel long paoa blong Tabu Spirit, mo mifala i bilif strong se gud nius ya i tru. Mo long taem ya we mifala i stap wetem yufala, yufala i luksave ol gudfala fasin we mifala i mekem, blong soemaot rod long yufala.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6</w:t>
      </w:r>
      <w:r>
        <w:rPr>
          <w:lang w:val="bi_VU" w:bidi="bi_VU"/>
        </w:rPr>
        <w:t xml:space="preserve"> Nao yufala i stap folem sem rod ya we mifala i folem, mo we Masta blong yumi tu i folem. Taem yufala i kasem tok ya blong gud nius, i tru we yufala i kasem plante trabol, be Tabu Spirit i mekem yufala i harem gud tumas.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7</w:t>
      </w:r>
      <w:r>
        <w:rPr>
          <w:lang w:val="bi_VU" w:bidi="bi_VU"/>
        </w:rPr>
        <w:t xml:space="preserve"> Long fasin ya, yufala i soemaot wan gudfala eksampol long fes blong ol man Masedonia mo ol man Akaea*, blong oli biaen long yufala,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8</w:t>
      </w:r>
      <w:r>
        <w:rPr>
          <w:lang w:val="bi_VU" w:bidi="bi_VU"/>
        </w:rPr>
        <w:t xml:space="preserve"> from we yufala i talemaot tok blong Masta blong yumi i go long evri ples. Nius blong yufala, we yufala i bilif long God, hem i no go long Masedonia mo Akaea nomo, i kasem olgeta ples finis, nao i no gat nid blong mifala i talemaot nius blong yufala.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9</w:t>
      </w:r>
      <w:r>
        <w:rPr>
          <w:lang w:val="bi_VU" w:bidi="bi_VU"/>
        </w:rPr>
        <w:t xml:space="preserve"> Long olgeta ples, ol man oli stap tokbaot se taem we mifala i kam luk yufala, yufala i glad tumas blong harem tok blong mifala, nao yufala i lego ol narafala god blong kam biaen long God blong mifala. Oli stap talem se naoia yufala i man blong God ya we i tru mo i laef, i stap we i stap,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10</w:t>
      </w:r>
      <w:r>
        <w:rPr>
          <w:lang w:val="bi_VU" w:bidi="bi_VU"/>
        </w:rPr>
        <w:t xml:space="preserve"> mo yufala i stap wet blong Jisas, bambae i aot long heven i kam. Jisas, hem i Pikinini blong God, we God i mekem hem i laef bakegen long ded, mo taem God i jajem ol man nogud, i givim panis long olgeta, Jisas bambae i sevem yumi blong yumi no kasem panis ya.</w:t>
      </w:r>
    </w:p>
    <w:p>
      <w:pPr>
        <w:pStyle w:val="Heading2"/>
      </w:pPr>
      <w:r>
        <w:rPr>
          <w:lang w:val="bi_VU" w:bidi="bi_VU"/>
        </w:rPr>
        <w:t>1 Thessalonians 2:1</w:t>
      </w:r>
      <w:r>
        <w:rPr>
          <w:lang w:val="bi_VU" w:bidi="bi_VU"/>
        </w:rPr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</w:t>
      </w:r>
      <w:r>
        <w:rPr>
          <w:lang w:val="bi_VU" w:bidi="bi_VU"/>
        </w:rPr>
        <w:t xml:space="preserve"> Ol brata mo sista. Yufala i save we long taem ya we mifala i kam visitim yufala, visit blong mifala i no blong nating, i gat frut blong hem.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2</w:t>
      </w:r>
      <w:r>
        <w:rPr>
          <w:lang w:val="bi_VU" w:bidi="bi_VU"/>
        </w:rPr>
        <w:t xml:space="preserve"> Yufala i save we taem mifala i stap yet long Filipae, ol man oli mekem i nogud long mifala, mo oli tok nogud tumas long mifala tu. Be God blong yumi i mekem tingting blong mifala i strong blong kam talemaot gud nius blong hem long yufala, long fes blong plante man we oli agens long tok ya.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3</w:t>
      </w:r>
      <w:r>
        <w:rPr>
          <w:lang w:val="bi_VU" w:bidi="bi_VU"/>
        </w:rPr>
        <w:t xml:space="preserve"> Ol tok blong mifala blong singaot yufala, hem i no kamaot from we mifala i traem giaman long yufala, no from we fasin blong mifala i no stret. Mifala i no stap trikim yufala, nogat.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4</w:t>
      </w:r>
      <w:r>
        <w:rPr>
          <w:lang w:val="bi_VU" w:bidi="bi_VU"/>
        </w:rPr>
        <w:t xml:space="preserve"> God i traem mifala finis, nao hem i luk mifala se mifala i stret blong karem gud nius ya. Nao taem mifala i tok, mifala i no tingbaot blong mekem ol man oli glad long mifala. Mifala i wantem mekem God ya we oltaem hem i stap traem tingting blong mifala, hem bambae i glad long mifala.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5</w:t>
      </w:r>
      <w:r>
        <w:rPr>
          <w:lang w:val="bi_VU" w:bidi="bi_VU"/>
        </w:rPr>
        <w:t xml:space="preserve"> Yufala i savegud we mifala i no kam long yufala blong switim yufala, no blong talemaot gud nius long yufala blong mekem rod blong stilim ol samting blong yufala. God i witnes blong mifala long ol tok ya.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6</w:t>
      </w:r>
      <w:r>
        <w:rPr>
          <w:lang w:val="bi_VU" w:bidi="bi_VU"/>
        </w:rPr>
        <w:t xml:space="preserve"> Mifala i no traem blong mekem ol man oli presem mifala. Mifala i no mekem fasin ya nating long yufala, mo mifala i no mekem long ol narafala man tu.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7</w:t>
      </w:r>
      <w:r>
        <w:rPr>
          <w:lang w:val="bi_VU" w:bidi="bi_VU"/>
        </w:rPr>
        <w:t xml:space="preserve"> Mo bakegen, from we mifala i aposol blong Kraes*, mifala i gat raet blong askem plante samting long yufala, be mifala i no mekem olsem. Taem mifala i stap wetem yufala, mifala i stap mekem i isi long yufala, olsem wan mama we i stap lukaot long ol pikinini blong hem.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8</w:t>
      </w:r>
      <w:r>
        <w:rPr>
          <w:lang w:val="bi_VU" w:bidi="bi_VU"/>
        </w:rPr>
        <w:t xml:space="preserve"> Mifala i no tingbaot blong talemaot gud nius ya nomo long yufala. Mifala i rere tu blong lego laef blong mifala from we mifala i lavem yufala, mo mifala i wantem tumas blong givhan long yufala.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9</w:t>
      </w:r>
      <w:r>
        <w:rPr>
          <w:lang w:val="bi_VU" w:bidi="bi_VU"/>
        </w:rPr>
        <w:t xml:space="preserve"> Ol brata mo sista. Ating yufala i no save fogetem fasin blong mifala blong wok, we mifala i hadwok tumas. Long taem ya we mifala i stap talemaot gud nius blong God long yufala, mifala i hadwok long han blong mifala, long dei mo long naet blong sapotem mifala, blong mifala i no mekem yufala i trabol.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10</w:t>
      </w:r>
      <w:r>
        <w:rPr>
          <w:lang w:val="bi_VU" w:bidi="bi_VU"/>
        </w:rPr>
        <w:t xml:space="preserve"> Yufala i witnes blong mifala, mo God tu i witnes se laef blong mifala long fes blong yufala ol Kristin man, i klin mo i stret gud, i no gat man nating we i gat poen agens long mifala.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11</w:t>
      </w:r>
      <w:r>
        <w:rPr>
          <w:lang w:val="bi_VU" w:bidi="bi_VU"/>
        </w:rPr>
        <w:t xml:space="preserve"> Yufala i savegud we mifala i mekem long yufala evriwan, stret olsem wan papa we i stap lukaot long ol pikinini blong hem.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12</w:t>
      </w:r>
      <w:r>
        <w:rPr>
          <w:lang w:val="bi_VU" w:bidi="bi_VU"/>
        </w:rPr>
        <w:t xml:space="preserve"> Mifala i stap leftemap tingting blong yufala, mo mifala i stap mekem yufala i harem gud, mo mifala i stap toktok long yufala, blong givhan long yufala blong yufala i save holem ol fasin we i stret long fes blong God. Hem i stap singaot yufala blong yufala i obei long hem we hem nomo i King* blong yufala, mo blong yufala i save kasem gudfala laef blong heven long hem.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13</w:t>
      </w:r>
      <w:r>
        <w:rPr>
          <w:lang w:val="bi_VU" w:bidi="bi_VU"/>
        </w:rPr>
        <w:t xml:space="preserve"> Mo i gat wan narafala samting tu we oltaem mifala i stap talem tangkiu long God from. Taem mifala i tekem tok blong God i kam long yufala, yufala i kasemgud. Yufala i no tekem olsem we i tok blong man nomo, yufala i kasemgud from we hem i tok blong God stret. Mo God i stap wok yet long laef blong yufala ya we i bilif long hem.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14</w:t>
      </w:r>
      <w:r>
        <w:rPr>
          <w:lang w:val="bi_VU" w:bidi="bi_VU"/>
        </w:rPr>
        <w:t xml:space="preserve"> Be biaen, yufala i kasem trabol stret olsem we ol Kristin man long jos blong God long Judia* oli kasem bifo. Ol man ples blong yufala oli mekem i nogud long yufala, stret olsem we ol laen* blong Isrel* oli mekem long ol Kristin man ya long Judia.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15</w:t>
      </w:r>
      <w:r>
        <w:rPr>
          <w:lang w:val="bi_VU" w:bidi="bi_VU"/>
        </w:rPr>
        <w:t xml:space="preserve"> Hemia sem kampani ya we oli kilim Jisas, Masta* blong yumi i ded, olsem we oli bin kilim ol profet blong olgeta bifo, mo oli stap mekem i nogud long mifala tu. Olgeta oli agens long olgeta man long wol, mo God i no glad nating long olgeta.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16</w:t>
      </w:r>
      <w:r>
        <w:rPr>
          <w:lang w:val="bi_VU" w:bidi="bi_VU"/>
        </w:rPr>
        <w:t xml:space="preserve"> Oli stap traem blong blokem mifala, blong mifala i no talemaot tok ya long ol man we oli no laen blong Isrel, blong God i no sevem olgeta. Be fasin ya, i olsem we sin blong olgeta we oli stap mekem oltaem, i kasem fulmak blong hem. Mo naoia, blong finisim ol samting ya, God i jajem olgeta, i givim panis long olgeta finis.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17</w:t>
      </w:r>
      <w:r>
        <w:rPr>
          <w:lang w:val="bi_VU" w:bidi="bi_VU"/>
        </w:rPr>
        <w:t xml:space="preserve"> Ol brata mo sista. Nating we mifala i stap longwe long yufala blong smoltaem ya nomo, be mifala i wantem tumas blong luk yufala bakegen. Yes i tru, mifala i stap longwe long yufala, be oltaem tingting blong mifala i stap wetem yufala. Mo mifala i harem we mifala i wantem tumas blong luk yufala,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18</w:t>
      </w:r>
      <w:r>
        <w:rPr>
          <w:lang w:val="bi_VU" w:bidi="bi_VU"/>
        </w:rPr>
        <w:t xml:space="preserve"> taswe mifala i traehad tumas blong kam. Mi Pol, mi stap traehad plante taem, be Setan* i stap blokem rod blong mifala.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19</w:t>
      </w:r>
      <w:r>
        <w:rPr>
          <w:lang w:val="bi_VU" w:bidi="bi_VU"/>
        </w:rPr>
        <w:t xml:space="preserve"> Be tingting blong mifala i stap strong yet, se taem Jisas, Masta* blong yumi i kamtru, bambae hem i glad long mifala. ?Be tingting blong mifala i stap strong olsem from wanem? From yufala ya nao. Long Dei ya, bambae yufala i save mekem mifala i harem gud. Bambae yufala i olsem medol we mifala i winim, we bambae mifala i save tok flas from.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20</w:t>
      </w:r>
      <w:r>
        <w:rPr>
          <w:lang w:val="bi_VU" w:bidi="bi_VU"/>
        </w:rPr>
        <w:t xml:space="preserve"> Yufala ya nao i save mekem mifala i harem gud, mifala i glad.</w:t>
      </w:r>
    </w:p>
    <w:p>
      <w:pPr>
        <w:pStyle w:val="Heading2"/>
      </w:pPr>
      <w:r>
        <w:rPr>
          <w:lang w:val="bi_VU" w:bidi="bi_VU"/>
        </w:rPr>
        <w:t>1 Thessalonians 3:1</w:t>
      </w:r>
      <w:r>
        <w:rPr>
          <w:lang w:val="bi_VU" w:bidi="bi_VU"/>
        </w:rPr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</w:t>
      </w:r>
      <w:r>
        <w:rPr>
          <w:lang w:val="bi_VU" w:bidi="bi_VU"/>
        </w:rPr>
        <w:t xml:space="preserve"> Nao taem mitrifala i stap longwe long yufala olsem, mifala i stap harem nogud tumas we mifala i no moa luk yufala. Nao mifala i mekem plan se mi mo Saelas, mitufala nomo i stap long Atens,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2</w:t>
      </w:r>
      <w:r>
        <w:rPr>
          <w:lang w:val="bi_VU" w:bidi="bi_VU"/>
        </w:rPr>
        <w:t xml:space="preserve"> mo mitufala i sanem Timoti i kam luk yufala. Hem i wan brata blong yumi we i man blong wok blong God, mo i stap wok wetem mifala blong talemaot gud nius blong Kraes*. Hem i kam blong givhan long yufala blong leftemap tingting blong yufala, mo blong mekem yufala i stanap strong long bilif blong yufala.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3</w:t>
      </w:r>
      <w:r>
        <w:rPr>
          <w:lang w:val="bi_VU" w:bidi="bi_VU"/>
        </w:rPr>
        <w:t xml:space="preserve"> Naoia ol man oli stap mekem i strong tumas long yufala, mo mifala i wantem givhan long yufala, blong bambae i no gat sam long yufala oli gobak long olfala laef blong olgeta bakegen. Yufala i save finis we i plan blong God blong ol man oli mekem i strong long yumi olsem.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4</w:t>
      </w:r>
      <w:r>
        <w:rPr>
          <w:lang w:val="bi_VU" w:bidi="bi_VU"/>
        </w:rPr>
        <w:t xml:space="preserve"> Long taem ya we mifala i stap yet wetem yufala, mifala i talemaot long yufala, se bambae ol man oli save mekem olsem long yumi. Mo yufala i save we ol samting ya oli kamtru finis, stret olsem we mifala i talem.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5</w:t>
      </w:r>
      <w:r>
        <w:rPr>
          <w:lang w:val="bi_VU" w:bidi="bi_VU"/>
        </w:rPr>
        <w:t xml:space="preserve"> Taswe mi sanem Timoti i kam blong luk yufala, from we mi mi wari tumas long yufala. Mi mi wantem blong kasem sam nius blong yufala, se yufala i stap stanap strong long bilif blong yufala no nogat. Mi mi fraet se bambae mi harem we Setan ya, man blong traem man, hem i traem yufala finis, nao ol wok ya we mifala i mekem i blong nating nomo.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6</w:t>
      </w:r>
      <w:r>
        <w:rPr>
          <w:lang w:val="bi_VU" w:bidi="bi_VU"/>
        </w:rPr>
        <w:t xml:space="preserve"> Ol brata mo sista. Naoia Timoti i kambak long mifala finis. Mo nius ya we hem i talemaot long mifala, we bilif blong yufala i strong, mo yufala i lavem ol man tumas, hem i mekem mifala i glad tumas. Hem i talemaot we tingting blong yufala i stap long mifala yet, mo we oltaem yufala i wantem tumas blong luk mifala, stret olsem we mifala i wantem blong luk yufala.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7</w:t>
      </w:r>
      <w:r>
        <w:rPr>
          <w:lang w:val="bi_VU" w:bidi="bi_VU"/>
        </w:rPr>
        <w:t xml:space="preserve"> Long taem ya we nius blong bilif blong yufala i kamtru, mifala i stap long plante trabol, mo mifala i stap harem nogud tumas, be nius ya i mekem mifala i harem gud tumas.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8</w:t>
      </w:r>
      <w:r>
        <w:rPr>
          <w:lang w:val="bi_VU" w:bidi="bi_VU"/>
        </w:rPr>
        <w:t xml:space="preserve"> Taem mifala i harem we yufala i stap joen long Masta* blong yumi, mo yufala i stap stanap strong, mifala i harem olsem we mifala i kasem laef bakegen.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9</w:t>
      </w:r>
      <w:r>
        <w:rPr>
          <w:lang w:val="bi_VU" w:bidi="bi_VU"/>
        </w:rPr>
        <w:t xml:space="preserve"> Mifala i stap talem tangkiu long God from yufala, be mifala i harem olsem we hemia i no naf yet, from we yufala nao i stap mekem mifala i harem gud tumas long fes blong hem.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10</w:t>
      </w:r>
      <w:r>
        <w:rPr>
          <w:lang w:val="bi_VU" w:bidi="bi_VU"/>
        </w:rPr>
        <w:t xml:space="preserve"> Long dei mo long naet, mifala i stap prea long hem long olgeta tingting blong mifala, blong bambae mifala i save luk yufala bakegen stret long ae blong mifala. Mifala i wantem givhan long yufala blong mekem bilif blong yufala i strong moa, long wanem samting we yufala i sot long hem.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11</w:t>
      </w:r>
      <w:r>
        <w:rPr>
          <w:lang w:val="bi_VU" w:bidi="bi_VU"/>
        </w:rPr>
        <w:t xml:space="preserve"> Mifala i prea se God ya we hem i God mo Papa blong yumi, wetem Jisas Kraes, Masta blong yumi, tufala i mekem rod blong bambae mifala i kam luk yufala.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12</w:t>
      </w:r>
      <w:r>
        <w:rPr>
          <w:lang w:val="bi_VU" w:bidi="bi_VU"/>
        </w:rPr>
        <w:t xml:space="preserve"> Naoia yufala i stap lavlavem yufala, mo yufala i stap lavem olgeta man. Be mifala i stap prea we Masta blong yumi bambae i mekem fasin ya blong yufala i gru, i stap kam bigwan moa, gogo yufala i kasem mak blong fasin blong mifala blong lavem yufala.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13</w:t>
      </w:r>
      <w:r>
        <w:rPr>
          <w:lang w:val="bi_VU" w:bidi="bi_VU"/>
        </w:rPr>
        <w:t xml:space="preserve"> Long fasin ya, hem bambae i save mekem tingting blong yufala i strong. Nao long Dei ya, we Jisas, Masta blong yumi, bambae i kambak bakegen wetem olgeta man blong hem, bambae yufala i save stanap long fes blong God, Papa blong yumi, we yufala i tabu, i no gat man nating we i gat poen agens long yufala.</w:t>
      </w:r>
    </w:p>
    <w:p>
      <w:pPr>
        <w:pStyle w:val="Heading2"/>
      </w:pPr>
      <w:r>
        <w:rPr>
          <w:lang w:val="bi_VU" w:bidi="bi_VU"/>
        </w:rPr>
        <w:t>1 Thessalonians 4:1</w:t>
      </w:r>
      <w:r>
        <w:rPr>
          <w:lang w:val="bi_VU" w:bidi="bi_VU"/>
        </w:rPr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</w:t>
      </w:r>
      <w:r>
        <w:rPr>
          <w:lang w:val="bi_VU" w:bidi="bi_VU"/>
        </w:rPr>
        <w:t xml:space="preserve"> Ol brata mo sista. Yufala i lanem finis long mifala, wanem fasin yufala i mas mekem blong mekem God i glad long yufala. Mo yufala i stap folem fasin ya yet. Be naoia, long nem blong Jisas, Masta* blong yumi, mifala i talem strong long yufala, blong yufala i gohed moa yet long ol fasin ya.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2</w:t>
      </w:r>
      <w:r>
        <w:rPr>
          <w:lang w:val="bi_VU" w:bidi="bi_VU"/>
        </w:rPr>
        <w:t xml:space="preserve"> Yufala i save finis ol tok ya we mifala i givim long yufala, long nem blong Jisas, Masta blong yumi.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3</w:t>
      </w:r>
      <w:r>
        <w:rPr>
          <w:lang w:val="bi_VU" w:bidi="bi_VU"/>
        </w:rPr>
        <w:t xml:space="preserve"> God i wantem we yufala i tabu, yufala i man blong hem, we yufala i no mekem trabol wetem woman no wetem man.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4</w:t>
      </w:r>
      <w:r>
        <w:rPr>
          <w:lang w:val="bi_VU" w:bidi="bi_VU"/>
        </w:rPr>
        <w:t xml:space="preserve"> Hem i wantem we yufala evriwan i lanem fasin ya we man i tekem woman blong hem long fasin we i klin gud, i blong ona nomo.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5</w:t>
      </w:r>
      <w:r>
        <w:rPr>
          <w:lang w:val="bi_VU" w:bidi="bi_VU"/>
        </w:rPr>
        <w:t xml:space="preserve"> Bambae yufala i no folem ol rabis fasin wetem woman we tingting blong yufala nomo i wantem, olsem we olgeta we oli no save God oli stap mekem.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6</w:t>
      </w:r>
      <w:r>
        <w:rPr>
          <w:lang w:val="bi_VU" w:bidi="bi_VU"/>
        </w:rPr>
        <w:t xml:space="preserve"> Long ol fasin ya, God i no wantem nating we samtaem, wan long yufala i mekem i nogud long wan narafala Kristin man, no i go stil long haos blong hem, from we Masta blong yumi bambae i givim panis long ol man we oli mekem fasin ya, olsem we mifala i talem strong long yufala finis blong wekemap yufala.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7</w:t>
      </w:r>
      <w:r>
        <w:rPr>
          <w:lang w:val="bi_VU" w:bidi="bi_VU"/>
        </w:rPr>
        <w:t xml:space="preserve"> God i no singaot yumi blong yumi stap folem ol fasin we i no klin long fes blong hem. Hem i wantem blong yumi tabu, yumi man blong hem.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8</w:t>
      </w:r>
      <w:r>
        <w:rPr>
          <w:lang w:val="bi_VU" w:bidi="bi_VU"/>
        </w:rPr>
        <w:t xml:space="preserve"> Nao from samting ya, ol man we oli agens long ol tok ya, oli no agens long man nomo, oli agens long God ya, we i givim Tabu Spirit blong hem long yufala.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9</w:t>
      </w:r>
      <w:r>
        <w:rPr>
          <w:lang w:val="bi_VU" w:bidi="bi_VU"/>
        </w:rPr>
        <w:t xml:space="preserve"> Long saed blong fasin ya blong lavem ol brata mo sista blong yumi, i no nid blong mi raetem tok i go long yufala, from we God i tijim yufala finis, se yufala i mas lavlavem yufala.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10</w:t>
      </w:r>
      <w:r>
        <w:rPr>
          <w:lang w:val="bi_VU" w:bidi="bi_VU"/>
        </w:rPr>
        <w:t xml:space="preserve"> Mo i tru we yufala i soemaot we yufala i stap lavem olgeta Kristin man olbaot long olgeta ples long Masedonia. Nao from samting ya, mifala i wantem talemstrong long yufala, se yufala i mas gohed moa yet long fasin ya.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11</w:t>
      </w:r>
      <w:r>
        <w:rPr>
          <w:lang w:val="bi_VU" w:bidi="bi_VU"/>
        </w:rPr>
        <w:t xml:space="preserve"> Mo yufala i mas traehad oltaem blong yufala i stap gud long laef blong yufala, we yufala i stap lukaot long ol bisnes blong yufala nomo. Mo yufala i mas hadwok long han blong yufala, blong kasem kakae blong yufala. Yufala i mas mekem ol samting ya olsem we mifala i talem long yufala bifo.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12</w:t>
      </w:r>
      <w:r>
        <w:rPr>
          <w:lang w:val="bi_VU" w:bidi="bi_VU"/>
        </w:rPr>
        <w:t xml:space="preserve"> Long fasin ya, olgeta we oli no bilif long Jisas, bambae oli luk yufala olsem we yufala i stret man nomo. Mo bambae i no nid blong yufala i luk long ol narafala man blong oli givhan long yufala.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13</w:t>
      </w:r>
      <w:r>
        <w:rPr>
          <w:lang w:val="bi_VU" w:bidi="bi_VU"/>
        </w:rPr>
        <w:t xml:space="preserve"> Ol brata mo sista. Mifala i wantem we bambae yufala i savegud olsem wanem long ol Kristin man we oli ded finis. Mifala i no wantem we bambae yufala i stap harem nogud from olgeta, olsem we ol man we tingting blong olgeta i no stap long God, oli stap harem nogud from ol ded man blong olgeta.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14</w:t>
      </w:r>
      <w:r>
        <w:rPr>
          <w:lang w:val="bi_VU" w:bidi="bi_VU"/>
        </w:rPr>
        <w:t xml:space="preserve"> Yumi ya, yumi bilif we Jisas i ded, nao biaen, hem i laef bakegen. Ale, from samting ya, yumi bilif we bambae i olsem long olgeta ya we oli stap bilif long Jisas, gogo oli ded. Bambae God i tekem olgeta ya oli gobak bakegen wetem Jisas.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15</w:t>
      </w:r>
      <w:r>
        <w:rPr>
          <w:lang w:val="bi_VU" w:bidi="bi_VU"/>
        </w:rPr>
        <w:t xml:space="preserve"> Tok ya we mifala i stap talem, hem i tok blong Masta* blong yumi. Hem i talem se yumi ya we bambae yumi stap laef yet, gogo kasem dei ya we hem bambae i kambak bakegen, bambae yumi no save go fastaem long olgeta ya we oli ded finis.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16</w:t>
      </w:r>
      <w:r>
        <w:rPr>
          <w:lang w:val="bi_VU" w:bidi="bi_VU"/>
        </w:rPr>
        <w:t xml:space="preserve"> Bambae God i tok, nao jif blong ol enjel i singaot, mo wan long olgeta i blu long bigfala pupu blong God. Nao Masta blong yumi, hem bambae i aot long heven i kamdaon. Mo ol man we oli stap bilif long Kraes* gogo oli ded, olgeta ya bambae oli laef bakegen fastaem.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17</w:t>
      </w:r>
      <w:r>
        <w:rPr>
          <w:lang w:val="bi_VU" w:bidi="bi_VU"/>
        </w:rPr>
        <w:t xml:space="preserve"> Ale, biaen, yumi ya we bambae yumi stap laef yet go kasem dei ya, God bambae i tekem yumi i go antap wetem olgeta ya. Bambae yumi go long klaod blong mitim Masta blong yumi long ples ya antap. Nao bambae yumi stap oltaem wetem Masta blong yumi.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18</w:t>
      </w:r>
      <w:r>
        <w:rPr>
          <w:lang w:val="bi_VU" w:bidi="bi_VU"/>
        </w:rPr>
        <w:t xml:space="preserve"> From samting ya, i stret blong yufala i stap taltalem ol tok ya long yufala, blong mekem tingting blong yufala i stap strong.</w:t>
      </w:r>
    </w:p>
    <w:p>
      <w:pPr>
        <w:pStyle w:val="Heading2"/>
      </w:pPr>
      <w:r>
        <w:rPr>
          <w:lang w:val="bi_VU" w:bidi="bi_VU"/>
        </w:rPr>
        <w:t>1 Thessalonians 5:1</w:t>
      </w:r>
      <w:r>
        <w:rPr>
          <w:lang w:val="bi_VU" w:bidi="bi_VU"/>
        </w:rPr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</w:t>
      </w:r>
      <w:r>
        <w:rPr>
          <w:lang w:val="bi_VU" w:bidi="bi_VU"/>
        </w:rPr>
        <w:t xml:space="preserve"> Ol brata mo sista. Long saed blong stret dei mo stret taem blong ol samting ya, i no gat nid blong mi raetem tok i kam long yufala,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2</w:t>
      </w:r>
      <w:r>
        <w:rPr>
          <w:lang w:val="bi_VU" w:bidi="bi_VU"/>
        </w:rPr>
        <w:t xml:space="preserve"> from we yufala i save finis we Dei ya blong Masta* blong yumi bambae i mekem ol man oli sek, olsem wan man blong stil, we i kamtru long naet.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3</w:t>
      </w:r>
      <w:r>
        <w:rPr>
          <w:lang w:val="bi_VU" w:bidi="bi_VU"/>
        </w:rPr>
        <w:t xml:space="preserve"> Taem ol man oli stap talem se, “Olgeta samting i kwaet, i gud nomo,” long taem ya nao bambae bigfala trabol i save kasem olgeta, i spolem olgeta. Bambae trabol ya i kasem olgeta wantaem nomo, olsem we woman i harem we bak blong hem i soa blong i bonem pikinini. Mo olgeta bambae oli no save ronwe.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4</w:t>
      </w:r>
      <w:r>
        <w:rPr>
          <w:lang w:val="bi_VU" w:bidi="bi_VU"/>
        </w:rPr>
        <w:t xml:space="preserve"> Be yufala i no olsem. Naoia yufala i no moa stap long tudak, mo i no stret blong Dei ya bambae i kam kasem yufala olsem we man blong stil i mekem yufala i sek.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5</w:t>
      </w:r>
      <w:r>
        <w:rPr>
          <w:lang w:val="bi_VU" w:bidi="bi_VU"/>
        </w:rPr>
        <w:t xml:space="preserve"> Yufala evriwan i man blong delaet, mo yufala i stap mekem ol fasin blong delaet. Yumi no man blong naet, no man blong tudak.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6</w:t>
      </w:r>
      <w:r>
        <w:rPr>
          <w:lang w:val="bi_VU" w:bidi="bi_VU"/>
        </w:rPr>
        <w:t xml:space="preserve"> I no stret blong yumi stap slip olsem ol narafala man. I stret blong yumi wekap, we hed blong yumi i klia gud.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7</w:t>
      </w:r>
      <w:r>
        <w:rPr>
          <w:lang w:val="bi_VU" w:bidi="bi_VU"/>
        </w:rPr>
        <w:t xml:space="preserve"> Naet, hem i taem we man blong slip i save slip, mo we man blong dring i save drong.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8</w:t>
      </w:r>
      <w:r>
        <w:rPr>
          <w:lang w:val="bi_VU" w:bidi="bi_VU"/>
        </w:rPr>
        <w:t xml:space="preserve"> Be yumi ya i man blong delaet, mo hed blong yumi i mas klia gud. Yumi mas holem fasin blong bilif mo blong lavem narafala man. Hemia i olsem klos blong faet we oli wokem long aean, blong ara i no save kasem yumi. Mo yumi mas putum tingting blong yumi long God blong hem i sevem yumi. Hemia i olsem hat blong faet blong yumi.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9</w:t>
      </w:r>
      <w:r>
        <w:rPr>
          <w:lang w:val="bi_VU" w:bidi="bi_VU"/>
        </w:rPr>
        <w:t xml:space="preserve"> God i no jusumaot yumi blong bambae i kros long yumi bakegen, be blong hem bambae i sevem yumi, from we yumi joen long Jisas Kraes*, Masta blong yumi.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10</w:t>
      </w:r>
      <w:r>
        <w:rPr>
          <w:lang w:val="bi_VU" w:bidi="bi_VU"/>
        </w:rPr>
        <w:t xml:space="preserve"> Jisas ya, hem i ded blong sevem yumi, blong bambae, taem hem i kambak bakegen, sipos yumi stap laef yet, no yumi ded finis, be yumi save go stap wetem hem.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11</w:t>
      </w:r>
      <w:r>
        <w:rPr>
          <w:lang w:val="bi_VU" w:bidi="bi_VU"/>
        </w:rPr>
        <w:t xml:space="preserve"> From samting ya, yufala i mas stap toktok gud long yufala blong mekem tingting blong yufala i strong, mo yufala i mas givgivhan long yufala, olsem we yufala i stap mekem naoia.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12</w:t>
      </w:r>
      <w:r>
        <w:rPr>
          <w:lang w:val="bi_VU" w:bidi="bi_VU"/>
        </w:rPr>
        <w:t xml:space="preserve"> Ol brata mo sista. Mifala i askem strong long yufala blong yufala i ona gud long olgeta ya we oli stap wok wetem yufala. Hemia olgeta ya we Masta* blong yumi i jusumaot olgeta blong oli lidim yufala, mo blong oli tijim yufala.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13</w:t>
      </w:r>
      <w:r>
        <w:rPr>
          <w:lang w:val="bi_VU" w:bidi="bi_VU"/>
        </w:rPr>
        <w:t xml:space="preserve"> Yufala i mas ona gud long olgeta from ol wok ya we oli stap mekem, mo yufala i mas lavem olgeta. Mo oltaem, yufala i mas joen gud, we yufala i no rao.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14</w:t>
      </w:r>
      <w:r>
        <w:rPr>
          <w:lang w:val="bi_VU" w:bidi="bi_VU"/>
        </w:rPr>
        <w:t xml:space="preserve"> Ol brata mo sista. Mifala i talemstrong long yufala, se yufala i mas tok strong blong wekemap olgeta we oli stap les. Mo yufala i mas leftemap tingting blong ol man ya we oli stap fraet, blong oli no moa fraet. Mo yufala i mas givhan long olgeta we oli no strong. Mo bambae yufala i no kros kwik, yufala i mas mekem tingting blong yufala i longfala long olgeta man.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15</w:t>
      </w:r>
      <w:r>
        <w:rPr>
          <w:lang w:val="bi_VU" w:bidi="bi_VU"/>
        </w:rPr>
        <w:t xml:space="preserve"> Sipos wan man i mekem i no stret long wan long yufala, yufala i mas lukaot gud blong bambae yufala i no go givimbak fasin we i no stret long man ya. Yufala i mas traehad oltaem blong mekem i gud long yufala mo long ol narafala man tu.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16</w:t>
      </w:r>
      <w:r>
        <w:rPr>
          <w:lang w:val="bi_VU" w:bidi="bi_VU"/>
        </w:rPr>
        <w:t xml:space="preserve"> Oltaem yufala i mas glad,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17</w:t>
      </w:r>
      <w:r>
        <w:rPr>
          <w:lang w:val="bi_VU" w:bidi="bi_VU"/>
        </w:rPr>
        <w:t xml:space="preserve"> mo oltaem yufala i mas prea.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18</w:t>
      </w:r>
      <w:r>
        <w:rPr>
          <w:lang w:val="bi_VU" w:bidi="bi_VU"/>
        </w:rPr>
        <w:t xml:space="preserve"> Mo long olgeta samting we oli stap kamtru long yufala, yufala i mas talem tangkiu long God, from we hem i wantem we yufala ya we i stap joen long Jisas Kraes, bambae yufala i stap mekem olsem.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19</w:t>
      </w:r>
      <w:r>
        <w:rPr>
          <w:lang w:val="bi_VU" w:bidi="bi_VU"/>
        </w:rPr>
        <w:t xml:space="preserve"> Bambae yufala i no traem blokem Tabu Spirit.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20</w:t>
      </w:r>
      <w:r>
        <w:rPr>
          <w:lang w:val="bi_VU" w:bidi="bi_VU"/>
        </w:rPr>
        <w:t xml:space="preserve"> Mo bambae yufala i no lukluk nogud long tok blong man we i talem se God i givim tok ya long hem.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21</w:t>
      </w:r>
      <w:r>
        <w:rPr>
          <w:lang w:val="bi_VU" w:bidi="bi_VU"/>
        </w:rPr>
        <w:t xml:space="preserve"> Yufala i mas traem olgeta samting fastaem, nao yufala i save holemstrong ol samting we oli gud.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22</w:t>
      </w:r>
      <w:r>
        <w:rPr>
          <w:lang w:val="bi_VU" w:bidi="bi_VU"/>
        </w:rPr>
        <w:t xml:space="preserve"> Be olgeta samting we oli nogud, yufala i mas agensem, yufala i no go klosap long olgeta.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23</w:t>
      </w:r>
      <w:r>
        <w:rPr>
          <w:lang w:val="bi_VU" w:bidi="bi_VU"/>
        </w:rPr>
        <w:t xml:space="preserve"> Prea blong mi we God ya we i stamba blong pis, hem bambae i mekem yufala i stret gud, yufala i tabu. Hem bambae i holemgud yufala, we tingting blong yufala, mo laef blong yufala, mo bodi blong yufala, bambae oli stap gud nomo, i no gat man i gat poen agens long yufala, gogo bambae Jisas Kraes, Masta* blong yumi i kambak bakegen.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24</w:t>
      </w:r>
      <w:r>
        <w:rPr>
          <w:lang w:val="bi_VU" w:bidi="bi_VU"/>
        </w:rPr>
        <w:t xml:space="preserve"> God i singaot yufala finis, mo yufala i save bilif long hem, blong hem i mekem ol samting ya.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25</w:t>
      </w:r>
      <w:r>
        <w:rPr>
          <w:lang w:val="bi_VU" w:bidi="bi_VU"/>
        </w:rPr>
        <w:t xml:space="preserve"> Ol brata mo sista. Plis yufala i prea from mifala tu.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26</w:t>
      </w:r>
      <w:r>
        <w:rPr>
          <w:lang w:val="bi_VU" w:bidi="bi_VU"/>
        </w:rPr>
        <w:t xml:space="preserve"> Taem yufala i talem halo long ol brata mo sista blong yumi, i gud yufala i kis* long olgeta, olsem we yufala i stret brata mo sista.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27</w:t>
      </w:r>
      <w:r>
        <w:rPr>
          <w:lang w:val="bi_VU" w:bidi="bi_VU"/>
        </w:rPr>
        <w:t xml:space="preserve"> Long nem blong Masta blong yumi, mi mi talem strong long yufala, se yufala i mas ridim leta ya long olgeta brata mo sista blong yumi.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28</w:t>
      </w:r>
      <w:r>
        <w:rPr>
          <w:lang w:val="bi_VU" w:bidi="bi_VU"/>
        </w:rPr>
        <w:t xml:space="preserve"> Prea blong mi we Jisas Kraes, Masta blong yumi, hem bambae i stap givhan long yufala long gladhat blong hem.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i_V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