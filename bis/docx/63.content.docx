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2 John 1:1</w:t>
      </w:r>
      <w:r>
        <w:rPr>
          <w:lang w:val="bi_VU" w:bidi="bi_VU"/>
        </w:rPr>
      </w:r>
    </w:p>
    <w:p>
      <w:pPr/>
      <w:r>
        <w:rPr>
          <w:lang w:val="bi_VU" w:bidi="bi_VU"/>
        </w:rPr>
      </w:r>
      <w:r>
        <w:rPr>
          <w:vertAlign w:val="superscript"/>
          <w:lang w:val="bi_VU" w:bidi="bi_VU"/>
        </w:rPr>
        <w:t>1</w:t>
      </w:r>
      <w:r>
        <w:rPr>
          <w:lang w:val="bi_VU" w:bidi="bi_VU"/>
        </w:rPr>
        <w:t xml:space="preserve"> Mi mi wan elda* blong jos, mo mi talem halo long yu we yu yu wan woman we God i jusumaot yu. Mo mi talem halo long ol pikinini blong yu tu. Mi mi lavem yufala, from we yumi joen long God we hem i stamba blong trutok. Mo i no mi nomo, be olgeta evriwan we oli joen long hem, olgeta tu oli lavem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Mifala i lavem yufala, from we God we i stamba blong trutok hem i stap finis wetem yumi, mo bambae hem i stap oltaem wetem yumi.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Yumi ya, yumi save God we i stamba blong trutok mo yumi stap lavlavem yumi. Mo prea blong mi we God Papa blong yumi, wetem Jisas Kraes*, Pikinini blong hem, bambae tufala i stap givhan long yumi long gladhat blong tufala, tufala i gat sore long yumi, mo tufala i putum pis i stap wetem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glad tumas from we mi luk we sam pikinini blong yu oli stap folem ol tok we i tru, olsem we Papa blong yumi i talem long yumi blong yumi mekem.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Sista. Mi mi wantem talem bakegen long yu, se yumi mas lavlavem yumi. Mi no raetem leta ya blong talem wan niufala loa long yu, nogat. Loa ya, yumi harem finis taem yumi harem gud nius ya fastaem.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fasin ya we yumi stap lavlavem yumi, hem i min se yumi mas folem ol tok we God i talem. Loa blong God we yufala i harem finis taem yufala i harem gud nius fastaem, hem i talem se laef blong yumi i mas fulap long fasin ya blong lavem 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gat plante man blong giaman we oli go olbaot long wol finis. Olgeta ya oli no bilif se taem Jisas Kraes* i kam long wol, bodi blong hem i bodi blong man stret. Ol man olsem oli prapa man blong giaman, oli enemi blong Kraes.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From samting ya, yufala i mas lukaot gud long yufala. Sipos no, bambae yufala i lusum ol samting ya we mifala i hadwok from, mo bambae yufala i no save kasem ful pei blong yufala tu.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Man we i ova long mak blong ol tijing blong Kraes, nao i joenem sam moa tok bakegen we i kamaot long tingting blong hem nomo, God i no stap long laef blong hem. Be man we i stap folemgud ol tijing blong Kraes, Papa blong yumi wetem Pikinini blong hem, tufala i stap long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wan man i kam long yufala, be hem i no tijim yufala long ol stret tok ya we Kraes i tijim yumi long hem, bambae yufala i no tekem hem i kam insaed long haos blong yufala. Sipos man olsem i kam, be bambae yufala i no talem halo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from we man we i stap talem halo long man olsem, hem i stap joen long hem long ol rabis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mi gat plante tok blong talem long yufala, be mi no wantem raetemdaon long pepa. Mi mi stap tingting strong, blong kam luk yufala, mo taem mi kam, bambae mi save talem ol tok ya stret long fes blong yufala. Long fasin ya, bambae yumi evriwan i save glad we i glad.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pikinini blong sista ya blong yu we God i jusumaot hem, oli talem halo long yu.</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