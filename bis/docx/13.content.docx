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1 Chronicles 1:1</w:t>
      </w:r>
      <w:r>
        <w:rPr>
          <w:lang w:val="bi_VU" w:bidi="bi_VU"/>
        </w:rPr>
      </w:r>
    </w:p>
    <w:p>
      <w:pPr/>
      <w:r>
        <w:rPr>
          <w:lang w:val="bi_VU" w:bidi="bi_VU"/>
        </w:rPr>
      </w:r>
      <w:r>
        <w:rPr>
          <w:vertAlign w:val="superscript"/>
          <w:lang w:val="bi_VU" w:bidi="bi_VU"/>
        </w:rPr>
        <w:t>1</w:t>
      </w:r>
      <w:r>
        <w:rPr>
          <w:lang w:val="bi_VU" w:bidi="bi_VU"/>
        </w:rPr>
        <w:t xml:space="preserve"> Olgeta we oli kamaot biaen long Adam, i kam kasem Noa, nem blong olgeta i olsem. Adam i bonem Set. Set i bonem Enos. Enos i bonem Kenan*.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Kenan i bonem Mahalalel. Mahalalel i bonem Jared. Jared i bonem Inok.</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Inok i bonem Metusela. Metusela i bonem Lamek. Lamek i bonem Noa.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Noa i gat tri pikinini boe blong hem, we nem blong trifala, Sem, mo Ham, mo Jafet.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pikinini boe blong Jafet, i gat Goma, mo Magog, mo Madae, mo Javan, mo Tubal, mo Mesek, mo Tiras. Mo ol laen* we oli stap karem ol nem ya oli kamaot biaen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pikinini boe blong Goma, i gat Askenas, mo Rifat, mo Togama. Mo ol laen we oli stap karem ol nem ya oli kamaot biaen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ol pikinini boe blong Javan, i gat Elisaha, mo Spen, mo Saepras, mo Roj. Mo ol laen we oli stap karem ol nem ya oli kamaot biaen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pikinini boe blong Ham, i gat Kus, mo Ijip, mo Libia, mo Kenan. Mo ol man blong ol ples we oli stap karem ol nem ya oli laen blong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pikinini boe blong Kus, i gat Seba, mo Havila, mo Sabtaha, mo Ramaha, mo Sabteka. Mo ol pikinini boe blong Ramaha, i gat Seba mo Dedan. Mo ol laen we oli stap karem ol nem ya oli kamaot biaen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Kus ya i gat wan pikinini boe blong hem we nem blong hem Nimrod, we hem i fas man long wol blong kam namba wan man blong faet, we i stap winim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 pikinini boe blong Ijip, i gat Lidia, mo Anam, mo Lehab, mo Naftu,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Patrus, mo Kasluhu, mo Krit. Mo Krit ya, ol man Filistia oli kamaot biaen long hem. Mo ol laen we oli stap karem ol nem ya oli kamaot biaen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ol pikinini boe blong Kenan, i gat Saedon we i fasbon blong hem, mo Het. Mo ol laen we oli karem nem blong tufala ya oli kamaot biaen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ol narafala laen we Kenan i stamba blong olgeta, i gat ol laen blong Jebus, mo ol laen blong Amoro,* mo ol laen blong Gigas,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 laen blong Hivi,* mo ol laen blong Aki, mo ol laen blong Sini,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ol laen blong Avad, mo ol laen blong Jemari, mo ol laen blong Hamat.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ol pikinini boe blong Sem, i gat Elam, mo Asuru, mo Apaksad, mo Lud, mo Aram, mo Uj, mo Hul, mo Geta, mo Mesek. Mo ol laen we oli stap karem ol nem ya oli kamaot biaen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Apaksad ya, hem i bonem Sela, mo Sela i bonem Eba.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Eba i bonem tu pikinini boe blong hem, mo i putum nem blong fasbon se Peleg, from we long taem we hem i bon, olgeta man long wol oli seraot. Mo i putum nem blong sekenbon se Joktan.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pikinini boe blong Joktan, i gat Almodad, mo Selef, mo Hajamavet, mo Sera,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Hadoram, mo Usal, mo Diklaha,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Ebal, mo Abimael, mo Seba,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Ofiri, mo Havila, mo Jobab. Mo ol laen we oli stap karem ol nem ya oli kamaot biaen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Nem blong olgeta we oli kamaot biaen long Sem i kam kasem Ebram i olsem. Sem i bonem Apaksad. Apaksad i bonem Sela.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Sela i bonem Eba. Eba i bonem Peleg. Peleg i bonem Rehu.</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Rehu i bonem Serug. Serug i bonem Naho. Naho i bonem Teraha,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Teraha i bonem Ebram, we biaen, God i jenisim nem blong hem se Ebraham.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Ebraham i gat tu pikinini boe blong hem, we nem blong tufala, Aesak we mama blong hem Sera, mo Ismael we mama blong hem Hega.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Ismael i gat twelef pikinini boe blong hem, we nem blong olgeta, i stat long fasbon blong hem, i go kasem lasbon, i olsem. I gat Nebaeot, mo Kedara, mo Adbehel, mo Mibsam,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Mismaha, mo Dumaha, mo Masaha, mo Hadad, mo Tema,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Jeturu, mo Nafis, mo Kedemaha. Mo i gat twelef laen* oli kamaot biaen long ol twelef pikinini ya blong hem, we biaen oli stap kam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Ebraham i gat wan narafala woman blong hem we nem blong hem Ketura, mo woman ya i bonem sikis pikinini boe blong tufala we nem blong olgeta, Simran, mo Joksan, mo Medan, mo Midian, mo Jisbak, mo Suaha. Joksan i gat tu pikinini boe blong hem we nem blong tufala, Seba mo Dedan.</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Midian i gat faef pikinini boe blong hem we nem blong olgeta i olsem. I gat Efaha, mo Efa, mo Hanok, mo Abida, mo Eldaha. Olgeta ya evriwan oli kamaot biaen long woman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Aesak, narafala pikinini ya blong Ebraham, hem i gat tu pikinini boe blong hem, we nem blong tufala Esao mo Jekob*.</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Ol pikinini boe blong Esao, i gat Elifas, mo Rehuel, mo Jehus, mo Jalam, mo Kora.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Ol pikinini boe blong Elifas, i gat Teman, mo Omara, mo Sefi, mo Gatam, mo Kenas, mo Timna, mo Amalek.</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ol pikinini boe blong Rehuel, i gat Nahat, mo Sera, mo Sama, mo Misaha. Mo ol laen we oli stap karem ol nem ya oli kamaot biaen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Ol man we oli stap long Edom fastaem oli kamaot biaen long ol pikinini blong wan man we nem blong hem Seiri. Nem blong ol pikinini blong hem i olsem. I gat Lotan, mo Sobal, mo Jibeon, mo Anaha, mo Dison, mo Eja, mo Disan.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tufala pikinini boe blong Lotan, i gat Hori mo Homam. (Mo Lotan i gat sista blong hem, we nem blong hem Timna.)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ol pikinini boe blong Sobal, i gat Alvan, mo Manahat, mo Ebal, mo Sef, mo Onam. Mo tufala pikinini boe blong Jibeon, i gat Aea, mo Anaha.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Mo pikinini boe blong Anaha, nem blong hem Dison. Mo ol pikinini boe blong Dison i gat Hamran, mo Esban, mo Jitran, mo Keran.</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Mo ol pikinini boe blong Eja, i gat Bilhan, mo Sahavan, mo Jahakan. Mo tufala pikinini boe blong Disan, i gat Uj, mo Aran. Mo ol laen* we oli stap karem ol nem ya oli kamaot biaen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Bifo, long taem ya we ol laen* blong Isrel* ya oli no gat king blong olgeta yet, be ol man Edom oli gat ol king blong olgeta finis oli stap rul long olgeta, mo nem blong ol king ya i olsem. Fastaem, i gat King Bela, man Dinaba, we papa blong hem Beo.</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Biaen long hem, i gat King Jobab, man Bojeraha, we papa blong hem Sera.</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Biaen, i gat King Husam, we i man Teman.</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Biaen, i gat King Hadad, man Avit, we papa blong hem Bedad. King Hadad ya, hem i go faet agens long ol man Midian long kantri ya Moab, mo i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Biaen, i gat King Samlaha, we i man Masreka.</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Biaen, i gat King Saol, we i man Rehobot. Taon ya Rehobot, oli wokem klosap long reva.</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Biaen, i gat King Balanan, we papa blong hem Akboro.</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Biaen, i gat King Hadad, we i man Pao. Woman blong hem, nem blong hem Mehetabel, we papa blong hem Matred, mo bubu blong hem Mesahab.</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Mo biaen, ol man Edom ya oli gat ol jif blong olgeta, we nem blong olgeta i olsem. I gat Timna, mo Alvaha, mo Jetet,</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mo Oholibama, mo Elaha, mo Pinon,</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mo Kenas, mo Teman, mo Mibsara,</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mo Magdiel, mo Iram.</w:t>
      </w:r>
      <w:r>
        <w:rPr>
          <w:lang w:val="bi_VU" w:bidi="bi_VU"/>
        </w:rPr>
      </w:r>
      <w:r>
        <w:rPr>
          <w:lang w:val="bi_VU" w:bidi="bi_VU"/>
        </w:rPr>
      </w:r>
    </w:p>
    <w:p>
      <w:pPr/>
      <w:r>
        <w:rPr>
          <w:lang w:val="bi_VU" w:bidi="bi_VU"/>
        </w:rPr>
      </w:r>
    </w:p>
    <w:p>
      <w:pPr>
        <w:pStyle w:val="Heading2"/>
      </w:pPr>
      <w:r>
        <w:rPr>
          <w:lang w:val="bi_VU" w:bidi="bi_VU"/>
        </w:rPr>
        <w:t>1 Chronicles 2:1</w:t>
      </w:r>
      <w:r>
        <w:rPr>
          <w:lang w:val="bi_VU" w:bidi="bi_VU"/>
        </w:rPr>
      </w:r>
    </w:p>
    <w:p>
      <w:pPr/>
      <w:r>
        <w:rPr>
          <w:lang w:val="bi_VU" w:bidi="bi_VU"/>
        </w:rPr>
      </w:r>
      <w:r>
        <w:rPr>
          <w:vertAlign w:val="superscript"/>
          <w:lang w:val="bi_VU" w:bidi="bi_VU"/>
        </w:rPr>
        <w:t>1</w:t>
      </w:r>
      <w:r>
        <w:rPr>
          <w:lang w:val="bi_VU" w:bidi="bi_VU"/>
        </w:rPr>
        <w:t xml:space="preserve"> Isrel* we fastaem nem blong hem Jekob,* hem i gat twelef pikinini boe blong hem, we nem blong olgeta i olsem. I gat Ruben,* mo Simeon,* mo Livae,* mo Juda,* mo Isakara,* mo Sebulun,*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Dan,* mo Josef, mo Benjamin,* mo Naftali,* mo Gad,* mo Asere*.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Juda* i gat faef pikinini boe blong hem. Woman blong hem, Batsua, we i woman Kenan,* hem i bonem tri pikinini boe blong tufala, we nem blong trifala, Ere, mo Onan, mo Sela. Fasbon pikinini ya Ere, hem i wan man we i no stret long fes blong Hae God, nao Hae God 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biaen, Juda i slip wetem Tamara, wido blong pikinini ya blong hem, nao i bonem tu pikinini boe blong hem bakegen, we nem blong tufala, Peres, mo Sera. Hemia nao ol faef pikinini boe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Peres i gat tu pikinini boe blong hem we nem blong tufala, Hesron, mo Hamul.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Sera i gat faef pikinini boe blong hem, we nem blong olgeta i olsem. I gat Simri, mo Etan, mo Heman, mo Kalkol, mo Darada.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Akan, we papa blong hem Kami, hem i wan man we i kamaot biaen long Sera ya. Hem i mekem we trabol i kam kasem olgeta laen* blong Isrel,* from we hem i stilim ol samting we olgeta oli bin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Etan i gat wan pikinini boe blong hem, we nem blong hem Asaria.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Hesron, hem i gat tri pikinini boe blong hem, we nem blong trifala i olsem. I gat Jeramehel, mo Ram, mo Keleb.</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nem blong ol man we oli kamaot biaen long Ram i kam kasem Jese i olsem. Ram i bonem Abinadab, mo Abinadab i bonem Nason, we hem i wan bigman long laen*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Nason i bonem Salmon, mo Salmon i bonem Boas.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Boas i bonem Obed, mo Obed i bonem Jese.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Jese i gat seven pikinini boe blong hem we nem blong olgeta, i stat long fasbon, i go kasem lasbon, i olsem. I gat Eliab, mo Abinadab, mo Sama,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Netanel, mo Radae,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Ojem, mo Deved.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Jese i gat tu dota blong hem tu, we nem blong tufala, Jeruia mo Abigel. Jeruia, hem i gat tri pikinini boe blong hem, we nem blong trifala, Abisae, mo Joab, mo Asahel.</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Abigel, hem i mared long Jeta, we i laen blong Ismael, mo tufala i gat wan pikinini boe we nem blong hem Amasa.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Keleb, we papa blong hem Hesron, hem i tekem wan woman we nem blong hem Asuba, nao tufala i gat wan dota we nem blong hem Jeriot. Jeriot i bonem tri pikinini boe blong hem, we nem blong trifala, Jesa mo Sobab mo Aredon.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Biaen, taem Asuba i ded finis, Keleb i tekem wan narafala woman we nem blong hem Efrat, nao tufala i gat wan pikinini boe blong tufala, we nem blong hem Huru.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Huru i bonem Uri, mo Uri i bonem Bejalehel.</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Hesron, hem i tekem wan woman we i dota blong Makiri, papa blong Gilead, mo tufala i gat wan pikinini boe blong tufala we nem blong hem Segub. Long taem ya, Hesron i gat sikisti yia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Segub i bonem wan pikinini boe blong hem we nem blong hem Jaere, mo Jaere i rul long twanti tri taon long distrik ya Gilead.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ol man Gesuru mo ol man Aram oli kam mekem faet long olgeta, oli winim olgeta, mo oli winim sikisti vilej long distrik ya oli holem i blong olgeta. Hemia ol vilej blong Jaere mo Kenat, mo ol taon klosap long olgeta. Olgeta man we oli stap long distrik ya oli kamaot biaen long Makiri we i papa blong Gilead.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Biaen, long taem ya we Hesron i ded, pikinini blong hem Keleb, hem i tekem wido blong papa blong hem, we nem blong hem Efrat, mo tufala i gat wan pikinini boe blong tufala we nem blong hem Asuru, we hem i statem taon ya Tekoa.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Jeramehel, we i fasbon pikinini blong Hesron, hem i gat faef pikinini boe blong hem, we nem blong olgeta i olsem. I gat Ram we i fasbon, mo biaen i gat Buna, mo Oren, mo Ojem, mo Ahia.</w:t>
      </w:r>
      <w:r>
        <w:rPr>
          <w:lang w:val="bi_VU" w:bidi="bi_VU"/>
        </w:rPr>
      </w:r>
      <w:r>
        <w:rPr>
          <w:lang w:val="bi_VU" w:bidi="bi_VU"/>
        </w:rPr>
      </w:r>
    </w:p>
    <w:p>
      <w:pPr/>
      <w:r>
        <w:rPr>
          <w:lang w:val="bi_VU" w:bidi="bi_VU"/>
        </w:rPr>
      </w:r>
    </w:p>
    <w:p>
      <w:pPr/>
      <w:r>
        <w:rPr>
          <w:lang w:val="bi_VU" w:bidi="bi_VU"/>
        </w:rPr>
      </w:r>
      <w:r>
        <w:rPr>
          <w:vertAlign w:val="superscript"/>
          <w:lang w:val="bi_VU" w:bidi="bi_VU"/>
        </w:rPr>
        <w:t>26-27</w:t>
      </w:r>
      <w:r>
        <w:rPr>
          <w:lang w:val="bi_VU" w:bidi="bi_VU"/>
        </w:rPr>
        <w:t xml:space="preserve"> Ram i gat tri pikinini boe blong hem, we nem blong trifala, Mahaj, mo Jamin, mo Eka. Mo Jeramehel i gat wan woman blong hem bakegen we nem blong hem Atara, mo tufala i gat wan pikinini boe blong tufala we nem blong hem Onam.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Onam i gat tu pikinini boe blong hem, we nem blong tufala, Samae, mo Jada. Mo Samae i gat tu pikinini boe blong hem, we nem blong tufala, Nadab, mo Abisuru.</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Abisuru ya i tekem wan woman we nem blong hem Abihael, mo tufala i gat tu pikinini boe blong tufala, we nem blong tufala, Ahaban, mo Molid.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Nadab, brata blong Abisuru, hem i gat tu pikinini boe blong hem, we nem blong tufala, Seled, mo Apaem, be Seled i ded we i no gat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Apaem, hem i bonem Jisi, mo Jisi i bonem Sesan, mo Sesan i bonem Ahilae.</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Jada, we i brata blong Samae, hem i gat tu pikinini boe blong hem, we nem blong tufala, Jeta, mo Jonatan, be Jeta tu i ded we i no gat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Jonatan i gat tu pikinini boe blong hem, we nem blong tufala, Pelet, mo Sasa. Olgeta ya nao oli kamaot biaen long Jeramehel.</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Sesan i no gat pikinini boe blong hem, hem i gat ol gel nomo. Be hem i gat wan man Ijip we i slef* blong hem, we nem blong hem Jaha.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i givim wan dota blong hem i go long slef ya blong i mared long hem, mo tufala i gat wan pikinini boe blong tufala we nem blong hem Atae.</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nem blong olgeta we oli kamaot biaen long Atae i kam kasem Elisama i olsem. Atae i bonem Natan, mo Natan i bonem Sabad,</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Sabad i bonem Eflal, mo Eflal i bonem Obed,</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Obed i bonem Jehu, mo Jehu i bonem Asaria,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Asaria i bonem Helej, mo Helej i bonem Eleasa,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Eleasa i bonem Sismae, mo Sismae i bonem Salum,</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mo Salum i bonem Jekamia, mo Jekamia i bonem Elisama.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Keleb i brata blong Jeramehel, mo Mesaha i fasbon pikinini blong hem. Mesaha i bonem Sif, mo Sif i bonem Maresa, mo Maresa i bonem Hebron.</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Mo Hebron i gat fo pikinini boe blong hem, we nem blong olgeta, Kora, mo Tapua, mo Rekem, mo Sema.</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Mo Sema i bonem Raham, mo Raham i bonem Jokeam. Mo Rekem we i brata blong Sema, hem i bonem Samae,</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mo Samae i bonem Maon, mo Maon i bonem Betsuru.</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Keleb i gat wan narafala woman blong hem, we nem blong hem Efaha, mo hem i bonem tri pikinini boe blong tufala, we nem blong trifala, Haran, mo Mojaha, mo Gases. Mo Haran tu i gat wan pikinini boe blong hem, we nem blong hem Gases.</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(Mo i gat wan narafala man we nem blong hem Jadae, mo hem i gat sikis pikinini boe blong hem, we nem blong olgeta, Regem, mo Jotam, mo Gesan, mo Pelet, mo Efaha, mo Sahaf.)</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Mo Keleb i gat wan narafala woman blong hem bakegen, we nem blong hem Mahaka, mo hem i bonem tu pikinini boe blong tufala, we nem blong tufala, Seba, mo Tirana.</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Mo biaen, woman ya i bonem tu pikinini boe blong tufala bakegen, we nem blong tufala, Sahaf we i statem taon ya Madmanaha, mo Sevaha, we i statem tufala taon ya, Makbena mo Gibea. Mo Keleb i gat wan dota blong hem bakegen, we nem blong hem Aksaha.</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Nem blong ol narafala man we oli kamaot biaen long Keleb i olsem. Huru, hem i fasbon blong Keleb wetem namba tu woman blong hem Efrat. Mo Sobal, we papa blong hem Huru, hem i statem taon ya Kiriatsearim.</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Mo Salmaha, we i namba tu pikinini blong Huru, hem i statem taon ya Betlehem, mo Haref, we i namba tri pikinini blong hem, hem i statem taon ya Betgada.</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Sobal we i statem Kiriatsearim, hem i olfala bubu blong ol man Haroe, wetem haf blong ol man Manahat.</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Mo hem i olfala bubu blong ol man Kiriatsearim tu, we hemia ol laen* blong Jeta, mo ol laen blong Puti, mo ol laen blong Sumat, mo ol laen blong Misraha. Mo ol man blong tufala taon ya, Jora mo Estaol oli kamaot biaen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Salmaha, hem i olfala bubu blong ol man Betlehem, mo ol man Netofat, mo ol man Atrotbetsoab, mo ol man Jora, we olgeta ya oli blong wan long tufala laen ya long Manahat.</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(Mo long taon ya Jabej, i gat ol man we oli nambawan man blong raetemdaon ol samting, mo blong mekem ol kopi blong ol spesel pepa. Olgeta ya, sam oli laen blong Tirehat, mo sam oli laen blong Simeat, mo sam oli laen blong Sukat. Olgeta ya oli laen blong Ken, we hem i kamaot biaen long Hamat ya bifo, we hem i stamba blong ol laen blong Rekab tu.)</w:t>
      </w:r>
      <w:r>
        <w:rPr>
          <w:lang w:val="bi_VU" w:bidi="bi_VU"/>
        </w:rPr>
      </w:r>
      <w:r>
        <w:rPr>
          <w:lang w:val="bi_VU" w:bidi="bi_VU"/>
        </w:rPr>
      </w:r>
    </w:p>
    <w:p>
      <w:pPr/>
      <w:r>
        <w:rPr>
          <w:lang w:val="bi_VU" w:bidi="bi_VU"/>
        </w:rPr>
      </w:r>
    </w:p>
    <w:p>
      <w:pPr>
        <w:pStyle w:val="Heading2"/>
      </w:pPr>
      <w:r>
        <w:rPr>
          <w:lang w:val="bi_VU" w:bidi="bi_VU"/>
        </w:rPr>
        <w:t>1 Chronicles 3:1</w:t>
      </w:r>
      <w:r>
        <w:rPr>
          <w:lang w:val="bi_VU" w:bidi="bi_VU"/>
        </w:rPr>
      </w:r>
    </w:p>
    <w:p>
      <w:pPr/>
      <w:r>
        <w:rPr>
          <w:lang w:val="bi_VU" w:bidi="bi_VU"/>
        </w:rPr>
      </w:r>
      <w:r>
        <w:rPr>
          <w:vertAlign w:val="superscript"/>
          <w:lang w:val="bi_VU" w:bidi="bi_VU"/>
        </w:rPr>
        <w:t>1</w:t>
      </w:r>
      <w:r>
        <w:rPr>
          <w:lang w:val="bi_VU" w:bidi="bi_VU"/>
        </w:rPr>
        <w:t xml:space="preserve"> Ol pikinini boe blong King Deved we oli bon long taem we hem i stap long Hebron, nem blong olgeta i olsem. Fasbon, nem blong hem Amnon, we mama blong hem Ahinoam, we i woman Jisrehel. Mo sekenbon, Daniel, we mama blong hem Abigel, we i woman Kamel.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namba tri, Absalom, we mama blong hem Mahaka, we i dota blong King Talmae blong Gesuru. Mo namba fo, Adonia, we mama blong hem Hagit.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namba faef, Sefatia, we mama blong hem Abital. Mo namba sikis, Jitream, we mama blong hem Eglaha.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sikis pikinini ya oli bon long Hebron long taem we hem i stap rul seven yia haf long Juda,* we hedkwota blong hem i stap long ples ya. Biaen, hem i rul toti tri yia bakegen long Isrel,* we hedkwota blong hem i stap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long taem ya, hem i gat plante pikinini boe blong hem bakegen oli bon long ples ya. Woman blong hem, Batseba, we i dota blong Amiel, hem i bonem fo pikinini boe blong tufala, we nem blong olgeta, Simea, mo Sobab, mo Natan, mo Solomon.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king ya i gat naen pikinini boe blong hem bakegen, we nem blong olgeta, Jibara, mo Elisua, mo Elpelet,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Noga, mo Nefeg, mo Jafia,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Elisama, mo Eliada, mo Elifelet.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antap long ol pikinini ya, hem i gat sam pikinini boe bakegen we ol narafala woman blong hem oli bonem olgeta. Mo hem i gat wan dota blong hem tu we nem blong hem Tama.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we oli kamaot biaen long King Solomon, i kam kasem King Jedekia, nem blong olgeta i olsem. King Solomon i bonem Rehoboam, mo King Rehoboam i bonem Abia, mo King Abia i bonem Asa, mo King Asa i bonem Jehosafat, mo King Jehosafat i bonem Jehoram,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King Jehoram i bonem Ahasia, mo King Ahasia i bonem Joas, mo King Joas i bonem Amajia,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King Amajia i bonem Usia, mo King Usia i bonem Jotam, mo King Jotam i bonem Ahas,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King Ahas i bonem Hesekia, mo King Hesekia i bonem Manase, mo King Manase i bonem Amon,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King Amon i bonem Josaea,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King Josaea i gat fo pikinini boe blong hem, we nem blong olgeta i olsem. I gat Johanan, mo Jehoeakim, mo Jedekia, mo Joahas.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King Jehoeakim i gat tu pikinini boe blong hem, we nem blong tufala, Jehoeakin, mo Jedekia.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we oli kamaot biaen long King Jehoeakin ya we ol man Babilonia oli tekem i go kalabus, nem blong olgeta i olsem. Hem i gat seven pikinini boe blong hem. I gat Sealtiel,</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Malkiram, mo Pedaea, mo Senajara, mo Jekamia, mo Hosama, mo Nedabia.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Pedaea ya i gat tu pikinini boe blong hem, we nem blong tufala, Serubabel, mo Simei. Mo Serubabel i gat tu pikinini boe blong hem, we nem blong tufala, Mesulam, mo Hanania, mo i gat wan dota blong hem, we nem blong hem, Selomit.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hem i gat faef narafala pikinini boe blong hem, we nem blong olgeta i olsem. I gat Hasubaha, mo Ohel, mo Berekia, mo Hasadia, mo Jusabesed.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Hanania i gat tu pikinini boe blong hem, we nem blong tufala, Pelatia, mo Jesaea. Mo Jesaea ya i bonem Refaea, mo Refaea i bonem Aranan, mo Aranan i bonem Obadaea, mo Obadaea i bonem Sekania.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Sekania i gat wan pikinini boe blong hem, we nem blong hem Semaea, mo Semaea i gat faef pikinini boe blong hem, we nem blong olgeta, Hatus, mo Jigal, mo Bariaha, mo Nearia, mo Safat.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Nearia i gat tri pikinini boe blong hem, we nem blong trifala, Elioenae, mo Hiskia, mo Asrikam.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Elioenae i gat seven pikinini boe blong hem, we nem blong olgeta, Hodavia, mo Eliasib, mo Pelaea, mo Akub, mo Johanan, mo Delaea, mo Anani.</w:t>
      </w:r>
      <w:r>
        <w:rPr>
          <w:lang w:val="bi_VU" w:bidi="bi_VU"/>
        </w:rPr>
      </w:r>
      <w:r>
        <w:rPr>
          <w:lang w:val="bi_VU" w:bidi="bi_VU"/>
        </w:rPr>
      </w:r>
    </w:p>
    <w:p>
      <w:pPr/>
      <w:r>
        <w:rPr>
          <w:lang w:val="bi_VU" w:bidi="bi_VU"/>
        </w:rPr>
      </w:r>
    </w:p>
    <w:p>
      <w:pPr>
        <w:pStyle w:val="Heading2"/>
      </w:pPr>
      <w:r>
        <w:rPr>
          <w:lang w:val="bi_VU" w:bidi="bi_VU"/>
        </w:rPr>
        <w:t>1 Chronicles 4:1</w:t>
      </w:r>
      <w:r>
        <w:rPr>
          <w:lang w:val="bi_VU" w:bidi="bi_VU"/>
        </w:rPr>
      </w:r>
    </w:p>
    <w:p>
      <w:pPr/>
      <w:r>
        <w:rPr>
          <w:lang w:val="bi_VU" w:bidi="bi_VU"/>
        </w:rPr>
      </w:r>
      <w:r>
        <w:rPr>
          <w:vertAlign w:val="superscript"/>
          <w:lang w:val="bi_VU" w:bidi="bi_VU"/>
        </w:rPr>
        <w:t>1</w:t>
      </w:r>
      <w:r>
        <w:rPr>
          <w:lang w:val="bi_VU" w:bidi="bi_VU"/>
        </w:rPr>
        <w:t xml:space="preserve"> Ol narafala laen* blong Juda,* nem blong olgeta, Peres, mo Hesron, mo Kami, mo Huru, mo Sobal.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Sobal, hem i bonem Rehaea, mo Rehaea i bonem Jahat, mo Jahat i bonem Ahumae mo Lahad, we tufala i olfala bubu blong ol man we oli stap long taon ya Jora.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Huru, hem i fasbon pikinini blong Keleb wetem Efrat, mo olgeta we oli kamaot biaen long hem, oli statem taon ya Betlehem. Hem i gat tri pikinini boe blong hem, we nem blong trifala, Etam, mo Penuel, mo Eja. Etam, hem i gat tri pikinini boe blong hem, we nem blong trifala, Jisrehel, mo Jismaha, mo Jidbas. Mo hem i gat wan dota blong hem, we nem blong hem, Hejelelponi. Penuel, hem i statem taon ya Gedoro, mo Eja i statem taon ya Husa.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Asuru, we hem i statem taon ya Tekoa, hem i gat tu woman blong hem, we nem blong tufala, Helaha mo Naraha.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Naraha i bonem fo pikinini boe blong tufala, we nem blong olgeta, Ahusam, mo Hefa, mo Temeni, mo Ahastari.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Helaha i bonem tri pikinini boe blong tufala, we nem blong trifala, Jeret, mo Ijara, mo Etnan.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i gat wan narafala man, we nem blong hem Koj. Hem i bonem Anub mo Jobeba, mo olgeta we oli kamaot biaen long Aharahel, we papa blong hem Harum oli makem hem se olfala stamba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i gat wan narafala man we nem blong hem Jabes Mama blong hem i putum nem ya long hem, from we long taem ya we hem i bonem hem, hem i harem nogud tumas from. Ol man oli stap tinghae moa long man ya, i winim we oli tinghae long ol brata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wan taem, man ya i prea, i talem se, “God, yu yu God blong mifala. Plis yu blesem mi, yu givim bigfala graon bakegen long mi. Plis yu stap wetem mi, mo yu tekemaot olgeta samting nogud we i save mekem mi mi harem nogud.” Mo God i givim ol samting ya long hem we hem i prea from.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i gat wan narafala man, we nem blong hem Kelub, we i brata blong Suaha, mo hem i gat wan pikinini boe blong hem, we nem blong hem, Mehiri. Mehiri, hem i bonem Eston,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Eston i gat tri pikinini boe blong hem, we nem blong trifala, Betrafa, mo Pasea, mo Tehinaha. Mo Tehinaha, hem i statem taon ya Nahas. Olgeta we oli kamaot biaen long olgeta ya oli stap long Rekaha.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i gat wan narafala man, we nem blong hem Kenas, mo hem i gat tu pikinini boe blong hem, we nem blong tufala, Otniel, mo Seraea. Mo Otniel tu i gat tu pikinini boe blong hem, we nem blong tufala, Hatat, mo Meonotae.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Meonotae, hem i bonem Ofraha. Mo Seraea, hem i bonem Joab we hem i statem ples ya Geharasim, wan bigfala levelples long medel blong ol hil, we ol man blong hem oli waes gud blong wokem ol samting long han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i gat wan narafala man, we nem blong hem Keleb, we i pikinini blong Jefune, hem i gat tri pikinini boe blong hem, we nem blong trifala, Iru, mo Elaha, mo Naham. Mo Elaha, hem i bonem Kenas.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i gat wan narafala man, we nem blong hem Jehalelel, mo hem i gat fo pikinini boe blong hem, we nem blong olgeta, Sif, mo Sifaha, mo Tiria, mo Asarehel.</w:t>
      </w:r>
      <w:r>
        <w:rPr>
          <w:lang w:val="bi_VU" w:bidi="bi_VU"/>
        </w:rPr>
      </w:r>
      <w:r>
        <w:rPr>
          <w:lang w:val="bi_VU" w:bidi="bi_VU"/>
        </w:rPr>
      </w:r>
    </w:p>
    <w:p>
      <w:pPr/>
      <w:r>
        <w:rPr>
          <w:lang w:val="bi_VU" w:bidi="bi_VU"/>
        </w:rPr>
      </w:r>
    </w:p>
    <w:p>
      <w:pPr/>
      <w:r>
        <w:rPr>
          <w:lang w:val="bi_VU" w:bidi="bi_VU"/>
        </w:rPr>
      </w:r>
      <w:r>
        <w:rPr>
          <w:vertAlign w:val="superscript"/>
          <w:lang w:val="bi_VU" w:bidi="bi_VU"/>
        </w:rPr>
        <w:t>17-18</w:t>
      </w:r>
      <w:r>
        <w:rPr>
          <w:lang w:val="bi_VU" w:bidi="bi_VU"/>
        </w:rPr>
        <w:t xml:space="preserve"> Mo i gat wan narafala man, we nem blong hem Esraha, mo hem i gat fo pikinini boe blong hem, we nem blong olgeta, Jeta, mo Mered, mo Efa, mo Jalon. Mered i tekem wan gel, nem blong hem Bitia, we i dota blong king blong Ijip, mo tufala i gat wan dota blong tufala, we nem blong hem, Meriam, mo tu pikinini boe blong tufala, we nem blong tufala, Samae, mo Jisbaha. Mo Jisbaha ya i statem taon ya Estemoa. Mo Mered i tekem wan woman tu we i laen* blong Juda,* mo tufala i gat tri pikinini boe blong tufala, we nem blong trifala, Jered, we hem tu i statem wan taon we nem blong hem Gedoro bakegen, mo Heba, we i statem taon ya Soko, mo Jekutiel, we i statem taon ya Sanoa.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i gat wan narafala man, we nem blong hem Hodia, mo hem i tekem wan sista blong Naham. Mo olgeta we oli kamaot biaen long tufala ya oli stamba blong laen blong Garam, we ol man blong hem oli stap long taon ya Kehila, mo oli stamba tu blong laen blong Mahakat we ol man blong hem oli stap long taon ya Estemoa.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i gat wan narafala man, we nem blong hem Simon, mo hem i gat fo pikinini boe blong hem, we nem blong olgeta, Amnon, mo Rinaha, mo Benanan, mo Tilon. Mo i gat wan narafala man, we nem blong hem Jisi, mo hem i gat tu pikinini boe blong hem, we nem blong tufala, Sohet, mo Bensohet.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Sela, hem i wan pikinini blong Juda,* mo nem blong sam long olgeta we oli kamaot biaen long hem, i gat Ere, we i statem taon ya Leka, mo Lahada, we i statem taon ya Maresa, mo ol man blong taon ya Betasbea, we oli man blong wokem gudfala kaliko ya linen,*</w:t>
      </w:r>
      <w:r>
        <w:rPr>
          <w:lang w:val="bi_VU" w:bidi="bi_VU"/>
        </w:rPr>
      </w:r>
      <w:r>
        <w:rPr>
          <w:lang w:val="bi_VU" w:bidi="bi_VU"/>
        </w:rPr>
      </w:r>
    </w:p>
    <w:p>
      <w:pPr/>
      <w:r>
        <w:rPr>
          <w:lang w:val="bi_VU" w:bidi="bi_VU"/>
        </w:rPr>
      </w:r>
    </w:p>
    <w:p>
      <w:pPr/>
      <w:r>
        <w:rPr>
          <w:lang w:val="bi_VU" w:bidi="bi_VU"/>
        </w:rPr>
      </w:r>
      <w:r>
        <w:rPr>
          <w:vertAlign w:val="superscript"/>
          <w:lang w:val="bi_VU" w:bidi="bi_VU"/>
        </w:rPr>
        <w:t>22-23</w:t>
      </w:r>
      <w:r>
        <w:rPr>
          <w:lang w:val="bi_VU" w:bidi="bi_VU"/>
        </w:rPr>
        <w:t xml:space="preserve"> mo Jokim, mo ol man blong taon ya Koseba, mo Joas mo Saraf, we tufala i tekem tu woman Moab, mo oli kam stap long taon ya Betlehem. Olgeta we oli kamaot biaen long tufala ya oli man blong wok blong king, we oli stap wokem ol graonpot blong hem, mo oli stap long tufala taon ya Netaem mo Gederaha. Ol stori ya i blong bifo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Simeon,* i gat faef pikinini boe blong hem, we nem blong olgeta, Nemuel, mo Jamin, mo Jarib, mo Sera, mo Saol.</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Saol i bonem Salum, mo Salum i bonem Mibsam, mo Mibsam i bonem Mismaha,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Mismaha i bonem Hamuel, mo Hamuel i bonem Sakuru, mo Sakuru i bonem Simei.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Simei, hem i gat sikistin pikinini boe blong hem mo sikis dota, be ol brata blong hem oli no gat plante pikinini olsem, mo laen* blong Simeon i no gru tumas olsem laen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I kam kasem taem blong King Deved, ol laen blong Simeon oli stap long ol taon we nem blong olgeta, Bereseba, mo Molada, mo Hajasual,</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Bilhaha, mo Ejem, mo Tolad,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Betuel, mo Homa, mo Jiklag,</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Betmakabot, mo Hajasusim, mo Betbiri, mo Saharaem.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oli stap long faef narafala taon tu, we nem blong olgeta, Etam, mo Aen, mo Rimon, mo Token, mo Asan,</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wetem ol vilej we oli stap raonabaot long olgeta go kasem taon ya Bahalat long saotwes. Hemia nao ol ripot blong ol famle blong laen ya, mo ol ples we oli stap long hem, we olgeta oli bin raetemdaon, oli holemgud i stap.</w:t>
      </w:r>
      <w:r>
        <w:rPr>
          <w:lang w:val="bi_VU" w:bidi="bi_VU"/>
        </w:rPr>
      </w:r>
      <w:r>
        <w:rPr>
          <w:lang w:val="bi_VU" w:bidi="bi_VU"/>
        </w:rPr>
      </w:r>
    </w:p>
    <w:p>
      <w:pPr/>
      <w:r>
        <w:rPr>
          <w:lang w:val="bi_VU" w:bidi="bi_VU"/>
        </w:rPr>
      </w:r>
    </w:p>
    <w:p>
      <w:pPr/>
      <w:r>
        <w:rPr>
          <w:lang w:val="bi_VU" w:bidi="bi_VU"/>
        </w:rPr>
      </w:r>
      <w:r>
        <w:rPr>
          <w:vertAlign w:val="superscript"/>
          <w:lang w:val="bi_VU" w:bidi="bi_VU"/>
        </w:rPr>
        <w:t>34-38</w:t>
      </w:r>
      <w:r>
        <w:rPr>
          <w:lang w:val="bi_VU" w:bidi="bi_VU"/>
        </w:rPr>
        <w:t xml:space="preserve"> Nem blong ol man ya we oli lida blong ol famle blong olgeta i gat Mesobab, mo Jamlek, mo Josa, we papa blong hem Amajia, mo Joel, mo Jehu, we papa blong hem Josibia, mo bubu blong hem Seraea, mo papa blong bubu blong hem Asiel, mo Elioenae, mo Jahakoba, mo Jesohaea, mo Asaea, mo Adiel, mo Jesimiel, mo Benaea, mo Sisa, we papa blong hem Sifi, mo bubu blong hem Alon, we i laen blong Jedaea, we i kamaot biaen long Simri, mo Simri i kamaot biaen long Semaea ya bifo. Nao from we ol famle blong olgeta ya oli stap kam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olgeta oli stap go mekem ples blong olgeta olbaot long bigfala levelples ya long medel blong ol hil, long saed i go long wes. Oli stap tekem ol sipsip blong olgeta oli go kakae long ples ya, gogo kasem klosap long taon ya Gerara saed i kam.</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Nao long ples ya, oli faenem wan bigfala graon we i gat plante gudfala gras long hem, we i wan sefples we i kwaet gud, mo oli kam stap long hem. Bifo, graon ya i graon blong ol laen blong Ham.</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Biaen, long taem blong King Hesekia blong Juda, ol man ya oli go long Gerara, nao oli spolem ol haos tapolen, mo ol haos blong olgeta man we oli stap long ples ya. Oli ronemaot ol man ya, mo oli mekem hom blong olgeta long ples ya, mo oli stap olwe long hem, from we i gat fulap kakae blong sipsip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Mo i gat faef handred narafala man tu blong laen ya blong Simeon we oli muvaot i go long kantri ya Edom long saed i go long is. Mo i gat fo man oli lidim olgeta, we nem blong olgeta, Pelatia, mo Nearia, mo Refaea, mo Usiel. Papa blong olgeta ya, Jisi.</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Olgeta ya oli kilim ol laen blong Amalek we oli stap yet long ples ya, mo ol man we oli kamaot biaen long olgeta oli stap long ples ya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Ruben,* hem i fasbon pikinini blong Isrel* ya bifo, mo stori blong ol laen* blong hem i olsem. Hem i gat fo pikinini boe blong hem, we nem blong olgeta, Hanok, mo Palu, mo Hesron, mo Kami. Ruben, hem i fasbon, be i bin slip wetem woman slef* ya we i wan narafala woman blong papa blong hem, nao from samting ya, papa blong hem i tekemaot raet blong fasbon long hem, i givim i go long Josef. Be biaen, laen blong Juda,* hem i kam strong moa long ol narafala laen ya blong Isrel, mo man we i kam king, we i rul long ol laen ya, hem i kamaot long laen ya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Olgeta we oli kamaot biaen long Joel, nem blong olgeta i olsem. Joel i bonem Semaea, mo Semaea i bonem Gog, mo Gog i bonem Simei, mo Simei i bonem Maeka, mo Maeka i bonem Rehaea, mo Rehaea i bonem Bal, mo Bal i bonem Behera. Behera ya, hem i wan lida blong laen ya, be King Tiglatpilesa blong Asiria i kam mekem faet long hem, i holem hem, nao i karem hem i go long Asiria.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gat tri lida blong laen blong Ruben we ol man oli bin raetemdaon nem blong trifala long ol lis blong ol famle blong laen ya. Nem blong trifala ya, Jehiel, mo Sekaraea,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Bela, we papa blong hem Asas, mo bubu blong hem Sema, we Sema i kamaot biaen long Joel. Olgeta we oli kamaot biaen long Joel, oli stap long Aroere, mo graon blong olgeta i stat long ples ya i go kasem Neboho mo Balmeon, saed i go long not.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Oli gat plante buluk blong olgeta long distrik ya Gilead tu, nao oli tekem ples ya i go kasem bigfala draeples ya saed i go long is. Draeples ya i bigwan tumas, i go kasem Yufretes Reva longwe.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long taem blong King Sol, olgeta long laen ya oli go mekem faet long ol laen blong Hega long distrik ya Gilead saed i go long is, nao oli kilim olgeta oli ded, mo oli tekem graon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laen* blong Gad,* oli stap long ples ya Basan, long bigfala graon ya we i go finis long graon blong ol laen blong Ruben* saed i go long saot, mo i go kasem taon ya Salkaha saed i go long 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Joel, hem i stamba blong wan haf blong laen ya we i strong moa winim ol narafala haf, mo Safam, hem i stamba blong wan narafala haf blong laen ya we hem tu i strong. Janae mo Safat, tufala i stamba blong tu narafala haf blong laen ya we oli stap long Basan,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ol narafala man long laen ya oli seraot long seven haf bakegen, we nem blong ol stamba blong ol haf ya, i gat Mikael, mo Mesulam, mo Seba, mo Jorae, mo Jakan, mo Sia, mo Eba.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ya oli kamaot biaen long Abihael, we i stap makem ol olfala bubu blong hem olsem. Abihael, papa blong hem Huri, mo Huri, papa blong hem Jaroa, mo Jaroa, papa blong hem Gilead, mo Gilead, papa blong hem Mikael, mo Mikael, papa blong hem Jesisae, mo Jesisae, papa blong hem Jado, mo Jado, papa blong hem Bus.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Biaen, man ya Ahi, hem i kam lida blong olgeta. Ahi ya, papa blong hem Abdiel, mo bubu blong hem Guni.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Olgeta ya oli stap long ol taon long tufala distrik ya Basan mo Gilead, mo olbaot long ol graon ya long Saron we i gat plante kakae blong sipsip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nem blong ol laen ya, ol man oli raetemdaon long taem blong King Jeroboam blong Isrel,* mo long taem blong King Jotam blong Juda*.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Long laen* blong Ruben,* mo long laen blong Gad,* mo long haf blong laen ya blong Manase* we i stap narasaed Jodan Reva long is, i gat foti fo taosen seven handred sikisti soldia i stap we oli tren gud blong yusum naef blong faet, mo bonara, mo sil* blong blokem ara.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Wan taem, olgeta ya oli go mekem faet long olgeta we oli kamaot biaen long Hega, we oli laen blong Jeturu, mo ol laen blong Nafis, mo ol laen blong Nodab.</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soldia ya oli trastem God, mo oli prea long hem blong hem i givhan long olgeta. Nao hem i harem prea blong olgeta, mo i givhan long olgeta, nao olgeta oli winim ol laen ya blong Hega wetem ol fren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Oli holem fifti taosen kamel wetem tu handred fifti taosen sipsip mo tu taosen dongki blong ol enemi ya blong olgeta, oli karem i kam, mo oli holem wan handred taosen man tu oli kam wok slef*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oli kilim plante enemi blong olgeta, from we God i wantem blong oli mekem olsem. Nao oli stap long graon ya, kam kasem taem we ol man Asiria oli kam tekemaot olgeta oli go wok slef long kantri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Olgeta long haf blong ol laen* ya blong Manase,* we oli stap long narasaed Jodan Reva long is oli mekem ples blong olgeta long distrik ya Basan, i go kasem tufala taon ya Balemon mo Seniri, wetem bigfala hil ya Hemon, saed i go long not, mo oltaem, olgeta oli stap kam plante moa.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Nem blong olgeta we oli lida blong ol haf blong laen ya i gat Efa, mo Jese, mo Eliel, mo Asriel, mo Jeremaea, mo Hodavia, mo Jadiel. Olgeta ya oli nambawan soldia, we oli stap lidim olgeta long taem blong faet, mo ol man oli savegud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ol man blong trifala laen* ya oli no moa holem promes we ol bubu blong olgeta bifo oli bin mekem wetem God blong yumi, oli lego hem, oli stap mekem wosip long ol narafala god blong ol man ya we God i bin ronemaot olgeta oli gowe long graon ya. Fasin ya i olsem woman we i ronwe long man blong hem, i go stap mekem i krangke wetem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God i mekem we King Pul blong Asiria i kam mekem faet long olgeta. King ya, narafala nem blong hem King Tiglatpilesa, mo hem i karemaot olgeta ya, i go putum olgeta oli stap long Asiria long trifala taon ya Halaha mo Haboro mo Hara, mo long saed blong Gosan Reva, nao oli stap wok slef* long ol ples ya kam kasem tede.</w:t>
      </w:r>
      <w:r>
        <w:rPr>
          <w:lang w:val="bi_VU" w:bidi="bi_VU"/>
        </w:rPr>
      </w:r>
      <w:r>
        <w:rPr>
          <w:lang w:val="bi_VU" w:bidi="bi_VU"/>
        </w:rPr>
      </w:r>
    </w:p>
    <w:p>
      <w:pPr/>
      <w:r>
        <w:rPr>
          <w:lang w:val="bi_VU" w:bidi="bi_VU"/>
        </w:rPr>
      </w:r>
    </w:p>
    <w:p>
      <w:pPr>
        <w:pStyle w:val="Heading2"/>
      </w:pPr>
      <w:r>
        <w:rPr>
          <w:lang w:val="bi_VU" w:bidi="bi_VU"/>
        </w:rPr>
        <w:t>1 Chronicles 6:1</w:t>
      </w:r>
      <w:r>
        <w:rPr>
          <w:lang w:val="bi_VU" w:bidi="bi_VU"/>
        </w:rPr>
      </w:r>
    </w:p>
    <w:p>
      <w:pPr/>
      <w:r>
        <w:rPr>
          <w:lang w:val="bi_VU" w:bidi="bi_VU"/>
        </w:rPr>
      </w:r>
      <w:r>
        <w:rPr>
          <w:vertAlign w:val="superscript"/>
          <w:lang w:val="bi_VU" w:bidi="bi_VU"/>
        </w:rPr>
        <w:t>1</w:t>
      </w:r>
      <w:r>
        <w:rPr>
          <w:lang w:val="bi_VU" w:bidi="bi_VU"/>
        </w:rPr>
        <w:t xml:space="preserve"> Livae,* hem i gat tri pikinini boe blong hem, we nem blong trifala, Geson, mo Kohat, mo Merari.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Kohat, hem i gat fo pikinini boe blong hem, we nem blong olgeta, Amram, mo Ijara, mo Hebron, mo Usiel.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Amram, hem i gat tu pikinini boe blong hem, we nem blong tufala, Eron mo Moses. Mo i gat wan dota blong hem tu, we nem blong hem Meriam. Mo biaen, Eron ya i kam hae pris*. Nao Hae Pris* ya Eron, hem i gat fo pikinini boe blong hem, we nem blong olgeta, Nadab, mo Abihu, mo Eleasara, mo Itamara.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nem blong olgeta we oli kamaot biaen long Hae Pris ya Eleasara i olsem. Eleasara i bonem Finehas, mo Finehas i bonem Abisua,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Abisua i bonem Buki, mo Buki i bonem Usi,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Usi i bonem Serahia, mo Serahia i bonem Meraeot,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Meraeot i bonem Amaria, mo Amaria i bonem Ahitub,</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Ahitub i bonem Jadok, mo Jadok i bonem Ahimahaj,</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Ahimahaj i bonem Asaria, mo Asaria i bonem Johanan,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Johanan i bonem Asaria, we taem hem i kam hae pris, hem i wok long haos* blong Hae God we King Solomon i wokem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Asaria i bonem Amaria, mo Amaria i bonem Ahitub,</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Ahitub i bonem Jadok, mo Jadok i bonem Salum,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Salum i bonem Hilkia, mo Hilkia i bonem Asaria,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Asaria i bonem Seraea, mo Seraea i bonem Jehosadak.</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Jehosadak, hem i bin go wetem ol man Jerusalem mo ol narafala man Juda* we Hae God i letem olgeta i go long han blong King Nebukadnesa, nao king ya i karemaot olgeta oli go wok slef* long Babilonia.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Livae,* hem i gat tri pikinini boe blong hem, we nem blong trifala, Geson, mo Kohat mo Merari,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trifala ya i gat ol pikinini boe blong trifala. Geson, hem i bonem Libni, mo Simei,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Kohat, hem i bonem Amram, mo Ijara, mo Hebron, mo Usiel,</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Merari, hem i bonem Mali mo Musi. Hemia nao ol stamba blong laen* blong Livae.</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nem blong olgeta we oli kamaot biaen long Geson i olsem. Geson i bonem Libni, mo Libni i bonem Jahat, mo Jahat i bonem Simaha,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Simaha i bonem Joaha, mo Joaha i bonem Jido, mo Jido i bonem Sera, mo Sera i bonem Jeaterae.</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Nem blong olgeta we oli kamaot biaen long Kohat i olsem. Kohat i bonem Aminadab, mo Aminadab i bonem Kora, mo Kora i bonem Asiri,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Asiri i bonem Elkana, mo Elkana i bonem Ebiasaf, mo Ebiasaf i bonem Asiri,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Asiri i bonem Tahat, mo Tahat i bonem Uriel, mo Uriel i bonem Usia, mo Usia i bonem Saol.</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Elkana, hem i bonem tu pikinini boe blong hem, we nem blong tufala, Amasae, mo Ahimot,</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nem blong olgeta we oli kamaot biaen long Ahimot i olsem. Ahimot i bonem Elkana, mo Elkana i bonem Jofae, mo Jofae i bonem Nahat,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Nahat i bonem Eliab, mo Eliab i bonem Jeroham, mo Jeroham i bonem Elkana.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Profet Samuel i gat tu pikinini boe blong hem, we nem blong tufala, Joel we i fasbon, mo Abia we i sekenbon.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Nem blong olgeta we oli kamaot biaen long Merari i olsem. Merari i bonem Mali, mo Mali i bonem Libni, mo Libni i bonem Simei, mo Simei i bonem Usaha,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Usaha i bonem Simea, mo Simea i bonem Hagia, mo Hagia i bonem Asaea.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Bifo, long taem ya we King Deved olgeta oli tekem Bokis ya we i Saen blong Promes blong Hae God i kam long Jerusalem,* mo oli putum i stap gud long ples blong mekem wosip, king i putumap tri man blong trifala i stap lidim ol kwaea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Trifala wanwan i gat taem blong trifala blong mekem wok ya, mo fastaem long taem we King Solomon i no wokem haos* blong Hae God yet, oli stap mekem kwaea long fran blong Haos Tapolen ya, long ples ya we ol man oli stap kam long hem blong mit wetem Hae God.</w:t>
      </w:r>
      <w:r>
        <w:rPr>
          <w:lang w:val="bi_VU" w:bidi="bi_VU"/>
        </w:rPr>
      </w:r>
      <w:r>
        <w:rPr>
          <w:lang w:val="bi_VU" w:bidi="bi_VU"/>
        </w:rPr>
      </w:r>
    </w:p>
    <w:p>
      <w:pPr/>
      <w:r>
        <w:rPr>
          <w:lang w:val="bi_VU" w:bidi="bi_VU"/>
        </w:rPr>
      </w:r>
    </w:p>
    <w:p>
      <w:pPr/>
      <w:r>
        <w:rPr>
          <w:lang w:val="bi_VU" w:bidi="bi_VU"/>
        </w:rPr>
      </w:r>
      <w:r>
        <w:rPr>
          <w:vertAlign w:val="superscript"/>
          <w:lang w:val="bi_VU" w:bidi="bi_VU"/>
        </w:rPr>
        <w:t>33-47</w:t>
      </w:r>
      <w:r>
        <w:rPr>
          <w:lang w:val="bi_VU" w:bidi="bi_VU"/>
        </w:rPr>
        <w:t xml:space="preserve"> Trifala ya, nem blong trifala, Heman mo Asaf mo Etan, we Heman, i lida blong wan grup, mo Asaf i lida blong wan, mo Etan i lida blong wan. Mo long ples blong mekem wosip, ples blong grup blong Heman long medel, mo ples blong grup blong Asaf long raet saed blong hem, mo ples blong grup blong Etan long lef saed blong hem. Trifala ya i laen* blong Livae,* we hem i pikinini blong Isrel* ya bifo. Ol olfala bubu blong trifala ya i olsem. Heman i kamaot biaen long Kohat. Heman ya, papa blong hem Joel, mo Joel, papa blong hem Samuel, mo Samuel, papa blong hem Elkana, mo Elkana, papa blong hem Jeroham, mo Jeroham, papa blong hem Eliel, mo Eliel, papa blong hem Toaha, mo Toaha, papa blong hem Juf, mo Juf, papa blong hem Elkana, mo Elkana, papa blong hem Mahat, mo Mahat, papa blong hem Amasae, mo Amasae, papa blong hem Elkana, mo Elkana, papa blong hem Joel, mo Joel, papa blong hem Asaria, mo Asaria, papa blong hem Sefanaea, mo Sefanaea, papa blong hem Tahat, mo Tahat, papa blong hem Asiri, mo Asiri, papa blong hem Ebiasaf, mo Ebiasaf, papa blong hem Kora, mo Kora, papa blong hem Ijara, mo Ijara, papa blong hem Kohat, mo Kohat, papa blong hem Livae, mo Livae, papa blong hem Isrel ya bifo. Mo Asaf i kamaot biaen long Geson ya bifo. Asaf, papa blong hem Berekia, mo Berekia, papa blong hem Simea, mo Simea, papa blong hem Mikael, mo Mikael, papa blong hem Bahasea, mo Bahasea, papa blong hem Malkia, mo Malkia, papa blong hem Etni, mo Etni, papa blong hem Sera, mo Sera, papa blong hem Adaea, mo Adaea, papa blong hem Etan, mo Etan, papa blong hem Simaha, mo Simaha, papa blong hem Simei, mo Simei, papa blong hem Jahat, mo Jahat, papa blong hem Geson, mo Geson, papa blong hem Livae, mo Livae, papa blong hem Isrel ya bifo. Mo Etan i kamaot biaen long Merari ya bifo. Etan, papa blong hem Kisi, mo Kisi, papa blong hem Abdi, mo Abdi, papa blong hem Maluk, mo Maluk, papa blong hem Hasabia, mo Hasabia, papa blong hem Amajia, mo Amajia, papa blong hem Hilkia, mo Hilkia, papa blong hem Amji, mo Amji, papa blong hem Bani, mo Bani, papa blong hem Sema, mo Sema, papa blong hem Mali, mo Mali, papa blong hem Musi, mo Musi, papa blong hem Merari, mo Merari, papa blong hem Livae, mo Livae, papa blong hem Isrel ya bifo.</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Mo ol narafala Livaet* oli gat ol narafala wok blong olgeta long ples blong mekem wosip.</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Hae Pris* ya Eron mo olgeta we oli kamaot biaen long hem, wok blong olgeta, oli stap bonem insens* long Olta blong Bonem Insens, mo oli stap bonem ol sakrefaes long Olta blong Bonem Sakrefaes. Olgeta ya nomo oli gat raet blong mekem olgeta wok blong mekem wosip insaed long Rum ya we i Tabu we i Tabu, mo blong mekem ol sakrefaes we i blong tekemaot sin blong ol laen* blong Isrel*. Oli stap mekem ol samting ya stret olsem we Moses, man blong wok blong Hae God i bin tijim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Olgeta we oli kamaot biaen long Hae Pris ya Eron, nem blong olgeta i olsem. Hae Pris ya Eron, i bonem Eleasara, mo Eleasara i bonem Finehas, mo Finehas i bonem Abisua,</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mo Abisua i bonem Buki, mo Buki i bonem Usi, mo Usi i bonem Serahia,</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mo Serahia i bonem Meraeot, mo Meraeot i bonem Amaria, mo Amaria i bonem Ahitub,</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mo Ahitub i bonem Jadok, mo Jadok i bonem Ahimahaj.</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Bifo, long taem ya we ol lida oli seraot ol graon i go long ol laen* blong Livae,* olgeta oli yusum ol spesel ston* blong faenemaot se hu long olgeta bambae oli karem wanem graon, mo nem blong laen blong Hae Pris* ya Eron i kamaot fastaem. Hae pris ya i wan long olgeta we oli kamaot biaen long Kohat ya bifo.</w:t>
      </w:r>
      <w:r>
        <w:rPr>
          <w:lang w:val="bi_VU" w:bidi="bi_VU"/>
        </w:rPr>
      </w:r>
      <w:r>
        <w:rPr>
          <w:lang w:val="bi_VU" w:bidi="bi_VU"/>
        </w:rPr>
      </w:r>
    </w:p>
    <w:p>
      <w:pPr/>
      <w:r>
        <w:rPr>
          <w:lang w:val="bi_VU" w:bidi="bi_VU"/>
        </w:rPr>
      </w:r>
    </w:p>
    <w:p>
      <w:pPr/>
      <w:r>
        <w:rPr>
          <w:lang w:val="bi_VU" w:bidi="bi_VU"/>
        </w:rPr>
      </w:r>
      <w:r>
        <w:rPr>
          <w:vertAlign w:val="superscript"/>
          <w:lang w:val="bi_VU" w:bidi="bi_VU"/>
        </w:rPr>
        <w:t>55-59</w:t>
      </w:r>
      <w:r>
        <w:rPr>
          <w:lang w:val="bi_VU" w:bidi="bi_VU"/>
        </w:rPr>
        <w:t xml:space="preserve"> Nao long graon blong ol laen blong Juda,* ol lida ya oli tekemaot taon ya Hebron oli givim i go long olgeta. Hemia wan long ol taon ya we Hae God i talem se man we i kilim man be i no minim, i save ronwe, i go haed long hem. Taon ya wetem ol graon raonabaot long hem we i blong putum anamol long hem, oli givim i go long olgeta, be ol graon blong garen mo ol vilej we oli stap klosap raonabaot long taon ya, oli givim i go long Keleb, we papa blong hem Jefune. Mo nem blong ol narafala taon long distrik ya we oli givim i go long laen ya i olsem. I gat Jatiri, mo Libnaha, mo Estemoa, mo Hilen, mo Debiri, mo Asan, mo Betsemes. Oli givim olgeta taon ya wetem ol graon raonabaot long olgeta i go long olgeta blong oli putum anamol long hem.</w:t>
      </w:r>
      <w:r>
        <w:rPr>
          <w:lang w:val="bi_VU" w:bidi="bi_VU"/>
        </w:rPr>
      </w:r>
      <w:r>
        <w:rPr>
          <w:lang w:val="bi_VU" w:bidi="bi_VU"/>
        </w:rPr>
      </w:r>
    </w:p>
    <w:p>
      <w:pPr/>
      <w:r>
        <w:rPr>
          <w:lang w:val="bi_VU" w:bidi="bi_VU"/>
        </w:rPr>
      </w:r>
    </w:p>
    <w:p>
      <w:pPr/>
      <w:r>
        <w:rPr>
          <w:lang w:val="bi_VU" w:bidi="bi_VU"/>
        </w:rPr>
      </w:r>
      <w:r>
        <w:rPr>
          <w:vertAlign w:val="superscript"/>
          <w:lang w:val="bi_VU" w:bidi="bi_VU"/>
        </w:rPr>
        <w:t>60</w:t>
      </w:r>
      <w:r>
        <w:rPr>
          <w:lang w:val="bi_VU" w:bidi="bi_VU"/>
        </w:rPr>
        <w:t xml:space="preserve"> Mo long graon blong laen blong Benjamin,* nem blong ol taon we ol lida ya oli tekemaot, oli givim i go long olgeta, i gat Geba, mo Alemet, mo Anatot, wetem ol graon raonabaot long olgeta we i blong putum anamol long hem. Namba blong olgeta taon ya evriwan we oli givim long laen ya blong oli stap long hem i kasem totin.</w:t>
      </w:r>
      <w:r>
        <w:rPr>
          <w:lang w:val="bi_VU" w:bidi="bi_VU"/>
        </w:rPr>
      </w:r>
      <w:r>
        <w:rPr>
          <w:lang w:val="bi_VU" w:bidi="bi_VU"/>
        </w:rPr>
      </w:r>
    </w:p>
    <w:p>
      <w:pPr/>
      <w:r>
        <w:rPr>
          <w:lang w:val="bi_VU" w:bidi="bi_VU"/>
        </w:rPr>
      </w:r>
    </w:p>
    <w:p>
      <w:pPr/>
      <w:r>
        <w:rPr>
          <w:lang w:val="bi_VU" w:bidi="bi_VU"/>
        </w:rPr>
      </w:r>
      <w:r>
        <w:rPr>
          <w:vertAlign w:val="superscript"/>
          <w:lang w:val="bi_VU" w:bidi="bi_VU"/>
        </w:rPr>
        <w:t>61</w:t>
      </w:r>
      <w:r>
        <w:rPr>
          <w:lang w:val="bi_VU" w:bidi="bi_VU"/>
        </w:rPr>
        <w:t xml:space="preserve"> Mo biaen, ol lida oli yusum ol spesel ston ya bakegen, mo oli faenemaot se ol narafala laen blong Kohat ya bambae oli tekem ten taon long graon blong laen blong Manase* long saed blong Jodan Reva long wes. Nao oli tekemaot ol taon ya oli givim i go long olgeta blong oli save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62</w:t>
      </w:r>
      <w:r>
        <w:rPr>
          <w:lang w:val="bi_VU" w:bidi="bi_VU"/>
        </w:rPr>
        <w:t xml:space="preserve"> Mo long sem fasin, oli givim totin taon i go long ol laen blong Geson. Ol taon ya, sam, oli tekemaot long graon blong laen blong Isakara,* mo sam, oli tekemaot long graon blong laen blong Asere,* mo sam, oli tekemaot long graon blong laen blong Naftali,* mo sam, oli tekemaot long graon blong laen blong Manase long narasaed Jodan Reva long is, long distrik ya Basan.</w:t>
      </w:r>
      <w:r>
        <w:rPr>
          <w:lang w:val="bi_VU" w:bidi="bi_VU"/>
        </w:rPr>
      </w:r>
      <w:r>
        <w:rPr>
          <w:lang w:val="bi_VU" w:bidi="bi_VU"/>
        </w:rPr>
      </w:r>
    </w:p>
    <w:p>
      <w:pPr/>
      <w:r>
        <w:rPr>
          <w:lang w:val="bi_VU" w:bidi="bi_VU"/>
        </w:rPr>
      </w:r>
    </w:p>
    <w:p>
      <w:pPr/>
      <w:r>
        <w:rPr>
          <w:lang w:val="bi_VU" w:bidi="bi_VU"/>
        </w:rPr>
      </w:r>
      <w:r>
        <w:rPr>
          <w:vertAlign w:val="superscript"/>
          <w:lang w:val="bi_VU" w:bidi="bi_VU"/>
        </w:rPr>
        <w:t>63</w:t>
      </w:r>
      <w:r>
        <w:rPr>
          <w:lang w:val="bi_VU" w:bidi="bi_VU"/>
        </w:rPr>
        <w:t xml:space="preserve"> Mo long sem fasin, oli givim twelef taon i go long ol laen blong Merari. Ol taon ya, sam, oli tekemaot long graon blong laen blong Ruben,* mo sam, oli tekemaot long graon blong laen blong Gad,* mo sam, oli tekemaot long graon blong laen blong Sebulun*.</w:t>
      </w:r>
      <w:r>
        <w:rPr>
          <w:lang w:val="bi_VU" w:bidi="bi_VU"/>
        </w:rPr>
      </w:r>
      <w:r>
        <w:rPr>
          <w:lang w:val="bi_VU" w:bidi="bi_VU"/>
        </w:rPr>
      </w:r>
    </w:p>
    <w:p>
      <w:pPr/>
      <w:r>
        <w:rPr>
          <w:lang w:val="bi_VU" w:bidi="bi_VU"/>
        </w:rPr>
      </w:r>
    </w:p>
    <w:p>
      <w:pPr/>
      <w:r>
        <w:rPr>
          <w:lang w:val="bi_VU" w:bidi="bi_VU"/>
        </w:rPr>
      </w:r>
      <w:r>
        <w:rPr>
          <w:vertAlign w:val="superscript"/>
          <w:lang w:val="bi_VU" w:bidi="bi_VU"/>
        </w:rPr>
        <w:t>64</w:t>
      </w:r>
      <w:r>
        <w:rPr>
          <w:lang w:val="bi_VU" w:bidi="bi_VU"/>
        </w:rPr>
        <w:t xml:space="preserve"> Long fasin ya nao, ol lida ya oli givim ol taon ya i go long ol laen blong Livae blong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65</w:t>
      </w:r>
      <w:r>
        <w:rPr>
          <w:lang w:val="bi_VU" w:bidi="bi_VU"/>
        </w:rPr>
        <w:t xml:space="preserve"> Mo ol taon ya we oli tekemaot long graon blong laen blong Juda, mo long graon blong laen blong Simeon,* mo long graon blong laen blong Benjamin, we stori blong olgeta i kamaot antap, ol lida ya oli mekem sem fasin nomo long olgeta evriwan, blong faenemaot se hu man bambae i karem wanem taon.</w:t>
      </w:r>
      <w:r>
        <w:rPr>
          <w:lang w:val="bi_VU" w:bidi="bi_VU"/>
        </w:rPr>
      </w:r>
      <w:r>
        <w:rPr>
          <w:lang w:val="bi_VU" w:bidi="bi_VU"/>
        </w:rPr>
      </w:r>
    </w:p>
    <w:p>
      <w:pPr/>
      <w:r>
        <w:rPr>
          <w:lang w:val="bi_VU" w:bidi="bi_VU"/>
        </w:rPr>
      </w:r>
    </w:p>
    <w:p>
      <w:pPr/>
      <w:r>
        <w:rPr>
          <w:lang w:val="bi_VU" w:bidi="bi_VU"/>
        </w:rPr>
      </w:r>
      <w:r>
        <w:rPr>
          <w:vertAlign w:val="superscript"/>
          <w:lang w:val="bi_VU" w:bidi="bi_VU"/>
        </w:rPr>
        <w:t>66</w:t>
      </w:r>
      <w:r>
        <w:rPr>
          <w:lang w:val="bi_VU" w:bidi="bi_VU"/>
        </w:rPr>
        <w:t xml:space="preserve"> Ol narafala laen blong Kohat, ol lida ya oli tekemaot ol taon long graon blong laen blong Efrem,* wetem ol graon raonabaot long olgeta we i blong putum anamol long hem, oli givim i go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Taon ya Sekem we i stap long ples blong hil, we hemia wan long ol taon ya we Hae God i talem se man we i kilim man be i no minim, i save ronwe, i go haed long hem, oli givim i go long olgeta, wetem ol narafala taon ya tu we nem blong olgeta, Gesa,</w:t>
      </w:r>
      <w:r>
        <w:rPr>
          <w:lang w:val="bi_VU" w:bidi="bi_VU"/>
        </w:rPr>
      </w:r>
      <w:r>
        <w:rPr>
          <w:lang w:val="bi_VU" w:bidi="bi_VU"/>
        </w:rPr>
      </w:r>
    </w:p>
    <w:p>
      <w:pPr/>
      <w:r>
        <w:rPr>
          <w:lang w:val="bi_VU" w:bidi="bi_VU"/>
        </w:rPr>
      </w:r>
    </w:p>
    <w:p>
      <w:pPr/>
      <w:r>
        <w:rPr>
          <w:lang w:val="bi_VU" w:bidi="bi_VU"/>
        </w:rPr>
      </w:r>
      <w:r>
        <w:rPr>
          <w:vertAlign w:val="superscript"/>
          <w:lang w:val="bi_VU" w:bidi="bi_VU"/>
        </w:rPr>
        <w:t>68</w:t>
      </w:r>
      <w:r>
        <w:rPr>
          <w:lang w:val="bi_VU" w:bidi="bi_VU"/>
        </w:rPr>
        <w:t xml:space="preserve"> mo Jokmeam, mo Betoron,</w:t>
      </w:r>
      <w:r>
        <w:rPr>
          <w:lang w:val="bi_VU" w:bidi="bi_VU"/>
        </w:rPr>
      </w:r>
      <w:r>
        <w:rPr>
          <w:lang w:val="bi_VU" w:bidi="bi_VU"/>
        </w:rPr>
      </w:r>
    </w:p>
    <w:p>
      <w:pPr/>
      <w:r>
        <w:rPr>
          <w:lang w:val="bi_VU" w:bidi="bi_VU"/>
        </w:rPr>
      </w:r>
    </w:p>
    <w:p>
      <w:pPr/>
      <w:r>
        <w:rPr>
          <w:lang w:val="bi_VU" w:bidi="bi_VU"/>
        </w:rPr>
      </w:r>
      <w:r>
        <w:rPr>
          <w:vertAlign w:val="superscript"/>
          <w:lang w:val="bi_VU" w:bidi="bi_VU"/>
        </w:rPr>
        <w:t>69</w:t>
      </w:r>
      <w:r>
        <w:rPr>
          <w:lang w:val="bi_VU" w:bidi="bi_VU"/>
        </w:rPr>
        <w:t xml:space="preserve"> mo Aealon, mo Gatrimon.</w:t>
      </w:r>
      <w:r>
        <w:rPr>
          <w:lang w:val="bi_VU" w:bidi="bi_VU"/>
        </w:rPr>
      </w:r>
      <w:r>
        <w:rPr>
          <w:lang w:val="bi_VU" w:bidi="bi_VU"/>
        </w:rPr>
      </w:r>
    </w:p>
    <w:p>
      <w:pPr/>
      <w:r>
        <w:rPr>
          <w:lang w:val="bi_VU" w:bidi="bi_VU"/>
        </w:rPr>
      </w:r>
    </w:p>
    <w:p>
      <w:pPr/>
      <w:r>
        <w:rPr>
          <w:lang w:val="bi_VU" w:bidi="bi_VU"/>
        </w:rPr>
      </w:r>
      <w:r>
        <w:rPr>
          <w:vertAlign w:val="superscript"/>
          <w:lang w:val="bi_VU" w:bidi="bi_VU"/>
        </w:rPr>
        <w:t>70</w:t>
      </w:r>
      <w:r>
        <w:rPr>
          <w:lang w:val="bi_VU" w:bidi="bi_VU"/>
        </w:rPr>
        <w:t xml:space="preserve"> Mo long graon blong laen blong Manase long saed blong Jodan Reva long wes, oli givim tufala taon ya, Anere mo Bileam, i go long olgeta, wetem ol graon raonabaot long tufala we i blong putum anamol long hem.</w:t>
      </w:r>
      <w:r>
        <w:rPr>
          <w:lang w:val="bi_VU" w:bidi="bi_VU"/>
        </w:rPr>
      </w:r>
      <w:r>
        <w:rPr>
          <w:lang w:val="bi_VU" w:bidi="bi_VU"/>
        </w:rPr>
      </w:r>
    </w:p>
    <w:p>
      <w:pPr/>
      <w:r>
        <w:rPr>
          <w:lang w:val="bi_VU" w:bidi="bi_VU"/>
        </w:rPr>
      </w:r>
    </w:p>
    <w:p>
      <w:pPr/>
      <w:r>
        <w:rPr>
          <w:lang w:val="bi_VU" w:bidi="bi_VU"/>
        </w:rPr>
      </w:r>
      <w:r>
        <w:rPr>
          <w:vertAlign w:val="superscript"/>
          <w:lang w:val="bi_VU" w:bidi="bi_VU"/>
        </w:rPr>
        <w:t>71</w:t>
      </w:r>
      <w:r>
        <w:rPr>
          <w:lang w:val="bi_VU" w:bidi="bi_VU"/>
        </w:rPr>
        <w:t xml:space="preserve"> Mo ol narafala laen blong Geson, ol lida ya oli givim ol taon i go long olgeta, wetem ol graon raonabaot long olgeta we i blong putum anamol long hem. Long graon blong laen blong Manase long saed blong Jodan Reva long is, oli givim tu taon i go long olgeta we nem blong tufala, Golan, long distrik ya Basan, mo Astarot.</w:t>
      </w:r>
      <w:r>
        <w:rPr>
          <w:lang w:val="bi_VU" w:bidi="bi_VU"/>
        </w:rPr>
      </w:r>
      <w:r>
        <w:rPr>
          <w:lang w:val="bi_VU" w:bidi="bi_VU"/>
        </w:rPr>
      </w:r>
    </w:p>
    <w:p>
      <w:pPr/>
      <w:r>
        <w:rPr>
          <w:lang w:val="bi_VU" w:bidi="bi_VU"/>
        </w:rPr>
      </w:r>
    </w:p>
    <w:p>
      <w:pPr/>
      <w:r>
        <w:rPr>
          <w:lang w:val="bi_VU" w:bidi="bi_VU"/>
        </w:rPr>
      </w:r>
      <w:r>
        <w:rPr>
          <w:vertAlign w:val="superscript"/>
          <w:lang w:val="bi_VU" w:bidi="bi_VU"/>
        </w:rPr>
        <w:t>72</w:t>
      </w:r>
      <w:r>
        <w:rPr>
          <w:lang w:val="bi_VU" w:bidi="bi_VU"/>
        </w:rPr>
        <w:t xml:space="preserve"> Mo long graon blong laen blong Isakara, nem blong ol taon we oli givim long olgeta, i gat Kedes, mo Daberat,</w:t>
      </w:r>
      <w:r>
        <w:rPr>
          <w:lang w:val="bi_VU" w:bidi="bi_VU"/>
        </w:rPr>
      </w:r>
      <w:r>
        <w:rPr>
          <w:lang w:val="bi_VU" w:bidi="bi_VU"/>
        </w:rPr>
      </w:r>
    </w:p>
    <w:p>
      <w:pPr/>
      <w:r>
        <w:rPr>
          <w:lang w:val="bi_VU" w:bidi="bi_VU"/>
        </w:rPr>
      </w:r>
    </w:p>
    <w:p>
      <w:pPr/>
      <w:r>
        <w:rPr>
          <w:lang w:val="bi_VU" w:bidi="bi_VU"/>
        </w:rPr>
      </w:r>
      <w:r>
        <w:rPr>
          <w:vertAlign w:val="superscript"/>
          <w:lang w:val="bi_VU" w:bidi="bi_VU"/>
        </w:rPr>
        <w:t>73</w:t>
      </w:r>
      <w:r>
        <w:rPr>
          <w:lang w:val="bi_VU" w:bidi="bi_VU"/>
        </w:rPr>
        <w:t xml:space="preserve"> mo Ramot, mo Anem.</w:t>
      </w:r>
      <w:r>
        <w:rPr>
          <w:lang w:val="bi_VU" w:bidi="bi_VU"/>
        </w:rPr>
      </w:r>
      <w:r>
        <w:rPr>
          <w:lang w:val="bi_VU" w:bidi="bi_VU"/>
        </w:rPr>
      </w:r>
    </w:p>
    <w:p>
      <w:pPr/>
      <w:r>
        <w:rPr>
          <w:lang w:val="bi_VU" w:bidi="bi_VU"/>
        </w:rPr>
      </w:r>
    </w:p>
    <w:p>
      <w:pPr/>
      <w:r>
        <w:rPr>
          <w:lang w:val="bi_VU" w:bidi="bi_VU"/>
        </w:rPr>
      </w:r>
      <w:r>
        <w:rPr>
          <w:vertAlign w:val="superscript"/>
          <w:lang w:val="bi_VU" w:bidi="bi_VU"/>
        </w:rPr>
        <w:t>74</w:t>
      </w:r>
      <w:r>
        <w:rPr>
          <w:lang w:val="bi_VU" w:bidi="bi_VU"/>
        </w:rPr>
        <w:t xml:space="preserve"> Mo long graon blong laen blong Asere, nem blong ol taon we oli givim i go long olgeta, i gat Masal, mo Abdon,</w:t>
      </w:r>
      <w:r>
        <w:rPr>
          <w:lang w:val="bi_VU" w:bidi="bi_VU"/>
        </w:rPr>
      </w:r>
      <w:r>
        <w:rPr>
          <w:lang w:val="bi_VU" w:bidi="bi_VU"/>
        </w:rPr>
      </w:r>
    </w:p>
    <w:p>
      <w:pPr/>
      <w:r>
        <w:rPr>
          <w:lang w:val="bi_VU" w:bidi="bi_VU"/>
        </w:rPr>
      </w:r>
    </w:p>
    <w:p>
      <w:pPr/>
      <w:r>
        <w:rPr>
          <w:lang w:val="bi_VU" w:bidi="bi_VU"/>
        </w:rPr>
      </w:r>
      <w:r>
        <w:rPr>
          <w:vertAlign w:val="superscript"/>
          <w:lang w:val="bi_VU" w:bidi="bi_VU"/>
        </w:rPr>
        <w:t>75</w:t>
      </w:r>
      <w:r>
        <w:rPr>
          <w:lang w:val="bi_VU" w:bidi="bi_VU"/>
        </w:rPr>
        <w:t xml:space="preserve"> mo Hukok, mo Rehob.</w:t>
      </w:r>
      <w:r>
        <w:rPr>
          <w:lang w:val="bi_VU" w:bidi="bi_VU"/>
        </w:rPr>
      </w:r>
      <w:r>
        <w:rPr>
          <w:lang w:val="bi_VU" w:bidi="bi_VU"/>
        </w:rPr>
      </w:r>
    </w:p>
    <w:p>
      <w:pPr/>
      <w:r>
        <w:rPr>
          <w:lang w:val="bi_VU" w:bidi="bi_VU"/>
        </w:rPr>
      </w:r>
    </w:p>
    <w:p>
      <w:pPr/>
      <w:r>
        <w:rPr>
          <w:lang w:val="bi_VU" w:bidi="bi_VU"/>
        </w:rPr>
      </w:r>
      <w:r>
        <w:rPr>
          <w:vertAlign w:val="superscript"/>
          <w:lang w:val="bi_VU" w:bidi="bi_VU"/>
        </w:rPr>
        <w:t>76</w:t>
      </w:r>
      <w:r>
        <w:rPr>
          <w:lang w:val="bi_VU" w:bidi="bi_VU"/>
        </w:rPr>
        <w:t xml:space="preserve"> Mo long graon blong laen blong Naftali, oli givim tri taon i go long olgeta we nem blong trifala taon ya, i gat Kedes long distrik ya Galili,* mo Hamon, mo Kiriataem.</w:t>
      </w:r>
      <w:r>
        <w:rPr>
          <w:lang w:val="bi_VU" w:bidi="bi_VU"/>
        </w:rPr>
      </w:r>
      <w:r>
        <w:rPr>
          <w:lang w:val="bi_VU" w:bidi="bi_VU"/>
        </w:rPr>
      </w:r>
    </w:p>
    <w:p>
      <w:pPr/>
      <w:r>
        <w:rPr>
          <w:lang w:val="bi_VU" w:bidi="bi_VU"/>
        </w:rPr>
      </w:r>
    </w:p>
    <w:p>
      <w:pPr/>
      <w:r>
        <w:rPr>
          <w:lang w:val="bi_VU" w:bidi="bi_VU"/>
        </w:rPr>
      </w:r>
      <w:r>
        <w:rPr>
          <w:vertAlign w:val="superscript"/>
          <w:lang w:val="bi_VU" w:bidi="bi_VU"/>
        </w:rPr>
        <w:t>77</w:t>
      </w:r>
      <w:r>
        <w:rPr>
          <w:lang w:val="bi_VU" w:bidi="bi_VU"/>
        </w:rPr>
        <w:t xml:space="preserve"> Mo ol narafala laen blong Merari, ol lida ya oli givim ol taon i go long olgeta, wetem ol graon raonabaot long olgeta we i blong putum anamol long hem. Long graon blong laen blong Sebulun, oli givim tu taon i go long olgeta we nem blong tufala, Rimono, mo Taboro.</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Mo long narasaed taon ya Jeriko i go, long graon blong laen blong Ruben long narasaed Jodan Reva long is, nem blong ol taon we oli givim i go long olgeta i gat Bejere long levelples antap long hil, mo Jaja,</w:t>
      </w:r>
      <w:r>
        <w:rPr>
          <w:lang w:val="bi_VU" w:bidi="bi_VU"/>
        </w:rPr>
      </w:r>
      <w:r>
        <w:rPr>
          <w:lang w:val="bi_VU" w:bidi="bi_VU"/>
        </w:rPr>
      </w:r>
    </w:p>
    <w:p>
      <w:pPr/>
      <w:r>
        <w:rPr>
          <w:lang w:val="bi_VU" w:bidi="bi_VU"/>
        </w:rPr>
      </w:r>
    </w:p>
    <w:p>
      <w:pPr/>
      <w:r>
        <w:rPr>
          <w:lang w:val="bi_VU" w:bidi="bi_VU"/>
        </w:rPr>
      </w:r>
      <w:r>
        <w:rPr>
          <w:vertAlign w:val="superscript"/>
          <w:lang w:val="bi_VU" w:bidi="bi_VU"/>
        </w:rPr>
        <w:t>79</w:t>
      </w:r>
      <w:r>
        <w:rPr>
          <w:lang w:val="bi_VU" w:bidi="bi_VU"/>
        </w:rPr>
        <w:t xml:space="preserve"> mo Kedemot, mo Mefahat.</w:t>
      </w:r>
      <w:r>
        <w:rPr>
          <w:lang w:val="bi_VU" w:bidi="bi_VU"/>
        </w:rPr>
      </w:r>
      <w:r>
        <w:rPr>
          <w:lang w:val="bi_VU" w:bidi="bi_VU"/>
        </w:rPr>
      </w:r>
    </w:p>
    <w:p>
      <w:pPr/>
      <w:r>
        <w:rPr>
          <w:lang w:val="bi_VU" w:bidi="bi_VU"/>
        </w:rPr>
      </w:r>
    </w:p>
    <w:p>
      <w:pPr/>
      <w:r>
        <w:rPr>
          <w:lang w:val="bi_VU" w:bidi="bi_VU"/>
        </w:rPr>
      </w:r>
      <w:r>
        <w:rPr>
          <w:vertAlign w:val="superscript"/>
          <w:lang w:val="bi_VU" w:bidi="bi_VU"/>
        </w:rPr>
        <w:t>80</w:t>
      </w:r>
      <w:r>
        <w:rPr>
          <w:lang w:val="bi_VU" w:bidi="bi_VU"/>
        </w:rPr>
        <w:t xml:space="preserve"> Mo long graon blong laen blong Gad, nem blong ol taon we oli givim i go long olgeta i olsem. I gat Ramot long distrik ya Gilead, mo Mahanaem,</w:t>
      </w:r>
      <w:r>
        <w:rPr>
          <w:lang w:val="bi_VU" w:bidi="bi_VU"/>
        </w:rPr>
      </w:r>
      <w:r>
        <w:rPr>
          <w:lang w:val="bi_VU" w:bidi="bi_VU"/>
        </w:rPr>
      </w:r>
    </w:p>
    <w:p>
      <w:pPr/>
      <w:r>
        <w:rPr>
          <w:lang w:val="bi_VU" w:bidi="bi_VU"/>
        </w:rPr>
      </w:r>
    </w:p>
    <w:p>
      <w:pPr/>
      <w:r>
        <w:rPr>
          <w:lang w:val="bi_VU" w:bidi="bi_VU"/>
        </w:rPr>
      </w:r>
      <w:r>
        <w:rPr>
          <w:vertAlign w:val="superscript"/>
          <w:lang w:val="bi_VU" w:bidi="bi_VU"/>
        </w:rPr>
        <w:t>81</w:t>
      </w:r>
      <w:r>
        <w:rPr>
          <w:lang w:val="bi_VU" w:bidi="bi_VU"/>
        </w:rPr>
        <w:t xml:space="preserve"> mo Hesbon, mo Jasere.</w:t>
      </w:r>
      <w:r>
        <w:rPr>
          <w:lang w:val="bi_VU" w:bidi="bi_VU"/>
        </w:rPr>
      </w:r>
      <w:r>
        <w:rPr>
          <w:lang w:val="bi_VU" w:bidi="bi_VU"/>
        </w:rPr>
      </w:r>
    </w:p>
    <w:p>
      <w:pPr/>
      <w:r>
        <w:rPr>
          <w:lang w:val="bi_VU" w:bidi="bi_VU"/>
        </w:rPr>
      </w:r>
    </w:p>
    <w:p>
      <w:pPr>
        <w:pStyle w:val="Heading2"/>
      </w:pPr>
      <w:r>
        <w:rPr>
          <w:lang w:val="bi_VU" w:bidi="bi_VU"/>
        </w:rPr>
        <w:t>1 Chronicles 7:1</w:t>
      </w:r>
      <w:r>
        <w:rPr>
          <w:lang w:val="bi_VU" w:bidi="bi_VU"/>
        </w:rPr>
      </w:r>
    </w:p>
    <w:p>
      <w:pPr/>
      <w:r>
        <w:rPr>
          <w:lang w:val="bi_VU" w:bidi="bi_VU"/>
        </w:rPr>
      </w:r>
      <w:r>
        <w:rPr>
          <w:vertAlign w:val="superscript"/>
          <w:lang w:val="bi_VU" w:bidi="bi_VU"/>
        </w:rPr>
        <w:t>1</w:t>
      </w:r>
      <w:r>
        <w:rPr>
          <w:lang w:val="bi_VU" w:bidi="bi_VU"/>
        </w:rPr>
        <w:t xml:space="preserve"> Isakara,* hem i gat fo pikinini boe blong hem we nem blong olgeta, Tola, mo Pua, mo Jasub, mo Simron.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Tola, hem i gat sikis pikinini boe blong hem we nem blong olgeta, Usi, mo Refaea, mo Jeriel, mo Jamae, mo Jibsam, mo Samuel. Olgeta ya oli stamba blong ol haf blong laen* blong Isakara, mo oli strong man blong faet we ol man bifo oli savegud olgeta. Long taem blong King Deved, namba blong ol laen ya we oli strong man blong faet, i kasem twanti tu taosen sikis handred man.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Usi i gat wan pikinini boe blong hem, we nem blong hem Jisrahia. Mo Jisrahia i gat fo pikinini boe blong hem we nem blong olgeta Mikael, mo Obadaea, mo Joel, mo Jisia. Mo olgeta ya oli stamba blong ol haf blong ol laen blong Isakara.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oli gat plante woman mo plante pikinini blong olgeta, mo ol laen blong olgeta oli plante we plante. Nao from samting ya, biaen, i gat toti sikis taosen man long olgeta we oli man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long ol lis blong ol famle blong laen blong Isakara we oli raetemdaon nem blong olgeta long buk blong king, i gat nem blong eiti seven taosen man we oli strong man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Benjamin,* hem i gat tri pikinini boe blong hem we nem blong trifala, Bela, mo Bekere, mo Jediael.</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Bela, hem i gat faef pikinini boe blong hem we nem blong olgeta i olsem. I gat Esbon, mo Usi, mo Usiel, mo Jerimot, mo Iri. Olgeta ya oli stamba blong ol haf blong laen* blong Benjamin, mo oli strong man blong faet we ol man bifo oli savegud olgeta. Long ol lis blong ol man blong laen ya i gat twanti tu taosen toti fo man we oli man blong faet, we oli raetemdaon nem blong olgeta long buk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Bekere, hem i gat naen pikinini boe blong hem we nem blong olgeta, Jemira, mo Joas, mo Eliesa, mo Elioenae, mo Omri, mo Jeremot, mo Abia, mo Anatot, mo Alemet.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long ol lis blong ol man long ol haf blong laen ya we oli raetemdaon nem blong olgeta long ol buk blong king bifo, i gat nem blong twanti taosen tu handred man we oli strong man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Jediael, hem i gat wan pikinini boe blong hem we nem blong hem Bilhan, mo Bilhan i gat seven pikinini boe blong hem we nem blong olgeta, Jehus, mo Benjamin, mo Ehud, mo Kenahana, mo Sitan, mo Tasis, mo Ahisahara.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ya oli stamba blong ol haf blong laen blong Benjamin, mo oli strong man blong faet we ol man bifo oli savegud olgeta. Mo biaen, long laen ya, i gat seventin taosen tu handred man we oli strong man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Iri, hem i gat tu pikinini boe blong hem, we nem blong tufala, Supim mo Hupim. Mo Dan,* hem i gat wan pikinini boe blong hem, we nem blong hem Husim.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Naftali,* hem i gat fo pikinini boe blong hem we nem blong olgeta, Jajiel, mo Guni, mo Jeja, mo Salum. Olgeta long laen ya blong Dan wetem olgeta long laen ya blong Naftali, olgeta evriwan oli kamaot biaen long woman ya Bilhaha bifo.</w:t>
      </w:r>
      <w:r>
        <w:rPr>
          <w:lang w:val="bi_VU" w:bidi="bi_VU"/>
        </w:rPr>
      </w:r>
      <w:r>
        <w:rPr>
          <w:lang w:val="bi_VU" w:bidi="bi_VU"/>
        </w:rPr>
      </w:r>
    </w:p>
    <w:p>
      <w:pPr/>
      <w:r>
        <w:rPr>
          <w:lang w:val="bi_VU" w:bidi="bi_VU"/>
        </w:rPr>
      </w:r>
    </w:p>
    <w:p>
      <w:pPr/>
      <w:r>
        <w:rPr>
          <w:lang w:val="bi_VU" w:bidi="bi_VU"/>
        </w:rPr>
      </w:r>
      <w:r>
        <w:rPr>
          <w:vertAlign w:val="superscript"/>
          <w:lang w:val="bi_VU" w:bidi="bi_VU"/>
        </w:rPr>
        <w:t>14-15</w:t>
      </w:r>
      <w:r>
        <w:rPr>
          <w:lang w:val="bi_VU" w:bidi="bi_VU"/>
        </w:rPr>
        <w:t xml:space="preserve"> Olgeta we oli kamaot biaen long Manase,* nem blong olgeta i olsem. Manase i gat wan narafala woman blong hem we i woman Aram, mo woman ya i bonem tu pikinini boe blong tufala we nem blong tufala, Asriel, mo Makiri we hem i papa blong Gilead. Mo sista blong Makiri, nem blong hem, Mahaka. Makiri, hem i gat narafala pikinini boe blong hem we nem blong hem Jelofehad, be Jelofehad i bonem ol gel nomo. Mo Makiri i faenem tu gel, blong tufala i mared long Hupim mo Supim.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Makiri i tekem wan woman we nem blong hem Mahaka, mo hem i bonem tu pikinini boe blong tufala, we nem blong tufala, Peres mo Seres. Mo Peres i bonem tu pikinini boe blong hem, we nem blong tufala, Ulam mo Rakem.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Ulam i bonem wan pikinini boe blong hem, we nem blong hem, Bedan. Hemia olgeta we oli karem nem blong man ya Gilead we papa blong hem Makiri, mo bubu blong hem Manase.</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Woman ya Hamoleket we i sista blong Gilead, hem i gat tri pikinini boe blong hem we nem blong trifala, Isod, mo Abiesa, mo Mala. (</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Semida, hem i gat fo pikinini boe blong hem we nem blong olgeta, Ahian, mo Sekem, mo Liki, mo Aniam.)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Olgeta we oli kamaot biaen long Efrem,* nem blong olgeta i olsem. Efrem, hem i bonem Sutela, mo Sutela i bonem Bered, mo Bered i bonem Tahat, mo Tahat i bonem Eliada, mo Eliada i bonem Tahat,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Tahat i bonem Sabad, mo Sabad i bonem Sutela. Mo Efrem i gat tu narafala pikinini boe blong hem bakegen, we tufala i brata blong Sutela, we nem blong tufala, Eja mo Elead. Tufala ya, wan taem, tufala i traem blong stilim ol buluk blong ol man Gat, mo olgeta oli kilim tufala 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taem ya, Efrem i sore tumas from tufala, i stap harem nogud plante dei, mo ol brata blong hem oli kam luk hem blong mekem tingting blong hem 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biaen, i no longtaem, woman blong hem i gat bel, mo i bonem wan pikinini boe bakegen blong tufala. Nao from trabol ya we i kasem famle blong hem, Efrem i putum nem long hem se Beria, we klosap i olsem wan tok we i min se “Man i stap 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hem i gat wan dota blong hem tu, we nem blong hem Sehera. Mo olgeta we oli kamaot biaen long woman ya oli go stap long trifala taon ya, Betoron Antap, mo Betoron Daon, mo Usensehera, mo oli kam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Efrem i gat narafala pikinini boe blong hem tu, we nem blong hem Refa. Refa, hem i bonem Resef, mo Resef i bonem Tela, mo Tela i bonem Tahan,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Tahan i bonem Lahadan, mo Lahadan i bonem Amihud, mo Amihud i bonem Elisama,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Elisama i bonem Nun, mo Nun i bonem Josua.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Graon we ol laen* blong Efrem oli tekem oli stap long hem, taon ya Betel i stap long hem, wetem ol vilej we oli stap raonabaot long hem. Mak blong graon ya i stat long taon ya Naharan long is, wetem ol vilej we oli stap raonabaot long hem, mo i go kasem taon ya Sekem long not wetem ol vilej we oli stap raonabaot long hem, mo i go kasem taon ya Gesa long wes wetem, ol vilej we oli stap raonabaot long hem, mo i kambak kasem taon ya Aya long saot, wetem ol vilej we oli stap raonabaot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ol laen blong Manase* oli holem ol graon long saed i go long not, i go kasem ol taon ya Betsean, mo Tahanak, mo Megido, mo Doro wetem ol vilej we oli stap raonabaot long olgeta. Olgeta graon ya nao oli stap long han blong tufala laen ya we oli kamaot biaen long Josef, pikinini blong Isrel* ya bifo.</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Olgeta we oli kamaot biaen long Asere,* nem blong olgeta i olsem. Asere, hem i gat fo pikinini boe blong hem we nem blong olgeta Jimnaha, mo Jisva, mo Jisvi, mo Beria. Mo i gat wan dota blong hem, we nem blong hem, Sera.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Beria, hem i gat tu pikinini boe blong hem we nem blong tufala, Heba mo Malkiel. Mo olgeta we oli kamaot biaen long Malkiel oli statem taon ya Birisavit.</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Heba i gat tri pikinini boe blong hem we nem blong trifala, Jaflet, mo Somere, mo Hotam. Mo i gat wan dota blong hem we nem blong hem, Sua.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Jaflet i gat tri pikinini boe blong hem we nem blong trifala, Pasak, mo Bimal, mo Asvat.</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Somere, hem i gat tri pikinini boe blong hem we nem blong trifala, Roga, mo Hubaha, mo Aram.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Hotam i gat fo pikinini boe blong hem we nem blong olgeta, Jofaha, mo Jimna, mo Seles, mo Amal.</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Jofaha, hem i gat leven pikinini boe blong hem we nem blong olgeta, Sua, mo Hanefa, mo Sual, mo Beri, mo Jimraha,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Bejere, mo Hod, mo Sama, mo Silsaha, mo Jitran, mo Behera.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i gat wan narafala man we nem blong hem Jeta, we i gat tri pikinini boe blong hem we nem blong trifala, Jefune, mo Pispa, mo Ara.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i gat wan narafala man we nem blong hem Ulaha, we i gat tri pikinini boe blong hem we nem blong trifala, Araha, mo Haniel, mo Rijia.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Olgeta ya oli kamaot biaen long Asere, mo oli stamba blong ol haf blong laen* blong hem. Olgeta ya oli gudfala lida, mo oli strong man blong faet we ol man bifo oli savegud olgeta. Long laen ya, i gat twanti sikis taosen man we oli strong man blong faet, we oli raetemdaon ol nem blong olgeta long ol buk blong king bifo.</w:t>
      </w:r>
      <w:r>
        <w:rPr>
          <w:lang w:val="bi_VU" w:bidi="bi_VU"/>
        </w:rPr>
      </w:r>
      <w:r>
        <w:rPr>
          <w:lang w:val="bi_VU" w:bidi="bi_VU"/>
        </w:rPr>
      </w:r>
    </w:p>
    <w:p>
      <w:pPr/>
      <w:r>
        <w:rPr>
          <w:lang w:val="bi_VU" w:bidi="bi_VU"/>
        </w:rPr>
      </w:r>
    </w:p>
    <w:p>
      <w:pPr>
        <w:pStyle w:val="Heading2"/>
      </w:pPr>
      <w:r>
        <w:rPr>
          <w:lang w:val="bi_VU" w:bidi="bi_VU"/>
        </w:rPr>
        <w:t>1 Chronicles 8:1</w:t>
      </w:r>
      <w:r>
        <w:rPr>
          <w:lang w:val="bi_VU" w:bidi="bi_VU"/>
        </w:rPr>
      </w:r>
    </w:p>
    <w:p>
      <w:pPr/>
      <w:r>
        <w:rPr>
          <w:lang w:val="bi_VU" w:bidi="bi_VU"/>
        </w:rPr>
      </w:r>
      <w:r>
        <w:rPr>
          <w:vertAlign w:val="superscript"/>
          <w:lang w:val="bi_VU" w:bidi="bi_VU"/>
        </w:rPr>
        <w:t>1</w:t>
      </w:r>
      <w:r>
        <w:rPr>
          <w:lang w:val="bi_VU" w:bidi="bi_VU"/>
        </w:rPr>
        <w:t xml:space="preserve"> Benjamin,* hem i gat faef pikinini boe blong hem we nem blong olgeta, i stat long fasbon, i go kasem lasbon, i olsem. I gat Bela, mo Asbel, mo Aharaha,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Noha, mo Rafaha.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Bela i gat ol pikinini boe blong hem, we nem blong olgeta, Adara, mo Geraha, mo Abihud,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Abisua, mo Nahaman, mo Ahoaha,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Geraha, mo Sefufan, mo Huram.</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Mo Ehud i gat tri pikinini boe blong hem, we nem blong trifala, Nahaman, mo Ahia, mo Geraha. Trifala ya i stamba blong ol haf blong laen* ya we oli stap long Geba, be biaen Geraha we i papa blong Usaha mo Ahihud, hem i ronemaot ol narawan oli go stap long taon ya Manahat.</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Mo Saharaem i gat tu woman blong hem we nem blong tufala, Husim mo Baharaha, be hem i lego tufala bakegen. Biaen, taem we hem i stap yet long kantri ya Moab, hem i mared bakegen, i tekem wan woman we nem blong hem Hodes, nao hem i bonem seven pikinini boe blong hem we nem blong olgeta, Jobab, mo Jibia, mo Mesaha, mo Malkam,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Jehuj, mo Sakia, mo Mirimaha. Mo ol pikinini ya blong hem evriwan oli kam ol stamba blong ol haf blong ol laen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hem i gat tu narafala pikinini boe blong hem we fas woman ya blong hem, Husim, i bonem, we nem blong tufala, Abitub mo Elpahal.</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Elpahal i gat tri pikinini boe blong hem we nem blong trifala, Eba, mo Misam, mo Semed. Mo Semed i wokem tufala taon ya Ono mo Lod, wetem ol vilej we oli stap raonabaot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Beria mo Sema, tufala i stamba blong ol haf blong laen* ya blong Benjamin* we oli kam stap long taon ya Aealon. Mo long taem ya, tufala i ronemaot ol man Gat tu.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pikinini blong Beria, nem blong olgeta, Ahio, mo Sasak, mo Jerimot,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Sebadia, mo Arad, mo Eda,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Mikael, mo Jispaha, mo Joha.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stamba blong laen* ya blong Benjamin* we oli stap long Jerusalem* bifo, nem blong olgeta i olsem. I gat ol pikinini blong Elpahal, we nem blong olgeta Sebadia, mo Mesulam, mo Hiski, mo Heba,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Jismerae, mo Jislia, mo Jobab.</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i gat ol pikinini blong Simei, we nem blong olgeta, Jakim, mo Sikri, mo Sabdi,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Elienae, mo Jiletae, mo Eliel,</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Adaea, mo Beraea, mo Simrat.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i gat ol pikinini blong Sasak, we nem blong olgeta, Jispan, mo Eba, mo Eliel,</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Abdon, mo Sikri, mo Hanan,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Hanania, mo Elam, mo Antotia,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Jifdea, mo Penuel.</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i gat ol pikinini blong Jeroham, we nem blong olgeta Samserae, mo Seharia, mo Atalia,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Jaharesia, mo Elaeja, mo Sikri.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Olgeta ya oli haeman blong olgeta mo oli lida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Bifo, i gat wan man long laen* ya blong Benjamin,* we nem blong hem Jehiel, we hem i statem taon ya Gibeon, mo i stap long hem. Nem blong woman blong hem, Mahaka,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fasbon pikinini boe blong tufala, nem blong hem Abdon. Mo ol narafala pikinini boe blong hem, nem blong olgeta i olsem. I gat Juru, mo Kis, mo Bal, mo Nere, mo Nadab,</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Gedoro, mo Ahio, mo Seka,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Miklot, we i bonem Simea. Mo olgeta we oli kamaot biaen long olgeta ya oli stap long Jerusalem,* klosap long ol narafala laen ya blong Benjamin.</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Nere, hem i bonem Kis, mo Kis i bonem King Sol. Mo King Sol i gat fo pikinini boe blong hem we nem blong olgeta, Jonatan, mo Malkisua, mo Abinadab, mo Esbal.</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Jonatan, hem i bonem Meribal, mo Meribal i bonem Maeka.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Maeka i gat fo pikinini boe blong hem we nem blong olgeta, Piton, mo Melek, mo Tarea, mo Ahas.</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Ahas i bonem Jehoada, mo Jehoada i gat tri pikinini boe blong hem we nem blong trifala, Alemet, mo Asmavet, mo Simri. Mo Simri i bonem Mojaha,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Mojaha i bonem Binea, mo Binea i bonem Rafaha, mo Rafaha i bonem Eleasa, mo Eleasa i bonem Ajel.</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Ajel i gat sikis pikinini boe blong hem, we nem blong olgeta, Asrikam, mo Bokruhu, mo Ismael, mo Searia, mo Obadaea, mo Hanan.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Esek, we i brata blong Ajel, hem i gat tri pikinini boe blong hem, we nem blong trifala, Ulam, mo Jehus, mo Elifelet.</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Ol pikinini blong Ulam oli strong man blong faet we oli nambawan man blong sut long bonara, mo biaen, ol pikinini boe blong olgeta, wetem ol smol bubu boe blong olgeta, olgeta evriwan i kasem wan handred fifti man. Mo olgeta ya evriwan oli laen* blong Benjamin*.</w:t>
      </w:r>
      <w:r>
        <w:rPr>
          <w:lang w:val="bi_VU" w:bidi="bi_VU"/>
        </w:rPr>
      </w:r>
      <w:r>
        <w:rPr>
          <w:lang w:val="bi_VU" w:bidi="bi_VU"/>
        </w:rPr>
      </w:r>
    </w:p>
    <w:p>
      <w:pPr/>
      <w:r>
        <w:rPr>
          <w:lang w:val="bi_VU" w:bidi="bi_VU"/>
        </w:rPr>
      </w:r>
    </w:p>
    <w:p>
      <w:pPr>
        <w:pStyle w:val="Heading2"/>
      </w:pPr>
      <w:r>
        <w:rPr>
          <w:lang w:val="bi_VU" w:bidi="bi_VU"/>
        </w:rPr>
        <w:t>1 Chronicles 9:1</w:t>
      </w:r>
      <w:r>
        <w:rPr>
          <w:lang w:val="bi_VU" w:bidi="bi_VU"/>
        </w:rPr>
      </w:r>
    </w:p>
    <w:p>
      <w:pPr/>
      <w:r>
        <w:rPr>
          <w:lang w:val="bi_VU" w:bidi="bi_VU"/>
        </w:rPr>
      </w:r>
      <w:r>
        <w:rPr>
          <w:vertAlign w:val="superscript"/>
          <w:lang w:val="bi_VU" w:bidi="bi_VU"/>
        </w:rPr>
        <w:t>1</w:t>
      </w:r>
      <w:r>
        <w:rPr>
          <w:lang w:val="bi_VU" w:bidi="bi_VU"/>
        </w:rPr>
        <w:t xml:space="preserve"> Bifo, oltaem, ol lida blong ol laen* blong Isrel* oli stap tekem nem blong olgeta man evriwan, folem ol laen blong olgeta, mo oli stap raetemdaon ol nem ya long buk ya we nem blong hem, Ol Stori blong Ol King blong ol Laen blong Isrel. Biaen, ol man Babilonia oli kam tekem ol man blong kantri ya Juda* oli go stap wok slef* long Babilon. Hemia panis we God i givim long ol man blong hem from we oli gowe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taem olgeta oli stat kamkambak long ol taon blong olgeta, blong go stap long ol graon blong olgeta, ol faswan blong olgeta, i gat ol pris mo ol Livaet,* mo ol man blong wok long haos* blong God, mo ol narafala man we oli kamaot biaen long Isrel ya bifo.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ya, sam oli laen blong Juda, mo sam oli laen blong Benjamin,* mo sam oli laen blong Efrem,* mo sam oli laen blong Manase,* be olgeta oli kam stap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Long olgeta ya, i gat sikis handred naenti famle we oli laen blong Juda, we olgeta oli kamaot biaen long Peres mo Sela mo Sera, we trifala i pikinini blong Juda. Lida blong olgeta we oli kamaot biaen long Peres, nem blong hem Utae, we papa blong hem Amihud, mo bubu blong hem Omri. Mo tu nara olfala bubu blong hem bifo, i gat Imri, mo Bani. Mo lida blong olgeta we oli kamaot biaen long Sela, nem blong hem Asaea we hem i hed blong famle blong hem. Mo lida blong olgeta we oli kamaot biaen long Sera, nem blong hem Jehuel.</w:t>
      </w:r>
      <w:r>
        <w:rPr>
          <w:lang w:val="bi_VU" w:bidi="bi_VU"/>
        </w:rPr>
      </w:r>
      <w:r>
        <w:rPr>
          <w:lang w:val="bi_VU" w:bidi="bi_VU"/>
        </w:rPr>
      </w:r>
    </w:p>
    <w:p>
      <w:pPr/>
      <w:r>
        <w:rPr>
          <w:lang w:val="bi_VU" w:bidi="bi_VU"/>
        </w:rPr>
      </w:r>
    </w:p>
    <w:p>
      <w:pPr/>
      <w:r>
        <w:rPr>
          <w:lang w:val="bi_VU" w:bidi="bi_VU"/>
        </w:rPr>
      </w:r>
      <w:r>
        <w:rPr>
          <w:vertAlign w:val="superscript"/>
          <w:lang w:val="bi_VU" w:bidi="bi_VU"/>
        </w:rPr>
        <w:t>7-9</w:t>
      </w:r>
      <w:r>
        <w:rPr>
          <w:lang w:val="bi_VU" w:bidi="bi_VU"/>
        </w:rPr>
        <w:t xml:space="preserve"> Mo bakegen, long olgeta we oli kam stap long Jerusalem, i gat naen handred fifti sikis famle we oli laen blong Benjamin, mo ol hed blong ol famle ya i olsem. I gat Salu, we papa blong hem Mesulam, mo bubu blong hem Hodavia, mo papa blong bubu blong hem Hasenua, mo Jibnea, we papa blong hem Jeroham, mo Elaha, we papa blong hem Usi, mo bubu blong hem Mikri, mo Mesulam, we papa blong hem Sefatia, mo bubu blong hem Rehuel, mo papa blong bubu blong hem Jibnia.</w:t>
      </w:r>
      <w:r>
        <w:rPr>
          <w:lang w:val="bi_VU" w:bidi="bi_VU"/>
        </w:rPr>
      </w:r>
      <w:r>
        <w:rPr>
          <w:lang w:val="bi_VU" w:bidi="bi_VU"/>
        </w:rPr>
      </w:r>
    </w:p>
    <w:p>
      <w:pPr/>
      <w:r>
        <w:rPr>
          <w:lang w:val="bi_VU" w:bidi="bi_VU"/>
        </w:rPr>
      </w:r>
    </w:p>
    <w:p>
      <w:pPr/>
      <w:r>
        <w:rPr>
          <w:lang w:val="bi_VU" w:bidi="bi_VU"/>
        </w:rPr>
      </w:r>
      <w:r>
        <w:rPr>
          <w:vertAlign w:val="superscript"/>
          <w:lang w:val="bi_VU" w:bidi="bi_VU"/>
        </w:rPr>
        <w:t>10-12</w:t>
      </w:r>
      <w:r>
        <w:rPr>
          <w:lang w:val="bi_VU" w:bidi="bi_VU"/>
        </w:rPr>
        <w:t xml:space="preserve"> Mo ol pris we oli kam stap long Jerusalem,* nem blong olgeta, Jedaea, mo Jehoearib, mo Jakin, mo Asaria, we i nambawan haeman long haos blong Hae God. Pris ya Asaria, papa blong hem Hilkia, mo bubu blong hem Mesulam, mo ol olfala bubu blong hem bifo, i gat Jadok, mo Meraeot, mo Ahitub. Mo i gat pris ya Adaea, we papa blong hem Jeroham, mo bubu blong hem Pasuru, mo olfala bubu blong hem bifo, Malkia. Mo i gat pris ya Mahasae, we papa blong hem Adiel, mo bubu blong hem Jasera, mo ol olfala bubu blong hem bifo, i gat Mesulam, mo Mesilemit, mo Hime.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taem ya, i gat wan taosen seven handred sikisti pris we oli hed blong ol famle blong olgeta, mo we oli savegud olgeta wok we oli stap mekem insaed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Livaet* we oli kam stap long Jerusalem,* nem blong olgeta i olsem. I gat Semaea, we papa blong hem Hasub, mo olfala bubu blong hem bifo Asrikam we i kamaot biaen long Hasabia, mo stamba blong laen* blong olgeta, Merari we papa blong hem Livae* ya bifo.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i gat Bakbakara, mo Heres, mo Galal. Mo i gat Matania, we papa blong hem Mikaha, mo olfala bubu blong hem bifo, Sikri we i kamaot biaen long Asaf.</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i gat Obadaea, we papa blong hem Semaea, mo olfala bubu blong hem bifo Galal we i kamaot biaen long Jedutun. Mo i gat Berekia, we papa blong hem Asa, mo bubu blong hem Elkana, we ol laen blong hem oli stap long ol vilej raonabaot long taon ya Netofa.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gad blong haos* blong Hae God we oli kam stap long Jerusalem,* nem blong olgeta, Salum, mo Akub, mo Talmon, mo Ahiman, wetem ol brata blong olgeta. Mo Salum, hem i lida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Bifo olgeta, ol bubu blong olgeta ya oli stap wok long haos tapolen ya we Moses olgeta oli wokem, oli stap gad long doa blong hem, long saed i go long ples ya we ol haos tapolen blong ol laen* blong Livae* bifo oli stap long hem. Mo biaen, long taem blong haos blong Hae God long Jerusalem, i kam kasem taem ya we ol man Juda* oli go wok slef* long narafala kantri, ol bubu blong olgeta ya oli stap gad long haos ya, long doa blong hem long saed i go long is we nem blong hem “Doa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Salum, papa blong hem Kore, mo bubu blong hem Ebiasaf, mo hem wetem ol narafala laen blong Kora oli stap gad long doa ya blong haos blong Hae God olsem we ol bubu blong olgeta bifo, oli stap mekem, taem oli stap gad long Haos Tapolen ya we oli stap go long hem blong mit wetem Hae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Long taem ya bifo olgeta, Finehas, we papa blong hem Eleasara, hem i lida blong olgeta, mo Hae God i stap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long taem ya bifo, Sekaraea, we papa blong hem Meselemia, hem tu i stap gad long doa blong Haos Tapolen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Olgeta evriwan we ol pris oli jusumaot blong oli gad long ol doa ya, namba blong olgeta i kasem tu handred twelef, mo oli raetemdaon nem blong olgeta folem ol vilej blong olgeta. Bifo, King Deved mo Profet Samuel, tufala i putumap ol bubu blong olgeta blong oli holem wok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olgeta ya wetem olgeta we oli stap kamaot biaen long olgeta oli stap gad long ol doa ya blong haos blong Hae God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Yad blong haos ya i gat fo doa blong hem, we wan i lukluk i go long saot, mo wan i lukluk i go long not, mo wan i lukluk i go long is, mo wan i lukluk i go long wes. Mo i gat fo man we oli stap gad long ol doa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oltaem ol brata blong olgeta we oli stap long ol vilej oli stap kam givhan long olgeta. Nao oltaem, fo man oli kam, oli stap gad long ol doa ya go kasem seven dei, nao fo narawan oli kam tekem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fo lida blong olgeta oli Livaet,* mo wok blong olgeta, oli mas lukluk we evri samting i stap go stret, mo oli mas lukaot long ol narafala rum insaed long stonwol blong haos blong Hae God, mo blong lukaot long ol samting we ol pris oli putumgud olgeta insaed long ol rum ya.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Oltaem olgeta ya oli stap klosap nomo long haos ya, from we oli gad long haos ya, mo evri moning, oli stap openem ol doa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Sam long ol Livaet,* wok blong olgeta i blong lukaot long olgeta samting we ol pris oli stap yusum long taem blong mekem wosip. Oltaem, taem oli stap tekemaot ol samting ya blong ol pris oli yusum, oli mas kaontem olgeta, mo taem oli stap putumbak olgeta, oli mas kaontem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sam long olgeta oli stap lukaot long ol narafala samting long haos* blong Hae God, wetem flaoa mo waen mo olifoel* mo insens* mo ol samting we oli stap putum long insens mo tabu oel blong mekem i smel gud.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ol pris nomo oli gat raet blong tantanem ol samting ya blong wokem insens mo tabu oel.</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I gat wan long olgeta ya we nem blong hem Matitia, we hem i fasbon blong Salum, we i laen* blong Kora. Hem i stap lukaot long wok blong wokem ol bred* ya we i no gat is long hem, blong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sam laen blong Kohat oli stap lukaot long wok blong wokem ol spesel bred ya we i tabu, we long Sabat* dei, pris i stap putum long Rum we i Tabu, insaed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sam famle blong ol Livaet, wok blong olgeta i blong mekem kwaea long haos blong Hae God, mo ol hed blong ol famle ya oli gat ol rum blong olgeta insaed long stonwol blong haos ya. Olgeta ya oli no save mekem ol narafala wok, from we oltaem, long dei mo long naet, oli mas rere blong singsing.</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Olgeta ya oli hed blong ol famle blong ol Livaet. Olgeta oli stap long Jerusalem* mo oli lida blong ol wok ya.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Bifo, wan man, we nem blong hem Jehiel, hem i statem taon ya Gibeon, mo i stap long hem. Nem blong woman blong hem, Mahaka,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fasbon pikinini boe blong tufala, nem blong hem Abdon. Mo ol narafala pikinini boe blong tufala, nem blong olgeta, Juru, mo Kis, mo Bal, mo Nere, mo Nadab,</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Gedoro, mo Ahio, mo Sekaraea,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Miklot, we i bonem Simea. Mo olgeta we oli kamaot biaen long olgeta ya oli stap long Jerusalem,* klosap long ol narafala laen* blong Benjamin*.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Nere, hem i bonem Kis, mo Kis i bonem King Sol. Mo King Sol i gat fo pikinini boe blong hem we nem blong olgeta, Jonatan, mo Malkisua, mo Abinadab, mo Esbal.</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Jonatan, hem i bonem Meribal, mo Meribal i bonem Maeka.</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Mo Maeka i gat fo pikinini boe blong hem we nem blong olgeta Piton, mo Melek, mo Tarea, mo Ahas.</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Mo Ahas i bonem Jaraha, mo Jaraha i gat tri pikinini boe blong hem we nem blong trifala, Alemet, mo Asmavet, mo Simri. Mo Simri i bonem Mojaha,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mo Mojaha i bonem Binea, mo Binea i bonem Rafaha, mo Rafaha i bonem Eleasa, mo Eleasa i bonem Ajel.</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Mo Ajel i gat sikis pikinini boe blong hem, we nem blong olgeta, Asrikam, mo Bokruhu, mo Ismael, mo Searia, mo Obadaea, mo Hanan.</w:t>
      </w:r>
      <w:r>
        <w:rPr>
          <w:lang w:val="bi_VU" w:bidi="bi_VU"/>
        </w:rPr>
      </w:r>
      <w:r>
        <w:rPr>
          <w:lang w:val="bi_VU" w:bidi="bi_VU"/>
        </w:rPr>
      </w:r>
    </w:p>
    <w:p>
      <w:pPr/>
      <w:r>
        <w:rPr>
          <w:lang w:val="bi_VU" w:bidi="bi_VU"/>
        </w:rPr>
      </w:r>
    </w:p>
    <w:p>
      <w:pPr>
        <w:pStyle w:val="Heading2"/>
      </w:pPr>
      <w:r>
        <w:rPr>
          <w:lang w:val="bi_VU" w:bidi="bi_VU"/>
        </w:rPr>
        <w:t>1 Chronicles 10:1</w:t>
      </w:r>
      <w:r>
        <w:rPr>
          <w:lang w:val="bi_VU" w:bidi="bi_VU"/>
        </w:rPr>
      </w:r>
    </w:p>
    <w:p>
      <w:pPr/>
      <w:r>
        <w:rPr>
          <w:lang w:val="bi_VU" w:bidi="bi_VU"/>
        </w:rPr>
      </w:r>
      <w:r>
        <w:rPr>
          <w:vertAlign w:val="superscript"/>
          <w:lang w:val="bi_VU" w:bidi="bi_VU"/>
        </w:rPr>
        <w:t>1</w:t>
      </w:r>
      <w:r>
        <w:rPr>
          <w:lang w:val="bi_VU" w:bidi="bi_VU"/>
        </w:rPr>
        <w:t xml:space="preserve"> Nao ol man Filistia oli kam mekem faet long ol laen* blong Isrel* long hil ya Gilboa, nao oli kilim plante long olgeta oli ded, mo ol narafala oli ronronwe.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ol man Filistia oli ronem King Sol wetem ol pikinini blong hem gogo oli kasem olgeta, nao oli kilim tri pikinini blong hem oli ded. Nem blong trifala ya, i gat Jonatan, mo Abinadab mo Malkisua.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faet i kam strong tumas long ples ya we king i stap long hem. Ol ara blong ol enemi oli stap kasem hem, mo hem i karekil.</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hem i talem long yang man ya we i stap karem ol samting blong faet blong hem se, “Yu pulumaot naef blong faet blong yu, yu stikim mi mi ded. Ol man ya oli hiten man. I nogud bambae oli stap tok flas blong jikim mi from we oli winim mi.” Be yangfala ya i fraet tumas, i no save mekem samting ya. Nao king i pulumaot naef blong faet blong hem, i holem, i foldaon antap long hem, i stikim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taem yangfala ya i luk we king i ded, hem tu i pulumaot naef blong hem, i foldaon antap long hem, i ded wetem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fasin ya, King Sol wetem trifala pikinini ya blong hem oli ded long sem dei nomo, mo hemia nao en blong rul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taem ol laen blong Isrel we oli stap long bigfala levelples ya Jisrehel, long medel blong ol hil oli harem we ol soldia blong olgeta oli ronronwe, mo we king wetem trifala pikinini ya blong hem oli ded, olgeta oli no moa tingbaot ol taon blong olgeta, oli girap, oli ronronwe. Nao ol man Filistia oli kam stap long ol taon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nekis dei, ol man Filistia oli kam blong tektekemaot olting blong ol man ya we oli ded long faet, mo oli faenem bodi blong king, wetem bodi blong trifala pikinini ya blong hem oli stap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oli katemaot hed blong king mo oli tekemaot ol klos blong faet blong hem, oli givim long sam man blong oli karem, oli goraon long olgeta ples long Filistia, oli talemaot nius ya long ol god blong olgeta mo long ol man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oli putum ol samting ya blong faet blong hem insaed long wan haos blong prea blong olgeta, mo oli hangem hed blong hem insaed long haos blong prea blong god ya Dagon.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taem ol laen blong Isrel blong taon ya Jabes long Gilead, oli harem we ol man Filistia oli wokem fasin ya long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strong man blong olgeta we oli no save fraet nating oli go tekemaot bodi blong hem, wetem bodi blong trifala pikinini ya blong hem, oli karem olgeta i kam long Jabes, oli go berem ol bun blong olgeta aninit long wan oktri* long ples ya. Nao oli livim kakae, oli no kakae gogo kasem seven dei.</w:t>
      </w:r>
      <w:r>
        <w:rPr>
          <w:lang w:val="bi_VU" w:bidi="bi_VU"/>
        </w:rPr>
      </w:r>
      <w:r>
        <w:rPr>
          <w:lang w:val="bi_VU" w:bidi="bi_VU"/>
        </w:rPr>
      </w:r>
    </w:p>
    <w:p>
      <w:pPr/>
      <w:r>
        <w:rPr>
          <w:lang w:val="bi_VU" w:bidi="bi_VU"/>
        </w:rPr>
      </w:r>
    </w:p>
    <w:p>
      <w:pPr/>
      <w:r>
        <w:rPr>
          <w:lang w:val="bi_VU" w:bidi="bi_VU"/>
        </w:rPr>
      </w:r>
      <w:r>
        <w:rPr>
          <w:vertAlign w:val="superscript"/>
          <w:lang w:val="bi_VU" w:bidi="bi_VU"/>
        </w:rPr>
        <w:t>13-14</w:t>
      </w:r>
      <w:r>
        <w:rPr>
          <w:lang w:val="bi_VU" w:bidi="bi_VU"/>
        </w:rPr>
        <w:t xml:space="preserve"> King Sol i ded from we hem i no putum tingting blong hem i stap strong long Hae God, mo i no obei long ol tok blong hem. Hem i no luk long Hae God blong faenemaot rod long hem, be hem i girap, i go luk wan kleva blong faenemaot rod long ol devel blong ol dedman. Nao Hae God i kilim hem i ded, mo i putumap Deved, we papa blong hem Jese, blong i tekem ples blong hem i kam king.</w:t>
      </w:r>
      <w:r>
        <w:rPr>
          <w:lang w:val="bi_VU" w:bidi="bi_VU"/>
        </w:rPr>
      </w:r>
      <w:r>
        <w:rPr>
          <w:lang w:val="bi_VU" w:bidi="bi_VU"/>
        </w:rPr>
      </w:r>
    </w:p>
    <w:p>
      <w:pPr/>
      <w:r>
        <w:rPr>
          <w:lang w:val="bi_VU" w:bidi="bi_VU"/>
        </w:rPr>
      </w:r>
    </w:p>
    <w:p>
      <w:pPr>
        <w:pStyle w:val="Heading2"/>
      </w:pPr>
      <w:r>
        <w:rPr>
          <w:lang w:val="bi_VU" w:bidi="bi_VU"/>
        </w:rPr>
        <w:t>1 Chronicles 11:1</w:t>
      </w:r>
      <w:r>
        <w:rPr>
          <w:lang w:val="bi_VU" w:bidi="bi_VU"/>
        </w:rPr>
      </w:r>
    </w:p>
    <w:p>
      <w:pPr/>
      <w:r>
        <w:rPr>
          <w:lang w:val="bi_VU" w:bidi="bi_VU"/>
        </w:rPr>
      </w:r>
      <w:r>
        <w:rPr>
          <w:vertAlign w:val="superscript"/>
          <w:lang w:val="bi_VU" w:bidi="bi_VU"/>
        </w:rPr>
        <w:t>1</w:t>
      </w:r>
      <w:r>
        <w:rPr>
          <w:lang w:val="bi_VU" w:bidi="bi_VU"/>
        </w:rPr>
        <w:t xml:space="preserve"> Nao olgeta laen* blong Isrel,* oli kam wanples long Hebron blong luk King Deved long ples ya, mo oli talem long hem se, “King. Yumi ya, yumi evriwan i wan famle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Bifo, nating we King Sol i king blong yumi, be yu nao yu stap lidim yumi long faet, mo yu stap tekem mifala i kambak we mifala i sef gud nomo. Hae God i God blong yumi, mo yumi ol man blong hem, mo hem i promes finis long yu, se bambae yu yu lida blong mifala, mo yu yu king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fasin ya nao, olgeta lida blong ol laen blong Isrel oli kam long Hebron, oli kam stanap long fes blong King Deved, mo hem i mekem wan promes wetem olgeta long fes blong Hae God, we oli agri se hem bambae i king blong olgeta mo olgeta bambae oli man blong hem. Nao olgeta oli kafsaedem oel i go long hed blong hem blong putumap hem i kam king blong ol laen blong Isrel, olsem we Hae God i bin promes long Profet Samuel bifo.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King Deved wetem ol laen blong Isrel oli go blong mekem faet long taon ya Jerusalem*. Long taem ya, taon ya, nem blong hem Jebus yet, mo ol laen blong Jebus we oli man blong ples ya bifo olgeta, oli stap yet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ya oli talem long hem, se bambae hem i no save go insaed long taon ya blong olgeta, be hem i go holem taon ya wetem strong ples blong haed blong olgeta we nem blong hem Saeon,* mo biaen hem i putum narafala nem blong hem se, “Taon* blong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dei ya, King Deved i talem long ol man blong hem se, “!Olgeta! !Sipos wan long yufala i kilim wan man Jebus i ded fastaem, hem bambae i kam komanda blong ol soldia blong yumi!” Nao Joab, we mama blong hem Jeruia, hem i lidim ol man i go insaed fastaem, mo hem i kam komanda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from we king i go stap long ples ya we i wan strong ples blong haed, ol man oli stap kolem ples ya se, “Taon blong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bildim taon ya bakegen, i stat long ples ya we oli berem wan krik insaed long taon ya long saed i go long is. Mo Joab i gohed, i wokemgud taon ya bakegen, i finisimgud.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oltaem, king i stap kam strong moa, from we Hae God i gat olgeta paoa, mo oltaem i stap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i gat ol nambawan soldia blong King Deved we ol man oli savegud olgeta. Olgeta ya wetem ol narafala laen* blong Isrel* oli bin givhan long hem blong i kam king blong olgeta, olsem we Hae God i bin promes long olgeta, mo oli stap mekem kingdom blong hem i kam strong moa. Nem blong olgeta ya i olsem.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Faswan long olgeta Jasobeam, we i laen blong Hakmon. Hem i wan long trifala man ya we ol man oli stap singaot trifala se, “Tri man blong King Deved”, mo hem i lida blong trifala. Wan taem, hem i go faet long tri handred man, mo i kilim olgeta evriwan oli ded long spia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narawan, Eleasara we i nambatu long trifala ya. Hem i wan laen blong Ahoho, mo papa blong hem Dodo.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taem ya we King Deved i go faet long ol man Filistia long Pasdamim, man ya i stap faet strong long saed blong hem. Hem i stap stret long wan garen bale,* nao ol narafala laen blong Isrel oli stat ronwe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hem wetem ol man blong hem oli stanap strong long medel blong garen ya, mo oli stap faet agens long ol man Filistia ya gogo Hae God i mekem olgeta oli win 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Wan dei, tri man long olgeta toti soldia ya we oli lida blong ol narafala soldia, trifala i go long bigfala ston ya we King Deved i stap long hem, klosap long hol blong ston ya long Adulam. Long taem ya ol man Filistia oli putumap ol haos tapolen blong olgeta long bigfala levelples ya Refaem,* long medel blong ol hil, mo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Ples ya we king i stap long hem i wan strong ples blong haed antap long hil, mo ol man Filistia oli holem taon ya Betlehem,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i stap tingbaot taon ya we i taon blong hem, mo i talem se, “O, sipos wan man i save go kasem sam wota long wel ya long doa* blong stonwol blong taon ya, i karem i kam blong mi save dring, bambae mi harem gud tumas.”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trifala ya i go pastru long ples we ol man Filistia ya oli stap long hem, trifala i go kasem wel ya, mo trifala i tekem wota, trifala i karem i kam long king blong i dring, be hem i no wantem dring. Hem i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i talem se, “Mi no save dring wota ya. Sipos mi dring, bambae i olsem we mi dring blad blong trifala ya we i letem laef blong trifala blong go tekem i kam.” Nao hem i no dring. Hemia nao ol bigbigfala samting we trifala man ya blong King Deved i mekem.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Abisae, we i brata blong Joab, hem i lida blong grup ya we nem blong hem, “Ol Toti Man blong King Deved”. Wan taem hem i holem spia blong hem, i go faet long tri handred man, mo i kilim olgeta evriwan oli ded, mo from samting ya, ol man oli stap leftemap nem blong hem i kam hae moa long ol narafala toti man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nem blong hem i stap go antap moa long nem blong ol narafala ya, mo hem i kam lida blong olgeta, be nem blong hem i no kam hae moa winim nem blong tri narafala man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Benaea, wan man Kabjehel, we papa blong hem Jehoeada, hem tu i wan soldia we ol man oli stap leftemap nem blong hem. Hem i mekem plante bigbigfala samting, mo i kilim tu strong man blong Moab tu i ded. Mo wan taem, long taem blong kolkol, hem i go insaed long wan hol, nao i kilim wan laeon i ded.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hem i kilim wan man Ijip tu i ded, we hem i wan bigfala man mo i longfala i bitim tu meta, mo spia blong faet blong hem tu i bigwan tumas. Be Benaea i holem nalnal blong hem, i go faet long man ya, mo i pulumaot spia long han hem, i sperem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Hemia nao ol bigbigfala samting we Benaea i mekem. Hem tu i wan long ol toti man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we ol man oli stap leftemap nem blong hem i hae moa long plante long ol narafala, be nem blong hem i no hae moa winim nem blong tri narafala man ya. Mo King Deved i putum hem i bos blong ol bodigad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Nem blong ol nambawan soldia blong King Deved i gat Asahel, we i brata blong Joab, mo Elanan, wan man Betlehem, we papa blong hem Dodo,</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Samot, we i man Harod, mo Helej, we i man Pelet,</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Ira, wan man Tekoa, we papa blong hem Ikes, mo Abiesa, we i man Anatot,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Sibekae, we i man Husa, mo Ilae, we i man Ahoho,</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Maharae, we i man Netofa, mo Heled, wan man Netofa, we papa blong hem Bahanaha,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Itae, wan man Gibea blong distrik ya Benjamin,* we papa blong hem Ribae, mo Benaea, we i man Piraton,</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Hurae, we i blong bigfala levelples long medel blong ol hil klosap long Gahas, mo Abiel, we i man Aba,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Asmavet, we i man Baharum, mo Eliabaha, we i man Sahalbon,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Hasem, we i man Gison, mo Jonatan, wan man Harara, we papa blong hem Sage,</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Ahiam, wan narafala man Harara, we papa blong hem Sakara, mo Elifal, we papa blong hem Uru,</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Hefa, we i man Mekera, mo Ahia, we i man Pelon,</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Hesro, we i man Kamel, mo Naharae, we papa blong hem Esbae,</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Joel, we i brata blong Natan, mo Mibara, we papa blong hem Hagri,</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mo Jelek, we i man Amon, mo Naharae, wan man Beherot, we i man blong karem ol samting blong faet blong Joab,</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Ira mo Gareb, we tufala i man Jatiri,</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mo Uria, we i man Het, mo Sabad, we papa blong hem Ahalae,</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mo Adina, we papa blong hem Sisaha, we i wan haeman long laen blong Ruben,* mo i lidim wan grup blong hem we i gat toti soldia long hem,</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mo Hanan, we papa blong hem Mahaka, mo Josafat, we i man Mitan,</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mo Usia, we i man Astera, mo Sama mo Jehiel, we tufala i man Aroere, we papa blong tufala Hotam</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mo Jediael mo Joha, we tufala i man Tiji, we papa blong tufala Simri,</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mo Eliel, we i man Mahava, mo Jeribae mo Josavia, we papa blong tufala Elnaham, mo Itma we i man Moab,</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mo Eliel mo Obed mo Jahasiel, we trifala i man Joba.</w:t>
      </w:r>
      <w:r>
        <w:rPr>
          <w:lang w:val="bi_VU" w:bidi="bi_VU"/>
        </w:rPr>
      </w:r>
      <w:r>
        <w:rPr>
          <w:lang w:val="bi_VU" w:bidi="bi_VU"/>
        </w:rPr>
      </w:r>
    </w:p>
    <w:p>
      <w:pPr/>
      <w:r>
        <w:rPr>
          <w:lang w:val="bi_VU" w:bidi="bi_VU"/>
        </w:rPr>
      </w:r>
    </w:p>
    <w:p>
      <w:pPr>
        <w:pStyle w:val="Heading2"/>
      </w:pPr>
      <w:r>
        <w:rPr>
          <w:lang w:val="bi_VU" w:bidi="bi_VU"/>
        </w:rPr>
        <w:t>1 Chronicles 12:1</w:t>
      </w:r>
      <w:r>
        <w:rPr>
          <w:lang w:val="bi_VU" w:bidi="bi_VU"/>
        </w:rPr>
      </w:r>
    </w:p>
    <w:p>
      <w:pPr/>
      <w:r>
        <w:rPr>
          <w:lang w:val="bi_VU" w:bidi="bi_VU"/>
        </w:rPr>
      </w:r>
      <w:r>
        <w:rPr>
          <w:vertAlign w:val="superscript"/>
          <w:lang w:val="bi_VU" w:bidi="bi_VU"/>
        </w:rPr>
        <w:t>1</w:t>
      </w:r>
      <w:r>
        <w:rPr>
          <w:lang w:val="bi_VU" w:bidi="bi_VU"/>
        </w:rPr>
        <w:t xml:space="preserve"> Nao long taem ya we Deved i ronwe long King Sol, i go stap long Jiklag, i gat plante man we oli nambawan soldia, we oli savegud fasin blong faet, oli go joen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Olgeta ya oli laen* blong Benjamin,* we King Sol tu i laen blong hem. Olgeta ya oli save sut gud long bonara, mo oli save sakem ston long sling long lefhan mo raethan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Ahiesa wetem brata blong hem Joas, we tufala i man Gibea, we papa blong tufala Semaha, tufala i lida blong olgeta. Mo nem blong ol narawan i gat Jesiel mo Pelet, we papa blong tufala Asmavet, mo Beraka mo Jehu, we tufala i man Anatot,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Jismaea, we i man Gibeon, we hem i wan soldia we ol man oli savegud hem, mo hem i wan lida blong ol toti man ya blong king. Mo i gat Jeremaea, mo Jahasiel, mo Johanan, mo Josabad, we oli man Gederaha.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i gat Elusae mo Jerimot, mo Bealia, mo Semaria, mo Sefatia, we oli man Harif.</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i gat Elkana, mo Jisia, mo Asarel, mo Joesa, mo Jasobeam, we oli laen blong Kora.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i gat Joelaha, mo Sebadia, we tufala i man Gedoro, we papa blong tufala Jeroham.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i gat ol laen* blong Gad,* oli kam joen long ol soldia blong Deved, long taem ya we oli stap long strong ples blong haed blong olgeta long draeples. Olgeta ya oli strong man blong faet we ol man oli savegud nem blong olgeta, mo oli savegud fasin blong yusum sil* mo spia. Fes blong olgeta i strong olsem fes blong laeon, mo oli save muv kwik olsem ol wael dia* long ples blong hil.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nem blong ol lida blong olgeta, i stat long man we i hae moa i godaon i olsem. I gat Eja, we i namba wan long olgeta, mo, i gat Obadaea, mo Eliab,</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Mismanaha, mo Jeremaea,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Atae, mo Eliel,</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Johanan, mo Elsabad,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Jeremaea, mo Makbanae.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Sam long olgeta ya oli kapten blong wan taosen man, mo sam oli kapten blong wan handred man.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wan taem, long fas manis blong yia, long taem we Jodan Reva i stap ron bigwan, i kavremap olgeta ples long ples ya, ol man ya oli kamkros long reva ya, oli mekem faet long ol man we oli stap long ol levelples klosap long reva saed i kam long wes, mo saed i go long is, nao oli ronemaot olgeta oli go olbaot.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wan taem, wan kampani blong ol laen* blong Benjamin,* wetem wan kampani blong ol laen blong Juda* oli kam blong luk Deved long sefples ya we hem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hem i goaot, i mitim olgeta, mo i talem se, “!Olgeta! Sipos yufala i fren blong mi we yufala i kam blong givhan long mi, mi mi glad blong tekem yufala i joen wetem mifala. Be yufala i mas save. Mi mi no bin mekem wan samting nating blong spolem yufala, mo sipos yufala i kam blong putum mi long han blong ol enemi blong mi, God blong ol bubu blong yumi bambae i save samting ya, mo hem bambae i panisim yufala from.”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Spirit blong God i kam long Amasae, i holem hem. Man ya i wan long olgeta we biaen i kam komanda blong ol toti man ya blong king, mo hem i singaot bigwan se, “!Deved, pikinini blong Jese! !Mifala i man blong yu! !God i stap wetem yu! !Prea blong mifala, we yu wetem oli man blong yu bambae yufala i win!” Nao Deved i tekem olgeta, i putumap olgeta oli kapten blong ol soldia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taem ya we Deved i joen wetem ol king blong ol man Filistia blong go mekem faet long King Sol, i gat sam laen* blong Manase* we oli go joen wetem hem. Be ol king ya oli fraet se bambae hem i giaman long olgeta, i putum olgeta long han blong king blong hem, nao oli sanem hem i gobak long Jiklag, mo from samting ya, hem i no mekem wan samting blong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laen blong Manase ya, nem blong olgeta i olsem. I gat Adnaha, mo Josabad, mo Jediael, mo Mikael, mo Josabad, mo Elihu, mo Jiletae. Fastaem, olgeta ya oli lida blong ol soldia long laen blong olgeta, mo olgeta wanwan oli kapten blong wan taosen man,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oli kam joen long Deved, mo oli kam kapten blong ol soldia blong hem from we olgeta evriwan oli nambawan soldia. Mo biaen, oli kam kapten blong ol soldia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klosap evri dei nomo, ol man oli stap kam joen long Deved, mo oli stap mekem we ol soldia blong hem oli kam plante we plante moa.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long taem ya we Deved i stap long taon ya Hebron, plante soldia we oli savegud fasin blong faet oli stap go blong joen long ol soldia blong hem, blong halpem hem blong i kam king, i tekem ples blong King Sol, olsem we Hae God i bin promes long hem. Namba blong olgeta ya i olsem.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Long laen* blong Juda,* i gat sikis taosen eit handred man, we oli stap karem sil* mo spia.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long laen blong Simeon,* i gat seven taosen wan handred man we oli tren gud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long laen blong Livae,* i gat fo taosen sikis handred man.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wetem olgeta ya, i gat pris ya Jehoeada, we i lida blong tri taosen seven handred man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pris ya Jadok, we i wan strong man blong faet, wetem twanti tu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long laen blong Benjamin,* i gat tri taosen man. Be King Sol tu i wan long olgeta long laen ya, mo bighaf blong olgeta oli stap strong long saed blong hem, mo oli stap ona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long laen blong Efrem,* i gat twanti taosen eit handred man we oli go joen long Deved, we long laen blong olgeta, ol man oli savegud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long olgeta long laen blong Manase* long saed blong Jodan Reva long wes, i gat eitin taosen man we ol laen ya oli jusumaot olgeta blong oli go givhan long Deved blong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long laen blong Isakara,* i gat tu handred lida wetem ol man blong olgeta. Ol lida ya oli savegud ol samting ya we ol laen blong Isrel* oli mas mekem mo oli savegud tu raet taem blong mekem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long laen blong Sebulun,* i gat fifti taosen man oli go joen long Deved, we ol man oli trastemgud olgeta mo we oli stap rere oltaem blong faet, mo oli lanemgud fasin blong yusum ol samting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long laen blong Naftali,* i gat wan taosen lida wetem toti seven taosen man we oli stap karem sil mo spia.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long laen blong Dan,* i gat twanti eit taosen sikis handred man we oli tren gud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long laen blong Asere,* i gat foti taosen man we oli stap rere oltaem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long narasaed Jodan Reva long is, i gat ol laen blong Ruben,* mo ol laen blong Gad,* mo ol laen blong Manase, mo long trifala laen ya, i gat wan handred twanti taosen man we oli lanemgud fasin blong yusum ol samting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Olgeta soldia ya oli stap rere oltaem blong faet, mo oli go hivap long Hebron we tingting blong olgeta i strong se Deved i mas kam king blong olgeta laen blong Isrel. Mo ol narafala laen blong Isrel tu oli karem sem tingting ya nomo.</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Ol soldia ya oli stap tri dei wetem Deved long ples ya, mo oli stap mekem lafet long ol kakae mo dring we ol famle blong olgeta oli mekemrere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ol man blong ol ples raonabaot go kasem ol ples long trifala distrik ya Isakara mo Sebulun mo Naftali olwe long not, olgeta evriwan oli karem kakae i kam. Olgeta ya oli hivimap ol kakae ya long ol dongki mo ol kamel mo ol hafkas* dongki mo ol buluk blong olgeta, nao oli karem i kam. Oli karem flaoa, mo frut blong figtri,* mo frut blong grep we i sandrae, mo olifoel,* mo oli karem ol buluk wetem ol sipsip tu blong oli kilim blong kakae. Oli mekem olgeta samting ya blong soemaot we olgeta evriwan long kantri ya oli glad we oli glad tumas.</w:t>
      </w:r>
      <w:r>
        <w:rPr>
          <w:lang w:val="bi_VU" w:bidi="bi_VU"/>
        </w:rPr>
      </w:r>
      <w:r>
        <w:rPr>
          <w:lang w:val="bi_VU" w:bidi="bi_VU"/>
        </w:rPr>
      </w:r>
    </w:p>
    <w:p>
      <w:pPr/>
      <w:r>
        <w:rPr>
          <w:lang w:val="bi_VU" w:bidi="bi_VU"/>
        </w:rPr>
      </w:r>
    </w:p>
    <w:p>
      <w:pPr>
        <w:pStyle w:val="Heading2"/>
      </w:pPr>
      <w:r>
        <w:rPr>
          <w:lang w:val="bi_VU" w:bidi="bi_VU"/>
        </w:rPr>
        <w:t>1 Chronicles 13:1</w:t>
      </w:r>
      <w:r>
        <w:rPr>
          <w:lang w:val="bi_VU" w:bidi="bi_VU"/>
        </w:rPr>
      </w:r>
    </w:p>
    <w:p>
      <w:pPr/>
      <w:r>
        <w:rPr>
          <w:lang w:val="bi_VU" w:bidi="bi_VU"/>
        </w:rPr>
      </w:r>
      <w:r>
        <w:rPr>
          <w:vertAlign w:val="superscript"/>
          <w:lang w:val="bi_VU" w:bidi="bi_VU"/>
        </w:rPr>
        <w:t>1</w:t>
      </w:r>
      <w:r>
        <w:rPr>
          <w:lang w:val="bi_VU" w:bidi="bi_VU"/>
        </w:rPr>
        <w:t xml:space="preserve"> Nao King Deved i toktok wetem ol komanda blong hem we oli kapten blong wan taosen soldia, mo olgeta we oli kapten blong wan handred soldia, i talemaot tingting blong hem long olgeta, nao oli mekem wan plan.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biaen, hem i talemaot plan ya long ol laen* blong Isrel* se, “!Olgeta! Mi mi stap tingbaot se yumi mas go karem Bokis ya we i Saen blong Promes blong Hae God i kambak long ples blong yumi. Hae God ya, hem i God blong yumi, mo sipos hem i wantem olsem, mo yufala tu i glad, bambae yumi sanem sam man oli goraon long ol narafala laen blong yumi, mo long ol pris, mo long ol Livaet,* long ol taon blong olgeta olbaot long kantri ya, blong singaot olgeta oli kam joen wetem yumi long ples ya. Nao bambae yumi evriwan i go long Kiriatsearim, blong karem Bokis ya i kam, from we long taem blong King Sol, yumi no moa tingbaot Bokis ya, yumi livim nomo i stap.”</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olgeta man oli glad tumas long tingting ya, mo oli agri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king i sanem tok i go long olgeta laen blong Isrel olbaot long kantri ya, i stat long saot, long mak blong graon blong ol man Ijip, i go kasem ples ya Hamat long not, we rod i pastru long ol hil. Hem i singaot olgeta man evriwan oli kam wanples, blong oli go tekem Bokis ya i kam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Bokis ya i Saen blong Promes blong Hae God, mo nem blong Hae God i stap long hem, from we tufala jerubim* long Lid blong Bokis ya i olsem bigfala jea blong hem we hem i stap sidaon antap long hem. Nao olgeta man ya oli go long distrik ya Juda,* long taon ya Balaha, we narafala nem blong hem Kiriatsearim, blong karem Bokis ya i kam.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long ples ya, oli go long haos blong Abinadab, oli karemaot Bokis ya, oli putum long wan niufala kat we buluk i pulum, mo Usaha mo Ahio, tufala i holem rop blong buluk, tufala i pulum i kam.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king wetem ol man ya oli stap danis blong ona long Hae God, we oli meksave. Oli stap singsing mo oli stap plei long gita, wetem tamtam, mo simbol,* mo trampet, blong mekem miusik.</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taem we oli kam kasem ples ya we ol man oli stap klinimaot makas blong wit* long hem long Kidon, tufala buluk ya we i stap pulum kat i stambol, nao Usaha i pusum han blong hem, blong i holem Bokis ya i no foldaon.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long semtaem nomo, Hae God i kros long hem, mo i kilim hem i ded from we hem i tajem Bokis ya. Hem i ded wantaem nomo long fes blong Hae God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biaen, oli putum nem blong ples ya, se Perejusa, we i min se, “Ples we Usaha i Kasem Panis”, mo nem ya i stap kam kasem tede. Nao King Deved i kros tumas from we Hae God i kros long Usaha, i panisim hem olsem.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biaen, hem i fraet tumas long Hae God, nao i talem se, “?Bambae mi tekem Bokis ya i kamhom wetem mi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no karem Bokis ya i go wetem hem long Jerusalem, i livim i stap long haos blong wan man we nem blong hem Obededom, we i blong taon ya Gat.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Bokis ya i stap tri manis long ples ya, mo Hae God i stap blesem Obededom wetem ol famle blong hem, mo olgeta samting we hem i gat.</w:t>
      </w:r>
      <w:r>
        <w:rPr>
          <w:lang w:val="bi_VU" w:bidi="bi_VU"/>
        </w:rPr>
      </w:r>
      <w:r>
        <w:rPr>
          <w:lang w:val="bi_VU" w:bidi="bi_VU"/>
        </w:rPr>
      </w:r>
    </w:p>
    <w:p>
      <w:pPr/>
      <w:r>
        <w:rPr>
          <w:lang w:val="bi_VU" w:bidi="bi_VU"/>
        </w:rPr>
      </w:r>
    </w:p>
    <w:p>
      <w:pPr>
        <w:pStyle w:val="Heading2"/>
      </w:pPr>
      <w:r>
        <w:rPr>
          <w:lang w:val="bi_VU" w:bidi="bi_VU"/>
        </w:rPr>
        <w:t>1 Chronicles 14:1</w:t>
      </w:r>
      <w:r>
        <w:rPr>
          <w:lang w:val="bi_VU" w:bidi="bi_VU"/>
        </w:rPr>
      </w:r>
    </w:p>
    <w:p>
      <w:pPr/>
      <w:r>
        <w:rPr>
          <w:lang w:val="bi_VU" w:bidi="bi_VU"/>
        </w:rPr>
      </w:r>
      <w:r>
        <w:rPr>
          <w:vertAlign w:val="superscript"/>
          <w:lang w:val="bi_VU" w:bidi="bi_VU"/>
        </w:rPr>
        <w:t>1</w:t>
      </w:r>
      <w:r>
        <w:rPr>
          <w:lang w:val="bi_VU" w:bidi="bi_VU"/>
        </w:rPr>
        <w:t xml:space="preserve"> Nao King Hiram blong Taea i sanem sam man blong hem oli kam luk King Deved blong tokbaot fasin we tufala kantri ya blong tufala i save wokem bisnes. Mo hem i sanem sam man we oli waes long fasin blong katem ston, mo sam man blong wokem haos, wetem ol timba ya sida* blong oli kam wokem wan haos blong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taem King Deved i luk samting ya, hem i savegud we Hae God i putumap hem i kam king blong ol laen* blong Isrel,* mo we i stap mekem kingdom blong hem i kam antap moa from we i wantem blesem ol man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taem ya we King Deved i stap long Jerusalem,* hem i stap tekem plante woman oli kam woman blong hem, nao i gat plante pikinini boe mo plante dota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pikinini boe blong hem we oli bon long Jerusalem, nem blong olgeta i olsem. I gat Samua, mo Sobab, mo Natan, mo Solomon,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Jibara, mo Elisua, mo Elpelet,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Noga, mo Nefeg, mo Jafia,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Elisama, mo Beheliada, mo Elifelet.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taem ol man Filistia oli harem we ol laen* blong Isrel* oli putumap King Deved i kam king blong olgeta laen blong Isrel evriwan, ol soldia blong olgeta oli kam blong lukaot hem blong holem hem. Be taem hem i harem samting ya, hem wetem ol soldia blong hem oli aot long Jerusalem* blong go faet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 man Filistia oli kam kasem bigfala levelples ya Refaem,* long medel blong ol hil, mo oli stap stilim olting blong ol man we oli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king i prea, i talem se, “Hae God. ?Olsem wanem? ?Sipos mi go mekem faet long olgeta ya, bambae yu yu save givhan long mi blong mi winim olgeta?” Mo Hae God i givim ansa long hem se, “!Yu go mekem faet long olgeta! !Bambae mi mi givhan long yu blong yu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king i go long ples ya we biaen oli putum nem blong hem se Balperajim, i mekem faet long olgeta, mo i winim olgeta. Mo hem i talem se, “Hae God i yusum mi blong i brekemdaon ol soldia blong ol enemi blong mi, i gotru, olsem bigfala wota we i ron strong tumas, i brekem wan ples i gotru.” Taswe oli putum nem blong ples ya se Balperajim, we i min se “Masta ya we i man blong brekem ples, hem i gotru”.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taem ol man Filistia oli ronwe, oli livim ol pija blong ol god blong olgeta i stap, mo king i talem long ol soldia blong hem blong oli bonem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i no longtaem, ol man Filistia oli kambak long bigfala levelples ya bakegen, oli stap spolem ples ya, mo oli stap stilim ol samting.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king i prea blong faenemaot rod long Hae God bakegen, mo Hae God i givim ansa long hem se, “Taem yu aot long ples ya, yu no go stret long olgeta. Bambae yu pasraon, yu kam biaen long olgeta, yu mekemrere blong go mekem faet long olgeta, long ples ya we ol tri ya balsam*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taem yu harem noes antap long ol tri ya, olsem noes blong ol soldia we oli stap maj i kam, bambae yu girap, yu go mekem faet long olgeta, from we mi bambae mi stap go fastaem long yu blong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king i mekem olsem we Hae God i talem long hem, mo olgeta oli ronem ol man Filistia ya oli gobak, mo oli stap kilim olgeta, i stat long Gibeon, i go kasem Gesa.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nius blong ol bigbigfala samting ya we hem i mekem i go olbaot long olgeta ples, mo Hae God i mekem ol man long olgeta kantri oli fraet long hem.</w:t>
      </w:r>
      <w:r>
        <w:rPr>
          <w:lang w:val="bi_VU" w:bidi="bi_VU"/>
        </w:rPr>
      </w:r>
      <w:r>
        <w:rPr>
          <w:lang w:val="bi_VU" w:bidi="bi_VU"/>
        </w:rPr>
      </w:r>
    </w:p>
    <w:p>
      <w:pPr/>
      <w:r>
        <w:rPr>
          <w:lang w:val="bi_VU" w:bidi="bi_VU"/>
        </w:rPr>
      </w:r>
    </w:p>
    <w:p>
      <w:pPr>
        <w:pStyle w:val="Heading2"/>
      </w:pPr>
      <w:r>
        <w:rPr>
          <w:lang w:val="bi_VU" w:bidi="bi_VU"/>
        </w:rPr>
        <w:t>1 Chronicles 15:1</w:t>
      </w:r>
      <w:r>
        <w:rPr>
          <w:lang w:val="bi_VU" w:bidi="bi_VU"/>
        </w:rPr>
      </w:r>
    </w:p>
    <w:p>
      <w:pPr/>
      <w:r>
        <w:rPr>
          <w:lang w:val="bi_VU" w:bidi="bi_VU"/>
        </w:rPr>
      </w:r>
      <w:r>
        <w:rPr>
          <w:vertAlign w:val="superscript"/>
          <w:lang w:val="bi_VU" w:bidi="bi_VU"/>
        </w:rPr>
        <w:t>1</w:t>
      </w:r>
      <w:r>
        <w:rPr>
          <w:lang w:val="bi_VU" w:bidi="bi_VU"/>
        </w:rPr>
        <w:t xml:space="preserve"> Nao King Deved i wokem ol haos blong hem long haf ya blong Jerusalem* we nem blong hem “Taon* blong King Deved”. Mo hem i mekemrere wan ples tu blong i putum Bokis ya we i Saen blong Promes blong Hae God i stap long hem, mo i putumap wan haos tapolen blong Bokis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talem se, “Ol Livaet,* olgeta nomo oli gat raet blong karem Bokis ya, from we olgeta ya nao we Hae God i jusumaot olgeta blong oli stap karem, mo blong oli stap wok blong hem oltaem long laef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singaot olgeta laen* blong Isrel* oli kam long Jerusalem bakegen, blong oli go karem Bokis ya i kam long ples blong hem we hem i mekemrere finis i stap.</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hem i sanem tok i go long ol pris, mo long ol Livaet, blong oli kam wanples.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ol Livaet, i gat wan handred twanti man long laen blong Kohat, we Uriel i lida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i gat tu handred twanti man long laen blong Merari, we Asaea i lida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i gat wan handred toti man long laen blong Geson, we Joel i lida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i gat tu handred man long laen blong Elijafan, we Semaea i lida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i gat eiti man long laen blong Hebron, we Eliel i lida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i gat wan handred twelef man long laen blong Usiel, we Aminadab i lida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king i singaot tufala pris ya Jadok mo Abiata wetem ol sikis lida ya blong ol Livaet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i talem long olgeta, se, “Yumi evriwan i laen blong Isrel, mo Hae God i God blong yumi, be yufala i lida blong ol Livaet. Bokis ya i Saen blong Promes blong Hae God, mo yufala i mas mekem yufala wetem ol man blong yufala, yufala i klin long fes blong hem, blong bambae yufala i save karem Bokis ya i kam long ples ya we mi mekemrere finis blong putum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Bifo ya, yufala i no kam wetem mifala blong karem Bokis ya i kam, mo from samting ya, Hae God i panisim mifala, from we mifala i no mekem wosip long hem olsem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pris wetem olgeta Livaet oli mekem olgeta oli klin long fes blong Hae God blong oli save tekem Bokis ya i kam.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taem ol Livaet oli karem Bokis ya, oli karem long tu longfala stik long solda blong olgeta, olsem we Hae God i bin talem long Moses bifo.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king i talem long ol lida blong ol Livaet blong oli jusumaot sam man blong olgeta blong oli singsing mo oli plei long gita mo bras simbol* blong mekem ol singsing blong glad.</w:t>
      </w:r>
      <w:r>
        <w:rPr>
          <w:lang w:val="bi_VU" w:bidi="bi_VU"/>
        </w:rPr>
      </w:r>
      <w:r>
        <w:rPr>
          <w:lang w:val="bi_VU" w:bidi="bi_VU"/>
        </w:rPr>
      </w:r>
    </w:p>
    <w:p>
      <w:pPr/>
      <w:r>
        <w:rPr>
          <w:lang w:val="bi_VU" w:bidi="bi_VU"/>
        </w:rPr>
      </w:r>
    </w:p>
    <w:p>
      <w:pPr/>
      <w:r>
        <w:rPr>
          <w:lang w:val="bi_VU" w:bidi="bi_VU"/>
        </w:rPr>
      </w:r>
      <w:r>
        <w:rPr>
          <w:vertAlign w:val="superscript"/>
          <w:lang w:val="bi_VU" w:bidi="bi_VU"/>
        </w:rPr>
        <w:t>17-21</w:t>
      </w:r>
      <w:r>
        <w:rPr>
          <w:lang w:val="bi_VU" w:bidi="bi_VU"/>
        </w:rPr>
        <w:t xml:space="preserve"> Nem blong ol man blong singsing we oli jusumaot blong plei long simbol i olsem. I gat Heman, we papa blong hem Joel, we i laen blong Kohat, mo Asaf, we papa blong hem Berekia, we i laen blong Geson, mo Etan, we papa blong hem Kusaea, we i laen blong Merari. Mo olgeta we oli jusumaot blong plei long gita we oli putum long hae ki, nem blong olgeta i olsem. I gat Sekaraea, mo Jahasiel, mo Semiramot, mo Jehiel, mo Uni, mo Eliab, mo Mahasea, mo Benaea. Mo olgeta we oli jusumaot blong plei long gita we oli putum long lo ki, nem blong olgeta, Matitia, mo Elifelehu, mo Miknea mo Asasia, mo Obededom, wetem Jehiel, we biaen, tufala i kam man blong gad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from we Kenania i nambawan man blong miusik, oli jusumaot hem blong hem i lida blong ol man ya.</w:t>
      </w:r>
      <w:r>
        <w:rPr>
          <w:lang w:val="bi_VU" w:bidi="bi_VU"/>
        </w:rPr>
      </w:r>
      <w:r>
        <w:rPr>
          <w:lang w:val="bi_VU" w:bidi="bi_VU"/>
        </w:rPr>
      </w:r>
    </w:p>
    <w:p>
      <w:pPr/>
      <w:r>
        <w:rPr>
          <w:lang w:val="bi_VU" w:bidi="bi_VU"/>
        </w:rPr>
      </w:r>
    </w:p>
    <w:p>
      <w:pPr/>
      <w:r>
        <w:rPr>
          <w:lang w:val="bi_VU" w:bidi="bi_VU"/>
        </w:rPr>
      </w:r>
      <w:r>
        <w:rPr>
          <w:vertAlign w:val="superscript"/>
          <w:lang w:val="bi_VU" w:bidi="bi_VU"/>
        </w:rPr>
        <w:t>23-24</w:t>
      </w:r>
      <w:r>
        <w:rPr>
          <w:lang w:val="bi_VU" w:bidi="bi_VU"/>
        </w:rPr>
        <w:t xml:space="preserve"> Mo oli jusumaot fo man blong gad long Bokis ya, we nem blong olgeta, Berekia, mo Elkana, mo Obededom, mo Jehia. Mo oli jusumaot ol pris blong oli wokbaot i go fastaem long fran blong Bokis ya, blong oli blu long trampet, we nem blong olgeta, Sebania, mo Josafat, mo Netanel, mo Amasae, mo Sekaraea, mo Benaea, mo Eliesa.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King Deved wetem olgeta lida blong Isrel* mo olgeta komanda blong ol soldia oli go luk Obededom, nao oli tekemaot Bokis ya we i Saen blong Promes blong Hae God, mo oli karem i kam we oli glad we i glad.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from we Hae God i stap givhan gud long ol Livaet* we oli stap karem Bokis ya i kam, ol pris oli kilim seven bul mo seven man sipsip, mo oli mekem sakrefaes long olgeta blong talem tangkiu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Long taem ya, king wetem ol Livaet we oli man blong singsing, mo Kenania we i lida blong olgeta, mo ol man ya we oli stap karem Bokis ya, olgeta ya evriwan oli werem ol klos we oli wokem long linen* we i beswan, mo king i stap werem wan efod* tu,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ol narafala laen* blong Isrel oli biaen long Bokis ya. Nao long fasin ya, oli tekem Bokis ya i kam long Jerusalem* we oli stap singsingaot bigwan, mo oli glad we oli glad tumas. Mo ol Livaet oli stap blu long trampet, mo oli stap bangem bras simbol,* mo oli stap plei gita.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taem we oli stap karem Bokis ya i kam insaed long taon, Mikal, woman blong king we i dota blong King Sol, hem i stap insaed long haos, mo i lukluk i kamtru long windo, nao i luk we king i stap danis mo i stap jamjam we i glad tumas, nao hem i no laekem fasin ya nating, i lukluk rabis long hem.</w:t>
      </w:r>
      <w:r>
        <w:rPr>
          <w:lang w:val="bi_VU" w:bidi="bi_VU"/>
        </w:rPr>
      </w:r>
      <w:r>
        <w:rPr>
          <w:lang w:val="bi_VU" w:bidi="bi_VU"/>
        </w:rPr>
      </w:r>
    </w:p>
    <w:p>
      <w:pPr/>
      <w:r>
        <w:rPr>
          <w:lang w:val="bi_VU" w:bidi="bi_VU"/>
        </w:rPr>
      </w:r>
    </w:p>
    <w:p>
      <w:pPr>
        <w:pStyle w:val="Heading2"/>
      </w:pPr>
      <w:r>
        <w:rPr>
          <w:lang w:val="bi_VU" w:bidi="bi_VU"/>
        </w:rPr>
        <w:t>1 Chronicles 16:1</w:t>
      </w:r>
      <w:r>
        <w:rPr>
          <w:lang w:val="bi_VU" w:bidi="bi_VU"/>
        </w:rPr>
      </w:r>
    </w:p>
    <w:p>
      <w:pPr/>
      <w:r>
        <w:rPr>
          <w:lang w:val="bi_VU" w:bidi="bi_VU"/>
        </w:rPr>
      </w:r>
      <w:r>
        <w:rPr>
          <w:vertAlign w:val="superscript"/>
          <w:lang w:val="bi_VU" w:bidi="bi_VU"/>
        </w:rPr>
        <w:t>1</w:t>
      </w:r>
      <w:r>
        <w:rPr>
          <w:lang w:val="bi_VU" w:bidi="bi_VU"/>
        </w:rPr>
        <w:t xml:space="preserve"> Nao olgeta oli karem Bokis ya i go long haos tapolen ya we king i mekemrere finis blong oli putum long hem, mo oli go putum insaed long hem. Nao oli mekem ol sakrefaes blong mekem wosip long Hae God, sam we oli bonem i bon evriwan, mo sam we oli bonem haf oli kakae haf, blong soemaot we oli stap fren gud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taem king i mekem ol sakrefaes ya finis, hem i blesem olgeta man long nem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i seraot ol kakae i go long olgeta. Hem i givim wanwan bred, mo wanwan pis mit we oli rusum, mo wanwan bandel frut ya grep we i sandrae finis, i go long olgeta man mo woman evriwan.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hem i jusumaot sam long ol Livaet, mo i putumap olgeta blong oli stap mekem wosip long Hae God long fran blong Bokis ya we i Saen blong Promes blong hem. Wok blong olgeta ya, oli stap lidim ol man long singsing, we oli stap prea long God blong yumi, mo oli stap talem tangkiu long hem, mo oli stap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putumap Asaf blong i lida blong olgeta, mo Sekaraea blong i asisten blong hem. Nem blong olgeta we oli blong plei long gita i olsem. I gat Jehuel, mo Semiramot, mo Jehiel, mo Matitia, mo Eliab, mo Benaea, mo Obededom, mo Jehuel. Hem i putumap Asaf blong i plei long bras simbol,*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tufala pris ya Benaea mo Jahasiel blong tufala i blu long trampet long fran blong Bokis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hemia fastaem we hem i givim raet long Asaf wetem ol narafala Livaet, blong oli save singsing blong presem Hae God long fran blong Bokis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!Yumi talem tangkiu long Hae God! !Yumi talemaot hae nem blong hem! Yumi go long olgeta man blong ol narafala kantri, yumi talemaot ol samting ya we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Yumi sing, yumi presem hem. Yumi talemaot ol bigbigfala samting ya we hem i bin mekem.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Yumi evriwan ya we yumi stap mekem wosip long hem, yumi mas glad, from we tabu nem blong hem i stap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Yumi mas luk long Hae God blong hem i givhan long yumi, mo oltaem, yumi mas mekem wosip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Yumi ya, yumi ol laen* blong Isrel.* Isrel ya, hem i man blong wok blong Hae God, we Hae God i jusumaot hem. Oltaem yumi mas tingbaot ol merikel we Hae God i mekem, mo ol rul blong hem we hem i givim blong jajem 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Hae God ya, hem i God blong yumi. Ol tok we hem i talem i blong olgeta man long wol.</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Promes ya we hem i mekem wetem yumi, bambae yumi no mas fogetem samtaem. Oltaem bambae hem i stap holem promes ya we hem i mekem wetem yumi, mo wetem olgeta we bambae oli kamaot biaen long yumi,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Promes ya, hem i mekem fastaem wetem Ebraham bifo, mo biaen, i mekem bakegen wetem Aesak, mo i givim strong tok long hem blong mekem promes ya i stanap.</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biaen bakegen, hem i mekem promes ya wetem Jekob,* we promes ya i kam olsem wan loa we bambae i no save lus samtaem.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talem se, “Bambae mi givim kantri ya Kenan* long yu, mo kantri ya bambae i blong yufala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long taem ya, ol bubu ya blong yumi oli no plante, namba blong olgeta i smol nomo, mo oli strenja nomo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Oltaem oli stap muvum ples blong olgeta. Oltaem, oli aot long wan ples, oli go long narafala ples, oli lego wan kingdom oli go long narafala kingdom.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Hae God i no letem ol man long ol ples ya oli spolem olgeta. Hem i tok long ol king from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i talem se, “!Yufala i lukaot! Yufala i no spolem ol man ya blong mi we mi mi jusumaot olgeta, mo yufala i no tajem ol profet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!Olgeta man long wol! !Yumi sing long Hae God! Evri dei, bambae yumi talemaot gud nius ya we hem i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yumi talemaot paoa blong hem long ol man blong ol narafala kantri. Bambae yumi talemaot ol bigbigfala wok blong hem long fes blong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Hae God i hae we i hae, mo yumi mas presem hem, yumi mas leftemap nem blong hem. Hem i hae moa long ol narafala god, mo i stret blong yumi ona moa long hem, i winim we yumi ona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Olgeta god ya blong ol man blong ol narafala kantri oli giaman god nomo, oli no save mekem wan samting, be Hae God ya, hem i mekem skae, wetem olgeta samting we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Bigfala laet we i stap saen raonabaot long hem i soemaot we hem i King, nem blong hem i hae we i hae. Olgeta samting long haos* blong hem i soemaot we paoa blong hem i bigwan tumas, mo we hem i stamba blong glad.</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!Olgeta man long wol! !Yumi presem Hae God! Yumi leftemap nem blong hem from ol gudgudfala samting blong hem mo from paoa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!Nem blong hem i hae we i hae! !Yumi presem hem! Yumi tekem presen blong yumi, yumi kam long haos blong hem, yumi givim long hem. Hae God ya i tabu we i tabu. !Yumi mas bodaon long fes blong hem, yumi mas wosipim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!I gud yumi tinghevi long hem, yumi ona gud long hem! Hem i putum wol ya i stanap strong long ples blong hem, mo i no save muf.</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!Skae mo graon, yutufala i harem gud, yutufala i glad. Yutufala i talemaot long ol man blong ol narafala kantri se, “!Hae God, hem i King!”</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!Solwota! Yu wetem evri samting we i stap long yu, yufala i mekem bigfala noes. !Ol garen! Yufala wetem evri samting we i stap long yufala, yufala i glad.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Sipos Hae God i kam blong rul long olgeta man long wol ya, olgeta tri long bus bambae oli glad, oli stap singsingaot blong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Yumi mas talem tangkiu long Hae God, from we hem i gud, fasin blong hem blong lavem man, hem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Yumi mas prea long hem se, “Hae God. Yu yu God blong sevem mifala. Plis yu sevem mifala, yu tekemaot mifala long han blong ol hiten man, yu tekem mifala i kam wanples long ples blong mifala. Nao bambae mifala i save talem tangkiu long yu, mifala i save presem tabu nem blong yu, we bambae mifala i harem gud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!Ol laen blong Isrel! !Hae God i God blong yumi! !Yumi mas presem hem! !Naoia yumi mas presem hem! !Mo bambae yumi mas presem hem oltaem, gogo i no save finis! Nao olgeta man oli talem se, “Amen,” mo oli stap presem Hae God.</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King Deved i putum Asaf wetem ol narafala Livaet* blong oli lukaot long ol bisnes blong mekem wosip long ples we Bokis ya we i Saen blong Promes blong Hae God i stap long hem, mo hem i talem se olgeta bambae oli stap mekem wok blong olgeta long ples ya evri dei.</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hem i putum Obededom, we papa blong hem Jedutun, wetem sikisti eit man blong hem we olgeta evriwan oli blong sem laen* nomo, blong oli givhan long olgeta ya. Mo i putum Hosa wetem Obededom blong tufala i stap gad long get blong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Be hem i letem pris ya Jadok wetem ol narafala pris oli gohed blong mekem wosip long Hae God long ples ya blong mekem wosip long Gibeon.</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Wok blong olgeta ya, evri dei, long moning mo long sapa, oli stap bonem ol sakrefaes we i blong bonem i bon evriwan long Olta, olsem we oli raetem long Loa* we Hae God i givim long ol bubu blong yumi bifo.</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Mo wetem ol pris long ples ya, i gat Heman mo Jedutun mo ol narafala man we ol pris ya oli jusumaot olgeta blong oli stap singsing blong presem Hae God from fasin ya blong hem we oltaem hem i stap lavem ol man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Tufala ya i stap lukaot tu long ol trampet, mo ol bras simbol* mo ol narafala instramen blong mekem miusik, we ol man oli stap plei long olgeta taem oli stap singsing blong presem Hae God. Mo ol laen blong Jedutun oli stap gad long get blong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 biaen long ol samting ya, olgeta man oli gogohom long ples blong olgeta, mo King Deved tu i go long hom blong hem blong stap lelebet wetem ol famle blong hem.</w:t>
      </w:r>
      <w:r>
        <w:rPr>
          <w:lang w:val="bi_VU" w:bidi="bi_VU"/>
        </w:rPr>
      </w:r>
      <w:r>
        <w:rPr>
          <w:lang w:val="bi_VU" w:bidi="bi_VU"/>
        </w:rPr>
      </w:r>
    </w:p>
    <w:p>
      <w:pPr/>
      <w:r>
        <w:rPr>
          <w:lang w:val="bi_VU" w:bidi="bi_VU"/>
        </w:rPr>
      </w:r>
    </w:p>
    <w:p>
      <w:pPr>
        <w:pStyle w:val="Heading2"/>
      </w:pPr>
      <w:r>
        <w:rPr>
          <w:lang w:val="bi_VU" w:bidi="bi_VU"/>
        </w:rPr>
        <w:t>1 Chronicles 17:1</w:t>
      </w:r>
      <w:r>
        <w:rPr>
          <w:lang w:val="bi_VU" w:bidi="bi_VU"/>
        </w:rPr>
      </w:r>
    </w:p>
    <w:p>
      <w:pPr/>
      <w:r>
        <w:rPr>
          <w:lang w:val="bi_VU" w:bidi="bi_VU"/>
        </w:rPr>
      </w:r>
      <w:r>
        <w:rPr>
          <w:vertAlign w:val="superscript"/>
          <w:lang w:val="bi_VU" w:bidi="bi_VU"/>
        </w:rPr>
        <w:t>1</w:t>
      </w:r>
      <w:r>
        <w:rPr>
          <w:lang w:val="bi_VU" w:bidi="bi_VU"/>
        </w:rPr>
        <w:t xml:space="preserve"> Nao King Deved i stap gud long haos blong hem, mo wan dei, hem i singaot Profet Natan blong i kam luk hem, mo i talem long hem se, “?Olsem wanem? Naoia mi mi stap long wan gudfala haos we oli wokem long wud ya sida,* be Bokis ya we i Saen blong Promes blong Hae God, hem i stap long wan haos tapolen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i talem long hem se, “King. Sipos yu tingbaot blong mekem wan samting, yu gohed, yu mekem, from we Hae God i stap wetem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long naet ya, Hae God i toktok long profet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talem long hem blong i go talemaot long Deved we hem i talem se, “Deved. Yu yu man blong wok blong mi, be i no yu we bambae i wokem wan haos* blong mi, blong mi stap long hem, narafala man bambae i wokem.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I stat long taem ya bifo we mi tekemaot ol bubu blong yufala long Ijip, kam kasem naoia, be mi mi no stap long wan haos olsem samtaem. Oltaem, mi stap muf long wan ples i go long narafala ples, mo oltaem, mi stap long haos tapolen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long olgeta ples ya we mi mi pas long hem wetem olgeta, mi mi stap jusumaot ol lida blong oli lukaot gud long olgeta, be neva mi talem long wan long ol lida ya se, ‘?From wanem yu yu no wokem wan haos blong mi long wud ya sida?’ ”</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bakegen, Hae God i talem long profet ya se, “Mo yu go talemaot long hem tu we mi mi talem se, ‘Mi mi Hae God, mi gat olgeta paoa. Yufala ya we i laen* blong Isrel* ya bifo, yufala i man blong mi. Mo yu, mi mi tekemaot yu long wok ya we yu stap lukaot long ol sipsip long open ples, mi putumap yu yu kam king blong ol man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stat bifo i kam, long weples we yu yu pas long hem, oltaem mi mi stap wetem yu, mo taem yu stap go long faet, oltaem mi stap winim ol enemi blong yu. Bambae mi mekem nem blong yu i go antap, blong olgeta man bambae oli save nem blong yu, olsem we oli save nem blong ol narafala bigbigfala lida olbaot long wol.</w:t>
      </w:r>
      <w:r>
        <w:rPr>
          <w:lang w:val="bi_VU" w:bidi="bi_VU"/>
        </w:rPr>
      </w:r>
      <w:r>
        <w:rPr>
          <w:lang w:val="bi_VU" w:bidi="bi_VU"/>
        </w:rPr>
      </w:r>
    </w:p>
    <w:p>
      <w:pPr/>
      <w:r>
        <w:rPr>
          <w:lang w:val="bi_VU" w:bidi="bi_VU"/>
        </w:rPr>
      </w:r>
    </w:p>
    <w:p>
      <w:pPr/>
      <w:r>
        <w:rPr>
          <w:lang w:val="bi_VU" w:bidi="bi_VU"/>
        </w:rPr>
      </w:r>
      <w:r>
        <w:rPr>
          <w:vertAlign w:val="superscript"/>
          <w:lang w:val="bi_VU" w:bidi="bi_VU"/>
        </w:rPr>
        <w:t>9-10</w:t>
      </w:r>
      <w:r>
        <w:rPr>
          <w:lang w:val="bi_VU" w:bidi="bi_VU"/>
        </w:rPr>
        <w:t xml:space="preserve"> Bifo olgeta, mi mi bin jusumaot wan kantri blong yufala, mo mi putum yufala finis long kantri ya. Mo long ples ya, bambae i no gat man i save mekem yufala i harem nogud bakegen. I stat long taem ya bifo we yufala i kam stap long kantri ya, oltaem i gat ol strong man blong faet oli stap kam blong mekem faet long yufala, be samting ya bambae i no moa save kasem yufala bakegen. Naoia mi mi promes blong lukaot gud long yu, mo blong blokem olgeta enemi blong yu blong oli no kam spolem yu, mo oltaem bambae mi mekem we yu yu gat plante pikinini we bambae oli stap kamaot biaen 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sipos yu ded, yu go stap long beregraon wetem ol olfala bubu blong yu, bambae mi mekem wan long ol pikinini blong yu i kam king, mo bambae mi stap lukaot gud long kingdom blong hem blong i stanap strong oltaem.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King ya nao bambae i wokem haos blong mi, mo oltaem, ol man we bambae oli kam king blong yufala, bambae oli stap kamaot long ol olgeta ya we bambae oli stap kamaot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Bambae mi mi kam papa blong hem, mo hem bambae i kam pikinini blong mi. Be ol samting we bambae mi mekem blong givhan long hem, bambae mi no save tekemaot long hem bakegen, olsem we mi bin mekem long King Sol bifo, blong mekem rod, blong yu yu save kam king.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ya we bambae oli stap kamaot biaen long hem, oltaem bambae mi mekem olgeta oli stap gud, mo bambae mi mekem we oli stap rul long ol man blong mi oltaem, gogo i no save finis. Mo oltaem, ol king blong yufala bambae oli stap kamaot long laen blong hem.’ ”</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olgeta tok ya we Hae God i talem long profet ya, profet i go talemaot long king.</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King Deved i go insaed long haos tapolen ya we Bokis ya we i Saen blong Promes blong Hae God i stap long hem, nao i sidaon, i prea, i talem se, “Hae God, yu yu God blong mi. Ol samting ya we yu yu mekem finis long mi oli gudfala tumas. Mi mi no wan gudfala man, mo ol famle blong mi tu oli olsem mi. I no stret blong yu yu mekem long mi olsem.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yu yu God blong mi. Ol samting we yu stap mekem long mi naoia, i moa gud i winim ol samting ya we yu stap mekem long mi bifo. Naoia, yu yu promes se long ol yia we bambae i kam, bambae mi mi gat ol pikinini we bambae oli stap kamaot biaen long mi. Mo yu stap mekem long mi olsem we mi wan haeman.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tok blong mi i no naf blong talem tangkiu long yu! Mi mi man blong wok nomo blong yu, mo yu yu savegud mi, be yu stap ona long mi tumas.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bigbigfala samting ya we yu yu mekem long mi oli kamaot long plan blong yu nomo, mo oli samting we yu yu wantem mekem. Mo yu mekem olgeta blong soemaot long mi we bambae mi mi gat hae nem long fiuja.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!Hae God, i no gat man we i olsem yu! Mo mifala i save longtaem finis we yu nomo yu God.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i no gat wan narafala neson long wol we oli olsem mifala ya, we i laen* blong Isrel* ya bifo. Fastaem mifala i slef,* be yu yu mekem mifala i fri, blong mifala i kam man blong yu. Mo ol bigbigfala samting ya we oli gud tumas we yu yu mekem long mifala, i mekem nius blong yu i go long olgeta ples long wol. Ol olfala ya blong mifala we yu yu tekemaot olgeta long Ijip, taem olgeta oli kam long ples ya, yu yu stap ronemaot ol narafala man we oli stap long ples ya fastaem.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Hae God, yu yu mekem mifala i man blong yu finis, nao oltaem nomo, bambae mifala i man blong yu mo yu bambae yu God blong mifala,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“Hae God, promes ya blong yu we yu mekem from mi wetem olgeta we bambae oli stap kamaot biaen long mi, plis yu mekem i stanap naoia, we bambae i stap kamtru oltaem nomo. Mi mi wantem tumas blong yu mekem ol samting ya we yu talem se bambae yu mekem.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Sipos yu mekem olsem, olgeta man bambae oli stap leftemap nem blong yu oltaem nomo. Bambae oli stap talem se, ‘!Hae God i gat olgeta paoa! !Hem nao i God blong ol laen blong Isrel ya!’ Mo oltaem nomo, ol king blong mifala bambae oli stap kamaot long olgeta we bambae oli stap kamaot biaen 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God blong mi, mi mi man blong wok nomo blong yu, be mi no fraet blong kam mekem prea ya long yu, from we yu yu bin soemaot olgeta samting ya long mi, mo yu bin talem long mi, se bambae yu mekem olgeta we bambae oli stap kamaot biaen long mi oli kam king.</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“Hae God, yu yu God blong mi, mo promes ya we yu mekem long mi i gudfala tumas.</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Naoia mi askem long yu blong yu blesem olgeta ya we bambae oli stap kamaot biaen long mi, blong bambae oli stap harem gud oltaem nomo long ol gudgudfala samting we bambae yu yu stap givim long olgeta. Hae God, yu yu bin blesem olgeta long promes ya, mo ol gudgudfala samting blong yu bambae oli stap kamtru long olgeta, gogo i no save finis.”</w:t>
      </w:r>
      <w:r>
        <w:rPr>
          <w:lang w:val="bi_VU" w:bidi="bi_VU"/>
        </w:rPr>
      </w:r>
      <w:r>
        <w:rPr>
          <w:lang w:val="bi_VU" w:bidi="bi_VU"/>
        </w:rPr>
      </w:r>
    </w:p>
    <w:p>
      <w:pPr/>
      <w:r>
        <w:rPr>
          <w:lang w:val="bi_VU" w:bidi="bi_VU"/>
        </w:rPr>
      </w:r>
    </w:p>
    <w:p>
      <w:pPr>
        <w:pStyle w:val="Heading2"/>
      </w:pPr>
      <w:r>
        <w:rPr>
          <w:lang w:val="bi_VU" w:bidi="bi_VU"/>
        </w:rPr>
        <w:t>1 Chronicles 18:1</w:t>
      </w:r>
      <w:r>
        <w:rPr>
          <w:lang w:val="bi_VU" w:bidi="bi_VU"/>
        </w:rPr>
      </w:r>
    </w:p>
    <w:p>
      <w:pPr/>
      <w:r>
        <w:rPr>
          <w:lang w:val="bi_VU" w:bidi="bi_VU"/>
        </w:rPr>
      </w:r>
      <w:r>
        <w:rPr>
          <w:vertAlign w:val="superscript"/>
          <w:lang w:val="bi_VU" w:bidi="bi_VU"/>
        </w:rPr>
        <w:t>1</w:t>
      </w:r>
      <w:r>
        <w:rPr>
          <w:lang w:val="bi_VU" w:bidi="bi_VU"/>
        </w:rPr>
        <w:t xml:space="preserve"> Nao i no longtaem, King Deved i go mekem faet long ol man Filistia bakegen, mo i winim olgeta, nao i holem taon ya Gat wetem ol vilej raonabaot long hem, mo olgeta long ples ya oli kam aninit long rul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biaen, hem i go mekem faet long ol man Moab, mo i winim olgeta, nao olgeta ya tu oli kam aninit long rul blong hem, mo oli stap pem takis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biaen bakegen, hem i go mekem faet long King Hadadesa we i king blong Joba, we i wan distrik blong kantri ya Siria, klosap long distrik ya Hamat, from we king ya i stap traem blong holem bigfala ples ya we Yufretes Reva i kamaot long hem, antap long hil.</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King Deved i holem wan taosen kat blong faet blong king ya, wetem seven taosen soldia blong ron long hos, mo twanti taosen narafala soldia blong hem. Ol hos, hem i holem i naf nomo blong pulum wan handred kat blong faet, be ol narawan, hem i katem string blong leg blong olgeta blong oli no moa save wokbaot.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 man Siria long distrik ya Damaskes oli harem nius blong samting ya, mo oli sanem sam soldia oli kam blong givhan long King Hadadesa. Be King Deved i go mekem faet long olgeta, mo i kilim twanti tu taosen man blong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putum ol soldia blong hem oli stap olbaot long distrik ya blong olgeta, mo ol man Damaskes tu oli kam aninit long rul blong hem, mo oli stap pem takis long hem. Nao long evri ples we hem i go mekem faet long hem, Hae God i stap mekem hem i win.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sil* blong blokem ara we ol kapten blong King Hadadesa oli stap karem, ol man oli wokem long gol, nao King Deved i tekemaot ol sil ya i karem i kam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hem i tekemaot plante bras tu long tufala taon ya Tibat mo Kun, we tufala i blong King Hadadesa, i karem i kam. Mo biaen, King Solomon i yusum ol bras ya blong mekem bigfala tang ya wetem tu bigfala pos ya mo ol narafala samting we oli wokem long bras, we oli stap yusum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taem King Toe blong Hamat i harem nius we King Deved i winim olgeta soldia blong King Hadadesa,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sanem pikinini blong hem Joram i go blong talem halo long King Deved, mo blong talemaot long hem we i glad tumas blong harem we hem i winim King Hadadesa ya olsem, from we king ya i stap mekem faet agens long hem plante taem. Joram ya i karem sam presen we oli wokem long gol, wetem sam we oli wokem long silva, mo sam we oli wokem long bras, nao i givim olgeta i go long King Deved.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king i tekem ol samting ya, i putum i go wetem ol silva mo gol we i bin karemaot long ol man Edom mo ol man Moab mo ol man Amon mo ol man Filistia mo ol man Amalek, we hem i stap mekem faet long olgeta, nao i mekem prea long olgeta samting ya blong mekem olgeta oli tabu, oli blong Hae God, blong oli save yusum olgeta long wosip.</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biaen bakegen, Abisae, we mama blong hem Jeruia, we i sista blong King Deved, hem i go mekem faet long ol man Edom long bigfala levelples ya long medel blong ol hil we nem blong hem “Ples blong Tekem Sol”, mo i kilim eitin taosen man Edom oli ded.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putum ol soldia blong hem oli stap olbaot long plante ples long kantri ya, mo olgeta man long kantri ya oli stap aninit long rul blong angkel blong hem. Nao long evri ples we King Deved i go mekem faet long hem, Hae God i stap mekem hem i win.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taem ya, hem i stap rul long olgeta ples long Isrel,* mo oltaem, hem i stap lukaot gud long olgeta man blong hem, long fasin we i gud mo i stret.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Nem blong ol haeman blong hem i gat Joab, we mama blong hem Jeruia, hem i komanda blong ol soldia blong hem. Jehosafat, we papa blong hem Ahilud, hem i stap lukaot long ol ripot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Jadok, we papa blong hem Ahitub, mo Ahimelek, we papa blong hem Abiata, tufala i pris blong hem. Seraea, hem i sekretari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Benaea, we papa blong hem Jehoeada, hem i kapten blong ol bodigad blong hem. Mo ol pikinini blong king oli kam haeman long wok blong hem.</w:t>
      </w:r>
      <w:r>
        <w:rPr>
          <w:lang w:val="bi_VU" w:bidi="bi_VU"/>
        </w:rPr>
      </w:r>
      <w:r>
        <w:rPr>
          <w:lang w:val="bi_VU" w:bidi="bi_VU"/>
        </w:rPr>
      </w:r>
    </w:p>
    <w:p>
      <w:pPr/>
      <w:r>
        <w:rPr>
          <w:lang w:val="bi_VU" w:bidi="bi_VU"/>
        </w:rPr>
      </w:r>
    </w:p>
    <w:p>
      <w:pPr>
        <w:pStyle w:val="Heading2"/>
      </w:pPr>
      <w:r>
        <w:rPr>
          <w:lang w:val="bi_VU" w:bidi="bi_VU"/>
        </w:rPr>
        <w:t>1 Chronicles 19:1</w:t>
      </w:r>
      <w:r>
        <w:rPr>
          <w:lang w:val="bi_VU" w:bidi="bi_VU"/>
        </w:rPr>
      </w:r>
    </w:p>
    <w:p>
      <w:pPr/>
      <w:r>
        <w:rPr>
          <w:lang w:val="bi_VU" w:bidi="bi_VU"/>
        </w:rPr>
      </w:r>
      <w:r>
        <w:rPr>
          <w:vertAlign w:val="superscript"/>
          <w:lang w:val="bi_VU" w:bidi="bi_VU"/>
        </w:rPr>
        <w:t>1</w:t>
      </w:r>
      <w:r>
        <w:rPr>
          <w:lang w:val="bi_VU" w:bidi="bi_VU"/>
        </w:rPr>
        <w:t xml:space="preserve"> Nao biaen i no longtaem, King Nahas blong Amon i ded, mo pikinini blong hem Hanun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King Deved i talem se, “Mi mi mas fren gud long King Hanun ya, olsem we papa blong hem i bin fren gud long mi.” Nao hem i sanem ol man blong karem tok blong hem oli go talemaot long king ya, se hem i sore tumas from we papa blong hem i ded. Be taem ol man ya oli kamtru long Amon, oli go luk King Hanun,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 lida blong ol man Amon oli talem long king blong olgeta se, “!Yu luk! !King Deved i sanem ol man ya i kam blong talemaot sore blong hem long yu, be hem i no stap ona long papa blong yu nating! !Hemia, i sanem olgeta i kam blong lukluksave ol samting long kantri ya, blong hem i save kam mekem faet long yumi blong winim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King Hanun i holem ol man ya blong King Deved, i sevemaot mustas blong olgeta, mo i katemaot ol klos blong olgeta stret long ples blong strap, nao i sanem olgeta i gohom.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oli sem tumas blong kamtru long hom, mo taem King Deved i harem nius blong samting ya, hem i sanem tok i go long olgeta se, “I gud yufala i stap fastaem long taon ya Jeriko, gogo kasem we mustas blong yufala i gru bakegen, nao biaen, bambae yufala i save kambak.”</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taem King Hanun wetem ol man Amon oli luksave we oli mekem King Deved i kam enemi blong olgeta, oli girap, oli sanem wan taosen faef handred milian vatu* i go long king blong haf blong Mesopotemia long not mo long king blong distrik ya Mahaka mo long king blong distrik ya Joba we tufala distrik ya i haf blong kantri ya Siria, blong oli save yusum ol kat blong faet blong olgeta wetem ol man we oli draeva long ol kat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long fasin ya, oli karem toti tu taosen kat blong faet wetem ol soldia blong king blong Mahaka oli kam, nao olgeta ya oli kam putumap ol haos tapolen blong olgeta klosap long taon ya Medebaha. Mo ol man Amon tu oli aot long ol taon blong olgeta, oli kam joen wetem olgeta, mo oli mekemrere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taem King Deved i harem samting ya, hem i sanem Joab wetem olgeta soldia blong hem, oli go blong mekem faet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 man Amon oli aot, oli kam stanap long rod ya we i blong go insaed long taon ya Raba, we i kaptel blong olgeta, nao oli stap rere blong faet long ples ya. Mo ol king blong Siria we oli kam blong givhan long olgeta, oli go stap long open ples, mo oli stap rere blong faet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Joab i luksave se ol man ya bambae oli kam long fes blong hem mo long bak blong hem, blong mekem faet long hem. Nao hem i jusumaot ol nambawan soldia blong hem, i putum olgeta oli stanap rere blong fesem ol man Siria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 narafala soldia, hem i putum olgeta long han blong brata blong hem Abisae, mo Abisae i putum olgeta oli stanap rere long ples we bambae oli fesem ol man Amon.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Joab i talem long brata ya blong hem se, “Sipos yu luk we olgeta ya oli stap winim mi, bambae yu kam givhan long mi, mo sipos mi luk we olgeta ya longwe oli stap winim yu, bambae mi kam givhan 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no mas fraet! Yumi mas faet strong blong sevem ol man blong yumi, mo ol taon ya blong hae God we i God blong yumi. !Mo prea blong mi we hem bambae i mekem olsem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taem Joab wetem ol soldia blong hem oli girap blong go mekem faet long ol man Siria, ol man Siria ya oli ronronwe.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taem ol man Amon oli luk we ol man Siria ya oli ronronwe, olgeta tu oli ronwe long Abisae, oli go insaed long taon blong olgeta bakegen. Nao Joab i tanemraon, i gobak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taem ol man Siria ya oli luksave we ol laen* blong Isrel* ya oli winim olgeta, oli singaot ol soldia blong olgeta long ol taon blong olgeta long narasaed Yufretes Reva long is, mo oli putum olgeta long han blong Sobak we hem i komanda blong ol soldia blong King Hadadesa blong Joba.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taem King Deved i harem nius blong samting ya, hem tu i singaot olgeta soldia blong hem oli kam wanples, nao hem i lidim olgeta oli gokros long Jodan Reva, oli go stanap rere blong fesem olgeta. Nao ol man Siria ya oli girap, oli kam mekem faet,</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ol laen blong Isrel oli kilim olgeta, oli ronem olgeta i gobak. Long taem ya, King Deved olgeta oli kilim seven taosen draeva blong kat blong faet blong olgeta, wetem foti taosen soldia we oli wokbaot long leg, oli ded. Mo oli kilim Sobak tu we i komanda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taem ol king ya we oli stap aninit long King Hadadesa oli luksave we ol laen blong Isrel oli winim hem, oli girap, oli kam mekem pis wetem King Deved, nao oli stap aninit long rul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ol man Siria oli no moa traem bakegen samtaem blong go givhan long ol man Amon ya long faet.</w:t>
      </w:r>
      <w:r>
        <w:rPr>
          <w:lang w:val="bi_VU" w:bidi="bi_VU"/>
        </w:rPr>
      </w:r>
      <w:r>
        <w:rPr>
          <w:lang w:val="bi_VU" w:bidi="bi_VU"/>
        </w:rPr>
      </w:r>
    </w:p>
    <w:p>
      <w:pPr/>
      <w:r>
        <w:rPr>
          <w:lang w:val="bi_VU" w:bidi="bi_VU"/>
        </w:rPr>
      </w:r>
    </w:p>
    <w:p>
      <w:pPr>
        <w:pStyle w:val="Heading2"/>
      </w:pPr>
      <w:r>
        <w:rPr>
          <w:lang w:val="bi_VU" w:bidi="bi_VU"/>
        </w:rPr>
        <w:t>1 Chronicles 20:1</w:t>
      </w:r>
      <w:r>
        <w:rPr>
          <w:lang w:val="bi_VU" w:bidi="bi_VU"/>
        </w:rPr>
      </w:r>
    </w:p>
    <w:p>
      <w:pPr/>
      <w:r>
        <w:rPr>
          <w:lang w:val="bi_VU" w:bidi="bi_VU"/>
        </w:rPr>
      </w:r>
      <w:r>
        <w:rPr>
          <w:vertAlign w:val="superscript"/>
          <w:lang w:val="bi_VU" w:bidi="bi_VU"/>
        </w:rPr>
        <w:t>1</w:t>
      </w:r>
      <w:r>
        <w:rPr>
          <w:lang w:val="bi_VU" w:bidi="bi_VU"/>
        </w:rPr>
        <w:t xml:space="preserve"> Nao long nekis yia blong hem, long manis ya we kolkol mo ren i finis, mo i no moa gat plante wok long garen, we ol king oli luk se i gudfala taem blong go mekem faet, King Deved i stap nomo long Jerusalem,* be Joab i lidim ol soldia blong hem oli go long kantri ya Amon. Olgeta oli go raonem taon ya Raba, nao oli mekem faet long hem, we oli spolemgud.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Amon ya, oli gat god blong olgeta we nem blong hem Milkom, mo long taon ya, i gat pija blong hem i stap we olgeta oli wokem long ston. Long hed blong hem, i gat wan hat blong king i stap we oli wokem long gol mo oli flasem long wan gudfala flas ston, mo taem olgeta oli skelem hat ya, oli faenemaot we hevi blong hem i samwe long toti fo kilo. Nao king i tekemaot hat ya, i putum long hed blong hem, mo hem i tekemaot plante narafala samting tu 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hem i tekem ol man blong taon ya, i mekem olgeta oli stap wok blong hem, we sam oli yusum so, mo sam oli yusum hou mo akis we i beswan. Mo hem i mekem sem fasin tu long ol man blong ol narafala taon ya long Amon. Nao biaen, hem wetem ol man blong hem oli kambak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biaen ol laen* blong Isrel* oli go faet bakegen long ol man Filistia long taon ya Gesa. Mo long taem ya, i gat wan man Husa we nem blong hem Sibekae, we i kilim wan lariken man blong ol man Filistia i ded, we nem blong hem Sipae, nao ol laen blong Isrel oli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biaen bakegen, oli go faet long ol man Filistia, nao Elanan, we papa blong hem Jaere, hem i faet long Lami, we i brata blong man Gat ya Golaeat, nao i kilim hem i ded. Man ya, handel blong spia blong hem i bigwan olsem rafta blong haos.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biaen bakegen, oli go faet long olgeta long taon ya Gat. Long ples ya, i gat wan lariken man blong olgeta, we i kamaot biaen long ol lariken man blong bifo, we hem i gat twelef fingga long han blong hem, sikis long wan, sikis long wan, mo i gat twelef fingga tu long leg blong hem, sikis long wan, sikis long wan.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Man ya i singaot i kam long ol laen blong Isrel blong wan long olgeta i go faet long hem, nao Jonatan, we papa blong hem Sama ya we i brata blong King Deved, hem i go kilim man ya i ded.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Trifala lariken man ya oli kamaot biaen long ol lariken man blong Gat bifo, mo King Deved wetem ol man blong hem oli kilim trifala i ded.</w:t>
      </w:r>
      <w:r>
        <w:rPr>
          <w:lang w:val="bi_VU" w:bidi="bi_VU"/>
        </w:rPr>
      </w:r>
      <w:r>
        <w:rPr>
          <w:lang w:val="bi_VU" w:bidi="bi_VU"/>
        </w:rPr>
      </w:r>
    </w:p>
    <w:p>
      <w:pPr/>
      <w:r>
        <w:rPr>
          <w:lang w:val="bi_VU" w:bidi="bi_VU"/>
        </w:rPr>
      </w:r>
    </w:p>
    <w:p>
      <w:pPr>
        <w:pStyle w:val="Heading2"/>
      </w:pPr>
      <w:r>
        <w:rPr>
          <w:lang w:val="bi_VU" w:bidi="bi_VU"/>
        </w:rPr>
        <w:t>1 Chronicles 21:1</w:t>
      </w:r>
      <w:r>
        <w:rPr>
          <w:lang w:val="bi_VU" w:bidi="bi_VU"/>
        </w:rPr>
      </w:r>
    </w:p>
    <w:p>
      <w:pPr/>
      <w:r>
        <w:rPr>
          <w:lang w:val="bi_VU" w:bidi="bi_VU"/>
        </w:rPr>
      </w:r>
      <w:r>
        <w:rPr>
          <w:vertAlign w:val="superscript"/>
          <w:lang w:val="bi_VU" w:bidi="bi_VU"/>
        </w:rPr>
        <w:t>1</w:t>
      </w:r>
      <w:r>
        <w:rPr>
          <w:lang w:val="bi_VU" w:bidi="bi_VU"/>
        </w:rPr>
        <w:t xml:space="preserve"> Nao Setan* i wantem tekem trabol i kam long ol laen* blong Isrel,* mo i pusum King Deved blong i go mekem sensas blong kaontem olgeta man Isrel wetem olgeta man Juda.*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Ale, king i telem long Joab wetem ol narafala kapten blong ol soldia blong hem se, “Yufala i pas long olgeta ples long Isrel, yufala i kaontem olgeta man, i stat long taon ya Bereseba long saot, i go kasem taon ya Dan* long not. Mi wantem save hamas man i stap.”</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Joab i tok long king, i talem se, “King, yu yu save tingting blong mi. Prea blong mi we Hae God bambae i mekem namba blong ol man ya blong yumi i kam antap moa, i bitim mak blong naoia handred taem. !Be yu luk! !Olgeta evriwan oli man blong wok blong yu! ?Blong wanem yu wantem mekem sensas ya? !Fasin ya bambae i mekem yumi evriwan i mekem samting nogud long fes blong Hae God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king i strong, i mekem Joab i obei long tok blong hem. Nao Joab i girap, i go long olgeta ples long kantri ya, i kaontem olgeta man, nao i kambak long Jerusalem*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givim ripot blong hem long king, se namba blong ol man we oli save faet, long Isrel, i gat wan milian wan handred taosen man, mo long Juda, i gat fo handred seventi taosen man.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from we hem i no agri long tok ya blong king, hem i no kaontem olgeta long laen blong Livae,* mo olgeta long laen blong Benjamin.*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Hae God i no glad nating long samting ya we oli mekem, nao hem i panisim ol laen blong Isrel from.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king i prea, i talem se, “Hae God. Fasin ya we mi mi mekem i krangke ya. Mi mi mekem wan sin we i nogud tumas. Plis yu fogivim mi, yu tekemaot sin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Hae God i talem long Profet Gad, we i profet blong king se,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“Gad. Yu go luk king, yu talem long hem, se mi bambae mi panisim hem. I gat tri panis i stap, mo mi wantem givim wan long trifala long hem. I stap long hem nomo, blong hem i jusumaot weswan bambae mi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profet ya i go luk king, i talemaot ol tok ya long hem, mo i talem se, “Trifala panis ya i olsem.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Wan, we bambae kakae i sot olbaot long kantri ya tri yia, mo narawan, we bambae yumi stap ronwe long ol soldia blong ol enemi blong yumi tri manis. Mo narawan we bambae wan rabis sik i stap spolem kantri ya blong yumi, go kasem tri dei. Hemia bambae i olsem we Hae God i kam kilim yu long naef blong faet blong hem, mo i sanem enjel blong hem i kam kilim ol man blong yumi oli ded. Yu yu mas jusumaot weswan long trifala ya we yu yu wantem, mo yu mas givim ansa long mi, blong mi go talemaot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king i talem se, “!Tingting blong mi i lus nao! !Mi mi no save talem wan samting! Be mi mi no wantem ol man oli panisim mi. I moa gud Hae God nomo i panisim mi, from we hem i gat sore.”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Hae God i sanem wan rabis sik i kam long ol laen* blong Isrel,* mo i gat seventi taosen man oli ded long sik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hem i sanem wan enjel blong hem blong i go spolem Jerusalem,* be biaen, hem i jenisim tingting blong hem, nao i talem long enjel ya se, “!E! !I naf! !Yu finis!” Nao long taem ya, enjel ya i stap stanap klosap long wan ples blong klinim bale* we i blong wan laen blong Jebus, we nem blong hem Aravnaha.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king i lukluk i go antap, i luk enjel ya i stap stanap nomo long medel blong skae mo graon, i stap holem naef blong faet, mo i rere blong spolem taon ya Jerusalem, nao hem wetem ol lida blong ol man, olgeta evriwan oli stap werem ol rabis klos, mo oli bodaon we fes blong olgeta i kasem graon.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king i prea, i talem se, “Hae God. Mi nomo mi mekem samting nogud ya. Ol man ya oli no mekem wan samting. Mi nao mi pusum ol man ya, blong oli go kaontem ol man. Hae God, yu yu God blong mi. Plis yu no panisim ol man ya blong yu, yu panisim mi nomo wetem famle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enjel ya blong Hae God i talem long profet ya blong i go talem long king, se hem i mas go wokem wan olta blong Hae God long ples ya blong Aravnaha, we oli stap klinim wit*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king i obei long tok ya blong Hae God, i girap, i go blong mekem olsem we profet i talem.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Long dei ya, fastaem, Aravnaha wetem ol fo pikinini blong hem oli stap long ples ya, oli stap klinim wit blong olgeta, be taem Aravnaha i luk enjel i kamtru long ples ya, ol pikinini ya oli resis oli go haed.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taem hem i luk we king i stap kam, hem i livim ples ya blong klinim wit, i go bodaon long hem we fes blong hem i kasem graon.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king i talem long hem se, “Mi mi kam blong pemaot ples ya blong yu we yu stap klinim wit long hem, blong bambae mi save wokem wan olta long hem blong mekem wosip long Hae God, blong bambae hem i save blokem rabis sik ya we i kavremap olgeta ples. Mi rere blong pemaot pis graon ya long yu long ful praes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hem i talem se, “King, yu tekem. I blong yu. Yu gohed blong mekem wanem samting we yu wantem mekem long hem. Tufala buluk ya blong mi, yu save kilim blong bonem long olta ya blong mekem sakrefaes, mo ol plang ya blong klinim wit, yu save mekem faeawud long hem. Mo ol wit ya i blong sakrefaes. Mi givim olgeta samting ya evriwan i go long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king i talem se, “No, mi wantem pemaot long yu naoia long ful praes blong hem. Mi mi no save mekem sakrefaes long Hae God long samting we i blong yu we mi mi no pem, no we mi no wok from.”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hem i pemaot pis graon ya long man ya long fo milian faef handred taosen vatu*</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hem i wokem olta blong Hae God long ples ya, mo i bonem ol sakrefaes blong mekem wosip long hem, sam we oli bonem i bon evriwan, mo sam we oli bonem haf, oli kakae haf, blong oli stap fren gud wetem Hae God. Long taem ya, king i prea, mo Hae God i harem prea blong hem, i sanem faea i aot long heven i kamdaon, i bonem ol sakrefaes ya long olta.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Hae God i talem long enjel ya blong i putum naef ya blong faet blong hem i gobak long paos blong hem, mo hem i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taem king i luk we Hae God i harem prea blong hem olsem, hem i gohed, i stap mekem ol sakrefaes long olta ya long ples ya we fastaem Aravnaha i stap klinim wit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long taem ya, Haos Tapolen we ol laen blong Isrel oli stap go long hem blong mit wetem Hae God, we Moses i bin wokem long draeples bifo olgeta, mo Olta ya blong hem we oli stap mekem sakrefaes long hem, tufala i stap yet long Gibeon.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king i no moa go long ples ya blong mekem wosip long Hae God, from we hem i fraet long naef ya blong faet blong enjel ya blong hem.</w:t>
      </w:r>
      <w:r>
        <w:rPr>
          <w:lang w:val="bi_VU" w:bidi="bi_VU"/>
        </w:rPr>
      </w:r>
      <w:r>
        <w:rPr>
          <w:lang w:val="bi_VU" w:bidi="bi_VU"/>
        </w:rPr>
      </w:r>
    </w:p>
    <w:p>
      <w:pPr/>
      <w:r>
        <w:rPr>
          <w:lang w:val="bi_VU" w:bidi="bi_VU"/>
        </w:rPr>
      </w:r>
    </w:p>
    <w:p>
      <w:pPr>
        <w:pStyle w:val="Heading2"/>
      </w:pPr>
      <w:r>
        <w:rPr>
          <w:lang w:val="bi_VU" w:bidi="bi_VU"/>
        </w:rPr>
        <w:t>1 Chronicles 22:1</w:t>
      </w:r>
      <w:r>
        <w:rPr>
          <w:lang w:val="bi_VU" w:bidi="bi_VU"/>
        </w:rPr>
      </w:r>
    </w:p>
    <w:p>
      <w:pPr/>
      <w:r>
        <w:rPr>
          <w:lang w:val="bi_VU" w:bidi="bi_VU"/>
        </w:rPr>
      </w:r>
      <w:r>
        <w:rPr>
          <w:vertAlign w:val="superscript"/>
          <w:lang w:val="bi_VU" w:bidi="bi_VU"/>
        </w:rPr>
        <w:t>1</w:t>
      </w:r>
      <w:r>
        <w:rPr>
          <w:lang w:val="bi_VU" w:bidi="bi_VU"/>
        </w:rPr>
        <w:t xml:space="preserve"> Nao hem i talemaot se, “Hemia nao ples we haos* blong Hae God bambae i stap long hem. Mo hemia nao olta we bambae yumi evriwan ya i stap bonem ol sakrefaes long hem, we oli blong bonem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King Deved i tekem ol narafala man we oli stap long kantri blong hem oli kam wanples, mo i putum olgeta long wok, blong mekemrere ol samting blong haos* blong Hae God, we sam long olgeta oli stap katemrere ol ston blong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hem i givim plante aean long sam long olgeta, blong oli stap mekemrere ol nil mo ol narafala aean long hem, blong holem ol wud blong ol doa, mo i givim ol bras tu long olgeta, we i plante we plante, we man i no save skelem.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hem i sanem tok i go long ol man Taea wetem ol man Saedon blong oli karem plante wud ya sida* i kam.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tingting blong hem, hem i talem se, “Haos ya blong Hae God we bambae pikinini blong mi Solomon i wokem, bambae hem i wan nambawan haos we olgeta man long wol bambae oli savegud. Be hem i wan yang man nomo, mo i no mekem wan bigfala wok olsem yet. From samting ya, mi mi mas mekem ol samting blong haos ya i rere gud.” Nao taem hem i no ded yet, hem i stap mekemrere plante samting i stap.</w:t>
      </w:r>
      <w:r>
        <w:rPr>
          <w:lang w:val="bi_VU" w:bidi="bi_VU"/>
        </w:rPr>
      </w:r>
      <w:r>
        <w:rPr>
          <w:lang w:val="bi_VU" w:bidi="bi_VU"/>
        </w:rPr>
      </w:r>
    </w:p>
    <w:p>
      <w:pPr/>
      <w:r>
        <w:rPr>
          <w:lang w:val="bi_VU" w:bidi="bi_VU"/>
        </w:rPr>
      </w:r>
    </w:p>
    <w:p>
      <w:pPr/>
      <w:r>
        <w:rPr>
          <w:lang w:val="bi_VU" w:bidi="bi_VU"/>
        </w:rPr>
      </w:r>
      <w:r>
        <w:rPr>
          <w:vertAlign w:val="superscript"/>
          <w:lang w:val="bi_VU" w:bidi="bi_VU"/>
        </w:rPr>
        <w:t>6-8</w:t>
      </w:r>
      <w:r>
        <w:rPr>
          <w:lang w:val="bi_VU" w:bidi="bi_VU"/>
        </w:rPr>
        <w:t xml:space="preserve"> Nao hem i singaot pikinini ya blong hem i kam, mo i talem long hem se, “Pikinini blong mi. Yumi ya, yumi ol laen* blong Isrel* ya bifo, mo Hae God i God blong yumi. Mi mi man blong wok blong hem, mo mi wantem tumas blong mi wokem wan haos blong hem, blong ona long hem. Be hem i talem se mi mi go mekem tumas faet, mo i gat tumas blad long han blong mi, mo from samting ya, hem i no save letem mi mi wokem haos ya blong hem. Yu nao bambae yu mas wokem haos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from we hem i mekem wan promes long mi, se bambae mi gat wan pikinini boe blong mi we bambae mi putum nem blong hem se Solomon, we i min se “I stap gud long pis”. Hem i promes se sipos yu yu kam king, kantri ya bambae i gat pis, from we hem bambae i mekem we yu yu gat pis wetem ol enemi blong yu, mo hem bambae i givim pis long kantri ya, i mekem ol man blong yu oli stap gud, oli sef.</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promes se yu bambae yu wokem haos ya blong hem. Yu bambae yu kam olsem pikinini blong hem, mo hem bambae i kam olsem papa blong yu. Mo ol pikinini we bambae oli stap kamaot biaen long yu, bambae oli stap rul long Isrel,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bakegen, king i talem se, “Pikinini blong mi, prea blong mi we Hae God ya bambae i stap wetem yu, mo bambae i givhan long yu blong yu yu save wokem haos ya blong hem, olsem we hem i promes.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Prea blong mi we hem bambae i givim paoa long yu blong yu save luksave ol samting we i haed, mo we bambae i givim waes long yu blong yu save folem Loa* blong hem blong rul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Yumi ya, yumi laen blong Isrel ya, mo sipos yu stap folem ol loa ya we Hae God i givim long Moses bifo, bambae wok blong yu i save gohed gud. Tingting blong yu i mas strong, mo yu mas stanap strong oltaem. Yu no mas fraet, mo yu no mas letem tingting blong yu i foldaon.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 gud yu save. Mi mi no wan rijman, be mi stap hivimap ol samting finis blong yu save yusum blong wokem haos ya. I gat moa long tri taosen fo handred tan gol i stap, wetem moa long toti fo taosen tan silva, mo i gat ol bras mo aean tu i stap we oli plante we plante. Mo i gat ol wud tu wetem ol ston we i rere finis i stap, be bambae yu mas karem plante moa.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 yu gat plante man blong wok. I gat plante man long ol ples blong digim ston, mo i gat ol man blong katem ston, mo blong wokem haos long ston. Mo i gat ol kapenta tu, mo i gat plante man we oli gat gudhan blong mekem ol defren kaen wok</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long gol mo long silva, mo long bras mo long aean. Mo from samting ya, i gud yu gohed naoia, yu statem wok ya, mo prea blong mi we Hae God bambae i stap wetem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i talem long ol lida blong ol man blong hem, se oli mas givhan long yangfala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talem se, “Hae God i God blong yumi. Mo i stat bifo finis, hem i stap wetem yumi, i stap mekem we yumi gat pis wetem ol man raonabaot long yumi. Hem i mekem we mi mi winim olgeta man we oli bin stap long kantri ya fastaem, mo naoia, olgeta oli stap aninit long han blong hem, mo oli stap aninit long yumi tu.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Naoia, yufala i mas wok blong hem long olgeta tingting blong yufala, mo long olgeta laef blong yufala. Yufala i mas stat naoia blong wokem haos ya blong hem, blong bambae yufala i save putum Bokis ya we i Saen blong Promes blong hem i stap insaed long hem, wetem ol narafala samting ya we oli tabu, oli blong hem.”</w:t>
      </w:r>
      <w:r>
        <w:rPr>
          <w:lang w:val="bi_VU" w:bidi="bi_VU"/>
        </w:rPr>
      </w:r>
      <w:r>
        <w:rPr>
          <w:lang w:val="bi_VU" w:bidi="bi_VU"/>
        </w:rPr>
      </w:r>
    </w:p>
    <w:p>
      <w:pPr/>
      <w:r>
        <w:rPr>
          <w:lang w:val="bi_VU" w:bidi="bi_VU"/>
        </w:rPr>
      </w:r>
    </w:p>
    <w:p>
      <w:pPr>
        <w:pStyle w:val="Heading2"/>
      </w:pPr>
      <w:r>
        <w:rPr>
          <w:lang w:val="bi_VU" w:bidi="bi_VU"/>
        </w:rPr>
        <w:t>1 Chronicles 23:1</w:t>
      </w:r>
      <w:r>
        <w:rPr>
          <w:lang w:val="bi_VU" w:bidi="bi_VU"/>
        </w:rPr>
      </w:r>
    </w:p>
    <w:p>
      <w:pPr/>
      <w:r>
        <w:rPr>
          <w:lang w:val="bi_VU" w:bidi="bi_VU"/>
        </w:rPr>
      </w:r>
      <w:r>
        <w:rPr>
          <w:vertAlign w:val="superscript"/>
          <w:lang w:val="bi_VU" w:bidi="bi_VU"/>
        </w:rPr>
        <w:t>1</w:t>
      </w:r>
      <w:r>
        <w:rPr>
          <w:lang w:val="bi_VU" w:bidi="bi_VU"/>
        </w:rPr>
        <w:t xml:space="preserve"> Mo taem king i kam olfala tumas, hem i putumap pikinini ya blong hem Solomon i tekem ples blong hem, i kam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bakegen, King Deved i tekem olgeta lida blong ol laen* blong Isrel,* wetem ol pris, mo ol Livaet* oli kam wanples.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i kaontem ol Livaet we yia blong olgeta i kasem toti i go antap, mo namba blong olgeta evriwan i kasem toti eit taosen man.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hem i seraot olgeta, i putum twanti fo taosen man blong oli stap lukaot long ol wok blong haos* blong Hae God, mo i putum sikis taosen man blong oli stap raetemdaon ol ripot blong wok ya, mo blong oli stap stretem ol rao blong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i putum fo taosen man blong oli stap gad long haos ya, mo laswan, i putum fo taosen man blong oli stap presem Hae God, we oli stap singsing mo oli stap plei long ol instramen we king i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hem i seraot olgeta ya bakegen long tri haf, folem trifala pikinini blong Livae* ya bifo, we nem blong trifala, Geson, mo Kohat mo Merari.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laen long Geson i olsem. Hem i bonem tu pikinini boe blong hem we nem blong tufala, Lahadan mo Simei.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Lahadan i bonem tri pikinini boe blong hem we nem blong trifala, Jehiel mo Setam mo Joel,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laen blong hem i gat tri haf blong hem, we i kamaot biaen long trifala pikinini ya. Mo Simei i gat tri pikinini boe blong hem we nem blong trifala, Selomot, mo Hasiel mo Haran.</w:t>
      </w:r>
      <w:r>
        <w:rPr>
          <w:lang w:val="bi_VU" w:bidi="bi_VU"/>
        </w:rPr>
      </w:r>
      <w:r>
        <w:rPr>
          <w:lang w:val="bi_VU" w:bidi="bi_VU"/>
        </w:rPr>
      </w:r>
    </w:p>
    <w:p>
      <w:pPr/>
      <w:r>
        <w:rPr>
          <w:lang w:val="bi_VU" w:bidi="bi_VU"/>
        </w:rPr>
      </w:r>
    </w:p>
    <w:p>
      <w:pPr/>
      <w:r>
        <w:rPr>
          <w:lang w:val="bi_VU" w:bidi="bi_VU"/>
        </w:rPr>
      </w:r>
      <w:r>
        <w:rPr>
          <w:vertAlign w:val="superscript"/>
          <w:lang w:val="bi_VU" w:bidi="bi_VU"/>
        </w:rPr>
        <w:t>10-11</w:t>
      </w:r>
      <w:r>
        <w:rPr>
          <w:lang w:val="bi_VU" w:bidi="bi_VU"/>
        </w:rPr>
        <w:t xml:space="preserve"> Mo Simei ya i gat fo pikinini boe blong hem bakegen, we nem blong olgeta i stat long fasbon i go kasem lasbon, i gat Jahat, mo Sina, mo Jehus, mo Beria, mo laen blong hem i gat fo haf blong hem, we i kamaot biaen long olgeta ya. Be olgeta we oli kamaot biaen long Jehus mo olgeta we oli kamaot biaen long Beria oli no plante, mo biaen, oli kaontem olgeta olsem wan haf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ol laen blong Kohat ya i olsem. Hem i bonem fo pikinini boe blong hem we nem blong olgeta, Amram mo Ijara mo Hebron mo Usiel.</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Amram i bonem Eron mo Moses ya, we i man blong wok blong Hae God, mo Eron wetem ol pikinini blong hem, Hae God i makemaot olgeta se oli gat spesel wok blong olgeta, mo ol laen blong hem bambae oli mas holem wok ya oltaem, gogo i no save finis. Spesel wok ya blong olgeta i olsem. Oltaem oli mas lukaot long ol samting we i tabu, i blong Hae God, mo oli mas bonem insens* blong mekem wosip long hem, mo oli mas mekem ol narafala wok blong hem, mo oli mas blesem ol man long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ol laen blong Moses ya oli joen wetem ol Livaet.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Moses i bonem tu pikinini boe blong hem we nem blong tufala, Gesom mo Eliesa,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long famle blong Gesom, Sebuel i lida blong olgeta, mo olgeta we oli kamaot biaen long Gesom oli laen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Eliesa i bonem wan pikinini boe blong hem nomo we nem blong hem Rehabia, be Rehabia i gat plante pikinini we oli kamaot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Ijara, we i namba tu pikinini boe blong Kohat, hem i bonem wan pikinini boe blong hem we nem blong hem Selomit, mo olgeta we oli kamaot biaen long Ijara oli laen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Hebron, namba tri pikinini blong Kohat, hem i bonem fo pikinini boe blong hem we nem blong olgeta, Jeria, mo Amaria, mo Jehasiel, mo Jekameam, mo laen blong hem i gat fo haf blong hem we i kamaot biaen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Usiel, namba fo pikinini blong Kohat, hem i bonem tu pikinini boe blong hem we nem blong tufala, Maeka mo Jisia, mo laen blong hem i gat tu haf blong hem, we i kamaot biaen long tufala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ol laen blong Merari ya i olsem. Hem i bonem tu pikinini boe blong hem we nem blong tufala, Mali mo Musi. Mali tu i bonem tu pikinini boe blong hem we nem blong tufala, Eleasara mo Kis, mo laen blong hem i gat tu haf blong hem, we i kamaot biaen long tufala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Eleasara i ded we hem i no gat pikinini boe blong hem, i bonem ol dota nomo, mo ol dota ya blong hem oli mared* long ol brata blong olgeta nomo we oli pikinini blong Kis.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Musi, namba tu pikinini blong Merari, hem i bonem tri pikinini boe blong hem we nem blong trifala, Mali, mo Eda, mo Jeremot, mo laen long hem i gat tri haf blong hem, we i kamaot biaen long trifala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Hemia nao trifala haf ya blong laen blong Livae ya bifo, wetem ol naranarafala haf blong trifala, we ol man blong king oli raetemdaon nem blong olgeta. Olgeta ya we yia blong olgeta i kasem twanti i go antap, olgeta evriwan oli joen long wok ya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king i talem se, “Ol laen blong Isrel. Hae God i God blong yumi, mo hem i mekem finis we yumi gat pis, mo hem bambae i stap olwe long taon ya Jerusalem*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Naoia, wok blong ol Livaet bambae i jenis. Haos Tapolen ya we yumi stap go long hem blong mit wetem Hae God, wetem ol samting we ol pris oli stap yusum blong mekem wosip, bambae olgeta ya oli no moa save karem i go olbaot.”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from toktok ya blong king, oltaem, taem ol Livaet ya oli gat twanti yia blong olgeta, ol lida blong olgeta oli stap raetemdaon nem blong olgeta, blong oli save givhan long pris,</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wok blong olgeta i olsem. Olgeta oli stap givhan long ol pris long ol wok blong mekem wosip long haos blong Hae God, mo oli stap lukaot long ol yad mo ol rum blong haos ya. Mo oli stap lukaot long ol samting we oli tabu, oli blong Hae God, blong oli no doti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Olgeta oli stap lukaot long tabu bred ya we ol pris oli stap givim i go long Hae God, wetem flaoa ya we i blong bonem blong mekem sakrefaes, mo bred* ya we oli no putum is long hem, mo ol kakae blong sakrefaes we oli kukum long oven, mo oltaem, oli stap skelem ol samting we ol man oli givim blong mekem sakrefaes, mo oli stap makem olgeta.</w:t>
      </w:r>
      <w:r>
        <w:rPr>
          <w:lang w:val="bi_VU" w:bidi="bi_VU"/>
        </w:rPr>
      </w:r>
      <w:r>
        <w:rPr>
          <w:lang w:val="bi_VU" w:bidi="bi_VU"/>
        </w:rPr>
      </w:r>
    </w:p>
    <w:p>
      <w:pPr/>
      <w:r>
        <w:rPr>
          <w:lang w:val="bi_VU" w:bidi="bi_VU"/>
        </w:rPr>
      </w:r>
    </w:p>
    <w:p>
      <w:pPr/>
      <w:r>
        <w:rPr>
          <w:lang w:val="bi_VU" w:bidi="bi_VU"/>
        </w:rPr>
      </w:r>
      <w:r>
        <w:rPr>
          <w:vertAlign w:val="superscript"/>
          <w:lang w:val="bi_VU" w:bidi="bi_VU"/>
        </w:rPr>
        <w:t>30-31</w:t>
      </w:r>
      <w:r>
        <w:rPr>
          <w:lang w:val="bi_VU" w:bidi="bi_VU"/>
        </w:rPr>
        <w:t xml:space="preserve"> Mo evri dei, long moning mo long sapa, mo long ol narafala taem blong mekem ol sakrefaes ya we oli bonem i bon evriwan, we hemia long ol Sabat* dei mo long ol Lafet blong Niumun* mo ol narafala lafet olsem, olgeta oli stap presem Hae God, oli stap leftemap hae nem blong hem. Ol lida blong olgeta oli mekem ol rul blong makem namba blong ol man blong mekem ol wok ya, mo oltaem, oli stap wok folem ol rul ya. Mo wok ya blong mekem wosip long Hae God, hem bambae i stap long olgeta,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Fastaem, wok blong olgeta, oli stap lukaot gud long Haos Tapolen ya we ol bubu blong yumi oli stap go long hem blong mit wetem Hae God, be biaen oli stap lukaot long haos ya blong hem. Ol pris oli stap mekem wosip insaed long haos ya, mo oltaem, ol Livaet ya oli stap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Pris* ya Eron bifo, hem i bonem fo pikinini boe blong hem we nem blong olgeta, Nadab, mo Abihu, mo Eleasara, mo Itamara. Be Nadab mo Abihu, tufala i ded fastaem, we papa blong olgeta i laef yet, mo tufala i no gat pikinini, nao tufala brata blong tufala, Eleasara mo Itamara, tufala i tekem ples blong papa blong olgeta, tufala i kam pris. Mo laen* blong Eron ya i gat tu haf blong hem, we i kamaot biaen long tufala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King Deved i seraot olgeta ya bakegen long ol grup blong olgeta, blong oli mekem ol wok blong olgeta, mo pris ya Jadok we i laen blong pris ya Eleasara, mo pris ya Ahimelek we i laen blong pris ya Itamara, tufala i givhan long hem blong seraot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seraot ol laen blong Eleasara i go long sikistin grup, mo i seraot ol laen blong Itamara i go long eit grup. Hem i mekem olsem from we namba blong ol hed blong famle long laen blong Eleasara i moa, i winim namba blong ol hed blong famle long laen blong Itamara.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from we i gat ol haeman blong haos* blong Hae God, mo ol strong lida blong wok blong hem tu long tufala laen ya, olgeta oli sakem ol spesel ston* blong faenemaot se hu man bambae i holem wanem wok, blong oli seraot ol wok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taem oli yusum ol ston ya, lida blong wan grup long wan laen i yusum blong faenemaot wok blong grup blong hem, nao lida blong wan grup long narafala laen i yusum blong faenemaot wok blong grup blong hem, mo oli stap mekem olsem, gogo olgeta grup evriwan oli holem ol wok blong olgeta. Nao wan Livaet* we i stap raetemdaon ol ripot long haos blong Hae God, we nem blong hem Semaea, we papa blong hem Netanel, hem i raetemdaon nem blong olgeta. Mo king wetem ol haeman blong hem, mo pris ya Jadok, mo pris ya Ahimelek, we papa blong hem pris ya Abiata, mo ol pris we oli hed blong famle, mo ol Livaet we oli hed blong famle, olgeta evriwan oli witnes blong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fasin we ol twanti fo grup blong ol pris ya oli kasem wok blong olgeta i olsem. Faswan, grup blong pris ya Jehoearib, mo sekenwan, grup blong pris ya Jedaea,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namba tri, grup blong pris ya Hiram, mo namba fo, grup blong pris ya Seorim,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namba faef, grup blong pris ya Malkia, mo namba sikis, grup blong pris ya Miamin,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namba seven, grup blong pris ya Hakoj, mo namba eit, grup blong pris ya Abia,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namba naen, grup blong pris ya Jesua, mo namba ten, grup blong pris ya Sekania,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namba leven, grup blong pris ya Eliasib, mo namba twelef, grup blong pris ya Jakim,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namba totin, grup blong pris ya Hupaha, mo namba fotin, grup blong pris ya Jesebeab,</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namba fiftin, grup blong pris ya Bilgaha, mo namba sikistin, grup blong pris ya Hime,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namba seventin, grup blong pris ya Hesiri, mo namba eitin, grup blong pris ya Hapijej,</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namba naentin, grup blong pris ya Petahia, mo namba twanti, grup blong pris ya Jehesekel,</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namba twanti wan, grup blong pris ya Jakin, mo namba twanti tu, grup blong pris ya Gamul,</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namba twanti tri, grup blong pris ya Delaea, mo namba twanti fo, grup blong pris ya Mahasia.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Sekretari ya Semaea i raetemdaon nem blong olgeta ya wetem ol wok blong olgeta we bambae oli stap mekem long haos blong Hae God, olsem we Hae Pris ya Eron, we i olfala bubu ya blong olgeta i bin statem bifo, stret olsem we Hae God we i God blong ol bubu blong yumi i bin talem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i gat ol narafala man tu long laen* blong Livae,* we oli stamba blong ol haf blong laen ya. Nem blong olgeta i gat Jedea, we i kamaot biaen long Sebuel, we hem i kamaot biaen long Amram ya bifo,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Jisia, we i kamaot biaen long Rehabia,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Jahat, we i kamaot biaen long Selomit we hem i kamaot biaen long Ijara ya bifo,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Jeria, mo Amaria, mo Jehasiel, mo Jekameam, we oli pikinini blong Hebron, i stat long fasbon, i go kasem lasbon,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Samiri, we i kamaot biaen long Maeka, we hem i kamaot biaen long Usiel,</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Sekaraea, we i kamaot biaen long Jisia, brata blong Maeka ya, we hem tu i kamaot biaen long Usiel ya bifo,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Mali, mo Musi, mo Jahasia, we trifala i kamaot biaen long Merari ya bifo.</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Jahasia ya i bonem tri pikinini boe blong hem we nem blong trifala, Soham, mo Sakuru mo Ibri.</w:t>
      </w:r>
      <w:r>
        <w:rPr>
          <w:lang w:val="bi_VU" w:bidi="bi_VU"/>
        </w:rPr>
      </w:r>
      <w:r>
        <w:rPr>
          <w:lang w:val="bi_VU" w:bidi="bi_VU"/>
        </w:rPr>
      </w:r>
    </w:p>
    <w:p>
      <w:pPr/>
      <w:r>
        <w:rPr>
          <w:lang w:val="bi_VU" w:bidi="bi_VU"/>
        </w:rPr>
      </w:r>
    </w:p>
    <w:p>
      <w:pPr/>
      <w:r>
        <w:rPr>
          <w:lang w:val="bi_VU" w:bidi="bi_VU"/>
        </w:rPr>
      </w:r>
      <w:r>
        <w:rPr>
          <w:vertAlign w:val="superscript"/>
          <w:lang w:val="bi_VU" w:bidi="bi_VU"/>
        </w:rPr>
        <w:t>28-29</w:t>
      </w:r>
      <w:r>
        <w:rPr>
          <w:lang w:val="bi_VU" w:bidi="bi_VU"/>
        </w:rPr>
        <w:t xml:space="preserve"> Mo Mali ya i bonem tu pikinini boe blong hem we nem blong tufala, Eleasara mo Kis. Eleasara i no gat pikinini boe blong hem, be Kis i bonem wan pikinini boe blong hem we nem blong hem, Jeramehel.</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Musi ya i bonem tri pikinini boe blong hem we nem blong trifala, Mali, mo Eda mo Jeremot. Hemia nao ol Livaet* we oli kamaot biaen long Livae ya bifo, we ol haf blong laen ya oli kamaot biaen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olsem we ol pris oli yusum ol spesel ston* blong seraot ol wok blong olgeta, long sem fasin, ol Livaet oli yusum ol ston ya tu blong seraot ol wok blong olgeta. Long evri famle blong laen ya, hed blong famle wetem brata blong hem, tufala i kam yusum samting ya blong kasem wok blong famle blong tufala. Mo King Deved, mo pris ya Jadok, mo pris ya Ahimelek, mo ol pris we oli hed blong ol famle blong olgeta, mo ol Livaet we oli hed blong ol famle blong olgeta, olgeta evriwan oli witnes blong samting ya.</w:t>
      </w:r>
      <w:r>
        <w:rPr>
          <w:lang w:val="bi_VU" w:bidi="bi_VU"/>
        </w:rPr>
      </w:r>
      <w:r>
        <w:rPr>
          <w:lang w:val="bi_VU" w:bidi="bi_VU"/>
        </w:rPr>
      </w:r>
    </w:p>
    <w:p>
      <w:pPr/>
      <w:r>
        <w:rPr>
          <w:lang w:val="bi_VU" w:bidi="bi_VU"/>
        </w:rPr>
      </w:r>
    </w:p>
    <w:p>
      <w:pPr>
        <w:pStyle w:val="Heading2"/>
      </w:pPr>
      <w:r>
        <w:rPr>
          <w:lang w:val="bi_VU" w:bidi="bi_VU"/>
        </w:rPr>
        <w:t>1 Chronicles 25:1</w:t>
      </w:r>
      <w:r>
        <w:rPr>
          <w:lang w:val="bi_VU" w:bidi="bi_VU"/>
        </w:rPr>
      </w:r>
    </w:p>
    <w:p>
      <w:pPr/>
      <w:r>
        <w:rPr>
          <w:lang w:val="bi_VU" w:bidi="bi_VU"/>
        </w:rPr>
      </w:r>
      <w:r>
        <w:rPr>
          <w:vertAlign w:val="superscript"/>
          <w:lang w:val="bi_VU" w:bidi="bi_VU"/>
        </w:rPr>
        <w:t>1</w:t>
      </w:r>
      <w:r>
        <w:rPr>
          <w:lang w:val="bi_VU" w:bidi="bi_VU"/>
        </w:rPr>
        <w:t xml:space="preserve"> Nao King Deved wetem ol lida blong ol Livaet* oli jusumaot tri man long olgeta, we nem blong trifala, Asaf, mo Heman, mo Jedutun, blong trifala wetem samfala pikinini blong trifala oli stap lidim wosip. Wok blong olgeta, oli stap talemaot ol tok we Hae God i givim long olgeta, mo oli stap plei long simbol* mo gita blong joenem ol tok ya. Nem blong ol man we oli mekem wok ya, wetem ol wok we trifala grup ya wanwan oli mekem i olsem.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fas grup, i gat fo pikinini boe blong Asaf, we nem blong olgeta, Sakuru, mo Josef, mo Netania, mo Asarela. Olgeta ya oli stap wok aninit long papa blong olgeta, oli stap folem tok blong hem, mo hem i stap talemaot tok blong Hae God long taem we king i putum.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long seken grup, i gat sikis pikinini boe blong Jedutun, we nem blong olgeta, Gedalia, mo Jeri, mo Jesaea, mo Simei, mo Hasabia, mo Matitia. Olgeta oli stap wok aninit long papa blong olgeta, nao oli stap plei long gita, oli stap talemaot ol tok we Hae God i givim long olgeta, mo oli stap singsing blong presem hem mo blong talem tangkiu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long namba tri grup, i gat fotin pikinini boe blong Heman, we nem blong olgeta, Bukia, mo Matania, mo Usiel, mo Sebuel, mo Jerimot, mo Hanania, mo Hanani, mo Eliata, mo Gidalti, mo Romamtiesa, mo Josbekasa, mo Maloti, mo Hotiri, mo Mahasiot.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Heman i profet blong king, mo Hae God i givim fotin pikinini boe ya wetem tri dota long hem olsem we i bin promes long hem finis, blong mekem hem i gat hae nem.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pikinini ya oli stap wok aninit long hem, oli stap plei long simbol mo gita, blong mekem wosip long Hae God long haos* blong hem. Nao Asaf, mo Heman, mo Jedutun, trifala i stap wok aninit long king, mo oltaem, trifala i stap obei long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twanti fo man ya oli savegud ol fasin blong singsing, mo ol narafala Livaet tu we oli stap joen wetem olgeta oli tren gud long hem. Ful kampani blong olgeta ya, i gat tu handred eiti eit man evriwan.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King Deved i seraot ol famle blong olgeta ya i go long twanti fo grup folem ol lida ya, we i gat twelef man long wan grup, twelef man long wan grup. Nao blong ol grup ya oli kasem ol wok blong olgeta, nating we oli olfala, no oli yangfala, mo nating we oli tren gud, no oli stap lan yet, be ol lida blong olgeta oli sakem ol spesel ston* blong faenemaot se wanem grup bambae i wok fastaem. Nao long fasin ya, olgeta twanti fo grup ya oli kasem wok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Fas grup blong mekem singsing, Josef wetem ol famle blong hem, we Josef ya, papa blong hem Asaf, mo namba tu grup, Gedalia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namba tri grup, Sakuru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namba fo grup, Jeri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namba faef grup, Netania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namba sikis grup, Bukia,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namba seven grup, Asarela,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namba eit grup, Jesaea,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namba naen grup, Matania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namba ten grup, Simei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namba leven grup, Usiel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namba twelef grup, Hasabia,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namba totin grup, Sebuel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namba fotin grup, Matitia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namba fiftin grup, Jerimot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namba sikistin grup, Hanania,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namba seventin grup, Josbekasa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namba eitin grup, Hanani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namba naentin grup, Maloti,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namba twanti grup, Eliata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namba twanti wan grup, Hotiri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namba twanti tu grup, Gidalti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namba twanti tri grup, Mahasiot wetem ol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namba twanti fo grup, Romamtiesa wetem ol famle blong hem.</w:t>
      </w:r>
      <w:r>
        <w:rPr>
          <w:lang w:val="bi_VU" w:bidi="bi_VU"/>
        </w:rPr>
      </w:r>
      <w:r>
        <w:rPr>
          <w:lang w:val="bi_VU" w:bidi="bi_VU"/>
        </w:rPr>
      </w:r>
    </w:p>
    <w:p>
      <w:pPr/>
      <w:r>
        <w:rPr>
          <w:lang w:val="bi_VU" w:bidi="bi_VU"/>
        </w:rPr>
      </w:r>
    </w:p>
    <w:p>
      <w:pPr>
        <w:pStyle w:val="Heading2"/>
      </w:pPr>
      <w:r>
        <w:rPr>
          <w:lang w:val="bi_VU" w:bidi="bi_VU"/>
        </w:rPr>
        <w:t>1 Chronicles 26:1</w:t>
      </w:r>
      <w:r>
        <w:rPr>
          <w:lang w:val="bi_VU" w:bidi="bi_VU"/>
        </w:rPr>
      </w:r>
    </w:p>
    <w:p>
      <w:pPr/>
      <w:r>
        <w:rPr>
          <w:lang w:val="bi_VU" w:bidi="bi_VU"/>
        </w:rPr>
      </w:r>
      <w:r>
        <w:rPr>
          <w:vertAlign w:val="superscript"/>
          <w:lang w:val="bi_VU" w:bidi="bi_VU"/>
        </w:rPr>
        <w:t>1</w:t>
      </w:r>
      <w:r>
        <w:rPr>
          <w:lang w:val="bi_VU" w:bidi="bi_VU"/>
        </w:rPr>
        <w:t xml:space="preserve"> Ol Livaet* we oli stap gad long haos* blong Hae God, nem blong ol lida blong olgeta i olsem. Long ol laen* blong Kora, i gat Meselemia wetem ol famle blong hem, mo Obededom wetem ol famle blong hem. Meselemia ya papa blong hem Kore, we i kamaot biaen long Asaf ya bifo,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hem i bonem seven pikinini boe blong hem we nem blong olgeta, i stat long fasbon, i go kasem lasbon i olsem. I gat Sekaraea, mo Jediael, mo Sebadia, mo Jatniel,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Elam, mo Jehohanan, mo Eliehoenae.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Obededom ya, Hae God i mekem i gud tumas long hem, we i givim eit pikinini boe long hem, we nem blong olgeta, i stat long fasbon, i go kasem lasbon i olsem. I gat Semaea, mo Jehosabad, mo Joaha, mo Sakara, mo Netanel,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Amiel, mo Isakara,* mo Pehuletae.</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Mo Semaea ya, we i fasbon pikinini boe blong hem, hem i bonem sikis pikinini boe blong hem we nem blong olgeta, Otni, mo Refael, mo Obed, mo Elsabad, mo Elihu, mo Semakia. Olgeta ya oli haeman long laen ya blong Kora, from we oli gudfala man we oli waes gud. Be Elihu mo Semakia, tufala i waes moa, i bitim ol narawan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famle blong Obededom, i gat sikisti tu man we oli nambawan man blong wok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long famle blong Meselemia, i gat eitin man bakegen we oli strong man blong wok ya.</w:t>
      </w:r>
      <w:r>
        <w:rPr>
          <w:lang w:val="bi_VU" w:bidi="bi_VU"/>
        </w:rPr>
      </w:r>
      <w:r>
        <w:rPr>
          <w:lang w:val="bi_VU" w:bidi="bi_VU"/>
        </w:rPr>
      </w:r>
    </w:p>
    <w:p>
      <w:pPr/>
      <w:r>
        <w:rPr>
          <w:lang w:val="bi_VU" w:bidi="bi_VU"/>
        </w:rPr>
      </w:r>
    </w:p>
    <w:p>
      <w:pPr/>
      <w:r>
        <w:rPr>
          <w:lang w:val="bi_VU" w:bidi="bi_VU"/>
        </w:rPr>
      </w:r>
      <w:r>
        <w:rPr>
          <w:vertAlign w:val="superscript"/>
          <w:lang w:val="bi_VU" w:bidi="bi_VU"/>
        </w:rPr>
        <w:t>10-11</w:t>
      </w:r>
      <w:r>
        <w:rPr>
          <w:lang w:val="bi_VU" w:bidi="bi_VU"/>
        </w:rPr>
        <w:t xml:space="preserve"> Mo long olgeta long laen blong Merari, i gat Hosaha wetem ol famle blong hem. Hem i bonem fo pikinini boe blong hem, we nem blong olgeta, Simri, mo Hilkia, mo Tebalia, mo Sekaraea. Mo nating we Simri i no fasbon, be papa blong olgeta i mekem we hem i kam lida blong ol brata blong hem. Long ol famle blong Hosaha, i gat totin man we oli lida blong ol gad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King Deved i seraot ol famle blong ol gad ya i go long ol grup, mo ol grup ya oli kasem ol wok blong olgeta long haos blong Hae God long sem fasin we ol narafala Livaet oli kasem.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nating we ol famle ya oli plante no oli no plante, be ol lida blong olgeta oli sakem ol spesel ston* blong faenemaot se wanem doa nao ol famle ya wanwan oli save gad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long fasin ya, Meselemia i stap gad long doa ya long saed i go long is, mo pikinini blong hem Sekaraea, we i man blong givim gudfala tingting long man, hem i stap gad long doa ya long saed i go long not.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Obededom i stap gad long doa ya long saed i go long saot, mo ol pikinini blong hem oli stap gad long ol storum.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Tufala man ya Supim mo Hosaha, tufala i stap gad long doa ya long saed i go long wes, mo long doa ya we nem blong hem “Saleket Doa”, we i blong go long rod ya we i pas antap. Oltaem, ol gad oli stap gad long ol doa ya gogo taem blong olgeta i finis, nao ol narawan oli kam tekem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Evri dei, long doa ya long saed i go long is, i gat sikis gad oli stap gad, mo long doa ya long saed i go long not i gat fo gad oli stap gad, mo long doa ya long saed i go long saot i gat fo gad oli stap gad, mo i gat fo gad oli stap gad long ol storum, tu long wan, tu long wan.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klosap long vranda ya long saed i go long wes, i gat fo gad oli stap gad long saed i go long rod, mo i gat tu gad i stap gad long vranda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Hemia nao ol wok blong gad we ol laen blong Kora mo ol laen blong Merari oli holem.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ol Livaet* we oli holem ol narafala wok long haos* blong Hae God, oli stap lukaot long ol gol mo ol silva mo ol nara gudgudfala samting we i blong yusum long haos ya, mo oli bos long ol storum we oli putum ol samting we ol man oli givim finis i go long Hae God. Ol stamba blong ol laen* blong olgeta ya i olsem.</w:t>
      </w:r>
      <w:r>
        <w:rPr>
          <w:lang w:val="bi_VU" w:bidi="bi_VU"/>
        </w:rPr>
      </w:r>
      <w:r>
        <w:rPr>
          <w:lang w:val="bi_VU" w:bidi="bi_VU"/>
        </w:rPr>
      </w:r>
    </w:p>
    <w:p>
      <w:pPr/>
      <w:r>
        <w:rPr>
          <w:lang w:val="bi_VU" w:bidi="bi_VU"/>
        </w:rPr>
      </w:r>
    </w:p>
    <w:p>
      <w:pPr/>
      <w:r>
        <w:rPr>
          <w:lang w:val="bi_VU" w:bidi="bi_VU"/>
        </w:rPr>
      </w:r>
      <w:r>
        <w:rPr>
          <w:vertAlign w:val="superscript"/>
          <w:lang w:val="bi_VU" w:bidi="bi_VU"/>
        </w:rPr>
        <w:t>21-22</w:t>
      </w:r>
      <w:r>
        <w:rPr>
          <w:lang w:val="bi_VU" w:bidi="bi_VU"/>
        </w:rPr>
        <w:t xml:space="preserve"> Lahadan ya we i wan long tufala pikinini blong Geson, hem i bonem tri pikinini boe blong hem, we nem blong trifala, Jehiel, mo Setam, mo Joel, mo i gat tri haf blong laen ya blong Livae* we oli laen blong trifala ya. Nao ol laen blong Setam wetem ol laen blong Joel oli stap mekem ol wok ya long haos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ol laen blong Amram, wetem ol laen blong Ijara, mo ol laen blong Hebron, mo ol laen blong Usiel, olgeta ya tu oli gat wok blong olgeta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Sebuel ya we i kamaot biaen long Gesom ya we hem i pikinini blong Moses ya bifo, hem i bos long olgeta we oli stap lukaot long ol gol mo ol silva mo ol nara gudgudfala samting we i blong yusum 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25-26</w:t>
      </w:r>
      <w:r>
        <w:rPr>
          <w:lang w:val="bi_VU" w:bidi="bi_VU"/>
        </w:rPr>
        <w:t xml:space="preserve"> Mo Selomit wetem ol famle blong hem oli bos long ol storum blong ol spesel presen we King Deved i givim. Stamba blong laen blong hem i olsem. Selomit ya i kamaot biaen long Sikri, mo Sikri i kamaot biaen long Joram, mo Joram i kamaot biaen long Jesaea, mo Jesaea i kamaot biaen long Rehabia, mo Rehabia i kamaot biaen long Eliesa, mo Eliesa i brata blong Gesom ya we tufala i pikinini blong Moses ya bifo. Oltaem, King Deved wetem ol hed blong ol famle long Isrel,* mo ol komanda mo ol kapten mo ol narafala lida blong ol soldia blong hem oli stap givim ol spesel presen i go long God.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Oltaem oli stap tekemaot haf blong ol samting we oli karemaot long taem blong faet, oli stap givim i go long God, blong ol man blong hem oli save yusum long ol wok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i gat ol narafala samting tu we Profet Samuel i givim, wetem ol samting we King Sol i givim, mo ol samting we Abnere, we papa blong hem Nere, mo Joab, we mama blong hem Jeruia, tufala i givim. Olgeta samting ya, ol man oli givim i go long Hae God, blong ol man blong hem oli yusum long haos blong hem, mo Selomit olgeta oli stap lukaot long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i gat ol narafala Livaet* we oli gat wok blong olgeta, mo olgeta ya tu oli laen* blong Livae.* Long ol laen blong Ijara, i gat Kenania wetem ol pikinini blong hem, we wok blong olgeta i blong lukaot long ol ripot, mo blong stretem ol trabol blong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long ol laen blong Hebron, i gat Hasabia wetem wan taosen seven handred man bakegen we olgeta evriwan oli blong laen ya, mo olgeta evriwan oli nambawan man blong wok. Olgeta ya oli bos long ol wok blong Hae God, mo long ol wok blong king tu, olbaot long haf ya blong Isrel, narasaed Jodan Reva saed i kam long wes.</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long taem ya, Jeria i nambawan haeman blong laen ya. Mo long namba foti yia blong King Deved we hem i stap rul, ol man blong hem oli lukluk bakegen long histri blong laen ya blong Hebron, mo oli faenemaot we i gat ol nambawan soldia oli kamaot biaen long hem, we oli stap long distrik ya Gilead, long taon ya Jasere.</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king i jusumaot tu taosen seven handred nambawan man long olgeta, we oli hed blong ol famle blong olgeta, mo i putum olgeta oli bos long ol wok blong Hae God, mo long ol wok blong hem tu, olbaot long haf ya blong Isrel narasaed Jodan Reva saed i go long is, long distrik ya Ruben,* mo long distrik ya Gad,* mo long haf blong distrik ya Manase* saed i go long is.</w:t>
      </w:r>
      <w:r>
        <w:rPr>
          <w:lang w:val="bi_VU" w:bidi="bi_VU"/>
        </w:rPr>
      </w:r>
      <w:r>
        <w:rPr>
          <w:lang w:val="bi_VU" w:bidi="bi_VU"/>
        </w:rPr>
      </w:r>
    </w:p>
    <w:p>
      <w:pPr/>
      <w:r>
        <w:rPr>
          <w:lang w:val="bi_VU" w:bidi="bi_VU"/>
        </w:rPr>
      </w:r>
    </w:p>
    <w:p>
      <w:pPr/>
      <w:r>
        <w:rPr>
          <w:lang w:val="bi_VU" w:bidi="bi_VU"/>
        </w:rPr>
      </w:r>
      <w:r>
        <w:rPr>
          <w:vertAlign w:val="superscript"/>
          <w:lang w:val="bi_VU" w:bidi="bi_VU"/>
        </w:rPr>
        <w:t>1-15</w:t>
      </w:r>
      <w:r>
        <w:rPr>
          <w:lang w:val="bi_VU" w:bidi="bi_VU"/>
        </w:rPr>
        <w:t xml:space="preserve"> Nao long taem ya, King Deved i putum twelef kampani blong twanti fo taosen soldia blong hem, we ol kampani ya wanwan oli gat komanda blong olgeta wetem ol kapten blong olgeta. Wok blong ol komanda ya, oli stap lukaot long ol wok blong king long kingdom blong hem, nao oltaem, wan komanda wetem kampani blong hem i wok blong wan manis, finis narafala komanda wetem kampani blong hem i tekem ples blong hem. Ol komanda ya, sam oli hed blong ol famle blong olgeta mo sam oli lida blong ol laen* blong olgeta, mo nem blong olgeta i olsem. Long fas manis, i gat Jasobeam, we papa blong hem Sabdiel, we i laen blong Peres ya, we i pikinini blong Juda.* Mo long namba tu manis, i gat Dodae, we i laen blong Ahohi, mo Miklot i nambatu blong hem. Mo long namba tri manis, i gat Benaea, we papa blong hem pris ya Jehoeada. Hem i lida blong smol kampani ya tu we nem blong hem, se “Ol Toti Man blong King Deved”. Biaen, pikinini blong hem Amisabad i tekem ples blong hem, i kam komanda blong bigfala kampani ya blong hem. Mo long namba fo manis, i gat Asahel, we i brata blong Joab. Biaen, pikinini blong hem i tekem ples blong hem, i kam komanda blong kampani ya. Mo long namba faef manis, i gat Samut, we i laen blong Ijara. Mo long namba sikis manis, i gat Ira, wan man Tekoa, we papa blong hem Ikes. Mo long namba seven manis, i gat Helej, wan man Pelon, we i laen blong Efrem.* Mo long namba eit manis, i gat Sibekae, wan man Husa, we i laen blong Sera, we i pikinini blong Juda. Mo long namba naen manis, i gat Abiesa, wan man Anatot, we i laen long Benjamin.* Mo long namba ten manis, i gat Maharae, wan man Netofa, we i laen blong Sera. Mo long namba leven manis, i gat Benaea, wan man Piraton, we i laen blong Efrem. Mo long namba twelef manis, i gat Heldae, wan man Netofa, we i laen blong Otniel.</w:t>
      </w:r>
      <w:r>
        <w:rPr>
          <w:lang w:val="bi_VU" w:bidi="bi_VU"/>
        </w:rPr>
      </w:r>
      <w:r>
        <w:rPr>
          <w:lang w:val="bi_VU" w:bidi="bi_VU"/>
        </w:rPr>
      </w:r>
    </w:p>
    <w:p>
      <w:pPr/>
      <w:r>
        <w:rPr>
          <w:lang w:val="bi_VU" w:bidi="bi_VU"/>
        </w:rPr>
      </w:r>
    </w:p>
    <w:p>
      <w:pPr/>
      <w:r>
        <w:rPr>
          <w:lang w:val="bi_VU" w:bidi="bi_VU"/>
        </w:rPr>
      </w:r>
      <w:r>
        <w:rPr>
          <w:vertAlign w:val="superscript"/>
          <w:lang w:val="bi_VU" w:bidi="bi_VU"/>
        </w:rPr>
        <w:t>16-22</w:t>
      </w:r>
      <w:r>
        <w:rPr>
          <w:lang w:val="bi_VU" w:bidi="bi_VU"/>
        </w:rPr>
        <w:t xml:space="preserve"> Nem blong ol jif blong ol laen* blong Isrel* i olsem. Jif blong ol laen blong Ruben,* Eliesa, we papa blong hem Sikri. Mo jif blong ol laen blong Simeon,* Sefatia, we papa blong hem Mahaka. Mo jif blong ol laen blong Livae,* Hasabia, we papa blong hem Kemuel. Mo jif blong ol laen blong Eron, pris ya Jadok. Mo jif blong ol laen blong Juda,* Elihu, we i brata blong King Deved. Mo jif blong ol laen blong Isakara,* Omri, we papa blong hem Mikael. Mo jif blong ol laen blong Sebulun,* Jismaea, we papa blong hem Obadaea. Mo jif blong ol laen blong Naftali,* Jeremot, we papa blong hem Asriel. Mo jif blong ol laen blong Efrem,* Hosea, we papa blong hem Asasi. Mo jif blong ol laen ya blong Manase* we oli stap narasaed Jodan Reva i kam long wes, Joel, we papa blong hem Pedaea. Mo jif blong ol laen ya blong Manase we oli stap narasaed Jodan Reva i go long is, Jido, we papa blong hem Sekaraea. Mo jif blong ol laen blong Benjamin,* Jahasiel, we papa blong hem Abnere. Mo jif blong ol laen blong Dan,* Asriel, we papa blong hem Jeroham.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Long taem ya we King Deved i mekem sensas blong kaontem ol man, hem i no kaontem olgeta we yia blong olgeta i no kasem twanti, from we Hae God i promes se bambae hem i mekem ol laen blong Isrel oli kam plante we plante olsem ol sta antap long skae.</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Long taem ya, Joab, we mama blong hem Jeruia, hem i stap kaontem ol man, be i no finisim olgeta, mo from we Hae God i panisim olgeta from sensas ya, olgeta oli no raetem ful namba blong olgeta long buk blong ol ripot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25-31</w:t>
      </w:r>
      <w:r>
        <w:rPr>
          <w:lang w:val="bi_VU" w:bidi="bi_VU"/>
        </w:rPr>
        <w:t xml:space="preserve"> Nem blong ol haeman we oli stap lukaot long olting blong king i olsem. Ol storum long haos blong king, man blong lukaot long olgeta, Asmavet, we papa blong hem Asiel. Mo ol narafala storum blong hem long ol taon mo ol vilej, mo long ol strong ples blong haed, man blong lukaot long olgeta, Jonatan, we papa blong hem Usi. Mo ol man blong wok long garen, man we i bos blong olgeta, Esri, we papa blong hem Keleb. Mo ol plantesen blong grep, man blong lukaot long olgeta, Simei, we i man Rama. Mo ol storum blong waen, man blong lukaot long olgeta, Sabdi, we i man Sefam. Mo ol plantesen blong olif mo ol plantesen blong sikamo* olbaot long ol smosmol hil long wes, man blong lukaot long olgeta, Balemon, we i man Geda. Mo ol storum blong olifoel,* man blong lukaot long olgeta, Joas. Mo ol buluk long bigfala levelples ya Saron, man blong lukaot long olgeta, Sitrae, we i man ples ya. Mo ol buluk long ol bigfala levelples ya long medel blong ol hil, man blong lukaot long olgeta, Safat, we papa blong hem Adlae. Mo ol kamel, man blong lukaot long olgeta, Obil, we i laen* blong Ismael. Mo ol dongki, man blong lukaot long olgeta, Jedaea, we i man Meronot. Mo ol sipsip mo ol nani, man blong lukaot long olgeta, Jasis, we i laen blong Hega.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Jonatan, wan papa blong King Deved, hem i wan man blong givim gudfala advaes long man, mo hem i skul gud. Mo hem wetem pikinini blong hem Hakmon, tufala i stap lukaot long edukesen blong ol pikinini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Ahitofel, hem i advaesa blong king, mo Husae we i laen* blong Aki, hem i fren blong king, mo hem tu i stap givim waestok long hem.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biaen, long taem we Ahitofel i ded, Abiata mo Jehoeada we papa blong hem Benaea, tufala i kam advaesa blong king. Mo Joab, hem i komanda blong ol soldia blong hem.</w:t>
      </w:r>
      <w:r>
        <w:rPr>
          <w:lang w:val="bi_VU" w:bidi="bi_VU"/>
        </w:rPr>
      </w:r>
      <w:r>
        <w:rPr>
          <w:lang w:val="bi_VU" w:bidi="bi_VU"/>
        </w:rPr>
      </w:r>
    </w:p>
    <w:p>
      <w:pPr/>
      <w:r>
        <w:rPr>
          <w:lang w:val="bi_VU" w:bidi="bi_VU"/>
        </w:rPr>
      </w:r>
    </w:p>
    <w:p>
      <w:pPr>
        <w:pStyle w:val="Heading2"/>
      </w:pPr>
      <w:r>
        <w:rPr>
          <w:lang w:val="bi_VU" w:bidi="bi_VU"/>
        </w:rPr>
        <w:t>1 Chronicles 28:1</w:t>
      </w:r>
      <w:r>
        <w:rPr>
          <w:lang w:val="bi_VU" w:bidi="bi_VU"/>
        </w:rPr>
      </w:r>
    </w:p>
    <w:p>
      <w:pPr/>
      <w:r>
        <w:rPr>
          <w:lang w:val="bi_VU" w:bidi="bi_VU"/>
        </w:rPr>
      </w:r>
      <w:r>
        <w:rPr>
          <w:vertAlign w:val="superscript"/>
          <w:lang w:val="bi_VU" w:bidi="bi_VU"/>
        </w:rPr>
        <w:t>1</w:t>
      </w:r>
      <w:r>
        <w:rPr>
          <w:lang w:val="bi_VU" w:bidi="bi_VU"/>
        </w:rPr>
        <w:t xml:space="preserve"> Nao King Deved i sanem tok i go long olgeta bigbigman long Isrel* blong oli kam wanples long Jerusalem.* Nao olgeta jif blong ol laen* blong olgeta, wetem ol komanda blong ol soldia we oli stap lukaot long wok blong hem long kingdom blong hem, mo ol lida blong ol famle, mo ol haeman we oli stap lukaot long olting blong hem mo blong ol pikinini blong hem, olgeta evriwan oli kam wanples long Jerusalem. Hemia i min se long miting ya, i gat ol haeman blong haos blong hem, mo ol lida blong ol soldia blong hem, mo olgeta bigman blong hem oli stap.</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king i stanap long fes blong olgeta, i talem se, “!Ol brata blong mi! Yufala i lesin long mi. Hae God i God blong yumi, mo Bokis ya we i saen blong promes blong hem i olsem bigfala jea blong hem. Longtaem finis, mi mi wantem tumas blong wokem wan haos* blong hem, we Bokis ya bambae i save stap olwe long hem. Mo mi mekemrere finis olgeta samting blong wokem wan haos olsem blong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hem i blokem mi, se mi bambae mi no wokem, from we mi mi wan soldia, mo han blong mi i fulap long blad.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hem i jusumaot mi wetem olgeta we bambae oli stap kamaot biaen long mi, blong bambae mifala i stap rulum kantri ya blong yumi oltaem, gogo i no save finis. Mi mi laen blong Juda,* mo hem i jusumaot mifala, blong ol king blong yumi bambae oli stap kamaot long mifala. Mo long mifala, hem i jusumaot famle blong papa blong mi, mo long famle ya, hem i glad blong tekem mi blong putumap mi mi kam king.</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mekem we mi mi gat plante pikinini boe blong mi, mo hem i jusumaot Solomon long olgeta ya blong bambae hem i kam king blong yumi ya, we yumi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hem i talem long mi se, ‘Pikinini ya blong yu Solomon, hem nao bambae i wokem haos ya blong mi. Mi mi jusumaot hem finis blong hem bambae i kam olsem pikinini blong mi, mo mi bambae mi kam olsem papa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sipos hem i stap obei long ol loa blong mi mo ol tok blong mi, olsem we i stap mekem naoia, bambae mi mekem we kingdom ya blong hem bambae i stap olwe, gogo i no save finis.’ ”</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king i talem long olgeta se, “!Ol pikinini blong mi! Yumi ol laen blong Isrel ya bifo, yumi ol man blong Hae God, mo long fes blong hem, mo long fes blong yufala, mi mi talem strong long yufala, se yufala i mas obei gud long olgeta samting we hem i bin talem long yumi, blong bambae yufala i save stap gud long gudfala kantri ya, mo blong olgeta we bambae oli stap kamaot biaen long yufala oli save stap oltaem long hem,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King Deved i talem long Solomon se, “Pikinini blong mi, Hae God i God blong yumi, mo oltaem mi mi stap obei long hem. Mi mi talem strong long yu, se yu tu yu mas obei long hem, mo yu mas wok blong hem long olgeta tingting blong yu, we tingting blong yu i glad. Hem i save olgeta tingting blong yumi, mo olgeta samting we yumi wantem. Sipos yu girap, yu lukaot hem, bambae hem i glad blong tekem yu, be sipos yu tanem baksaed long hem, bambae hem i lego yu yu stap olsem, gogo yu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mas savegud we hem i jusumaot yu finis blong yu wokem haos* ya we bambae i tabu, i blong hem. Oraet, yu mas wokem, mo yu mas mekem we tingting blong yu i stanap strong long hem, gogo yu finisim.”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king i givim olgeta plan blong haos ya long hem. Hem i givim ol plan blong ol haos, wetem ol plan blong ol storum, mo blong ol narafala rum, mo blong spesel Rum ya we i Tabu we i Tabu, we Hae God i stap fogivim ol man, mo i stap tekemaot ol sin blong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ol plan blong ol narafala samting blong haos ya, we oli stap yet long tingting blong hem, hem i talemaot tu long pikinini blong hem. Hemia ol plan blong ol yad blong haos ya, wetem ol rum raonabaot long yad ya, mo ol narafala storum we oli blong putumgud ol samting blong yusum long haos ya, wetem ol samting we ol man oli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king i givim ol rul blong wok tu we ol pris mo ol Livaet* bambae oli mas folem long ol wok blong olgeta, we oli stap mekem wosip long Hae God, mo oli stap mekem ol narafala wok long haos ya, mo oli stap lukaot gud long ol samting we oli yusum insaed 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i talemaot long hem ol silva mo gol we hem i save yusum blong wokem ol samting blong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olsem ol Laet, mo ol Ples blong Putum ol Laet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ol tebol we oli wokem long silva, mo ol Tebol ya we oli wokem long gol we ol pris oli stap putum ol bred ya we i tabu i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i talemaot long hem tu ol gol we i klin gud, we bambae hem i save yusum blong wokem ol fok, mo ol besin, mo ol bigbigfala botel, mo ol silva mo gol we bambae hem i save yusum blong wokem ol dis,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ol gol we i klin gud we hem i save yusum blong wokem Olta blong Bonem Insens,* mo blong wokem pija blong kat blong tufala jerubim* ya we wing blong tufala i kavremap Bokis ya we i Saen blong Promes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king i talem se, “Olgeta samting ya i stap insaed long plan ya we mi raetemdaon stret olsem we Hae God i givim long mi blong mi wokem.”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i talem long pikinini blong hem se, “Yu mas stanap strong oltaem, mo tingting blong yu i mas strong. Hae God i God blong mi, mi mi stap wok blong hem, mo hem bambae i stap wetem yu, gogo yu finisim ol wok ya we yu mas mekem long haos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pris wetem ol Livaet, mi mi makemaot ol wok blong olgeta finis we bambae oli mas mekem insaed long haos ya. Ol man we oli waes gud long ol defdefren wok oli glad blong givhan long yu, mo ol lida blong kantri ya wetem ol man blong yumi, olgeta evriwan oli rere blong mekem ol samting we bambae yu yu talem.”</w:t>
      </w:r>
      <w:r>
        <w:rPr>
          <w:lang w:val="bi_VU" w:bidi="bi_VU"/>
        </w:rPr>
      </w:r>
      <w:r>
        <w:rPr>
          <w:lang w:val="bi_VU" w:bidi="bi_VU"/>
        </w:rPr>
      </w:r>
    </w:p>
    <w:p>
      <w:pPr/>
      <w:r>
        <w:rPr>
          <w:lang w:val="bi_VU" w:bidi="bi_VU"/>
        </w:rPr>
      </w:r>
    </w:p>
    <w:p>
      <w:pPr>
        <w:pStyle w:val="Heading2"/>
      </w:pPr>
      <w:r>
        <w:rPr>
          <w:lang w:val="bi_VU" w:bidi="bi_VU"/>
        </w:rPr>
        <w:t>1 Chronicles 29:1</w:t>
      </w:r>
      <w:r>
        <w:rPr>
          <w:lang w:val="bi_VU" w:bidi="bi_VU"/>
        </w:rPr>
      </w:r>
    </w:p>
    <w:p>
      <w:pPr/>
      <w:r>
        <w:rPr>
          <w:lang w:val="bi_VU" w:bidi="bi_VU"/>
        </w:rPr>
      </w:r>
      <w:r>
        <w:rPr>
          <w:vertAlign w:val="superscript"/>
          <w:lang w:val="bi_VU" w:bidi="bi_VU"/>
        </w:rPr>
        <w:t>1</w:t>
      </w:r>
      <w:r>
        <w:rPr>
          <w:lang w:val="bi_VU" w:bidi="bi_VU"/>
        </w:rPr>
        <w:t xml:space="preserve"> Nao King Deved i talemaot long ol man long miting ya se, “!Olgeta! Pikinini ya blong mi Solomon, hem nao Hae God i jusumaot hem blong i wokem haos ya, be wok ya we bambae hem i mekem i bigwan tumas, from we haos ya i no haos blong man, hem i haos* blong Hae God. Hem i wan yang man nomo, mo i no mekem wan bigfala wok olsem samtaem.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From samting ya, mi mi stap wok strong blong mekemrere olgeta samting blong haos ya, mo mi putumrere ol gol, mo ol silva, mo ol bras, mo ol aean, mo ol timba, mo ol gudgudfala ston we oli flas gud, oli gat gudfala kala, mo ol ston we oli gat ol defdefren kala we ol man oli save joenem wanples blong mekem pija, mo plante ston ya mabol,* we i blong flasem haos.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antap long ol samting ya we mi putum finis, mi givim silva mo gol we i blong mi nomo i go wetem ol samting ya, from we mi laekem tumas haos ya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fasin ya, mi mi givim moa long wan handred tan gol we i klin gud, i beswan, wetem klosap tu handred foti tan silva we i klin gud, blong oli flasem wol blong haos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blong ol man ya we oli gat gudhan blong wok ya bambae oli mekem ol samting long hem. Mo sipos sam long yufala i glad blong givim fri nomo ol samting olsem i go long Hae God, naoia i taem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ol lida blong ol famle, mo ol jif blong ol laen,* mo ol komanda blong ol soldia, mo ol haeman we oli stap lukaot long olting blong king oli glad blong givim fri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samting blong wokem haos ya blong Hae God. Olgeta oli givim gol we i moa long wan handred seventi tan, mo silva we i moa long tri handred foti tan, mo bras we klosap i kasem sikis handred twanti tan, mo aean we i moa long tri taosen fo handred tan.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olgeta we oli gat ol gudgudfala ston oli kam givim long Jehiel, we i stap lukaot long ol gudgudfala samting we i stap finis blong wokem haos ya. Jehiel ya i wan Livaet,* mo i laen blong Geson, we i pikinini blong Livae.*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oli givim ol samting ya long Hae God long gladhat blong olgeta nomo, mo oli glad we i glad from we oli givim ol samting ya long hem, mo king tu i glad we i glad.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long ples ya, long fes blong olgeta man long miting ya, King Deved i presem Hae God. Hem i prea, i talem se, “Hae God. Yu yu God blong Isrel,* we i olfala bubu ya blong mifala bifo. Bambae mifala i stap presem yu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yu hae we yu hae, mo yu gat olgeta paoa. Nem blong yu i hae, mo yu yu gud tumas. Yu yu king we yu rul long paoa blong yu. Olgeta samting long heven mo long wol oli blong yu nomo. Yu yu king we yu hae we yu hae olgeta, mo yu rul long olgeta ples.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gudgudfala samting we i save mekem man i kam rijman oli kamaot long yu nomo. Yu yu strong we yu strong, mo yu stap rul long olgeta samting long paoa blong yu. Yu nomo yu save mekem man i kam haeman mo i kam strong.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God blong mifala, naoia mifala i talem tangkiu long yu, mo mifala i presem hae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mi wetem ol man blong mi, mifala i no gat samting we i kamaot long mifala nomo, we mifala i save givim long yu, from we olgeta samting ya we mifala i stap givim long yu oli kamaot 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 God, yu yu save laef blong mifala long wol ya. Oltaem, mifala i harem olsem we mifala i stap wok slef* long narafala kantri. Oltaem mifala i strenja, olsem ol bubu blong mifala bifo long Ijip. Laef blong mifala i pas kwiktaem nomo olsem sado, mo mifala i no save ronwe long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yu yu God blong mifala. Mifala i karem ol gudgudfala samting ya i kam blong wokem haos* blong yu blong ona long yu, be ol samting ya, oli blong yu nomo, mo yu nomo yu givim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mi save we yu yu stap skelem tingting blong olgeta man, mo yu stap glad long ol man we oli stret gud. Long stret fasin nomo, mi givim olgeta samting ya long yu long gladhat blong mi. Mo mi luk finis we ol man ya blong yu we oli stap wanples naoia, oli glad tumas blong givim ol samting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Hae God, yu yu God blong Ebraham, mo yu God blong Aesak, mo yu God blong Jekob.* Trifala ya i olfala bubu blong mifala bifo, we mifala i kamaot biaen long trifala. Mifala i lavem yu tumas, plis yu mekem we olgeta ya we bambae oli stap kamaot biaen long mifala bambae oli holem fasin ya olwe, mo we tingting blong olgeta bambae i stap strong long yu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plis yu givim gudfala tingting long pikinini ya blong mi, blong hem i glad blong obei long olgeta tok we yu yu talem, mo blong hem i wokem haos ya blong yu we mi mi mekem ol samting blong hem oli rere finis i stap.”</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i talem long olgeta man ya se, “!Olgeta!. !Hae God i God blong yumi! !Yufala i presem hem!” Mo olgeta man we oli stap long miting ya oli presem hem, oli talemaot we hem i God blong ol bubu blong olgeta bifo. Olgeta oli bodaon, oli ona long hem, mo oli ona long king tu.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nekis dei, olgeta oli mekem lafet blong mekem wosip long Hae God. Olgeta oli kilim wan taosen bul, mo wan taosen man sipsip, mo wan taosen smol sipsip blong mekem sakrefaes ya we oli bonem i bon evriwan blong givim i go long hem, mo oli givim ol waen tu blong ol pris oli mekem sakrefaes long Hae God long hem. Mo oli kilim plante anamol bakegen blong mekem ol sakrefaes ya we oli bonem haf oli kakae haf, blong soemaot we oli stap fren gud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long dei ya, oli stap kakae mo oli stap dring long fes blong Hae God, we oli glad we oli glad tumas. Mo long taem ya, ol man oli talemaot nambatu taem se Solomon i king blong olgeta. Mo ol pris oli kafsaedem oel long hed blong hem long nem blong Hae God, blong putumap hem i kam king. Mo oli putumap Jadok tu, i kam pris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23-24</w:t>
      </w:r>
      <w:r>
        <w:rPr>
          <w:lang w:val="bi_VU" w:bidi="bi_VU"/>
        </w:rPr>
        <w:t xml:space="preserve"> Nao King Solomon i tekem ples blong papa blong hem, i stap rul long kingdom ya we Hae God i bin stanemap. Mo olgeta haeman blong papa blong hem, wetem ol soldia blong hem, mo ol narafala pikinini blong hem, olgeta evriwan oli promes se bambae oli stap obei long hem oltaem. Hem i wan gudfala king we i stap wok gud, mo olgeta laen* blong Isrel oli stap obei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Hae God i mekem olgeta evriwan oli tinghae long hem, mo i mekem we hem i kam hae moa, i winim ol narafala king we oli bin rul long Isrel fastaem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King Deved, pikinini blong Jese, hem i rul foti yia 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Fastaem, hem i rul seven yia long Juda,* we hedkwota blong hem i stap long taon ya Hebron, mo biaen hem i rul toti tri yia bakegen long Isrel, we hedkwota blong hem i stap long taon ya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Hem i kam olfala we i olfala tumas, nao i ded. Hem i wan king we i rijman, mo ol man oli stap ona gud long hem, mo biaen, pikinini blong hem Solomon i tekem ples blong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Stori blong laef blong hem, i stat long stat blong wok blong hem, i kam kasem en blong laef blong hem, oli raetemdaon long buk blong ol ripot blong trifala profet ya, Profet Samuel, mo Profet Natan, mo Profet Gad.</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 ripot ya oli tokbaot ol samting we hem i mekem, wetem fasin blong hem we hem i wan strong king, mo olgeta samting we oli stap kamtru long hem, mo long ol laen* blong Isrel, mo long ol narafala king raonabaot long hem long taem we hem i stap rul.</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