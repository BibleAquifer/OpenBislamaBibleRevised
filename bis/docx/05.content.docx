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r>
        <w:rPr>
          <w:lang w:val="bi_VU" w:bidi="bi_VU"/>
        </w:rPr>
      </w:r>
      <w:r>
        <w:rPr>
          <w:vertAlign w:val="superscript"/>
          <w:lang w:val="bi_VU" w:bidi="bi_VU"/>
        </w:rPr>
        <w:t>1-5</w:t>
      </w:r>
      <w:r>
        <w:rPr>
          <w:lang w:val="bi_VU" w:bidi="bi_VU"/>
        </w:rPr>
        <w:t xml:space="preserve"> Long buk ya, i gat ol tok we Moses i talemaot long ol laen* blong Isrel,* taem olgeta oli stap long kantri ya Moab, klosap long ples ya Suf. Olgeta oli aot long Ijip foti yia i pas finis, oli kam long hil ya Sinae, mo taem oli aot long hil ya, oli pastru long kantri ya Edom long rod we i pas long ples blong hil, nao oli kam long Kadesbanea (Oltaem, sipos man i aot long Sinae, i wokbaot i kam kasem Kadesbanea, taem blong wokbaot long rod ya leven dei nomo.) Nao biaen, olgeta oli stap wokbaot longtaem long draeples, gogo oli kamtru long kantri ya Moab. Mo taem oli stap kam klosap long ples ya, Hae God i mekem we olgeta oli winim King Sihon, king blong ol laen blong Amoro,* we hedkwota blong hem i stap long taon ya Hesbon, mo King Og, king blong kantri ya Basan, we tu bigfala taon blong hem Astarot mo Edrei. Nao oli kam stap long bigfala levelples ya long medel blong ol hil we Jodan Reva i pas long hem, long saed blong levelples ya long is we i haf blong kantri ya Moab yet. Long ples ya, taon ya Paran i stap narasaed, mo ol narafala taon ya Tofel mo Laban mo Hajerot mo Disahab oli stap narasaed. Nao long namba foti yia blong olgeta we oli aot long Ijip oli wokbaot i kam, long namba leven manis* blong hem, mo long fas dei blong manis ya, Moses i tekem ol laen* ya blong Isrel* oli kam wanples, nao hem i talemaot long olgeta evri samting we Hae God i talem long hem. Taem oli stap yet long narasaed Jodan Reva long is, hem i talemgud mining blong ol loa mo ol tok blong Hae God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talem se, “Hae God i God blong yumi, mo bifo, taem we yumi stap long hil ya Sinae, hem i talem long yumi se, ‘Yufala i stap longtaem finis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gud yufala i tektekemaot ol haos tapolen blong yufala, yufala i aot, yufala i go. Bambae yufala i go stap long ples blong ol laen blong Amoro* long ples blong hil, mo long ol ples raonabaot long hem. Long saed i go long is, mak blong ples ya i stat long Jodan Reva, i finisim ol ples blong hil, i godaon long botom blong hil, i go kasem draeples long saot, i go kasem Mediterenian Si long wes, nao i go long not, i finisim kantri blong ol laen blong Kenan* wetem ol hil blong Lebanon gogo kasem bigfala reva ya Yufretes.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Hemia kantri ya we mi mi promes* blong givim long trifala bubu ya blong yufala bifo, Ebraham mo Aesak mo Jekob,* wetem ol laen we bambae oli kamaot biaen long trifala. Naoia yufala i mas go tekem kantri ya i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long olgeta se, “Olgeta. Bifo, long taem ya we yumi stap long hil ya Sinae, mi mi talem long ol olfala blong yufala se, ‘Wok ya blong mi, we mi stap lidim yufala, hem i hevi tumas blong mi wan nomo mi karem.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God blong yumi, mo naoia hem i mekem we yumi kam plante we plante olsem ol sta long skae.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God blong ol bubu blong yumi, mo hem bambae i mekem we yumi kam plante we plante moa, mo bambae hem i mekem we yumi kam rijman, we yumi gat plante samting, olsem we hem i promes.*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wok ya blong jajem ol trabol blong yumi i bigfala tumas blong mi wan nomo mi karem.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yufala i mas jusumaot sam man long olgeta laen* blong yumi we oli gat save, mo oli waes, mo oli gat gudnem long ol wok blong olgeta. Nao bambae mi mi putumap olgeta blong oli lukaot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olgeta i agri, oli talem se hemia i wan gudfala tingting blong folem.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oli jusumaot ol lida long ol laen blong yumi, we oli waes mo oli gat gudnem long ol wok blong olgeta, mo mi mi putumap olgeta blong oli lukaot long ol laen blong yumi. Sam long olgeta ya oli lukaot long wan taosen man, mo sam oli lukaot long wan handred man, mo sam oli lukaot long fifti man, mo sam oli lukaot long ten man. Mo mi putumap sam long olgeta tu oli haeman long ol laen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mi talem long olgeta se, ‘I stat naoia, oltaem yufala i mas mekem kot blong stretem ol rao we i stap kamaot long medel blong yumi. Mo taem yufala i jajem rao, yufala i mas mekem i stret, nating we i blong yumi nomo, no i blong yumi wetem ol strenja ya we oli stap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taem yufala i jajem man, yufala i mas mekem long stret fasin nomo. Bambae yufala i no mas mekem wan fasin long wan man, mo narafala fasin long narafala man, yufala i mas jajem evri man long sem fasin, from we toktok we bambae yufala i talem i no kamaot long yufala, i kamaot long God nomo. Mo sipos wan trabol i strong tumas, we yufala i no naf blong stretem, bambae yufala i mas tekem i kam long mi, nao bambae mi mi stretem.’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long taem ya, mi mi tijim olgeta long ol narafala samting we bambae oli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talem se, “Hae God i God blong yumi mo hem i talem long yumi se, ‘Yufala i mas aot long hil ya Sinae, yufala i mas pastru long bigfala draeples ya we i nogud we i nogud, blong go long kantri blong ol laen* blong Amoro,* we i ples blong hil,’ mo yumi mekem olsem. Nao taem yumi kam kasem Kadesbanea,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mi mi talem long ol olfala blong yufala se, ‘Hae God i God blong yumi mo hem i God blong ol bubu blong yumi bifo, mo naoia, yumi stap finis long hil ya long kantri ya blong ol laen blong Amoro, we hem i wantem givim long yumi. !Yufala i luk! !Hem i talem finis, se graon ya i blong yumi! !Yumi go stap long hem, yumi holem i blong yumi, olsem we hem i talem finis long yumi! Bambae yumi no mas fraet, tingting blong yumi i mas strong.’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biaen, olgeta oli kam luk mi, oli talem long mi se, ‘I gud yumi sanem sam man oli go lukluksave kantri ya fastaem. Nao taem olgeta oli kambak, bambae oli save talem long yumi, wanem rod bambae yumi folem mo ol taon ya oli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taem mi harem tok ya, mi agri se hem i wan gudfala tingting we mifala i mas folem. Nao mi jusumaot twelef man wanwan long ol twelef laen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olgeta oli aot oli go. Oli go insaed long ples ya we i ples blong hil, oli wokbaot gogo kasem krik ya Eskol, mo oli stap lukluksave olgeta ples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oli kambak, oli tekem ol frut we oli faenem long ples ya, oli karem i kam. Mo oli givim ripot se, ‘Kantri ya we Hae God i givim long yumi i gudfala tumas, ol kakae i save gru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biaen, ol olfala ya blong yufala oli tanem baksaed long tok ya blong Hae God, nao oli no moa wantem go insaed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oli stap tok agens long hem, oli talem se, ‘Naoia Hae God i no moa wantem yumi, i agens long yumi. ?Weswe hem i tekemaot yumi long Ijip blong putum yumi long han blong ol laen ya blong Amoro? !Olgeta ya bambae oli kilim yumi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?Blong wanem bambae yumi go long ples ya? Ol man ya we yumi sanem olgeta i go blong lukluksave ol ples ya oli kam talemaot se ol man blong ples ya oli strong moa, mo oli longlongfala winim yumi. Mo ol taon blong olgeta, ol stonwol blong olgeta i hae we i hae, i kasem skae. Mo i gat ol lariken man tu oli stap long ples ya. !Yumi no naf ya!’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mi mi talem long olgeta se, ‘Bambae yufala i no fraet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Hae God i God blong yumi, mo hem bambae i lidim yumi, i faet long saed blong yumi, olsem we yumi luk finis long Ijip</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long draeples. !Yumi luk finis, se taem hem i tekem yumi i kam long ples ya, i no gat wan samting nating i spolem yumi long rod! Hem i mekem long yumi stret olsem we wan papa i stap karem smol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32-33</w:t>
      </w:r>
      <w:r>
        <w:rPr>
          <w:lang w:val="bi_VU" w:bidi="bi_VU"/>
        </w:rPr>
        <w:t xml:space="preserve"> Nao nating we mi mi stap tok long olgeta olsem wanem, be oli no save trastem Hae God. Oltaem hem i stap lidim yumi i kam long ol gudgudfala ples blong spel, mo i stap soemaot rod long yumi we long naet i stap go fastaem long yumi long wan bigfala faea we i stanap stret, mo long dei i stap go fastaem long yumi long wan bigfala klaod we i stanap stret, be oli no save trastem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Moses i talem se, “Nao taem Hae God i harem ol toktok ya we oli stap talem agens long hem, hem i kros tumas long olgeta. Nao hem i mekem wan strong tok se,</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‘!Yufala i man nogud ya! !Bambae i no gat wan long yufala i save go insaed long gudfala kantri ya we mi mi promes* blong givim long ol bubu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Keleb we papa blong hem Jefune, hem nomo bambae i go insaed long kantri ya, from we tingting blong hem i stap strong oltaem long mi. Graon ya we hem i go lukluk finis, bambae mi mi givim i go long hem wetem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hem i kros tumas long mi tu from fasin ya blong olgeta, mo hem i talem se, ‘Mo yu tu yu no save go insaed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Josua we papa blong hem Nun, we i stap givhan long yu, hem nao bambae i lidim ol man ya oli go insaed long kantri ya. Mo yu yu mas givhan gud long hem blong mekem tingting blong hem i strong blong i holem wok ya.’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talem long mifala se, ‘Ol smosmol pikinini blong yufala we oli no naf yet blong makem fasin we i stret mo fasin we i no stret, we yufala i talem se bambae ol man Kenan* oli holem olgeta oli karem olgeta i go, be olgeta ya nao bambae oli go insaed long kantri ya. Mi bambae mi givim kantri ya long olgeta, nao bambae oli go stap long hem, oli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yufala ya, yufala i mas tanemraon, yufala i mas folem rod ya we i gotru long Akaba Bei, yufala i gobak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“Be ol olfala ya blong yufala oli girap, oli talem se, ‘Hae God i God blong yumi, mo mifala i mekem sin agens long hem. Be naoia, bambae mifala i go mekem faet long ol enemi ya blong yumi, stret olsem we hem i talem.’ Nao olgeta evriwan oli mekemrere blong go faet, oli ting se bambae i isi nomo blong go mekem faet long ples ya antap long hil.</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“Be Hae God i talem long mi se, ‘Moses. Yu mas tok strong long olgeta, yu mas blokem olgeta blong oli no go faet, from we mi bambae mi no stap wetem olgeta, mo ol enemi blong olgeta bambae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mi mi talemaot tok ya long olgeta we Hae God i talem, be oli no lesin nating. Oli tanem baksaed long hem, oli wokbaot i go antap long ples long hil, from we oli stap mekem hed.</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long semtaem, ol laen* ya blong Amoro* we oli stap antap long ples ya oli kam kavremap olgeta, oli faet long olgeta, nao oli ronem olgeta gogo kasem ples ya Homa long Edom, mo oli flatemgud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from samting ya, olgeta oli krae long Hae God blong i givhan long olgeta. Be hem i no lesin long olgeta, mo i no tingbaot ol samting ya we oli kasem.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 yumi stap longtaem long Kadesbanea.</w:t>
      </w:r>
      <w:r>
        <w:rPr>
          <w:lang w:val="bi_VU" w:bidi="bi_VU"/>
        </w:rPr>
      </w:r>
      <w:r>
        <w:rPr>
          <w:lang w:val="bi_VU" w:bidi="bi_VU"/>
        </w:rPr>
      </w:r>
    </w:p>
    <w:p>
      <w:pPr/>
      <w:r>
        <w:rPr>
          <w:lang w:val="bi_VU" w:bidi="bi_VU"/>
        </w:rPr>
      </w:r>
    </w:p>
    <w:p>
      <w:pPr>
        <w:pStyle w:val="Heading2"/>
      </w:pPr>
      <w:r>
        <w:rPr>
          <w:lang w:val="bi_VU" w:bidi="bi_VU"/>
        </w:rPr>
        <w:t>Deuteronomy 2:1</w:t>
      </w:r>
      <w:r>
        <w:rPr>
          <w:lang w:val="bi_VU" w:bidi="bi_VU"/>
        </w:rPr>
      </w:r>
    </w:p>
    <w:p>
      <w:pPr/>
      <w:r>
        <w:rPr>
          <w:lang w:val="bi_VU" w:bidi="bi_VU"/>
        </w:rPr>
      </w:r>
      <w:r>
        <w:rPr>
          <w:vertAlign w:val="superscript"/>
          <w:lang w:val="bi_VU" w:bidi="bi_VU"/>
        </w:rPr>
        <w:t>1</w:t>
      </w:r>
      <w:r>
        <w:rPr>
          <w:lang w:val="bi_VU" w:bidi="bi_VU"/>
        </w:rPr>
        <w:t xml:space="preserve"> Mo biaen, yumi tanemraon, yumi folem rod ya we i go long Akaba Bei, yumi gobak long draeples, olsem we Hae God i talem. Nao yumi stap wokbaot longtaem, olbaot long ol hil ya long kantri ya Edom.”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Moses i gohed, i talem se, “Nao biaen,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stap wokbaot longtaem finis long ol ples ya blong hil. Naoia yufala i mas tanemraon, yufala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 talemaot long olgeta se i no longtaem, bambae yufala i gokros long kantri ya Edom, kantri blong ol laen* blong Esao, we oli klosap lelebet long yufala. Olgeta ya bambae oli fraet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bambae yufala i no mas mekem faet long olgeta, from we mi bambae mi no save givim wan smol pis graon blong olgeta nating long yufala. Mi givim kantri ya long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taem yufala i stap pas long kantri ya, bambae yufala i save pem kakae mo wota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Moses i talem se, “!Olgeta! Yumi no mas fogetem fasin ya we Hae God i mekem long yumi. Hem i God blong yumi, mo hem i stap blesem yumi long evri samting we yumi mekem. Oltaem long ol foti yia ya we yumi stap wokbaot long bigfala draeples ya, hem i stap lukaot long yumi, mo long taem ya, yumi no sot long wan samting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yumi pas long saed blong kantri ya Edom, mo yumi bitim ples ya, yumi folem rod ya we i aot long tufala taon ya Elat mo Ejionkeba i go long Ded* Si gogo, nao yumi livim rod ya, yumi go long saed ya long notis blong go long Moab.</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mi se, ‘Moses. Taem yufala i pas long kantri blong ol man Moab, yufala i no mas spolem olgeta. Olgeta ya oli laen blong Lot, mo yufala i no mas mekem faet long olgeta. Taon ya Ara, mi mi givim finis long olgeta, mo mi no save givim sam graon blong olgeta i go 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(Bifo i gat wan laen blong ol lariken man i stap long Ara, we long lanwis blong ol man Moab oli stap singaot olgeta se ol laen blong Emim.* Olgeta ya oli longlongfala man, olsem ol lariken man long narafala laen ya we yumi stap singaot olgeta se ol laen blong Anak.*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Tufala laen ya, plante man oli singaot olgeta se ol Refaem,* we i min se lariken man, be ol man Moab oli stap singaot olgeta ya long Ara se ol Emim.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bifo, ol laen blong Hori oli stap long Edom, be ol laen blong Esao oli ronemaot olgeta, oli spolem olgeta nao oli stap long ples ya. Olgeta ya oli mekem stret olsem we biaen, ol olfala bubu ya blong yumi oli stap mekem long ol enemi blong olgeta, we oli ronemaot olgeta oli gowe long kantri ya we Hae God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Moses i gohed, i talem se, “Hae God i tok bakegen i talem se, ‘Tede, yufala i girap, yufala i gokros long Sered Reva,’ mo yumi mekem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stat long taem ya we yumi kasem Kadesbanea, i kam kasem we yumi krosem Sered Reva, yumi stap wokbaot toti eit yia, mo long taem ya, ol olfala ya blong yufala we oli strong man blong faet, olgeta evriwan oli ded,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Hae God i stap agensem olgeta, i stap kilim olgeta oli ded, gogo i finisim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olgeta ya oli ded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i talem long yumi se,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‘Tede ya, yufala i mas aot long kantri ya blong ol man Moab, long rod ya we i pas long Ara.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yufala i aot long ples ya, bambae yufala i pas klosap long kantri blong ol man Amon. Olgeta ya oli laen blong Lot, mo mi mi bin givim kantri ya long olgeta. Bambae yufala i no mas spolem olgeta, mo yufala i no mas mekem faet long olgeta, from we mi no save givim kantri ya blong olgeta i go 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(Kantri ya tu fastaem i ples blong ol lariken man ya we oli stap singaot olgeta se ol Refaem. Ol lariken man ya, ol man Amon oli stap singaot olgeta se ol Samsumim.*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ya oli longlongfala man olsem ol narafala lariken man ya we yumi stap singaot olgeta se ol laen blong Anak. Fastaem, olgeta oli plante we i plante, mo oli strong tumas, be Hae God i kilim olgeta evriwan, nao ol laen blong Amon oli holem kantri blong olgeta, mo oli mekem ples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Hemia sem fasin nomo we Hae God i mekem blong givhan long ol laen blong Esao, we hem i tekem olgeta oli kam stap long Edom, we i ples blong hil. Hem i kilim ol laen blong Hori, nao ol laen blong Esao oli holem kantri blong olgeta, oli stap long hem, mo oli stap yet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sem fasin bakegen, olgeta graon klosap long solwota long Mediterenian Si, ol man Krit oli holem, mo oli stap long hem. Fastaem, ples ya i ples blong ol laen blong Avim, be ol man Krit oli kilim olgeta evriwan, nao oli holem olgeta graon blong olgeta go kasem Gasa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Moses i talem se, “Nao Hae God i talem long yumi se, ‘Naoia yufala i gokros long Anon Reva ya. King Sihon we i wan king blong ol laen blong Amoro,* we hedkwota blong hem i stap long Hesbon, naoia mi mi putum hem wetem olgeta graon blong hem long han blong yufala. Bambae yufala i mas go mekem faet long hem, nao bambae yufala i save stat blong tekem kantri blong hem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stat tede nomo, bambae mi mi mekem olgeta man long evri ples oli fraet long yufala. Sipos oli harem we ol man oli stap tokbaot yufala, bambae oli fraet we oli seksek from.’ ”</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Moses i talem se, “Nao taem yumi stap long draeples ya long Kedemot, mi sanem sam man i go long Hesbon blong luk King Sihon. Oli go blong talemaot tok blong mi long hem, blong bambae yumi save pas long kantri blong hem we bambae i no gat faet.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talem long hem se, ‘Mifala i wantem pastru long kantri blong yu. Bambae mifala i pas long rod nomo, mifala i no save go olbaot.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sipos mifala i tekem kakae mo wota long yufala, bambae mifala i mas pem. Be mifala i wantem nomo blong yu letem mifala i pastru long kantri blong yu.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Hae God i God blong mifala, mo mifala i wantem pas long ples ya blong gokros long Jodan Reva, blong go long kantri ya we hem i promes* blong givim long mifala. Ol laen* blong Esao we oli stap long Edom, mo ol man Moab we oli stap long Ara oli letem mifala i pastru long kantri blong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long taem ya, King Sihon i no save letem blong yumi pastru long kantri blong hem, from we Hae God i mekem tingting blong king ya i strong, blong bambae hem i mekem stronghed, i kam mekem faet long yumi. Hae God i mekem olsem blong bambae yumi save winim king ya, nao yumi tekem kantri ya blong hem we yumi stap long hem naoia.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Hae God i talem long mi se, ‘Naoia yu save finis we mi mi mekem we King Sihon i no moa gat paoa. Yufala i go, yufala i stat blong tekem kantri blong hem, blong yufala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taem King Sihon wetem ol man blong hem oli kam blong mekem faet long yumi klosap long taon ya Jahaj,</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Hae God i putum hem long han blong yumi, nao hem wetem ol pikinini blong hem mo olgeta man blong hem, yumi kilim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yumi go insaed long olgeta taon ya blong olgeta, yumi tekemaot ol gudgudfala samting blong olgeta, nao yumi spolem ol taon ya, mo yumi kilim olgeta man blong ples ya, wetem ol woman blong olgeta mo ol pikinini blong olgeta. Long taem ya, yumi no livim wan samting nating we i laef, i stap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Yumi holem ol anamol blong olgeta, wetem ol samting ya blong ol taon ya blong olgeta oli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Long taem ya, Hae God ya i givhan gud long yumi blong yumi tekem olgeta taon ya, i stat long Aroere antap long hil long saed blong Anon Reva wetem taon ya we i stap long levelples daon klosap long reva ya, gogo kasem ples ya Gilead long not. I no gat wan taon we stonwol blong hem i hae tumas, no i strong tumas, nao yumi no save winim.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Hae God i God blong yumi, mo hem i blokem yumi finis, se yumi no save go klosap long kantri blong ol man Amon, mo long Jabok Reva, mo long ol taon ya antap long hil. Nao from samting ya, yumi no go long ol ples ya, mo yumi no go long ol narafala ples tu we hem i blokem.”</w:t>
      </w:r>
      <w:r>
        <w:rPr>
          <w:lang w:val="bi_VU" w:bidi="bi_VU"/>
        </w:rPr>
      </w:r>
      <w:r>
        <w:rPr>
          <w:lang w:val="bi_VU" w:bidi="bi_VU"/>
        </w:rPr>
      </w:r>
    </w:p>
    <w:p>
      <w:pPr/>
      <w:r>
        <w:rPr>
          <w:lang w:val="bi_VU" w:bidi="bi_VU"/>
        </w:rPr>
      </w:r>
    </w:p>
    <w:p>
      <w:pPr>
        <w:pStyle w:val="Heading2"/>
      </w:pPr>
      <w:r>
        <w:rPr>
          <w:lang w:val="bi_VU" w:bidi="bi_VU"/>
        </w:rPr>
        <w:t>Deuteronomy 3:1</w:t>
      </w:r>
      <w:r>
        <w:rPr>
          <w:lang w:val="bi_VU" w:bidi="bi_VU"/>
        </w:rPr>
      </w:r>
    </w:p>
    <w:p>
      <w:pPr/>
      <w:r>
        <w:rPr>
          <w:lang w:val="bi_VU" w:bidi="bi_VU"/>
        </w:rPr>
      </w:r>
      <w:r>
        <w:rPr>
          <w:vertAlign w:val="superscript"/>
          <w:lang w:val="bi_VU" w:bidi="bi_VU"/>
        </w:rPr>
        <w:t>1</w:t>
      </w:r>
      <w:r>
        <w:rPr>
          <w:lang w:val="bi_VU" w:bidi="bi_VU"/>
        </w:rPr>
        <w:t xml:space="preserve"> Nao Moses i talem se, “Mo biaen long ol samting ya, yumi wokbaot i go long not, yumi folem rod ya we i go long ples ya Basan. Nao King Og wetem ol man blong hem oli kam blong mekem faet long yumi klosap long taon ya Edrei.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Hae God i talem long mi se, ‘Moses. Yu no fraet long king ya. Hem wetem ol man blong hem mo olgeta graon blong hem, bambae mi putum olgeta evriwan long han blong yufala. Bambae yufala i mas kilim hem long sem fasin we yufala i mekem long King Sihon blong Hesbon, we hem i king ya blong ol laen* blong Amoro.*’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putum King Og wetem ol man blong hem long han blong yumi, mo yumi kilim olgeta evriwan gogo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long taem ya, yumi go insaed long ol sikisti taon ya blong olgeta, yumi holem olgeta i blong yumi. Long taem ya, i no gat wan taon blong king ya i stap, olgeta taon long bigfala distrik ya Agob we hem i rul long hem, yumi holem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taon ya oli gat ol bigfala stonwol blong olgeta wetem ol bigfala doa blong olgeta we oli save lokemgud olgeta. Mo i gat ol narafala vilej tu we yumi holem we oli no gat stonwol i goraon long olgeta, we oli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yumi spolem olgeta taon mo vilej ya blong olgeta, mo yumi kilim olgeta man mo woman mo pikinini blong olgeta, stret olsem we yumi mekem fastaem long ol taon ya blong King Sihon.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yumi holem ol anamol blong ol man ya, wetem ol gudgudfala samting blong ol taon blong olgeta oli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ol graon blong tufala king ya blong ol laen blong Amoro long saed ya blong Jodan Reva long is, i stat long Anon Reva long saot, i go kasem hil ya Hemon long not, olgeta graon ya, yumi tekemaot long tufala, yumi holem 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(Hil ya Hemon, ol man Saedon oli talem nem blong hem se Sirion, be ol laen blong Amoro oli talem nem blong hem se Seniri.)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Moses i talem se, “Long taem ya, yumi holem olgeta taon long ples ya, i stat long ol taon long bigfala levelples antap long hil long saot, i go finisim ol taon long Gilead mo Basan long not, gogo kasem tufala taon ya Salkaha mo Edrei long is, we tufala i blong King Og.”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(King ya, hem i laswan long ol laen blong ol lariken man ya we oli stap singaot olgeta se ol Refaem.* Mo taem hem i ded, oli wokem bokis blong hem long ston, we longfala blong bokis ya i kasem fo meta, mo bigfala blong hem i kasem klosap tu meta. Bokis ya, oli makem long han blong olgeta, mo hem i stap yet kam kasem tede, long taon ya Raba, we i taon blong ol man Amon.)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Moses i talem se, “Nao taem yumi holem olgeta graon ya blong olgeta finis, mi mi seraot ol graon ya i go long tri laen* blong yumi. Bigfala graon ya we i stat long taon ya Aroere klosap long Anon Reva long saot, i go kasem haf blong distrik ya Gilead long not, we i ples blong hil, wetem ol taon we i stap long graon ya, mi givim i go long laen blong Ruben* wetem laen blong Gad.*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narafala haf blong distrik ya Gilead wetem distrik ya Basan, mi mi givim long haf blong laen blong Manase.* Hemia distrik ya we narafala nem blong hem Agob, we King Og i rul long hem.” (Ples ya Basan, bifo oli stap talem se ples blong ol lariken man ya we oli singaot olgeta se ol Refaem.*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Jaere we i wan man long laen blong Manase, hem i tekem olgeta graon long distrik ya Agob, we i narafala nem blong distrik ya Basan, i stat long saot, i go kasem graon blong ol man Gesuru wetem ol man Mahaka long not. Nao Jaere i putum nem blong hem long ol vilej long distrik ya se “Ol vilej blong Jaere”, mo ol vilej ya oli stap karem nem ya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Moses i talem se, “Haf blong distrik ya Gilead long not, mi mi givim long laen ya blong Makiri we i wan long ol laen blong Manase.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narafala haf blong distrik ya wetem ol graon ya go kasem Anon Reva long saot, mi givim long ol laen blong Ruben wetem ol laen blong Gad. Graon blong olgeta, mak blong hem long saot i stap stret long medel blong reva ya, mo mak blong hem long is i stap long Jabok Reva, we ol man Amon oli stap narasaed long hem. Mo long ples ya we reva i tanem, i ron i kam long wes, hem i kam mak blong graon ya bakegen long not.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olgeta levelples daon klosap long Jodan Reva long saed long is tu, mi givim i go long olgeta. Nao mak blong graon blong olgeta long saed long wes i stap long Jodan Reva, i stat long Lugun* blong Galili* long not, i go kasem Si long Araba long saot, long botom blong hil ya Pisga, long saed blong hem long wes. Si long Araba ya, narafala nem blong hem Ded* Si.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taem ya, mi givim wan tok long olgeta blong oli folem, mi talem se, ‘!Olgeta! Hae God i God blong yumi, mo graon ya we yumi stap long hem naoia long saed ya blong Jodan Reva long is, hem i givim long yufala finis blong yufala i mekem ples blong yufala long hem. Be taem yumi gokros long Jodan Reva, bambae yufala i mas go fastaem, mo ol narafala laen ya blong yumi bambae oli biaen long yufala. Bambae yufala i mas givhan long ol narafala laen ya blong oli holem ol graon ya longwe,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 woman nomo blong yufala, wetem ol pikinini blong yufala, mo ol anamol blong yufala we mi save se oli plante tumas, olgeta ya bambae oli stap long ol taon ya we mi mi givim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mas givhan long ol brata ya blong yufala, gogo kasem we oli gat ples blong olgeta blong stap long hem. Hemia ol graon ya narasaed Jodan Reva long wes, we Hae God bambae i givim long olgeta. Mo yufala i mas stap wetem olgeta, gogo kasem we olgeta faet i finis, mo Hae God i mekem olgeta oli stap gud, olsem we yufala i stap gud long graon ya we mi givim finis long yufala. Biaen long ol samting ya, bambae yufala i save kambak, yufala i save kam stap long graon ya we mi mi givim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long taem ya, mi mi toktok gud long Josua, mi talem se, ‘Hae God i God blong yumi, mo yu yu luk olgeta samting ya finis we hem i mekem long tufala king ya, King Sihon mo King Og. Hem bambae i mekem sem samting bakegen long olgeta ya we bambae yu go tekem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yu no mas fraet long olgeta, from we long taem blong faet, hem bambae i faet long saed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Moses i talem se, “Nao long taem ya, mi mi prea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talem se, ‘Hae God. Yu yu Masta* blong mi, mo mi save we yu yu soemaot smol haf nomo blong ol gudgudfala samting ya we bambae yu soemaot i no longtaem. I no gat wan narafala god long heven mo long wol ya we i save mekem ol bigbigfala wok ya we yu yu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plis yu letem mi mi gokros long Jodan Reva, blong mi luk ol gudfala graon ya we ol kakae i stap gru gud long hem, mo ol gudfala graon ya antap long ol hil, wetem ol hil ya 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Hae God i kros tumas long mi from ol fasin ya blong yufala, mo i no save lesin long mi. Hem i tok long mi, i talem se, ‘!Moses! !Yu stap kwaet! !Yu no talem ol tok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 go klaem bigfala hil ya Pisga, yu go stanap long top blong hem, yu lukluk i goraon long evri ples. Olgeta samting ya we bambae yu luk, i gud yu luklukgud long olgeta, from we bambae yu yu no save gokros long Jodan Reva ya samtaem.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mi wantem blong yu toktok gud long Josua, mo yu mekem tingting blong hem i strong, from we hem nao bambae i lidim ol man ya i gokros long Jodan Reva blong holem ol graon ya we bambae yu luk.’ ”</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Moses i talem long olgeta se, “Nao long fasin ya, yumi kam stap long ples ya long medel blong ol hil klosap long taon ya Betpeoro.”</w:t>
      </w:r>
      <w:r>
        <w:rPr>
          <w:lang w:val="bi_VU" w:bidi="bi_VU"/>
        </w:rPr>
      </w:r>
      <w:r>
        <w:rPr>
          <w:lang w:val="bi_VU" w:bidi="bi_VU"/>
        </w:rPr>
      </w:r>
    </w:p>
    <w:p>
      <w:pPr/>
      <w:r>
        <w:rPr>
          <w:lang w:val="bi_VU" w:bidi="bi_VU"/>
        </w:rPr>
      </w:r>
    </w:p>
    <w:p>
      <w:pPr>
        <w:pStyle w:val="Heading2"/>
      </w:pPr>
      <w:r>
        <w:rPr>
          <w:lang w:val="bi_VU" w:bidi="bi_VU"/>
        </w:rPr>
        <w:t>Deuteronomy 4:1</w:t>
      </w:r>
      <w:r>
        <w:rPr>
          <w:lang w:val="bi_VU" w:bidi="bi_VU"/>
        </w:rPr>
      </w:r>
    </w:p>
    <w:p>
      <w:pPr/>
      <w:r>
        <w:rPr>
          <w:lang w:val="bi_VU" w:bidi="bi_VU"/>
        </w:rPr>
      </w:r>
      <w:r>
        <w:rPr>
          <w:vertAlign w:val="superscript"/>
          <w:lang w:val="bi_VU" w:bidi="bi_VU"/>
        </w:rPr>
        <w:t>1</w:t>
      </w:r>
      <w:r>
        <w:rPr>
          <w:lang w:val="bi_VU" w:bidi="bi_VU"/>
        </w:rPr>
        <w:t xml:space="preserve"> Nao Moses i talem long ol laen* blong Isrel* se, “!Olgeta! Yufala i mas obei long olgeta loa ya we mi stap tijim yufala long hem. Hae God i God blong ol bubu blong yumi bifo, mo sipos yufala i mekem olsem, bambae yufala i gat longfala laef, mo bambae yufala i save go holem kantri ya we hem i rere blong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tok ya we bambae mi mi givim long yufala, yufala i no mas putum sam tok antap long hem bakegen. Mo bambae yufala i no mas tekemaot sam smol haf blong hem tu. Ol tok ya hem i tok blong Hae God mo yufala i mas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luk finis long ae blong yufala nomo ol samting ya we hem i mekem long hil ya Peoro. Olgeta ya we oli go mekem wosip long god ya Bal,* hem i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God blong yumi, mo long taem ya, tingting blong yufala i stap strong long hem, nao yufala i no ded, yufala evriwan i stap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tijim yufala finis long olgeta loa ya, stret olsem we hem i talem long mi. Mo taem yufala i go stap long kantri ya we bambae yufala i holem i blong yufala, bambae yufala i mas obei long ol loa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yufala i mas obei long olgeta we tingting blong yufala i no save jenis, nao fasin ya bambae i save soemaot long ol man blong ol narafala kantri we yufala i waes. Nao taem oli harem nius blong ol loa ya, bambae oli save talem se, ‘!Tru, ol laen blong Isrel ya oli gat save! !Olgeta oli waes we i waes!’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narafala kantri ya, nating we oli gat paoa olsem wanem, be ol god blong olgeta oli no save stap klosap long olgeta blong givhan long olgeta, olsem we Hae God i stap klosap long yumi. Sipos yumi prea long hem blong i givhan long yumi, be oltaem hem i stap harem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nating we nem blong ol narafala kantri ya i hae we i hae, be i no gat wan long olgeta we ol loa blong hem i stret gud, olsem ol loa ya we mi mi stap tijim yufala long hem naoia.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yufala i mas lukaot gud! Yufala i no mas fogetem ol samting ya samtaem, we yufala i luk finis long ae blong yufala. Oltaem long laef blong yufala, bambae yufala i mas tingbaot ol samting ya. Bambae yufala i mas talemaot long ol pikinini blong yufala mo long ol smol bubu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stori blong dei ya we ol olfala blong yufala oli kam long hil ya Sinae, nao oli stanap long fes blong Hae God. Hem i God blong yumi, mo long taem ya, hem i talem long mi se, ‘Moses. Yu tekem ol man ya oli kam wanples. Mi wantem blong oli harem olgeta samting ya we bambae mi mi talem long olgeta, blong oli save obei long mi oltaem long laef blong olgeta, mo blong oli save tijim ol pikinini blong olgeta blong oli tinghevi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yufala i mas talemaot long ol pikinini blong yufala, stori ya we ol olfala blong yufala oli go stanap long botom blong hil ya, nao i gat bigfala klaod olsem smok we i blak we i blak i kam kavremap hil ya, mo i gat bigfala laet blong faea i stap laet antap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mas talem long olgeta tu, we long taem ya, Hae God i stap long faea ya, mo i toktok i kam long ol olfala blong yufala, mo taem hem i toktok, olgeta oli harem ol tok blong hem, be oli no luk hem se bodi blong hem 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hem i talemaot olgeta samting long mifala we bambae yumi mas mekem blong holemstrong promes* ya we hem i mekem wetem yumi, we stamba blong hem, yumi mas obei long Tenkomanmen ya we hem i raetem finis long tufala flat ston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taem ya, hem i talemaot long mi se mi mas tijim yufala long ol loa ya, blong bambae yufala i save obei long olgeta, long taem ya we yufala i go stap long kantri ya we bambae yufala i holem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Moses i talem se, “Bifo, antap long hil ya Sinae, long taem ya we Hae God i kamtru long faea, mo i toktok i kam long ol olfala blong yufala, olgeta oli no luk bodi blong hem, oli harem tok blong hem nomo. Nao from samting ya, yufala i mas lukaot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blong yufala i no wokem ol aedol blong mekem wosip long olgeta. !Fasin ya i sin, mo i tabu blong yufala i mekem! Nating we aedol ya i pija blong man, no blong woman,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no blong anamol, no blong pijin,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no blong fis, no blong ol samting olsem snek mo lised, be yufala i no mas mekem. Ol samting olsem, i tabu blong yumi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mas lukaot gud blong ol man oli no giaman long yufala, blong pulum yufala i go mekem wosip long ol samting ya we yumi stap luk long skae, olsem san, mo mun, mo sta, nao yufala i stap mekem ol wok we ol pris* blong ol samting ya oli stap talem. Hae God i givim ol samting ya finis long ol narafala man blong oli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yumi ya, hem i sevem yumi finis. Bifo, taem we yumi stap long Ijip, fasin we oli stap mekem long yumi i strong we i strong, olsem bigfala faea ya we ol man oli kukum gol long hem blong mekem i ronaot, be hem i tekemaot yumi, from we hem i wantem blong yumi kam man blong hem, mo yumi i stap olsem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biaen, taem yumi stap long draeples, Hae God i kros tumas long mi from ol fasin blong ol olfala ya blong yufala, mo from samting ya, hem i talemaot long mi se bambae mi mi no save gokros long Jodan Reva, blong go long gudfala kantri ya we bambae hem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no save gokros long reva ya, bambae mi ded long ples ya nomo, be yufala, bambae i no longtaem yufala i gokros blong holem gudfala kantri ya longwe.</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Hae God i God blong yumi, mo kros blong hem i olsem faea we i laet. Yufala i mas lukaot gud. Yufala i no mas fogetem promes* ya we hem i mekem wetem yumi. Yufala i mas obei long tok ya blong hem we i talem se i tabu blong yufala i wokem aedol blong mekem wosip long hem. Yufala i man blong hem, mo hem i no save letem we yufala i mekem wosip long narafala god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“Nating sipos yufala i stap long kantri ya gogo plante yia i pas, mo yufala i gat pikinini mo ol pikinini blong yufala oli gat pikinini bakegen, be i tabu blong yufala i wokem aedol. !Hemia sin ya! Fasin olsem i no stret nating long fes blong hem. Fasin ya bambae i mekem hem i kros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talemaot stret long yufala, mo heven mo wol, tufala i witnes long tok ya blong mi tede. Sipos yufala i wokem aedol, bambae i no longtaem yufala i lus, yufala i no moa stap long kantri ya long narasaed Jodan Reva, we bambae yufala i holem i blong yufala. Hae God bambae i spolemgud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hem i ronemaot yufala i go wanwan, nao yufala i go miksap wetem ol man blong ol narafala kantri, mo bambae smol haf nomo blong yufala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long taem ya, bambae smol haf ya nomo blong yufala oli stap mekem wosip long ol aedol ya we ol man nomo oli wokem. Be ol aedol ya, ol man oli wokem long wud no ston nomo, nao oli no save lukluk, oli no save harem wan samting, oli no save kakae, mo oli no save harem smel blong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Hae God i God blong yumi, mo sipos yufala i stap long ol narafala kantri olsem, nao yufala i stap lukaot hem, mo yufala i lukaot hem long olgeta tingting blong yufala, bambae yufala i save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ol samting olsem i kam kasem yufala, mo yufala i stap long bigfala trabol, be long taem ya, bambae yufala i save tanem tingting blong yufala, yufala i save kambak long hem blong obei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hem i God we i gat sore long man. Hem i no save lego yumi, mo i no save spolem yumi, mo i no save fogetem promes ya we i mekem wetem ol bubu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32-33</w:t>
      </w:r>
      <w:r>
        <w:rPr>
          <w:lang w:val="bi_VU" w:bidi="bi_VU"/>
        </w:rPr>
        <w:t xml:space="preserve"> Yufala i traem tingbaot. Bifo, hem i kamtru long mifala long faea, i toktok long mifala, mo long taem ya, mifala i no ded. Yufala i traem tingbaot ol samting we i hapen olbaot long wol, i stat long taem ya we hem i mekem fas man, i kam kasem taem we yufala i bon. ?I gat wan narafala samting we i bigfala olsem i kamtru finis samples? ?I gat sam narafala man we god blong olgeta i kamtru long olgeta long faea, i toktok long olgeta, be oli no ded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!Yufala i luk! Neva i gat wan narafala god i girap, i go long wan kantri, i tekemaot sam man, i mekem olgeta oli kam man blong hem, be Hae God i go long Ijip, i tekemaot yumi long han blong olgeta, i mekem yumi kam man blong hem. Mifala we i stap long taem ya, mifala i luk ol samting ya stret long ae blong mifala. Paoa blong hem i bigwan tumas, mo hem i letem ol bigfala trabol i kamtru long ol enemi blong yumi, mo i mekem faet long olgeta. Hem i wokem ol merikel mo ol bigbigfala wok mo ol samting blong sapraes, mo i mekem ol samting we plante man oli fraet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blong soemaot long yumi se hem nomo i God mo i no moa gat narafala god bakegen i stap.</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Hem i stap long heven, be i toktok i kam long mifala, mo i mekem we mifala i harem voes blong hem, blong i save stretem yumi. Yumi stap long wol ya nomo, be hem i kamtru long mifala long bigfala faea ya we i soemaot we hem i tabu, mo i gat paoa, mo hem i toktok long mifala long faea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from we hem i lavem tumas ol bubu blong yumi bifo, hem i jusumaot yumi blong yumi man blong hem. Mo long bigfala paoa blong hem, hem nomo i tekemaot yumi long Ijip,</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i stap holem promes blong hem blong givim kantri ya long yumi kam kasem tede. Mo nating we ol man blong kantri ya oli plante moa winim yufala, mo oli strong moa long yufala, be sipos yufala i go blong mekem faet long olgeta, hem bambae i stap ronemaot olgeta long fes blong yufala, blong givim kantri ya i go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!Hae God nomo i God! Hem i God blong heven mo blong wol, mo i no gat narafala god bakegen i stap. Tede, yufala i mas tingting gud long tok ya, mo yufala i no mas fogetem samtaem.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Yufala i mas obei long olgeta loa ya blong hem we mi mi givim long yufala tede. Mo sipos yufala i mekem olsem, bambae yufala i save harem gud, mo ol pikinini blong yufala wetem olgeta we bambae oli kamaot biaen long yufala oli save harem gud. Mo bambae yufala i save stap longtaem long kantri ya we Hae God bambae i givim long yufala. Kantri ya bambae i blong yufala olwe, we bambae yufala i no save finis long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Moses i jusumaot tri taon long saed ya blong Jodan Reva long is,</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we trifala i ples blong haed. Sipos wan man i kilim narafala man i ded, we hem i akseden nomo, i no tingbaot nating blong kilim man ya, mo man ya i no enemi blong hem, man olsem i save go haed long wan long trifala taon ya, nao angkel blong man ya we i ded bambae i no save kilim hem.</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Trifala taon ya, i gat Bejere, we i stap long bigfala levelples antap long hil long draeples, we i blong ol laen* blong Ruben,* mo Ramot, we i stap long distrik ya Gilead, we i blong ol laen blong Gad,* mo Golan, we i stap long distrik ya Basan, we i blong ol laen blong Manase.*</w:t>
      </w:r>
      <w:r>
        <w:rPr>
          <w:lang w:val="bi_VU" w:bidi="bi_VU"/>
        </w:rPr>
      </w:r>
      <w:r>
        <w:rPr>
          <w:lang w:val="bi_VU" w:bidi="bi_VU"/>
        </w:rPr>
      </w:r>
    </w:p>
    <w:p>
      <w:pPr/>
      <w:r>
        <w:rPr>
          <w:lang w:val="bi_VU" w:bidi="bi_VU"/>
        </w:rPr>
      </w:r>
    </w:p>
    <w:p>
      <w:pPr/>
      <w:r>
        <w:rPr>
          <w:lang w:val="bi_VU" w:bidi="bi_VU"/>
        </w:rPr>
      </w:r>
      <w:r>
        <w:rPr>
          <w:vertAlign w:val="superscript"/>
          <w:lang w:val="bi_VU" w:bidi="bi_VU"/>
        </w:rPr>
        <w:t>44-49</w:t>
      </w:r>
      <w:r>
        <w:rPr>
          <w:lang w:val="bi_VU" w:bidi="bi_VU"/>
        </w:rPr>
        <w:t xml:space="preserve"> Nao taem ol laen* blong Isrel* oli aot long Ijip, oli wokbaot gogo oli kam stap long bigfala levelples long medel blong ol hil long saed blong Jodan Reva long is, klosap long taon ya Betpeoro. Ples ya i stap long graon ya we fastaem i blong King Sihon, wan king blong ol laen blong Amoro,* we hedkwota blong hem i stap long taon ya Hesbon, be taem Moses olgeta oli kam long ples ya, oli winim hem, oli holem ol graon blong hem, wetem ol graon blong King Og we i king blong distrik ya Basan. Hemia tufala king blong ol laen ya blong Amoro we oli stap long saed ya blong Jodan Reva long is. Bigfala graon ya, mak blong hem long saot i stat long taon ya Aroere long saed blong Anon Reva, i ron i go kasem Ded* Si long wes, nao i folem Jodan Reva, i ron i go long not, gogo kasem hil ya Sirion, we narafala nem blong hem Hemon. Mo i tekem olgeta ples long saed ya blong Jodan Reva, gogo i kasem saed blong hil ya Pisga long is. Nao taem olgeta oli stap long ples ya, Moses i talemaot long olgeta bakegen, ol loa blong Hae God, wetem ol narafala tok we hem i talem se olgeta oli mas folem.</w:t>
      </w:r>
      <w:r>
        <w:rPr>
          <w:lang w:val="bi_VU" w:bidi="bi_VU"/>
        </w:rPr>
      </w:r>
      <w:r>
        <w:rPr>
          <w:lang w:val="bi_VU" w:bidi="bi_VU"/>
        </w:rPr>
      </w:r>
    </w:p>
    <w:p>
      <w:pPr/>
      <w:r>
        <w:rPr>
          <w:lang w:val="bi_VU" w:bidi="bi_VU"/>
        </w:rPr>
      </w:r>
    </w:p>
    <w:p>
      <w:pPr>
        <w:pStyle w:val="Heading2"/>
      </w:pPr>
      <w:r>
        <w:rPr>
          <w:lang w:val="bi_VU" w:bidi="bi_VU"/>
        </w:rPr>
        <w:t>Deuteronomy 5:1</w:t>
      </w:r>
      <w:r>
        <w:rPr>
          <w:lang w:val="bi_VU" w:bidi="bi_VU"/>
        </w:rPr>
      </w:r>
    </w:p>
    <w:p>
      <w:pPr/>
      <w:r>
        <w:rPr>
          <w:lang w:val="bi_VU" w:bidi="bi_VU"/>
        </w:rPr>
      </w:r>
      <w:r>
        <w:rPr>
          <w:vertAlign w:val="superscript"/>
          <w:lang w:val="bi_VU" w:bidi="bi_VU"/>
        </w:rPr>
        <w:t>1</w:t>
      </w:r>
      <w:r>
        <w:rPr>
          <w:lang w:val="bi_VU" w:bidi="bi_VU"/>
        </w:rPr>
        <w:t xml:space="preserve"> Nao Moses i singaot olgeta laen* blong Isrel* oli kam wanples, mo i talem long olgeta se, “!Olgeta! Yufala i lesin gud long ol loa ya we mi bambae mi talemaot long yufala naoia, wetem ol rul blong olgeta. Yufala i mas lanemgud olgeta loa ya, mo oltaem yufala i mas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God blong yumi, mo bifo, long taem ya we hem i mekem promes* wetem yumi long hil ya Sinae,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no mekem wetem ol papa blong yufala nomo. Hem i mekem wetem yumi evriwan ya we yumi stap tede.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taem ya, mi wetem ol olfala blong yufala, mifala i stap antap long hil ya, mo Hae God i kamtru long faea, i toktok stret long fes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mi mi stap long medel blong ol olfala blong yufala mo Hae God, mo mi stap talemaot long olgeta ol tok we Hae God i stap talem, from we olgeta oli fraet tumas long faea ya, nao oli no save go antap long hil. “Nao long taem ya,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Hae God, mi God blong yufala. Fastaem yufala i slef* nomo blong ol man Ijip, be mi mi tekemaot yufala finis, mi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‘Bambae yufala i no mas mekem wosip long ol narafala god, yufala i mas mekem wosip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 ‘Bambae yufala i no mas mekem pija blong ol samting long heven, mo long wol, mo long solwota we wol ya i stanap long hem, blong yufala i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no mas bodaon long aedol olsem blong mekem wosip long hem, from we mi mi Hae God, mi God blong yufala, mo yufala i man blong mi, nao mi no save letem yufala i mekem wosip long narafala god bakegen. Fasin blong mi i olsem. Ol man we oli no laekem mi, oli stap agens long mi, mi mi stap panisim olgeta, wetem ol pikinini blong olgeta, mo ol smol bubu blong olgeta, go kasem ol seken smol bubu blong olgeta, mo ol namba tri smol bubu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olgeta we oli stap lavem mi, mo oli stap obei long ol loa blong mi, mi mi stap lavem olgeta, wetem ol pikinini blong olgeta, mo olgeta we bambae oli stap kamaot biaen long olgeta, gogo kasem plante plante taosen yia.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 ‘Bambae yufala i no mas yusum nem blong mi long fasin we yufala i no ona long mi, from we mi mi Hae God, mi God blong yufala, mo bambae mi givim panis long man we i yusum nem blong mi long fasin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‘Oltaem bambae yufala i mas tinghevi long Sabat* Dei, blong holem i tabu, olsem we mi mi talem finis long yufala bifo.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Evri wik, yufala i gat sikis dei blong mekem ol wok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namba seven dei i Sabat dei, i tabu, i blong mi, mo yufala i mas spel long hem. Long dei ya, bambae yufala i no mas wok. Yufala wetem ol pikinini blong yufala, mo ol slef blong yufala, mo ol anamol blong yufala, mo ol strenja we oli stap long ples blong yufala, bambae yufala evriwan i mas spel long dei ya. Ol slef blong yufala oli mas spel olsem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mas tingbaot taem ya bifo we yufala i stap wok slef* long Ijip, nao mi mi sevem yufala long bigfala paoa blong mi. From samting ya nao, mi mi talem strong long yufala se yufala i mas tinghevi long Sabat dei, blong holem i tabu.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 ‘Oltaem bambae yufala i mas ona long papa mo mama blong yufala, olsem we mi mi talem finis long yufala. Sipos yufala i folem fasin ya, bambae yufala i save stap gud, mo yufala i save stap longtaem long kantri ya we mi bambae mi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 ‘Bambae yufala i no mas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 ‘Yufala man we i mared, bambae yufala i no mas go slip wetem narafala woman, mo yufala woman we i mared, bambae yufala i no mas go slip wetem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 ‘Bambae yufala i no mas stil.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 ‘Bambae yufala i no mas giaman blong mekem poen agens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 ‘Bambae yufala i no mas letem tingting blong yufala i stap long woman blong narafala man blong tekem i blong yufala. Bambae yufala i no mas letem we haos blong narafala man, no graon blong narafala man, no slef blong narafala man, no buluk no dongki blong narafala man, no ol narafala samting we narafala man i gat i pulum tingting blong yufala olsem.’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bakegen, Moses i talem se, “Hemia nao olgeta loa we Hae God i givim long yumi, long taem ya we mifala i kam wanples long hil ya Sinae. Long taem ya, hem i kamtru long faea, insaed long klaod we i tudak olgeta, nao i toktok bigwan i kam long mifala. Hem i stanemap ol loa ya nomo blong yumi, i no gat narafala, mo biaen, hem i raetemdaon olgeta long tu flat ston, mo i givim tufala ston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Moses i talem se, “Nao taem bigfala faea i kavremap hil ya, mo mifala i harem toktok we i kamaot long bigfala tudak, ol lida blong yumi mo ol bigman blong ol laen* blong yumi oli kam luk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oli talem se, ‘Hae God i God blong yumi, mo tede, hem i soemaot long yumi we hem i king we i hae we i hae, mo hem i gat olgeta paoa. Hem i stap long faea ya, i toktok i kam long yumi, mo yumi harem hem. Tede nomo, mifala i jes save we hem i save toktok long man, be man i no ded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mifala i no wantem pas klosap long ded olsem bakegen. Bigfala faea ya, mifala i fraet se bambae i spolem mifala. Mifala i save se sipos mifala i harem hem i toktok long mifala bakegen, bambae mifala i ded yet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 yu save finis! I no gat man samtaem we God i kamtru long hem long faea, i toktok long hem olsem we hem i toktok long yumi, nao biaen, man ya i laef i stap.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I gud yu nomo yu gobak bakegen, yu lesin gud long olgeta samting we hem bambae i talem, mo biaen, bambae yu save kam talemaot ol samting ya long mifala. Bambae mifala i save lesin long ol toktok ya, mo bambae mifala 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taem Hae God i harem ol samting ya, hem i talem long mi se, ‘Moses. Mi mi harem ol toktok ya we ol man ya oli talem, mo ol samting ya i tru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olgeta oli holem tingting ya oltaem nomo, bambae i gud tumas. Mi mi wantem tumas blong oli ona long mi oltaem, mo blong oli obei long olgeta tok blong mi, mo sipos oli mekem olsem, evri samting long laef blong olgeta, mo long laef blong ol pikinini blong olgeta, mo long laef blong olgeta we bambae oli stap kamaot biaen long olgeta, bambae i ron gud.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Naoia, yu go talem long olgeta blong oli gobak long ol haos tapolen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 nomo bambae yu stap long ples ya wetem mi. Nao bambae mi givim olgeta loa blong mi wetem olgeta tok blong mi long yu, mo biaen, yu yu save go tijim ol man ya long hem. Nao taem oli stap long kantri ya we mi bambae mi givim long olgeta, bambae oli save obei long ol loa ya.’ ”</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bakegen, Moses i talem se, “!Olgeta! Hae God i God blong yumi mo yufala i mas lukaot gud blong mekem evri samting we hem i talem long yumi. Yufala i no mas lego ol loa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yufala i mas obei long olgeta evriwan. Mo sipos yufala i mekem olsem, evri samting long laef blong yufala bambae i save ron gud, mo bambae yufala i save stap longtaem long kantri ya we bambae yufala i go holem i no longtaem.”</w:t>
      </w:r>
      <w:r>
        <w:rPr>
          <w:lang w:val="bi_VU" w:bidi="bi_VU"/>
        </w:rPr>
      </w:r>
      <w:r>
        <w:rPr>
          <w:lang w:val="bi_VU" w:bidi="bi_VU"/>
        </w:rPr>
      </w:r>
    </w:p>
    <w:p>
      <w:pPr/>
      <w:r>
        <w:rPr>
          <w:lang w:val="bi_VU" w:bidi="bi_VU"/>
        </w:rPr>
      </w:r>
    </w:p>
    <w:p>
      <w:pPr>
        <w:pStyle w:val="Heading2"/>
      </w:pPr>
      <w:r>
        <w:rPr>
          <w:lang w:val="bi_VU" w:bidi="bi_VU"/>
        </w:rPr>
        <w:t>Deuteronomy 6:1</w:t>
      </w:r>
      <w:r>
        <w:rPr>
          <w:lang w:val="bi_VU" w:bidi="bi_VU"/>
        </w:rPr>
      </w:r>
    </w:p>
    <w:p>
      <w:pPr/>
      <w:r>
        <w:rPr>
          <w:lang w:val="bi_VU" w:bidi="bi_VU"/>
        </w:rPr>
      </w:r>
      <w:r>
        <w:rPr>
          <w:vertAlign w:val="superscript"/>
          <w:lang w:val="bi_VU" w:bidi="bi_VU"/>
        </w:rPr>
        <w:t>1</w:t>
      </w:r>
      <w:r>
        <w:rPr>
          <w:lang w:val="bi_VU" w:bidi="bi_VU"/>
        </w:rPr>
        <w:t xml:space="preserve"> Nao Moses i gohed bakegen, i talem se, “Olgeta. Hae God i God blong yumi, mo hemia nao olgeta loa ya we hem i givim long mi, blong mi tijim yufala long hem. Sipos yufala i stap long kantri ya we bambae i no longtaem yufala i holem i blong yufala, bambae yufala i mas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long laef blong yufala, yufala wetem ol pikinini blong yufala, mo olgeta we bambae oli kamaot biaen long yufala, bambae yufala evriwan i mas ona long Hae God, mo yufala i mas obei long olgeta loa blong hem we mi bambae mi givim long yufala tede. Sipos yufala i mekem olsem, bambae yufala i save stap longtaem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i God blong ol bubu blong yumi bifo, mo yufala i mas lesin gud long ol loa ya, mo yufala i mas obei long olgeta. Sipos yufala i mekem olsem, bambae yufala i save stap gud, yufala i save kam plante, mo gudfala kantri ya we bambae i blong yufala, hem i save kam strong, mo bambae yufala i save stap olwe long hem, stret olsem we hem i promes.*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laen* blong Isrel*! !Yufala i lesin gud! Hae God i God blong yumi, mo hem wan nomo i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yufala i mas lavem hem long olgeta tingting blong yufala, mo long olgeta laef blong yufala, mo long olgeta paoa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no mas fogetem ol tok ya we mi mi stap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yufala i mas tijim ol pikinini blong yufala long hem. Sipos yufala i stap long haos, no yufala i stap wokbaot, no yufala i go blong slip, no yufala i girap bakegen, be yufala i mas tokbaot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mas fasem ol tok ya long han blong yufala, mo long fored blong yufala, blong yufala i save tingbaot olgeta oltaem.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yufala i mas raetem olgeta long tufala pos blong doa blong ol haos blong yufala, mo long ol get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Moses i talem se, “Hae God i God blong yumi, mo kantri ya we hem bambae i givim long yufala, i gat ol gudgudfala taon oli stap long hem we yufala i no bin wokem, olsem we hem i promes* finis long Ebraham, mo Aesak, mo Jekob,* trifala bubu ya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yufala i gat ol haos blong yufala we oli fulap long ol gudgudfala samting we yufala i no bin putum, mo ol wel blong wota, we yufala i no bin digim, mo ol plantesen blong grep* mo ol plantesen blong olif we yufala i no bin planem. Long taem ya we hem bambae i tekem yufala i go stap long kantri ya, bambae yufala i no save sot long kakae, fulap kakae bambae i stap,</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mo yufala i mas lukaot gud blong yufala i no fogetem hem. Hem i God blong yumi, mo hem i tekemaot yumi long Ijip, long ples ya we ol olfala blong yumi oli stap wok slef* long hem. Oltaem bambae yufala i mas tinghevi long hem, yufala i mas ona gud long hem, mo yufala i mas mekem wosip long hem nomo. Mo sipos yufala i mekem promes blong mekem wan samting, bambae yufala i mas mekem long nem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yufala i no mas go mekem wosip long ol narafala god blong ol man we bambae oli stap raonabaot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yufala i mekem wosip long ol god ya, Hae God bambae i kros tumas long yufala, we kros blong hem bambae i kasem yufala olsem faea, nao bambae i spolemgud yufala. Yufala i man blong hem, mo hem i stap oltaem wetem yufala, nao hem i no save letem we yufala i girap, yufala i go mekem wosip long narafala god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“Bifo ya, taem we yumi stap long Masaha, ol olfala blong yufala oli wantem luk paoa blong hem, be bambae yufala i no mas mekem olsem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nomo, yufala i mas lukaot gud blong obei long ol loa ya we hem i givim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i mas mekem olgeta fasin we hem i talem se i gud mo i stret, nao bambae yufala i save harem gud, mo yufala i save go holem kantri ya we hem i promes finis long ol bubu blong yumi bifo, se bambae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bambae yufala i save ronemaot ol man blong kantri ya tu, olsem we hem i promes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samtaem, sipos ol pikinini blong yufala oli askem long yufala se, ‘Hae God i God blong yumi, be from wanem hem i talem strong long yumi, se yumi mas obei long ol loa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yufala i save talem long olgeta se, ‘Bifo, ol olfala blong yumi oli stap wok slef long king blong Ijip, be hem i kam sevem olgeta long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hem i mekem plante strong samting long ol man Ijip, wetem king blong olgeta mo ol haeman blong hem. Hem i mekem ol bigbigfala merikel mo ol samting blong sapraes we oli mekem ol man oli fraet tumas, mo ol olfala blong yumi oli luk ol samting ya, stret long 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tekemaot yumi long Ijip, i mekem yumi fri, nao i tekem yumi i kam long ples ya, mo i givim kantri ya long yumi, stret olsem we hem i promes long ol bubu blong yumi bifo, se bambae i mekem.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talem strong long mifala, se yumi mas obei long olgeta loa ya blong hem, mo yumi mas tinghevi long hem, yumi mas onagud long hem. Mo sipos yumi stap mekem olsem, hem bambae i lukaot gud long kantri ya blong yumi, i mekem we oltaem bambae i gat ol gudgudfala samting long hem, olsem we i gat naoia.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yumi mekem tingting blong yumi i strong blong obei long olgeta samting ya we hem i talem, hemia i min se yumi stap mekem i stret long fes blong hem.’ ”</w:t>
      </w:r>
      <w:r>
        <w:rPr>
          <w:lang w:val="bi_VU" w:bidi="bi_VU"/>
        </w:rPr>
      </w:r>
      <w:r>
        <w:rPr>
          <w:lang w:val="bi_VU" w:bidi="bi_VU"/>
        </w:rPr>
      </w:r>
    </w:p>
    <w:p>
      <w:pPr/>
      <w:r>
        <w:rPr>
          <w:lang w:val="bi_VU" w:bidi="bi_VU"/>
        </w:rPr>
      </w:r>
    </w:p>
    <w:p>
      <w:pPr>
        <w:pStyle w:val="Heading2"/>
      </w:pPr>
      <w:r>
        <w:rPr>
          <w:lang w:val="bi_VU" w:bidi="bi_VU"/>
        </w:rPr>
        <w:t>Deuteronomy 7:1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taem hem i tekem yufala i go long kantri ya we bambae yufala i holem i blong yufala, hem bambae i ronemaot ol man blong ol narafala laen* oli gowe long kantri ya. Long taem ya, bambae hem i ronemaot ol man blong seven laen, we olgeta oli plante we plante, mo oli strong moa winim yufala. Olgeta ya, i gat ol laen blong Het, mo ol laen blong Gigas, mo ol laen blong Amoro,* mo ol laen blong Kenan,* mo ol laen blong Perij, mo ol laen blong Hivi,* mo ol laen blong Jebus.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hem i putum olgeta ya long han blong yufala, mo yufala i winim olgeta, bambae yufala i mas kilim olgeta evriwan i ded. Bambae yufala i no mas mekem promes blong stap gud wetem olgeta, mo yufala i no mas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no mas letem ol boe blong yufala oli go mared long ol gel blong olgeta, mo ol boe blong olgeta oli kam mared long ol gel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yufala i mekem olsem, bambae olgeta oli tanem tingting blong ol pikinini ya blong yufala i gowe long Hae God, nao bambae oli go mekem wosip long ol narafala god. Mo sipos oli mekem olsem, Hae God bambae i kros tumas long yufala, mo hem bambae i spolem yufala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samting ya, bambae yufala i mas brekemdaon ol olta blong olgeta, mo yufala i mas brebrekem ol longlongfala ston ya blong olgeta we oli stanemap blong mekem wosip long olgeta, mo yufala i mas katemdaon ol pija blong woman god ya Asera,* we i god blong olgeta, mo yufala i mas bonem ol aedol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mas mekem ol samting ya, from we Hae God i God blong yumi, mo yumi tabu, yumi man blong hem. Hem i jusumaot yumi finis long olgeta man blong wol ya, blong mekem we yumi kam prapa man blong hem, we yumi spesel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we Hae God i jusumaot yumi, hem i no mekem from we yumi plante moa, i winim ol narafala laen long wol ya, nao hem i lavem yumi from. Long taem ya, laen blong yumi i smol tumas, i winim ol narafala laen long wol.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hem i lavem yumi, mo hem i wantem mekem promes* ya blong hem i kamtru, we hem i bin mekem wetem ol bubu ya blong yumi bifo. Nao from samting ya, hem i sevem yumi long bigfala paoa blong hem, i tekemaot yumi long han blong king blong Ijip ya we yumi stap wok slef* long hem, i mekem yumi fri.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mas save we Hae God ya, hem nomo i God, mo tingting blong hem i stap strong oltaem blong givhan long yumi. Fasin blong hem long ol man we oli lavem hem, mo oli stap obei long ol tok blong hem, hem i stap holem promes blong hem oltaem, mo i stap lavem olgeta, wetem ol pikinini blong olgeta, mo olgeta we bambae oli kamaot biaen long olgeta, gogo kasem plante taosen yia.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long ol man we oli no laekem hem, oli agens long hem, hem i stap givimbak fasin we i stret blong olgeta oli kasem, mo i no save tektaem blong givim panis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samting ya, yufala i mas obei long olgeta tok ya blong hem we mi tijim yufala long hem, mo yufala i mas obei long olgeta loa ya we mi stap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Moses i talem se, “Hae God i God blong yumi, mo sipos yufala i stap lesin long ol tok ya we hem i givim, mo yufala i stap obei long hem oltaem, hem bambae i holemstrong promes* blong hem, mo bambae i soemaot we oltaem hem i stap lavem yufala tumas, olsem we hem i bin promes long ol bubu blong yumi bifo, se bambae i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bambae i lavem yufala, mo bambae i blesem yufala, nao bambae yufala i kam plante we plante. Bambae hem i mekem we yufala i gat plante pikinini, mo bambae hem i blesem ol garen blong yufala, nao bambae yufala i gat fulap kakae, wetem waen mo oel blong kuk, mo bambae hem i blesem ol buluk mo ol sipsip blong yufala, blong oli bonem plante pikinini. Taem yufala i go stap long kantri ya we hem i promes finis long ol bubu blong yufala bifo, se bambae i givim long yufala, hem bambae i blesemgud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Olbaot long wol ya, i no gat wan narafala laen* nating we Hae God i blesemgud olgeta olsem we hem bambae i blesemgud yufala. Bambae i no gat wan long yufala, man no woman, we i no save gat pikinini, mo bambae i no gat wan anamol blong yufala tu we i no save gat pikinini.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bambae i blokemgud yufala blong bambae i no gat wan sik nating i kasem yufala. Bambae hem i no save letem wan long ol rabis sik ya blong Ijip we yufala i luk finis i kam kasem yufala bakegen. Bambae hem i mekem we ol man blong kantri ya nomo oli kasem ol sik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narafala laen ya we hem bambae i putum olgeta long han blong yufala, bambae yufala i mas kilim olgeta evriwan i ded, mo yufala i no mas gat sore long olgeta. Mo yufala i no mas mekem wosip long ol god blong olgeta, from we fasin ya i wan trap blong yufala, we i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no mas tingting se, ‘!Olgeta ya oli plante tumas ya! !Bambae mifala i no naf blong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i no mas fraet long olgeta. Hae God i God blong yumi, mo yufala i mas tingbaot ol samting ya we hem i mekem long king blong Ijip bifo, wetem olgeta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bigbigfala trabol ya we i nogud we i nogud, we hem i tekem i kam long olgeta, mifala i luk long ae blong mifala stret. Mo mifala i luk ol merikel ya tu, wetem ol samting blong sapraes, mo bigfala paoa ya blong hem, we hem i yusum blong mekem yumi fri. Bambae hem i spolem olgeta man ya we yufala i stap fraet long olgeta, long sem fasin ya nomo we hem i spolem ol man Ijip.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we bambae oli ronwe long yufala, oli stap haed, hem bambae i mekem olgeta oli lusum hed, oli ron wanwan, gogo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from samting ya, i nogud yufala i fraet long olgeta. Hae God i God blong yumi, mo hem i strong we i strong. Hem bambae i stap wetem yufala, mo i stret nomo blong ol narafala man oli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Taem yufala i stap go klosap long olgeta, hem bambae i stap ronemaot olgeta smosmol, gogo i finisim olgeta evriwan. Bambae yufala i no save ronemaot olgeta wantaem, from we sipos yufala i mekem olsem, ol wael anamol we oli stap long ples blong olgeta bambae oli kam plante, nao oli kilim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bambae i putum ol man blong kantri ya long han blong yufala, mo bambae i mekem olgeta oli lusum hed, gogo yufala i kilim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bambae hem i putum ol king blong olgeta long han blong yufala, mo bambae yufala i mas kilim olgeta i ded, blong ol man bambae oli no moa save tingbaot olgeta bakegen. Bambae yufala i save kilim olgeta man i ded, we bambae i no gat man i save blokem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bambae yufala i mas bonem olgeta aedol blong olgeta. Ol silva mo gol we i stap long olgeta, yufala i no mas tingting blong holem i blong yufala, yufala i mas bonem. Long fes blong Hae God, ol samting ya oli nogud we i nogud, mo sipos yufala i holem, bambae oli save kam olsem trap blong holem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yufala i no mas tekem ol aedol olsem i kam long ol haos blong yufala. Sipos yufala i mekem olsem, trabol ya we Hae God i putum long olgeta bambae i kasem yufala tu. Yufala i mas luk olgeta olsem rabis nomo, from we Hae God i talem finis, se ol aedol oli no save stap, oli blong lus nomo.”</w:t>
      </w:r>
      <w:r>
        <w:rPr>
          <w:lang w:val="bi_VU" w:bidi="bi_VU"/>
        </w:rPr>
      </w:r>
      <w:r>
        <w:rPr>
          <w:lang w:val="bi_VU" w:bidi="bi_VU"/>
        </w:rPr>
      </w:r>
    </w:p>
    <w:p>
      <w:pPr/>
      <w:r>
        <w:rPr>
          <w:lang w:val="bi_VU" w:bidi="bi_VU"/>
        </w:rPr>
      </w:r>
    </w:p>
    <w:p>
      <w:pPr>
        <w:pStyle w:val="Heading2"/>
      </w:pPr>
      <w:r>
        <w:rPr>
          <w:lang w:val="bi_VU" w:bidi="bi_VU"/>
        </w:rPr>
        <w:t>Deuteronomy 8:1</w:t>
      </w:r>
      <w:r>
        <w:rPr>
          <w:lang w:val="bi_VU" w:bidi="bi_VU"/>
        </w:rPr>
      </w:r>
    </w:p>
    <w:p>
      <w:pPr/>
      <w:r>
        <w:rPr>
          <w:lang w:val="bi_VU" w:bidi="bi_VU"/>
        </w:rPr>
      </w:r>
      <w:r>
        <w:rPr>
          <w:vertAlign w:val="superscript"/>
          <w:lang w:val="bi_VU" w:bidi="bi_VU"/>
        </w:rPr>
        <w:t>1</w:t>
      </w:r>
      <w:r>
        <w:rPr>
          <w:lang w:val="bi_VU" w:bidi="bi_VU"/>
        </w:rPr>
        <w:t xml:space="preserve"> Nao Moses i talem se, “Olgeta. Olgeta loa ya we mi mi stap givim long yufala naoia, bambae yufala i mas obei long olgeta oltaem, nao bambae yufala i save laef, yufala i save kam plante, mo yufala i save holem kantri ya we Hae God i bin promes* long ol bubu blong yumi bifo, se bambae i givim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God blong yumi, mo oltaem yufala i mas tingbaot taem ya bifo we hem i stap lidim yumi foti yia long longfala rod ya we yumi kamtru long draeples. Hem i mekem yumi kasem hadtaem blong traem yumi, mo blong faenemaot tingting blong yumi, se yumi save obei long ol tok blong hem no nogat.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mekem we yumi gat hadtaem blong kasem kakae, mo hem i givim kakae ya mana* long yumi blong yumi kakae. Be kakae ya, yumi ya wetem ol bubu blong yumi bifo, neva yumi luk. Hem i mekem olsem blong tijim yumi we kakae nomo i no save mekem man i laef. Evri tok we hem i talem, hemia nao i save mekem man i laef.</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ol foti yia ya we yumi stap wokbaot, ol klos blong yumi oli no brobrok, mo leg blong yumi i no soa.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gud yufala i save we hem i save stretem yufala, mo hem i save givim panis long yufala, stret olsem wan papa we i stap tijim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yufala i mas mekem ol samting ya we hem i talem finis long yufala, yufala i mas folemgud ol loa blong hem, mo oltaem yufala i mas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God blong yumi, mo hem nao bambae i tekem yufala i go long gudfala kantri ya we i gat ol reva mo springwota long hem, mo i gat ol springwota i stap ron insaed long graon, we oli stap kamkamaot bigwan long ol krik long medel blong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kantri ya, i gat ol gudfala graon blong planem wit,* mo bale,* mo grep,* mo figtri,* mo grenadin,* mo olif, mo i gat plante sugabag tu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taem yufala i stap long ples ya, bambae yufala i no save sot long kakae, mo bambae yufala i no save trabol long ol narafala samting tu. I gat ol ston i stap long graon we yufala i save wokem aean long hem, mo bambae yufala i save digim graon long ol hil blong tekem bras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kakae we yufala i wantem, bambae yufala i save kasem, nao taem yufala i stap long ples ya, oltaem bambae yufala i stap talem tangkiu long Hae God from gudfala kantri ya we hem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Moses i talem se, “Hae God i God blong yumi, mo oltaem, bambae yufala i mas lukaot gud blong yufala i no fogetem hem. Yufala i mas obei long olgeta loa ya blong hem, we mi mi stap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yufala i stap kasem plante kakae olsem we yufala i wantem, mo yufala i wokem ol gudgudfala haos blong yufala blong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yufala i gat plante gol mo silva blong yufala, mo ol buluk mo sipsip blong yufala wetem olgeta narafala samting blong yufala oli kam plante,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bambae yufala i no mas flas from. Bambae yufala i no mas fogetem Hae God. Hem i God blong yumi, mo hem i sevem yumi. Hem i tekemaot yumi finis long Ijip, long ples we yumi stap wok slef* 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hem i stap lidim yumi, nao yumi pastru long bigfala draeples ya we i nogud olgeta. Long ples ya, i gat ol snek mo skopion, we taem oli kakae man, man i ded from. Mo taem yumi stap long draeples ya we i no gat wota nating long hem, be hem i mekem wota i kamaot long wan bigfala ston, i ron i kam blong yumi dring.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yumi stap long draeples ya, hem i givim kakae ya mana* long yumi blong yumi kakae. Be bifo, mifala ya, neva mifala i kakae. Hem i mekem we yumi gat hadtaem, from we i wantem traem yumi, blong biaen, sipos yumi stanap strong, bambae hem i save blesem yumi long plante gudgudfala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from samting ya, yufala i no mas tingting samtaem, se yufala nao i strong, yufala i gat paoa, nao yufala nomo i mekem yufala i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God blong yumi, mo bambae yufala i no mas foget we hem nomo i stap givim paoa long yumi, mo hem nao i stap mekem yumi kam rijman. Hem i stap mekem olsem from we i stap holemstrong yet promes* ya we hem i mekem wetem ol bubu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talem stret long yufala naoia. Hae God i God blong yumi, mo sipos yufala i no moa tingbaot hem, nao yufala i girap, yufala i go mekem wosip long ol narafala god mo yufala i stap mekem ol samting we ol narafala god ya oli wantem, hem bambae i kilim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Taem yufala i stap go insaed long kantri ya, Hae God bambae i stap kilim ol man blong kantri ya evriwan i ded. Be sipos yufala i no obei long hem, hem bambae i kilim yufala evriwan tu i ded long sem fasin.”</w:t>
      </w:r>
      <w:r>
        <w:rPr>
          <w:lang w:val="bi_VU" w:bidi="bi_VU"/>
        </w:rPr>
      </w:r>
      <w:r>
        <w:rPr>
          <w:lang w:val="bi_VU" w:bidi="bi_VU"/>
        </w:rPr>
      </w:r>
    </w:p>
    <w:p>
      <w:pPr/>
      <w:r>
        <w:rPr>
          <w:lang w:val="bi_VU" w:bidi="bi_VU"/>
        </w:rPr>
      </w:r>
    </w:p>
    <w:p>
      <w:pPr>
        <w:pStyle w:val="Heading2"/>
      </w:pPr>
      <w:r>
        <w:rPr>
          <w:lang w:val="bi_VU" w:bidi="bi_VU"/>
        </w:rPr>
        <w:t>Deuteronomy 9:1</w:t>
      </w:r>
      <w:r>
        <w:rPr>
          <w:lang w:val="bi_VU" w:bidi="bi_VU"/>
        </w:rPr>
      </w:r>
    </w:p>
    <w:p>
      <w:pPr/>
      <w:r>
        <w:rPr>
          <w:lang w:val="bi_VU" w:bidi="bi_VU"/>
        </w:rPr>
      </w:r>
      <w:r>
        <w:rPr>
          <w:vertAlign w:val="superscript"/>
          <w:lang w:val="bi_VU" w:bidi="bi_VU"/>
        </w:rPr>
        <w:t>1</w:t>
      </w:r>
      <w:r>
        <w:rPr>
          <w:lang w:val="bi_VU" w:bidi="bi_VU"/>
        </w:rPr>
        <w:t xml:space="preserve"> Nao Moses i talem se, “!Olgeta! !Yufala i lesin gud! Bambae i no longtaem, yufala i gokros long Jodan Reva blong holem kantri ya narasaed. Ol man blong hem oli plante moa winim yufala, mo oli strong moa winim yufala. Ol taon blong olgeta oli bigbigwan, mo ol stonwol we oli goraon long olgeta oli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 man blong ol taon ya oli longlongfala, mo oli strong tumas. Olgeta oli dabolbun. Yufala i save olgeta lelebet, mo yufala i harem tok ya finis, se i no gat man i save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naoia yufala i mas save. Hae God i God blong yumi, mo hem bambae i go fastaem long yufala, mo hem bambae i wok olsem wan bigfala faea we i stap kakae evri samting. Taem we yufala i stap go insaed long kantri ya, hem bambae i go fastaem long yufala, mo bambae i stap winim ol man ya, nao bambae yufala i save ronemaot olgeta, mo kwiktaem nomo, bambae yufala i save spolemgud olgeta, stret olsem we hem i promes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we hem i ronemaot olgeta finis long fes blong yufala, bambae yufala i no mas tingting se, ‘Hae God i tekem yumi i kam long ples ya, i givim kantri ya long yumi, from we yumi ol stret man.’ !Nogat! !I no olsem nating! Hem bambae i ronemaot olgeta long fes blong yufala, from we oli stap mekem sin, fasin blong olgeta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Yes, i tru we hem bambae i letem yufala i tekem kantri ya i blong yufala, be i no from we yufala i stret man, mo yufala i stap mekem ol stret fasin. !Nogat! Hem bambae i ronemaot olgeta oli gowe long kantri ya, from we oli stap mekem sin, fasin blong olgeta i nogud olgeta, mo from we hem i wantem holemtaet promes* ya blong hem we i bin mekem wetem Ebraham mo Aesak mo Jekob,* trifala bubu ya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mas savegud we Hae God bambae i givim gudfala kantri ya i go long yufala, be i no from we yufala i stret man. !Yumi ol stronghed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yufala i mas tingbaot ol samting ya we ol olfala blong yufala oli mekem finis. I nogud yufala i fogetem taem ya we yumi stap long draeples, nao ol olfala ya oli mekem Hae God i kros tumas long yumi. Oltaem oli stap faet agens long hem, i stat long taem ya we yumi aot long Ijip, kam kasem taem we yumi kamtru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we yumi stap long botom blong hil ya Sinae, ol olfala ya oli mekem hem i kros we i kros, we klosap hem i kilim yumi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mi mi go antap long hil ya blong tekem tufala ston ya we hem i raetem ol tok blong promes ya long tufala, we hem i mekem finis wetem yumi. Nao mi stap long ples ya foti dei mo foti naet, mo long taem ya, mi no kakae wan samting, mo mi no dring wan samting tu.</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Long taem ya, mi wetem ol lida blong yumi, mifala i bin kam wanples antap long hil ya, nao Hae God i bin kamtru long faea, i toktok long mifala. Mo biaen, hem i tekem tu flat ston, mo long han blong hem nomo, hem i raetemdaon ol tok ya we hem i talem long mifala. Nao taem ol foti dei mo foti naet ya i finis, hem i tekem tufala ston ya we ol tok blong promes ya i stap finis long tufala, mo i givim tufala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talem long mi se, ‘Moses. Yu godaon bakegen kwiktaem, from we ol man ya blong yu we yu tekemaot olgeta long Ijip, naoia oli tanem baksaed long mi, oli stap mekem sin. Oli lego fasin ya finis we mi mi talem long olgeta blong ol folem. Olgeta oli girap, oli wokem pija blong narafala god long gol, mo oli stap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bakegen, hem i talem long mi se, ‘Mi mi save we ol man ya oli mekem stronghed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nogud yu traem blokem mi, from we mi mi mekem plan finis blong kilim olgeta, blong bambae i no gat man i save tingbaot olgeta bakegen. Nao bambae mi mi mekem yu yu kam stamba blong wan narafala laen* we ol man blong hem oli plante moa, mo oli strong moa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from samting ya, mi aot, mi kamdaon bakegen. Mi stap karem tufala ston ya we hem i raetem ol tok blong promes ya i stap long tufala, mo long taem ya, bigfala faea i stap laet yet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mi kamtru long yufala, mi luk we ol olfala ya oli no moa obei long Hae God. Nating we hem i God blong yumi, be oli mekem sin agens long hem. Olgeta oli girap, oli wokem wan aedol long gol we i pija blong wan smol bul,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from samting ya, mi tekem tufala ston ya, mi sakemdaon tufala stret long fes blong olgeta, mo tufala i brobrok.</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mi foldaon long fes blong Hae God bakegen, mi prea. Mi ledaon we fes blong mi i godaon long graon, mo mi stap olsem gogo kasem foti dei mo foti naet, we mi no kakae mo mi no dring wan samting nating. Mi mi mekem olsem from we ol olfala ya oli mekem sin agens long Hae God, nao oli mekem hem i kros tumas long yumi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fraet, from we Hae God i kros we i kros, i rere finis blong kilim yumi, be hem i harem prea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Eron tu, long taem ya, Hae God i kros tumas long hem, i rere blong kilim hem i ded, be mi mi prea from hem, nao hem i no kilim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mi tekem rabis samting ya we i nogud we i nogud, we olgeta ya oli wokem, mi sakem i go long faea. Nao mi brebrekem long ol smosmol pis, mo mi smasem i kam asis, nao mi sakem asis blong hem long wota ya we i aot long hil ya i ron i kamdaon.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tri narafala taem bakegen, ol olfala ya oli mekem we Hae God i kros tumas long yumi. Hemia long taem ya we yumi stap long Tabera, mo long Masaha, mo long Kibrot Hatahava.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taem ya we yumi stap long Kadesbanea, Hae God i talem long yumi, se yumi mas go holem kantri ya we hem i talem finis se i blong yumi. Be ol olfala ya oli girap, oli agensem hem. Olgeta oli no trastem hem, mo oli no obei long ol tok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stat bifo finis, taem we mi mi jes savegud olgeta fastaem, i kam kasem naoia, be oltaem olgeta i stap faet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from ol samting ya, mi mi go foldaon long fes blong Hae God, mi prea strong long hem long ol foti dei mo foti naet ya, from we mi savegud we hem i talem finis, se bambae i kilim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mi mi prea long hem se, ‘Hae God, yu yu Masta* blong mi. Mifala ya, mifala i man blong yu nomo. Yu yu sevem mifala finis, long bigfala paoa blong yu. Yu yu tekemaot mifala long Ijip, mo yu mekem mifala i fri. Plis yu no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Plis yu no lukluk long fasin blong olgeta ya, we oli stap mekem stronghed, mo oli stap mekem sin, yu tingbaot trifala man ya Ebraham, mo Aesak mo Jekob, we trifala i man blong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yu yu spolem olgeta ya, bambae ol man Ijip oli save talem se yu yu no naf blong tekem ol man blong yu i gotru long kantri ya we yu promes finis blong givim long olgeta. Bambae oli save talem se yu jes tekem olgeta i kam long draeples ya blong kilim olgeta nomo, from we yu no laekem olgeta, yu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 yu save, mifala ya, yu yu jusumaot mifala blong mifala i man blong yu, mo long bigfala paoa blong yu, yu yu tekem mifala i aot long Ijip, mifala i kam.’ ”</w:t>
      </w:r>
      <w:r>
        <w:rPr>
          <w:lang w:val="bi_VU" w:bidi="bi_VU"/>
        </w:rPr>
      </w:r>
      <w:r>
        <w:rPr>
          <w:lang w:val="bi_VU" w:bidi="bi_VU"/>
        </w:rPr>
      </w:r>
    </w:p>
    <w:p>
      <w:pPr/>
      <w:r>
        <w:rPr>
          <w:lang w:val="bi_VU" w:bidi="bi_VU"/>
        </w:rPr>
      </w:r>
    </w:p>
    <w:p>
      <w:pPr>
        <w:pStyle w:val="Heading2"/>
      </w:pPr>
      <w:r>
        <w:rPr>
          <w:lang w:val="bi_VU" w:bidi="bi_VU"/>
        </w:rPr>
        <w:t>Deuteronomy 10:1</w:t>
      </w:r>
      <w:r>
        <w:rPr>
          <w:lang w:val="bi_VU" w:bidi="bi_VU"/>
        </w:rPr>
      </w:r>
    </w:p>
    <w:p>
      <w:pPr/>
      <w:r>
        <w:rPr>
          <w:lang w:val="bi_VU" w:bidi="bi_VU"/>
        </w:rPr>
      </w:r>
      <w:r>
        <w:rPr>
          <w:vertAlign w:val="superscript"/>
          <w:lang w:val="bi_VU" w:bidi="bi_VU"/>
        </w:rPr>
        <w:t>1</w:t>
      </w:r>
      <w:r>
        <w:rPr>
          <w:lang w:val="bi_VU" w:bidi="bi_VU"/>
        </w:rPr>
        <w:t xml:space="preserve"> Nao Moses i gohed bakegen, i talem se, “Nao long taem ya, Hae God i talem long mi se, ‘Moses. I gud yu tekem tu ston bakegen, yu katem tufala i flat, stret olsem tufala ya fastaem. Mo yu wokem wan bokis long wud blong putum tufala i stap long hem. Mo taem yu katem tufala finis, yu karem tufala i kam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bambae mi mi raetem ol tok ya bakegen long tufala, we i stap long tufala ston ya we yu brekem finis. Nao biaen, bambae yu go putumgud tufala 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wokem wan bokis long wud ya kasis,* mo mi katem tu ston olsem tufala ya fastaem, mi karem tufala i go antap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tekem tufala ston ya, i raetem Tenkomanmen ya bakegen long tufala, mo i givim tufala long mi. Mo ol tok blong hem i sem mak nomo long olgeta we hem i givim fastaem, long taem ya we yumi kam wanples antap long hil ya, nao hem i kamtru long faea, i toktok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mi kamdaon bakegen, mo mi putum tufala ston ya long bokis ya we mi wokem, olsem we hem i talem. Mo tufala i stap yet long bokis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(Biaen long ol samting ya, ol laen* blong Isrel* oli aot long ples ya we i gat ol wel blong ol man Jahakan i stap long hem, nao oli go long ples ya Mosera. Mo taem oli stap long ples ya, Hae Pris* Eron i ded, mo oli berem hem. Nao pikinini blong hem Eleasara i tekem ples blong hem, i kam hae pris.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oli aot long ples ya bakegen, oli go stap long Gudgoda, mo biaen, oli go stap long Jotbata, ples ya we i gat plante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taem ya, Hae God i jusumaot ol laen blong Livae* blong oli stap lukaot long Bokis ya we i Saen blong Promes* blong hem, mo blong stanap long fes blong hem blong mekem ol wok blong hem, mo blong blesem ol man long nem blong hem. Long taem ya, ol Livaet* oli kam man blong givhan long pris, mo oli stap holem ol wok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samting ya, olgeta ya oli no kasem sam graon, olsem we ol narafala laen blong Isrel oli kasem. Hae God i God blong olgeta laen blong Isrel, be hem i talem long olgeta ya se, “Long yufala, mi bambae mi olsem graon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Moses i talem se, “Long taem ya, mi mi stap long hil ya bakegen foti dei mo foti naet, olsem we mi mekem fastaem. Mo bakegen, Hae God i harem prea blong mi, nao from samting ya, hem i no kilim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talem long mi se, ‘Yu girap, yu lidim ol man ya, blong yufala i wokbaot gogo yufala i go holem kantri ya, olsem we mi mi promes* finis long ol bubu blong yufala bifo, se bambae mi givim 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Moses i talem se, “Olgeta. Hae God i God blong yumi, mo ol samting we hem i wantem blong yumi mekem i olsem. Yumi mas tinghevi long hem, mo yumi mas ona long hem, mo yumi mas folem ol fasin blong hem, mo yumi mas lavem hem, mo yumi mas mekem ol samting we hem i talem long yumi, long olgeta tingting blong yumi, mo long olgeta laef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yumi mas obei long olgeta loa blong hem. Mi mi stap talemaot ol tok ya long yufala tede blong i save givhan long yufala 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Heven ya we i antap we i antap wetem ol gudgudfala samting blong hem, mo wol ya wetem olgeta samting we i stap long hem oli blong Hae God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from we hem i lavem trifala bubu ya blong yumi tumas, hem i livim ol man blong ol narafala laen,* nao i jusumaot yumi ya we yumi kamaot biaen long trifala ya, blong yumi man blong hem. Mo yumi man blong hem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from samting ya, yufala i mas lego fasin ya we yufala i stap stronghed tumas, nao yufala i mas obei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ya, hem i hae moa, i winim ol narafala god, mo hem i gat paoa moa, i winim ol narafala god no wanem we i gat paoa. Hem i hae we i hae, hem i gat paoa blong winim ol enemi blong hem, mo i stret blong ol narafala man oli fraet long hem. Taem we hem i jajem man, hem i no save wok wan saed, mo hem i no save mekem olsem man we i kasem mane long man nogud blong haedem ol rong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givhan gud long ol wido mo long ol pikinini we papa blong olgeta i ded, blong ol man oli no ravem olgeta, mo hem i stap soemaot we hem i lavem ol strenja we oli stap wetem yumi, mo hem i stap givim kakae mo klos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from samting ya, yumi tu, yumi mas soemaot we yumi lavem ol strenja ya, from we bifo, yumi tu i strenja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yumi mas tinghevi long hem, mo yumi mas onagud long hem, mo yumi mas mekem ol samting we hem i talem. Yumi mas mekem we tingting blong yumi i stap strong long hem nomo, mo ol promes we bambae yumi mekem, bambae yumi mas mekem long nem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yumi mas presem hem, from we hem nomo i God blong yumi, mo yumi luk long ae blong yumi nomo ol bigbigfala samting ya blong sapraes we hem i mekem blong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Bifo, taem ol bubu blong yumi oli go stap long Ijip fastaem, olgeta oli no plante, olgeta seventi nomo. Be naoia, Hae God i mekem we yumi kam plante we plante olsem ol sta long skae.”</w:t>
      </w:r>
      <w:r>
        <w:rPr>
          <w:lang w:val="bi_VU" w:bidi="bi_VU"/>
        </w:rPr>
      </w:r>
      <w:r>
        <w:rPr>
          <w:lang w:val="bi_VU" w:bidi="bi_VU"/>
        </w:rPr>
      </w:r>
    </w:p>
    <w:p>
      <w:pPr/>
      <w:r>
        <w:rPr>
          <w:lang w:val="bi_VU" w:bidi="bi_VU"/>
        </w:rPr>
      </w:r>
    </w:p>
    <w:p>
      <w:pPr>
        <w:pStyle w:val="Heading2"/>
      </w:pPr>
      <w:r>
        <w:rPr>
          <w:lang w:val="bi_VU" w:bidi="bi_VU"/>
        </w:rPr>
        <w:t>Deuteronomy 11:1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yumi mas lavem hem, mo yumi mas obei long olgeta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Naoia, yufala i mas tingbaot ol samting ya we hem i tijim yumi long hem, long olgeta samting ya we hem i stap mekem blong stretem yumi. Ol pikinini blong yumi oli no kasem samting ya, yumi ya nao, yumi kasem. Yumi luk finis we Hae God i hae we i hae, mo we paoa blong hem i strong we i strong. Yumi luk we hem i gat paoa blong winim ol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yumi luk tu ol merikel we hem i mekem, mo ol bigbigfala samting we hem i mekem long king blong Ijip, wetem ol samting we i mekem olbaot long kantri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Bifo, long taem ya we ol soldia blong king ya oli stap ronem yumi, yumi luk we hem i brumumaot olgeta ya, wetem ol hos mo ol kat blong faet blong olgeta, we i mekem olgeta oli draon long Red Si.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savegud ol samting ya we hem i stap mekem blong givhan long yumi long draeples, gogo yumi kamtru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yumi stap tingbaot yet ol samting ya we hem i mekem long tufala ya long laen* blong Ruben,* Datan wetem brata blong hem Abiram we papa blong tufala Eliab. Yumi evriwan i luk we taem graon i open, tufala ya wetem olgeta famle blong tufala, mo ol haos tapolen blong olgeta, mo olgeta man blong wok blong tufala mo olgeta anamol blong olgeta oli foldaon evriwan i go insaed long hol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bigbigfala samting ya we Hae God i mekem, yumi ya wetem ol olfala blong yumi, yumi nao i luk, stret long ae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Moses i gohed, i talem se, “Sipos yufala i obei long olgeta loa ya we mi mi stap givim long yufala tede, bambae yufala i gat paoa blong holem kantri ya we bambae i no longtaem, yufala i gokros long reva ya blong holem.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Graon long kantri ya i gudfala tumas, mo ol kakae i save gru gud long hem. Hae God i promes* bifo finis blong givim long ol bubu blong yumi, mo long olgeta we oli kamaot biaen long olgeta, mo promes ya i kasem yumi. Mo sipos yufala i stap obei long olgeta loa ya, bambae yufala i save stap longtaem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Kantri ya we yufala i stap go from, graon blong hem i no olsem graon ya long Ijip we yumi go stap long hem bifo. Bifo, yumi stap planem garen, mo oltaem, yumi stap hadwok tumas blong pulum wota i kam blong wasem ol garen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kantri ya we yufala i go from naoia, hem i gat ol hil blong hem, mo i gat ol bigfala levelples long medel blong ol hil ya, mo oltaem ren i stap wasem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yumi, mo hem i stap lukaot long kantri ya. Oltaem nomo, hem i stap lukaot gud long hem, i stat long stat blong yia go kasem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yufala i mas obei long olgeta loa ya we mi mi stap givim long yufala naoia. Hae God i God blong yumi, mo yufala i mas lavem hem, mo yufala i mas mekem ol wok blong hem long olgeta tingting blong yufala, mo long olgeta laef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yufala i mekem olsem, bambae hem i save mekem ren i kam long graon blong yufala long stret taem blong hem, long taem blong mekem garen i rere blong planem, mo long taem blong mekem kakae i gru gud. Nao bambae yufala i gat plante kakae wetem waen, mo oel blong kuk,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bambae yufala i gat fulap gras blong ol anamol blong yufala oli kakae. Bambae yufala i gat olgeta kakae we yufala i wantem.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yufala i no mas letem ol narafala man oli pulum yufala i gowe long Hae God, blong go mekem wosip long ol narafala god, mo blong mekem ol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yufala i mekem olsem, Hae God bambae i kros tumas long yufala, mo bambae hem i blokem ren, nao ol ples blong yufala bambae oli kam drae mo ol samting bambae oli no moa save gru gud. Nao nating we kantri ya i gudfala tumas, be bambae i no longtaem, yufala 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i no mas foget long ol tok ya, oltaem yufala i mas tingbaot olgeta. Yufala i mas fasem ol tok ya long han blong yufala, mo long fored blong yufala, blong yufala i save tingbaot olgeta oltaem.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yufala i mas tijim ol pikinini blong yufala long hem. Sipos yufala i stap long haos, no yufala i stap wokbaot, no yufala i go blong slip, no yufala i girap bakegen, be yufala i mas tokbaot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yufala i mas raetem olgeta long tufala pos blong doa blong ol haos blong yufala, mo long ol get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yufala wetem ol pikinini blong yufala bambae yufala evriwan i save stap longtaem long kantri ya we Hae God i promes blong givim long ol bubu ya blong yumi bifo. Nao ol pikinini blong yufala, mo olgeta we bambae oli kamaot biaen long yufala bambae oli save stap long ples ya longtaem we longtaem, olsem we skae antap bambae i stap.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“Oltaem tingting blong yufala i mas strong blong obei long olgeta loa ya we mi mi stap givim long yufala tede. Hae God i God blong yumi mo yufala i mas lavem hem, yufala i mas folem ol fasin blong hem, mo yufala i mas mekem tingting blong yufala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sipos yufala i stap mekem olsem, nating we ol man we oli stap long kantri ya oli plante moa winim yufala, mo oli strong moa winim yufala, be taem yufala i go blong holem kantri blong olgeta, hem bambae i ronemaot olgeta long fes blong yufala, nao bambae yufala i holem kantri ya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graon ya we bambae yufala i purumbut long hem bambae i blong yufala. Mak blong hem bambae i stat long draeples long saot, i go kasem Yufretes Reva long is, nao i ron i go kasem ol hil ya long Lebanon long not, nao i ron i go kasem Mediterenian Si long wes, nao i ron i go kasem draeples ya bakegen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yufala i go long kantri ya, hem bambae i mekem ol man blong ples ya oli fraet long yufala olsem we hem i promes finis, nao bambae i no gat man we i naf blong blokem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“Naoia, mi mi givim tok ya long yufala, blong yufala nomo i jusumaot se yufala i wantem blong hem i blesem yufala, no i mekem trabol i kam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yufala i obei long ol loa ya blong hem we mi mi stap givim long yufala tede, bambae hem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sipos yufala i no obei long olgeta, nao yufala i go mekem wosip long ol narafala god ya we yufala i no mekem wosip long olgeta bifo, bambae hem i mekem trabol i kam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Naoia, klosap yufala i go blong holem kantri ya, mo taem we hem bambae i tekem yufala i gotru long kantri ya, mo yufala i holem i blong yufala, bambae yufala i mas go stanap long tufala hil ya Gerisim mo Ebal. Olgeta we oli stanap long hil ya Gerisim bambae oli mas talemaot ol gudgudfala samting ya we hem i save mekem i kam kasem yufala, mo olgeta we oli stanap long hil ya Ebal bambae oli mas talemaot ol trabol ya we hem i save mekem i kam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(Tufala hil ya i stap narasaed Jodan Reva long wes, long kantri ya Kenan,* long bigfala levelples daon klosap long haf blong Jodan Reva. Tufala hil ya i stap long narasaed bigfala levelples ya long wes, klosap long ol tri blong makem tabu ples ya More, klosap long taon ya Gilgal.)</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Moses i talem se, “Naoia klosap yufala i gokros long Jodan Reva ya, blong go holem kantri ya we Hae God i talem finis se i blong yufala. Long taem ya we bambae yufala i holem kantri ya, mo yufala i stap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bambae yufala i mas lukaot gud blong obei long olgeta loa ya we mi mi stap givim long yufala tede.”</w:t>
      </w:r>
      <w:r>
        <w:rPr>
          <w:lang w:val="bi_VU" w:bidi="bi_VU"/>
        </w:rPr>
      </w:r>
      <w:r>
        <w:rPr>
          <w:lang w:val="bi_VU" w:bidi="bi_VU"/>
        </w:rPr>
      </w:r>
    </w:p>
    <w:p>
      <w:pPr/>
      <w:r>
        <w:rPr>
          <w:lang w:val="bi_VU" w:bidi="bi_VU"/>
        </w:rPr>
      </w:r>
    </w:p>
    <w:p>
      <w:pPr>
        <w:pStyle w:val="Heading2"/>
      </w:pPr>
      <w:r>
        <w:rPr>
          <w:lang w:val="bi_VU" w:bidi="bi_VU"/>
        </w:rPr>
        <w:t>Deuteronomy 12:1</w:t>
      </w:r>
      <w:r>
        <w:rPr>
          <w:lang w:val="bi_VU" w:bidi="bi_VU"/>
        </w:rPr>
      </w:r>
    </w:p>
    <w:p>
      <w:pPr/>
      <w:r>
        <w:rPr>
          <w:lang w:val="bi_VU" w:bidi="bi_VU"/>
        </w:rPr>
      </w:r>
      <w:r>
        <w:rPr>
          <w:vertAlign w:val="superscript"/>
          <w:lang w:val="bi_VU" w:bidi="bi_VU"/>
        </w:rPr>
        <w:t>1</w:t>
      </w:r>
      <w:r>
        <w:rPr>
          <w:lang w:val="bi_VU" w:bidi="bi_VU"/>
        </w:rPr>
        <w:t xml:space="preserve"> Nao Moses i talem se, “!Olgeta! !Yufala i lesin! Hae God i God blong ol bubu blong yumi, mo taem yufala i go stap long kantri ya we hem bambae i givim long yufala, i gat sam samting we oltaem yufala i mas mekem. Ol samting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olgeta ples long kantri ya, yufala i mas spolem olgeta ples blong mekem wosip long ol narafala god. Sipos ol man blong ples ya oli gat ol tabu ples blong mekem wosip blong olgeta antap long ol hil, no olbaot long ol smosmol hil, no aninit long ol bigbigfala tri, be bambae yufala i mas spolemgud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mas brekemdaon ol olta blong olgeta, mo ol longlongfala ston blong olgeta we oli stanemap blong mekem wosip long olgeta, yufala i mas brebrekem long ol smosmol pis. Bambae yufala i mas bonem ol pija blong woman god ya Asera* we i god blong olgeta, mo yufala i mas katemdaon ol aedol blong olgeta, blong i no moa gat man i save mekem wosip long ol god ya bakegen long ol ples ya samtaem.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God blong yumi, mo taem yufala i stap mekem wosip long hem, bambae yufala i no mas folem fasin blong ol man blong ples ya, we oli gat plante ples blong mekem wosip long ol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bambae i jusumaot wan ples nomo long kantri ya we bambae yufala i stap long hem, nao nem blong hem bambae i stap oltaem long ples ya, mo oltaem, yufala evriwan i mas go mekem wosip long hem long ples ya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mas mekem olgeta sakrefaes blong yufala long ples ya, we hemia ol sakrefaes ya we i blong bonem i bon evriwan, wetem ol narafala sakrefaes tu blong yufala. Mo yufala i mas tekem ol presen i kam long ples ya blong givim long hem, we hemia ol taet* blong yufala, wetem ol presen we oli no blong bonem blong mekem sakrefaes, mo ol presen we yufala i promes finis long Hae God blong givim i go long hem, mo ol presen we yufala i givim long gladhat blong yufala nomo, mo ol fasbon pikinini blong ol anamol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God blong yumi, mo oltaem hem i stap blesem yumi, nao long ples ya we hem bambae i stap long hem, bambae yufala i save kam long fes blong hem, yufala i save kakae ol gudgudfala samting ya we yufala i hadwok from, mo yufala i save harem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“Naoia, yufala i no go yet long kantri ya we Hae God i talem finis se i blong yufala, we bambae yufala i save stap gud long hem, mo from samting ya, i stat bifo i kam kasem naoia, yumi stap mekem wosip long hem olsem we yumi luk se i gud. Be taem yufala i go stap long kantri ya, bambae yufala i no moa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taem ya we bambae yufala i gokros long Jodan Reva, Hae God bambae i mekem we yufala i holem kantri ya, nao bambae yufala i save stap olwe long ples ya. Hem bambae i blokem olgeta enemi blong yufala, nao bambae yufala i save stap gud, we yufala i gat pis.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bambae i jusumaot wan ples nomo, we bambae yufala i save kam long hem oltaem blong mekem wosip long hem. Mo sipos yufala i kam long ples ya blong mekem wosip long hem, bambae yufala i mas karem olgeta samting ya i kam we mi mi talem finis long yufala. Hemia ol anamol blong yufala we i blong mekem sakrefaes ya we i blong bonem i bon evriwan, wetem ol narafala sakrefaes tu blong yufala, mo ol taet blong yufala, mo ol presen blong yufala, mo ol spesel presen we yufala i promes finis blong givim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ples ya we Hae God bambae i stap long hem, yufala wetem ol pikinini blong yufala, mo ol man blong wok blong yufala, mo ol Livaet* we oli stap wetem yufala long ol taon blong olgeta, bambae yufala evriwan i harem gud, yufala i glad. Oltaem yufala i mas tingbaot ol Livaet, from we bambae oli no gat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Hae God bambae i jusumaot wan ples blong bonem sakrefaes long distrik blong wan long ol laen* blong yufala, mo sipos hem i jusumaot, bambae yufala i no mas bonem sakrefaes long ol ples we yufala nomo i jusumaot, yufala i mas kam bonem long ples ya nomo. Oltaem yufala i mas bonem ol sakrefaes blong yufala long ples ya nomo, mo yufala i mas mekem ol narafala samting ya tu we mi talem finis long yufala, long sem ples ya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sipos yufala i wantem kilim wan anamol blong kakae, yufala i save kilim long ples we yufala i stap long hem, hemia i oraet nomo. Bambae yufala i save kakae ol anamol blong yufala olsem we Hae God i givim long yufala, mo mit olsem i no olsem mit blong sakrefaes. Yufala evriwan i save kakae ol mit ya, nating we yufala i klin long fes blong Hae God, no yufala i no klin olsem. Bambae yufala i save kilim ol anamol ya, stret olsem we yufala i stap kilim ol wael anamol ya long bus, olsem dia,* mo antelop.*</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bambae yufala i no mas yusum blad blong ol anamol ya blong kakae, yufala i mas kafsaedem i go long graon, olsem we yufala i kafsaedem wota.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samting ya we yufala i givim finis i go long Hae God, bambae yufala i no save karem haf blong hem i gobak long ol haos blong yufala blong kakae longwe. Hemia ol taet blong ol kakae mo waen mo olifoel* blong yufala, wetem ol fas pikinini blong ol anamol blong yufala, mo ol presen we yufala i promes finis blong givim i go long Hae God, mo ol presen we yufala i givim long gladhat blong yufala nomo, mo ol narafala presen bakegen. Olgeta samting ya, i tabu blong yufala i kakae haf blong hem long haos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Yufala wetem ol pikinini blong yufala, mo ol man blong wok blong yufala, mo ol Livaet we oli stap wetem yufala, bambae yufala evriwan i mas kakae ol haf blong ol samting ya long ples ya nomo we Hae God i stap long hem, we hem i jusumaot blong yufala i stap kam long hem blong mekem wosip long hem. Mo taem yufala i stap long ples ya, bambae yufala i mas harem gud long olgeta samting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taem yufala i stap long kantri ya, be oltaem nomo, bambae yufala i mas lukaot gud blong yufala i no fogetem ol Livaet.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God blong yumi, mo long taem ya we hem bambae i mekem ples blong yufala i kam bigwan moa olsem we hem i promes* finis, bambae yufala i save kakae mit olsem we yufala i wantem.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samtaem, sipos ples ya blong mekem wosip we Hae God i stap oltaem long hem i longwe tumas long yufala, yufala i save kilim ol buluk mo sipsip we hem i givim long yufala long weples yufala i wantem, mo yufala i save kakae mit ya long ol haos blong yufala, olsem we mi talem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nating we yufala i klin long fes blong Hae God, no yufala i no klin olsem, be yufala evriwan i save kakae mit ya, olsem we yufala i kakae mit blong ol anamol ya dia mo antelop.</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Wan samting nomo, bambae yufala i no mas kakae mit we blad i stap long hem yet, from we laef blong anamol i stap long blad blong hem, mo from samting ya, i tabu blong yufala i kakae mit we i gat laef ya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no mas yusum blad blong anamol blong kakae, yufala i mas kafsaedem i go long graon, olsem wota nating.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yufala i obei long tok ya, Hae God bambae i glad long yufala, mo evri samting long laef blong yufala, mo long laef blong ol pikinini blong yufala wetem olgeta we bambae oli kamaot biaen long yufala, bambae i ron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ol presen blong yufala, wetem ol samting ya we yufala i promes finis blong givim i go long Hae God, yufala i mas karem i kam long ples blong mekem wosip.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 ples ya nomo, bambae yufala i save bonem ol sakrefaes ya we i blong bonem i bon evriwan long Olta blong Hae God, wetem ol narafala sakrefaes ya tu we yufala i kakae mit blong anamol, be blad blong hem, yufala i kafsaedem i go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mas lukaot gud blong obei long ol loa ya we mi mi stap talem long yufala. Hae God i God blong yumi, mo sipos yufala i stap mekem ol samting we i stret, we hem i glad long hem, evri samting long laef blong yufala, mo long laef blong ol pikinini blong yufala, mo long laef blong olgeta we bambae oli kamaot biaen long yufala, bambae i ron 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Moses i talem se, “Hae God i God blong yumi, mo taem yufala i stap go insaed long kantri blong ol man ya, hem bambae i stap spolem olgeta we oli stap long kantri ya, nao bambae yufala i holem kantri ya i blong yufala, mo bambae yufala 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Hae God i spolem ol man ya finis, be bambae yufala i mas lukaot gud, blong yufala i no folem fasin blong olgeta blong mekem wosip. Sipos yufala i mekem olsem, bambae yufala i ded from. Bambae yufala i no mas traem asaskem olbaot blong faenemaot ol fasin blong olgeta blong mekem wosip, blong yufala i save folem ol fasin ya blong mekem wosip long Hae God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i God blong yumi, mo sipos yufala i mekem wosip long hem, be bambae yufala i no mas folem ol fasin ya blong olgeta. From we taem oli stap mekem wosip long ol god blong olgeta, oli stap mekem ol fasin we i nogud we i nogud, we Hae God i no laekem nating, i agens long hem. Nating we ol pikinini blong olgeta nomo, be oli save bonem olgeta long olta blong mekem sakrefaes long ol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yufala i mas mekem evri samting ya we mi mi talem finis long yufala, mo yufala i no mas joenem ol tok ya long sam narafala tok bakegen, mo yufala i no mas tekemaot samfala tok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“Samtaem maet i gat wan profet blong narafala god, no wan kleva we i save talemaot mining blong drim i girap, we i wantem pulum tingting blong yufala i go long ol god ya we neva yufala i mekem wosip long olgeta samtaem, blong yufala i go mekem wosip long olgeta, mo yufala i mekem ol samting we olgeta oli wantem. Nao sipos man olsem i mekem promes blong wokem wan merikel, no wan bigfala samting blong sapraes, nating we promes ya blong hem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bambae yufala i no mas tingbaot tok blong hem. Hae God i God blong yumi, mo hem i save yusum man olsem blong traem yumi, se yumi lavem hem long olgeta tingting blong yumi mo long olgeta laef blong yumi, no nogat.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bambae yufala i mas biaen long hem nomo, mo yufala i mas ona long hem, yufala i mas obei long hem, mo yufala i mas holem ol tok blong hem. Yufala i mas mekem wosip long hem, mo tingting blong yufala i mas strong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Fastaem yumi stap wok slef* long Ijip, be Hae God i tekemaot yumi, i sevem yumi, mo sipos wan profet no wan kleva olsem i wantem pulum tingting blong yufala, blong yufala i agens long Hae God, bambae yufala i mas kilim hem i ded. Man olsem i man nogud, mo hem i stap traem blong pulum yufala i gowe long rod ya we Hae God i talem finis, se yufala i mas folem. Man olsem, yufala i mas kilim hem i ded blong tekemaot fasin nogud ya, i no moa stap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“Nating we stret brata blong yu, no pikinini blong yu, no dota blong yu, no woman blong yu we yu lavem hem tumas, no wan gudfala fren blong yu, be sipos hem i kam tok rere long yu long fasin blong haed, i talem se, ‘!Yu kam! Yumi go mekem wosip long god blong olgeta ya,’ be bambae yu no mas letem hem i pulum yu. !Bambae yu no lesin long hem nating! Maet hem i wantem blong yutufala i go mekem wosip long ol god blong ol man we oli stap klosap long yu, no long ol god blong ol man we oli stap longwe long yu, we yumi wetem ol bubu blong yumi, neva yumi mekem wosip long olgeta, be yu no mas go. Mo i nogud yu sore long man olsem, mo i nogud yu haedem hem blong panis i no kasem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mas kilim hem i ded, we yu no gat sore long hem nating. Yu nao yu mas faswan blong stonem hem, mo biaen yu save letem ol narafala man tu oli stonem hem,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Fastaem, yumi stap wok slef long Ijip, be Hae God i tekemaot yumi, i sevem yumi, mo yu mas stonem man olsem i ded, from we hem i traem blong tekemaot yu, yu gowe long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sipos yu mekem olsem, olgeta laen* blong yu bambae oli harem nius blong samting ya, mo bambae oli fraet, nao bambae i no moa gat man i save mekem rabis fasin ya long ples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yumi, mo taem yufala i stap long ol taon ya we hem bambae i givim long yufala, samtaem maet yufala i harem wan toktok,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se sam rabis man blong yufala long wan narafala taon oli bin lidim ol man blong taon ya oli go mekem wosip long ol narafala god ya we neva oli mekem wosip long olgeta samtaem.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Fasin olsem i nogud we i nogud, mo sipos yufala i harem wan toktok olsem, bambae yufala i mas faenemaotgud se toktok ya i tru, no i no tru, mo sipos i tru,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yufala i mas kilim olgeta man blong taon ya oli ded, mo yufala i mas kilim olgeta anamol blong olgeta tu. Bambae yufala i mas spolem taon ya we yufala i spolemgud.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Olting blong ol man ya, yufala i mas tekem olgeta evriwan i kam wanples, yufala i mas hivimap long medel blong taon ya blong olgeta. Nao yufala i mas bonem taon ya, wetem olgeta samting ya we i stap long hem, blong givim i go long Hae God olsem sakrefaes ya we yumi bonem i bon evriwan. Nao taon ya bambae i stap olsem nomo oltaem, bambae i tabu blong yufala i go wokem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Olgeta samting blong taon olsem i blong spolem nomo, mo bambae yufala i no mas holem se i blong yufala. Sipos yufala i folem ol tok ya, Hae God bambae i no moa save kros long yufala, hem bambae i gat sore long yufala. Sipos yufala i obei long ol loa ya blong hem we mi mi stap givim long yufala tede, mo yufala i mekem ol samting we hem i wantem, bambae hem i gat sore long yufala, mo bambae hem i mekem we yufala i kam plante, olsem we hem i promes* finis long ol bubu blong yumi bifo.</w:t>
      </w:r>
      <w:r>
        <w:rPr>
          <w:lang w:val="bi_VU" w:bidi="bi_VU"/>
        </w:rPr>
      </w:r>
      <w:r>
        <w:rPr>
          <w:lang w:val="bi_VU" w:bidi="bi_VU"/>
        </w:rPr>
      </w:r>
    </w:p>
    <w:p>
      <w:pPr/>
      <w:r>
        <w:rPr>
          <w:lang w:val="bi_VU" w:bidi="bi_VU"/>
        </w:rPr>
      </w:r>
    </w:p>
    <w:p>
      <w:pPr>
        <w:pStyle w:val="Heading2"/>
      </w:pPr>
      <w:r>
        <w:rPr>
          <w:lang w:val="bi_VU" w:bidi="bi_VU"/>
        </w:rPr>
        <w:t>Deuteronomy 14:1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yumi evriwan i man blong hem. Nao from samting ya, sipos wan man i ded, mo yufala i stap krae long hem, be i gat tu fasin we ol hiten man oli stap mekem, we bambae yufala i no mas mekem. Bambae yufala i no mas katem bodi blong yufala, mo yufala i no mas katem* hea long fored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ya, yumi tabu, yumi ol man blong Hae God. Hem i jusumaot yumi finis long wol ya, blong yumi nao i prapa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Moses i talem se, “Bambae yufala i no mas kakae mit blong ol anamol ya we Hae God i talem finis, se oli doti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anamol ya we yufala i save kakae, i gat buluk, mo sipsip, mo nani,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wetem ol narafala anamol ya long bus we nem blong olgeta, dia,* mo wael sipsip, mo wael nani, mo antelop.*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save kakae olgeta anamol ya we leg blong olgeta daon i gat fok olsem leg blong buluk, mo oli stap kakae kakae blong olgeta tu 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 anamol ya we leg blong olgeta i no gat fok olsem, no oli no save kakae kakae blong olgeta tu taem, oli tabu blong yufala i kakae. Yufala i no save kakae kamel, mo rabet,* mo baja,* yufala i mas save se oli doti long fes blong Hae God. Nating we oli stap kakae kakae blong olgeta tu taem, be leg blong olgeta i no gat fok.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yufala i no save kakae pig, yufala i mas save se i doti long fes blong Hae God. Nating we leg blong hem i gat fok, be hem i no save kakae kakae blong hem tu taem. Ol anamol ya, i tabu blong yufala i kakae olgeta, mo sipos wan long olgeta i ded, bambae yufala i no mas tajem.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fis we oli gat fin blong olgeta, mo oli gat skal blong olgeta, bambae yufala 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 fis we oli no gat fin blong olgeta, no oli no gat skal blong olgeta, wetem ol narafala laef samting we i stap long wota, no long solwota, i tabu blong yufala i kakae olgeta. Bambae yufala i mas save se oli doti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pijin we oli klin long fes blong Hae God, yufala 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12-18</w:t>
      </w:r>
      <w:r>
        <w:rPr>
          <w:lang w:val="bi_VU" w:bidi="bi_VU"/>
        </w:rPr>
        <w:t xml:space="preserve"> Be ol pijin we i tabu blong yufala i kakae, i gat igel,* mo ol naranarafala hoknaet, mo ol naranarafala hok, mo falkon,* mo ol naranarafala valja,* mo reven,* mo ostrij,* mo sigal,* mo stok,* mo ol naranarafala longfala nek, mo pelikan,* mo komoran,* mo hupo,* mo ol naranarafala samting olsem flaengfokis we oli kakae ol smosmol bebet.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olgeta smosmol samting we oli gat wing mo oli no klin long fes blong Hae God, i tabu blong yufala i kakae.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olgeta we oli klin long fes blong hem, yufala i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tabu blong yufala i kakae anamol we i ded hem wan. Anamol olsem, yufala i save givim long ol strenja ya we oli stap wetem yufala blong oli kakae, no sipos no, yufala i save salem long ol man blong narafala kantri. Be yumi ya, Hae God i God blong yumi, mo hem i jusumaot yumi, nao yumi tabu, yumi man blong hem. “Ol smol sipsip mo ol smol nani we yufala i kilim blong kakae, bambae yufala i no mas yusum melek blong mama blong olgeta blong kukum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talem se, “Hae God i God blong yumi, mo evri yia, bambae yufala i mas seraot olgeta kakae we i kamaot long ol garen blong yufala i go long ten hif, nao yufala i mas tekemaot wan hif blong givim i go long hem. Hemia i taet*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yufala i mas tekemaot taet olsem long ol kakae mo waen mo olifoel* blong yufala, mo long ol fasbon pikinini man blong ol buluk mo sipsip blong yufala, mo yufala i mas karem i go long ples blong mekem wosip we hem bambae i jusumaot, we hem bambae i stap long hem. Nao long ples ya, bambae yufala i mas kakae ol samting ya long fes blong hem. Fasin ya bambae i tijim yufala blong ona long hem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sipos ples ya blong mekem wosip i stap longwe tumas long ples blong yufala, nao yufala i no save karem taet blong ol samting ya we Hae God i blesem yufala long hem i go long ples ya, rod we yufala i mas folem i olsem.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mas salem ol taet ya blong yufala, mo yufala i mas karem mane blong hem i go long ples ya blong mekem wosip.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ples ya, yufala i mas yusum blong pem ol kakae we yufala i wantem, olsem mit blong buluk, mo sipsip, mo waen, mo ol narafala dring olsem, nao yufala wetem ol famle blong yufala, bambae yufala evriwan i kakae, yufala i harem gud long ples ya we Hae God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yufala i no mas fogetem ol Livaet* we bambae oli stap wetem yufala, from we olgeta bambae oli no gat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Evri tri yia, bambae yufala i mas tekem ol taet ya blong ol kakae blong garen blong yufala i kam, yufala i mas putumgud olgeta i stap long ol taon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kakae ya, ol man ya bambae oli save yusum, from we olgeta bambae oli no gat graon blong olgeta. Mo ol strenja, wetem ol pikinini we papa blong olgeta i ded, mo ol wido we oli stap long ol taon blong yufala, olgeta evriwan bambae oli save yusum. Olgeta ya bambae oli save kam tekem ol kakae ya, olsem we oli wantem. Sipos yufala i mekem olsem, Hae God bambae i blesem yufala long olgeta samting we bambae yufala i mekem.”</w:t>
      </w:r>
      <w:r>
        <w:rPr>
          <w:lang w:val="bi_VU" w:bidi="bi_VU"/>
        </w:rPr>
      </w:r>
      <w:r>
        <w:rPr>
          <w:lang w:val="bi_VU" w:bidi="bi_VU"/>
        </w:rPr>
      </w:r>
    </w:p>
    <w:p>
      <w:pPr/>
      <w:r>
        <w:rPr>
          <w:lang w:val="bi_VU" w:bidi="bi_VU"/>
        </w:rPr>
      </w:r>
    </w:p>
    <w:p>
      <w:pPr>
        <w:pStyle w:val="Heading2"/>
      </w:pPr>
      <w:r>
        <w:rPr>
          <w:lang w:val="bi_VU" w:bidi="bi_VU"/>
        </w:rPr>
        <w:t>Deuteronomy 15:1</w:t>
      </w:r>
      <w:r>
        <w:rPr>
          <w:lang w:val="bi_VU" w:bidi="bi_VU"/>
        </w:rPr>
      </w:r>
    </w:p>
    <w:p>
      <w:pPr/>
      <w:r>
        <w:rPr>
          <w:lang w:val="bi_VU" w:bidi="bi_VU"/>
        </w:rPr>
      </w:r>
      <w:r>
        <w:rPr>
          <w:vertAlign w:val="superscript"/>
          <w:lang w:val="bi_VU" w:bidi="bi_VU"/>
        </w:rPr>
        <w:t>1</w:t>
      </w:r>
      <w:r>
        <w:rPr>
          <w:lang w:val="bi_VU" w:bidi="bi_VU"/>
        </w:rPr>
        <w:t xml:space="preserve"> Nao Moses i talem se, “Olgeta. Oltaem, long evri seven yia, i gat taem blong fogetem ol kaon. Sipos wan man i bin tekem sam mane long yu, nao hem i no pembak mane ya yet, be taem ya i kamtru, bambae yu mas fogetem kaon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Fasin ya, yufala i mas mekem olsem. Sipos man ya we i kaon long yu i wan laen* blong yumi, nao taem ya i kamtru, bambae yu no mas traem blong go askem jenis blong mane ya long hem bakegen, yu mas fogetem kaon ya, from we Hae God nomo i talemaot se long taem ya, olgeta kaon bambae i mas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man ya we i kaon long yu i no wan laen blong Isrel,* nao taem ya i kamtru, bambae yu save go askem jenis blong mane ya long hem bakegen. Be sipos hem i wan laen blong yumi, bambae yu no save askem long hem blong i pem kaon ya.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“Hae God i God blong yumi, mo taem yufala i stap long kantri ya we hem bambae i givim long yufala, sipos yufala i obei gud long hem, mo yufala i mekem olgeta samting ya we mi mi stap talem long yufala tede, bambae hem i blesem yufala, mo bambae i no gat wan long yufala we i save kam puaman.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bambae i blesem yufala olsem we hem i promes* finis. Ol man blong ol narafala kantri bambae oli save trabol long mane, we bambae oli mas kam kaon long yufala, be yufala, bambae yufala i no save trabol, yufala i no save go kaon long olgeta. Bambae ol narafala kantri ya oli save stap aninit long paoa blong yufala, be i no gat narafala kantri we bambae yufala i save stap aninit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yufala i stap long kantri ya we Hae God bambae i givim long yufala, sipos i gat wan man long laen blong yumi we i sot long sam samting, be yufala i mas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no mas griri, yufala i mas glad blong letem hem i kam kaon long yufala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yufala i luk we klosap taem blong fogetem ol kaon i kamtru, be bambae yufala i no mas talem no long hem from samting ya. Yufala i no mas letem rabis tingting ya i kam long tingting blong yufala. Sipos yufala i no wantem givim mane long hem, hem bambae i save krae long Hae God blong talemaot poen blong yufala, nao Hae God bambae i jajem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yufala i no mas griri, yufala i mas givim mane long hem long gladhat blong yufala. Mo sipos yufala i mekem olsem, Hae God bambae i blesem yufala long evri samting we bambae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bambae i gat ol laen blong yufala we oli puaman, oli no gat sam samting. Mo mi mi talem long yufala se ol man olsem, bambae yufala i mas givhan long olgeta long gladhat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Moses i talem se, “Sipos wan long yumi ol Hibru,* wan man no wan woman i kam salem hem long yu blong i kam slef* blong yu, taem sikis yia i pas, bambae yu no moa save holem hem. Long namba seven yia blong hem, bambae yu mas letem hem i go fri.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taem yu letem hem i go fri, bambae yu no mas sanem hem i go nomo olsem, yu mas givim sam samting long hem blong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 mas tekemaot sam long ol samting ya we Hae God i blesem yu long hem, yu mas givim i go long hem long gladhat blong yu. Hemia ol samting olsem sipsip, mo kakae mo waen.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God blong yumi, mo yufala i mas tingbaot taem ya bifo, we yumi stap wok slef* long Ijip, be hem i kam tekemaot yumi, i mekem yumi fri, taswe mi mi talem tok ya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maet i gat man we i kam slef blong yu olsem we i no wantem gowe long yu. Maet hem i lavem yu wetem ol famle blong yu, nao hem i glad nomo blong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i olsem, bambae yu mas tekem hem i go long doa blong haos blong yu, mo yu tekem nil, nao yu mas stikim sora blong hem i gotru i kasem doa. Nao bambae hem i save wok slef blong yu oltaem long laef blong hem. Mo yu save mekem sem fasin tu long woman slef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sipos yu mas letem wan slef blong yu olsem i go fri, bambae yu no mas harem nogud. Yu mas letem hem i go fri from we hem i wok long yu sikis yia finis, mo ol wok blong yu we hem i mekem long taem ya i sem mak nomo long wok blong man we yu stap pem hem from. Sipos yufala i mekem ol samting ya, Hae God bambae i blesem yufala long olgeta wok we bambae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talem se, “Hae God i God blong yumi, mo ol fasbon pikinini man blong ol buluk mo ol nani mo ol sipsip blong yufala, oltaem yufala i mas putumgud olgeta i stap, oli blong hem. Bambae yufala i no mas yusum ol buluk olsem blong mekem wok, mo yufala i no katemaot ol hea blong ol sipsip mo nani olsem tu.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kantri ya, Hae God bambae i jusumaot wan ples nomo blong mekem wosip long hem, mo hem bambae i stap long ples ya. Nao evri yia, taem yufala wetem ol famle blong yufala, yufala i go long ples ya, bambae yufala i mas tekem ol anamol ya i go, mo yufala i mas kakae olgeta long ples ya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sipos wan samting i rong long wan long olgeta, se leg blong hem i nogud, no ae blong hem i nogud, no i gat sam narafala samting i rong long hem, bambae yufala i no save yusum blong mekem sakrefaes long Hae God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anamol olsem oli blong kakae nomo long ples blong yufala, stret olsem we yufala i stap kakae ol wael anamol ya long bus, olsem dia* mo antelop.* Mo nating we yufala i klin long fes blong Hae God no nogat, be yufala evriwan i save kakae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bambae yufala i no mas yusum blad blong olgeta blong kakae, yufala i mas kafsaedem i go long graon, olsem wota nating.”</w:t>
      </w:r>
      <w:r>
        <w:rPr>
          <w:lang w:val="bi_VU" w:bidi="bi_VU"/>
        </w:rPr>
      </w:r>
      <w:r>
        <w:rPr>
          <w:lang w:val="bi_VU" w:bidi="bi_VU"/>
        </w:rPr>
      </w:r>
    </w:p>
    <w:p>
      <w:pPr/>
      <w:r>
        <w:rPr>
          <w:lang w:val="bi_VU" w:bidi="bi_VU"/>
        </w:rPr>
      </w:r>
    </w:p>
    <w:p>
      <w:pPr>
        <w:pStyle w:val="Heading2"/>
      </w:pPr>
      <w:r>
        <w:rPr>
          <w:lang w:val="bi_VU" w:bidi="bi_VU"/>
        </w:rPr>
        <w:t>Deuteronomy 16:1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evri yia, long manis* ya Abib,* bambae yufala i mas mekem Lafet* blong Pasova*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mas go long ples ya we hem bambae i jusumaot blong yufala i mekem wosip long hem, we hem bambae i stap oltaem long hem. Mo long ples ya, evri famle long yufala oli save kilim wan long ol sipsip no nani no buluk blong olgeta, blong kakae long lafet ya, mo blong ona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yufala i mekem kakae blong lafet ya, bambae yufala i no save yusum bred* ya we i gat is long hem. I stat long fas dei blong lafet ya, bambae yufala i mas kakae bred nomo we i no gat is long hem, i go kasem seven dei, stret olsem we yumi kakae long taem ya we yumi aot long Ijip, we yumi hareap nomo. Bred ya, bambae yufala i talem se kakae blong taem ya we ol bubu blong yumi oli harem nogud. Long Ijip, yumi stap harem nogud tumas, mo oltaem long laef blong yufala, bambae yufala i mas kakae bred olsem long lafet ya, blong tingbaot taem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ol seven dei ya, olbaot long kantri blong yufala, bambae i tabu blong man i holem is i stap long haos blong hem. Mo ol mit blong ol anamol ya we yufala i kilim long fas dei blong lafet ya long sapa, bambae i tabu blong i stap go kasem moning, yufala i mas kakae evriwan long naet ya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yufala i stap long kantri ya we Hae God bambae i givim long yufala, bambae yufala i no save kilim ol anamol blong kakae long lafet ya olbaot long ol taon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mas go kilim olgeta long ples ya nomo blong mekem wosip, stret long taem we san i stap go daon, from we hemia nao stret taem we yumi 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yufala i kilim olgeta, yufala i mas rusum, nao yufala i mas kakae long ples ya blong mekem wosip, mo long moning, bambae yufala i save gobak long ol haos tapolen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ol narafala sikis dei ya we i stap, bambae yufala i mas kakae bred ya we i no gat is long hem, mo long namba seven dei, bambae yufala i kam wanples long ples ya bakegen blong mekem wosip long Hae God, mo bambae yufala i no mas mekem wok blong yufala long dei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se, “I stat long taem ya we yufala i stat tekemaot ol kakae long garen* blong yufala, bambae yufala i mas kaontem ol wik go kasem seven,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fas dei blong namba eit wik, bambae yufala i mas mekem Lafet* blong Tekemaot Kakae long Garen. Hae God i God blong yumi, mo yufala i mas tekem haf blong ol samting ya we hem i blesem yufala long hem, yufala i mas givim i go long hem bakegen long gladhat blong yufala nomo. Presen ya blong yufala i blong soemaot we yufala i stap ona long hem, mo fasin blong yufala blong givim presen ya bambae i folem fasin blong hem blong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wetem ol pikinini blong yufala, mo olgeta we oli stap wok blong yufala, mo olgeta we oli stap wetem yufala, olsem ol Livaet,* mo ol strenja, mo ol pikinini we papa blong olgeta i ded, mo ol wido, yufala evriwan i mas go long ples ya blong mekem wosip we Hae God i stap long hem, mo yufala evriwan i mas glad.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mas lukaot gud blong obei long ol tok ya, mo oltaem, yufala i mas tingbaot we bifo, yumi stap wok slef*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Moses i talem se, “Oltaem, taem yufala i klinimaot ol doti blong wit* blong yufala, mo yufala i purumpurumbut long ol grep* blong yufala blong mekem waen, biaen, bambae yufala i mas mekem Lafet* ya blong Wokem ol Wansaed* Haos, we lafet ya bambae i stap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wetem ol pikinini blong yufala, mo olgeta we oli stap wok blong yufala, mo olgeta we oli stap wetem yufala, olsem ol Livaet,* mo ol strenja, mo ol pikinini we papa blong olgeta i ded, mo ol wido, bambae yufala evriwan i mas glad.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mas kam long ples ya blong mekem wosip, we Hae God bambae i jusumaot mo yufala i mas mekem lafet ya go kasem seven dei, blong ona long hem. Bambae yufala i mas glad from we hem i stap blesem ol garen* blong yufala, wetem ol wok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“Evri yia, yufala ol man, yufala i mas kam tri taem long ples ya we Hae God bambae i jusumaot, blong yufala i mekem wosip long hem. Trifala taem ya, hemia Lafet blong Pasova,* mo Lafet blong Tekemaot Kakae long Garen, mo Lafet blong ol Wansaed Haos. Long trifala lafet ya, olgeta man evriwan oli mas karem presen i kam,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we fasin blong man blong givim presen bambae i folem fasin we Hae God i stap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Moses i talem se, “Bambae yufala i mas jusumaot ol man. Yufala i mas putumap olgeta blong sam oli jaj mo sam oli man blong givhan long jaj long ol taon ya we Hae God bambae i givim long yufala. Mo sipos ol jaj ya oli mekem kot, bambae oli mas jajem ol man long stret fasin, we oli no wok wan saed.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mas folem stret fasin blong Loa, mo oli no mas saed wetem samfala man. Ol jaj ya bambae oli mas man we oli no save kasem mane long man, blong haedem rong blong hem. Rabis fasin ya i save mekem jaj we i waes mo i stret, i kam olsem blaenman nomo, nao i stap jajem ol man long fasin we i no stret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fasin we yufala i stap mekem long ol man i mas stret gud. Sipos yufala i stap mekem olsem, bambae yufala i save holem kantri ya we Hae God bambae i givim long yufala, mo bambae yufala i save stap longtaem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God blong yumi, mo sipos yufala i mekem wan olta blong hem, bambae yufala i no mas wokem wan pija blong woman god ya Asera* blong stanemap long 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bambae yufala i no mas stanemap wan longfala ston we i pija blong narafala god, blong yufala i mekem wosip long hem, from we Hae God i no laekem fasin ya nating, i agens long hem.</w:t>
      </w:r>
      <w:r>
        <w:rPr>
          <w:lang w:val="bi_VU" w:bidi="bi_VU"/>
        </w:rPr>
      </w:r>
      <w:r>
        <w:rPr>
          <w:lang w:val="bi_VU" w:bidi="bi_VU"/>
        </w:rPr>
      </w:r>
    </w:p>
    <w:p>
      <w:pPr/>
      <w:r>
        <w:rPr>
          <w:lang w:val="bi_VU" w:bidi="bi_VU"/>
        </w:rPr>
      </w:r>
    </w:p>
    <w:p>
      <w:pPr>
        <w:pStyle w:val="Heading2"/>
      </w:pPr>
      <w:r>
        <w:rPr>
          <w:lang w:val="bi_VU" w:bidi="bi_VU"/>
        </w:rPr>
        <w:t>Deuteronomy 17:1</w:t>
      </w:r>
      <w:r>
        <w:rPr>
          <w:lang w:val="bi_VU" w:bidi="bi_VU"/>
        </w:rPr>
      </w:r>
    </w:p>
    <w:p>
      <w:pPr/>
      <w:r>
        <w:rPr>
          <w:lang w:val="bi_VU" w:bidi="bi_VU"/>
        </w:rPr>
      </w:r>
      <w:r>
        <w:rPr>
          <w:vertAlign w:val="superscript"/>
          <w:lang w:val="bi_VU" w:bidi="bi_VU"/>
        </w:rPr>
        <w:t>1</w:t>
      </w:r>
      <w:r>
        <w:rPr>
          <w:lang w:val="bi_VU" w:bidi="bi_VU"/>
        </w:rPr>
        <w:t xml:space="preserve"> “Hae God i God blong yumi, mo sipos yufala i wantem mekem sakrefaes long hem, bambae yufala i no mas mekem long wan anamol we wan samting i rong long bodi blong hem, from we hem i no laekem fasin ya nating, 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ol taon ya we Hae God bambae i givim long yufala, maet samtaem i gat wan man no wan woman i girap, i mekem wan samting we i brekem promes* ya we hem i mekem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Maet man olsem i go mekem wosip long ol narafala god mo i stap mekem ol samting we oli wantem, no i stap mekem olsem long san, no long mun, no long ol sta. Fasin ya, tok blong Hae God i blokem, mo man olsem i mekem sin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yufala i harem toktok olsem, yufala i mas go faenemaot fastaem se i tru no nogat, mo sipos i tru we rabis fasin ya i stap long kantri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yufala i mas holem man ya, yufala i mas tekem hem i go afsaed long taon, nao yufala i mas stonem hem,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fastaem, man we i talemaot poen agens long man olsem, hem i mas gat wan witnes blong hem, no moa long wan witnes blong hem blong mekem tok blong hem i stanap. Sipos wan man nomo i stap talemaot poen olsem agens long man olsem, bambae yufala i no save stonem man ya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tok blong man we i talemaot poen ya wetem ol witnes blong hem i tru, olgeta nao bambae oli mas faswan blong stonem man ya, ol narafala man bambae oli stonem hem biaen. Nao long fasin ya, bambae yufala i save tekemaot rabis fasin ya i gowe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“Samtaem, maet i gat wan trabol i kamtru we i strong tumas blong ol jaj long ples blong yufala oli stretem, olsem wan bisnes blong graon, no blong faet we blad i ron, no we man i kilim narafala man i ded be i no klia from wanem i mekem olsem. Sipos yufala i gat wan trabol olsem, bambae yufala i mas go long ples ya blong mekem wosip we Hae God bambae i jusumaot,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yufala i mas talemaot trabol ya long ol pris* mo ol jaj we oli stap wok long taem ya. Ol pris ya oli laen* blong Livae,* mo olgeta wetem ol jaj ya bambae oli mas jajem trabol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taem oli talemaot tok we oli putum, bambae yufala i mas mekem stret olsem we oli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Wanem tok we oli givim long yufala, be yufala i mas glad long hem, mo yufala i mas folemgud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yumi, mo ol jaj wetem ol pris ya oli stap wok blong hem, nao man we i ting se hem i save moa, mo i no wantem obei long olgeta, hem i mas ded. Nao long fasin ya, bambae yufala i save tekemaot rabis tingting ya i gowe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ol narafala man oli harem nius blong samting ya, bambae oli fraet, nao bambae i no moa gat man i save mekem fasin olsem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Moses i talem se, “Hae God i God blong yumi, mo long taem ya we bambae yufala i holem kantri ya we hem bambae i givim long yufala, mo yufala i stap gud long hem, bambae yufala i save girap, yufala i save talem se, ‘I gud yumi gat wan king blong yumi, olsem we ol narafala kantri raonabaot long yumi oli gat.’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yufala i mas luklukgud se man we bambae yufala i jusumaot hem blong i kam king blong yufala, hem i mas man we Hae God nomo i jusumaot. Bambae yufala i no mas jusumaot wan man we i strenja, blong i kam king blong yufala, yufala i mas jusumaot wan long yumi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king ya bambae i no mas gat plante hos blong ol soldia blong hem, mo i no mas sanem ol man i gobak long Ijip blong pem hos long ples ya, from we Hae God i talem finis se yumi ol man blong hem, mo bambae yumi no save gobak long kantri ya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king ya i no mas gat plante woman blong hem, from we sipos hem i tekem plante woman, bambae ol woman ya oli tanem tingting blong hem i gowe long Hae God. Mo hem i no mas hivimap silva mo gol blong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yufala i putumap wan man blong i kam king, bambae hem i mas mekem ol pris* oli raetemdaon Loa blong Hae God, wetem ol tok blong hem, blong hem i gat kopi blong buk* ya we ol toktok ya i stap long hem we i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mas holem buk ya oltaem, mo i mas ridim oltaem long laef blong hem, blong mekem we oltaem, hem i save ona long Hae God, mo i save obei long olgeta samting we i stap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samting ya bambae i save blokem hem blong i no tingbaot se hem i hae moa, i winim ol narafala laen* blong Isrel,* mo blong i no brekem tok blong Hae God samtaem. Sipos hem i stap ona long Hae God olsem, bambae hem i stap king longtaem, mo ol pikinini blong hem, mo olgeta we bambae oli kamaot biaen long hem bambae oli save rul longtaem long Isrel.”</w:t>
      </w:r>
      <w:r>
        <w:rPr>
          <w:lang w:val="bi_VU" w:bidi="bi_VU"/>
        </w:rPr>
      </w:r>
      <w:r>
        <w:rPr>
          <w:lang w:val="bi_VU" w:bidi="bi_VU"/>
        </w:rPr>
      </w:r>
    </w:p>
    <w:p>
      <w:pPr/>
      <w:r>
        <w:rPr>
          <w:lang w:val="bi_VU" w:bidi="bi_VU"/>
        </w:rPr>
      </w:r>
    </w:p>
    <w:p>
      <w:pPr>
        <w:pStyle w:val="Heading2"/>
      </w:pPr>
      <w:r>
        <w:rPr>
          <w:lang w:val="bi_VU" w:bidi="bi_VU"/>
        </w:rPr>
        <w:t>Deuteronomy 18:1</w:t>
      </w:r>
      <w:r>
        <w:rPr>
          <w:lang w:val="bi_VU" w:bidi="bi_VU"/>
        </w:rPr>
      </w:r>
    </w:p>
    <w:p>
      <w:pPr/>
      <w:r>
        <w:rPr>
          <w:lang w:val="bi_VU" w:bidi="bi_VU"/>
        </w:rPr>
      </w:r>
      <w:r>
        <w:rPr>
          <w:vertAlign w:val="superscript"/>
          <w:lang w:val="bi_VU" w:bidi="bi_VU"/>
        </w:rPr>
        <w:t>1</w:t>
      </w:r>
      <w:r>
        <w:rPr>
          <w:lang w:val="bi_VU" w:bidi="bi_VU"/>
        </w:rPr>
        <w:t xml:space="preserve"> Nao Moses i talem se, “Ol laen* blong Livae,* we ol pris* oli kamaot long olgeta, bambae olgeta oli no kasem graon nating long kantri ya blong yufala blong holem i blong olgeta. Bambae oli stap laef long ol presen nomo, wetem ol narafala sakrefaes we bambae yufala i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oli no holem wan pis graon nating long kantri ya se i blong olgeta, olsem we ol narafala laen blong yumi oli gat. Gudfala samting we bambae oli kasem, Hae God bambae i stamba blong evri samting long laef blong olgeta, olsem we hem i promes.*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taem yufala i kilim buluk no sipsip no nani blong mekem sakrefaes, yufala i mas givim han blong hem mo jo blong hem, mo stomak blong hem i go long ol pris.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yufala i mas givim ol fas samting we yufala i kasem long wok blong yufala tu i go long olgeta, we hemia ol kakae mo waen mo olifoel,* wetem hea blong sipsip we i fastaem blong yufala i katem.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olgeta laen blong yumi, Hae God i jusumaot ol laen blong Livae nomo blong oli pris blong hem, mo laen ya bambae i holem wok ya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bambae i jusumaot ples blong mekem wosip blong yufala, mo sipos wan man we i laen blong Livae i aot long wan taon blong yufala, i go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hem i save mekem ol wok long ples ya long nem blong Hae God, stret olsem we ol narafala laen blong Livae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hem i save kasem kakae stret olsem we ol narafala laen blong hem oli kasem, be hem i save holem ol samting tu we ol famle blong hem bambae oli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se, “Hae God i God blong yumi, mo long taem ya we bambae yufala i kam holem kantri ya we hem bambae i givim long yufala, bambae yufala i no mas folem ol rabis fasin blong olgeta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yufala i no mas bonem ol pikinini blong yufala long olta, olsem we olgeta oli stap mekem blong mekem sakrefaes. Mo yufala i mas lukaot gud blong yufala i no folem fasin blong olgeta blong go luk ol kleva, mo blong makemgud ol smosmol saen we oli luk, mo blong mekem singsing long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blong wokem ol bisnes blong masing mo posen, mo blong singaot long ol devel blong dedman blong oli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fasin ya i nogud we i nogud, Hae God i no laekem nating ol man we oli stap mekem olsem, i agens long olgeta, mo from samting ya, taem yufala i stap go long kantri ya, bambae hem i stap ronemaot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tingting blong yufala i mas stap strong long Hae God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Moses i talem se, “Long kantri ya we bambae yufala i holem i blong yufala, ol man we oli stap long hem naoia oli stap folem ol tok blong ol kleva, mo blong ol man we oli stap makem ol saen, be Hae God i God blong yumi, mo hem i no save letem nating blong yumi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hem i putumap wan profet blong yufala olsem mi, we man ya bambae i kamaot long yumi nomo mo bambae yufala i mas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“Bifo, long taem ya we yumi stap long hil ya Sinae, ol olfala blong yufala oli talem long Hae God se oli fraet, oli no wantem harem hem i toktok long olgeta bakegen, mo oli no moa wantem luk bigfala faea ya we hem i kamtru long olgeta long hem, from we oli fraet se bambae oli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from samting ya, Hae God i talem long mi se, “Tok ya we oli talem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mi mi putumap wan profet blong olgeta olsem yu, we bambae i kamaot long olgeta. Mi bambae mi talem ol tok blong mi long hem, mo hem bambae i go talemaot ol tok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bambae i tok long nem blong mi, mo man we i no wantem lesin long hem, mi bambae mi panisim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wan profet i talemaot sam toktok long nem blong mi, we mi mi no talem long hem blong i mekem olsem, bambae yufala i mas kilim hem i ded. Mo ol profet we oli tok long nem blong ol narafala god, bambae yufala i mas kilim olgeta ya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maet bambae yufala i talem se, ‘?Be bambae yumi save olsem wanem we tok ya i no kamaot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gat rod blong hem. Sipos wan profet i stap toktok long nem blong Hae God, be ol samting we hem i stap talem oli no kamtru, hemia i soemaot we tok ya i no blong Hae God. Profet ya i stap toktok long paoa blong hem nomo, mo from samting ya, bambae yufala i no mas fraet long hem.”</w:t>
      </w:r>
      <w:r>
        <w:rPr>
          <w:lang w:val="bi_VU" w:bidi="bi_VU"/>
        </w:rPr>
      </w:r>
      <w:r>
        <w:rPr>
          <w:lang w:val="bi_VU" w:bidi="bi_VU"/>
        </w:rPr>
      </w:r>
    </w:p>
    <w:p>
      <w:pPr/>
      <w:r>
        <w:rPr>
          <w:lang w:val="bi_VU" w:bidi="bi_VU"/>
        </w:rPr>
      </w:r>
    </w:p>
    <w:p>
      <w:pPr>
        <w:pStyle w:val="Heading2"/>
      </w:pPr>
      <w:r>
        <w:rPr>
          <w:lang w:val="bi_VU" w:bidi="bi_VU"/>
        </w:rPr>
        <w:t>Deuteronomy 19:1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long taem ya we bambae hem i kilim ol man blong kantri ya we hem bambae i givim long yufala, mo yufala i holem ol taon ya blong olgeta, mo yufala i stap gud long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yufala i mas seraot kantri ya long tri distrik. Nao yufala i mas jusumaot tri taon wanwan long trifala distrik ya, we trifala taon ya, i isi blong ol man oli save go haed long trifala. Nao sipos wan man i kilim wan narafala man i ded, bambae hem i save ronwe blong go haed long wan long trifala taon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wan man i kilim wan narafala man i ded, we hem i no tingting nating blong mekem olsem, mo narafala man ya i no enemi blong hem, bambae hem i save ronwe blong go haed long wan long trifala taon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Wan eksampol, sipos wan man wetem fren blong hem, tufala i wokbaot i go long bus blong katem wud, mo man ya i stap katemdaon wan tri, nao akis blong hem i kamaot, i go kasem fren ya blong hem nao i ded wantaem, ale man ya i save ronwe i go haed long wan long trifala taon ya, blong hem i stap gud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i gat wan taon nomo, maet bambae i longwe tumas, nao famle blong dedman ya we i mas givimbak fasin ya i kros tumas, nao i save ronem man ya, gogo i kasem hem, i kilim hem i ded. Be man ya we i kilim fren ya blong hem i ded, hem i no tingbaot nating blong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Taswe mi mi talem strong long yufala, se yufala i mas jusumaot trifala taon, blong man i save go haed long wan long trifala long taem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God blong yumi, mo long taem ya we hem bambae i mekem kantri blong yufala i kam bigwan moa olsem we hem i talem long ol bubu blong yumi bifo, mo i givim olgeta graon ya long yufala we hem i promes* blong givim,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mas jusumaot tri narafala taon bakegen. Mo sipos yufala i stap mekem olgeta samting we mi mi stap talem long yufala naoia, mo yufala i stap lavem hem, mo yufala i stap folem ol tok ya blong hem, hem bambae i givim olgeta graon ya i go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bambae yufala i mas jusumaot tri narafala taon ya, blong ol man we oli mekem akseden nomo olsem, bambae oli no save ded from. Nao bambae i no gat man i save jajem yufala, se yufala i mekem we ol man ya oli ded blong nating nomo long kantri ya we hem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sipos wan man i mekem plan blong kilim narafala man i ded from we i enemi blong hem, nao i kilim hem i ded, mo i ronwe blong go haed long wan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ol lida long ples blong hem oli mas sanem tok i go, blong hem i kambak. Nao oli mas putum hem long han blong famle blong dedman ya we i mas givimbak fasin ya long hem, blong famle ya i kilim hem tu 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olsem, yufala i mas kilim hem i ded we yufala i no gat sore. Oltaem yufala i mas kilim man we i mekem olsem, blong yufala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Moses i talem se, “Hae God i God blong yumi, mo long taem ya we bambae yufala i stap long kantri ya we hem bambae i givim long yufala, bambae olgeta we bambae oli kamaot biaen long yufala oli no mas seftem mak blong graon blong man we i stap klosap long olgeta we bambae yufala i putum.”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Moses i talem se, “Sipos yufala i stap stretem wan trabol, mo i gat wan man nomo i stap talemaot poen agens long wan narafala man, bambae yufala i no save jajem narafala man ya. Man we i stap talemaot poen ya i mas gat tu witnes blong hem, no moa long tu witnes blong talemaot we narafala man ya i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sipos wan man i stap talemaot poen agens long wan narafala man, mo i stap giaman blong traem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tufala i mas go long ples blong mekem wosip we Hae God bambae i jusumaot, nao ol pris* wetem ol jaj we oli stap wok long ples ya bambae oli jajem poen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jaj ya oli mas luklukgud long poen ya, mo sipos man ya i stap giaman nomo blong spolem wan narafala laen*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hem i mas kasem panis we Loa i putum from poen ya we hem i stap giaman long hem, se narafala man ya i mekem. Nao long fasin ya, bambae yufala i save tekemaot rabis fasin ya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sipos ol narafala man oli harem nius blong samting ya, bambae oli fraet, mo bambae i no moa gat man i save mekem rabis fasin ya bakegen long ples blong yufala samtaem.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wan man i mekem olsem, bambae yufala i mas panisim hem, we yufala i no gat sore. Sipos hem i kilim wan man i ded, yufala i mas kilim hem i ded. Sipos hem i spolem ae blong wan man, yufala i mas spolem ae blong hem. Sipos hem i brekem tut blong wan man, yufala i mas brekem tut blong hem. Sipos hem i brekem han blong wan man, yufala i mas brekem han blong hem. Mo sipos hem i brekem leg blong wan man, yufala i mas brekem leg blong hem.”</w:t>
      </w:r>
      <w:r>
        <w:rPr>
          <w:lang w:val="bi_VU" w:bidi="bi_VU"/>
        </w:rPr>
      </w:r>
      <w:r>
        <w:rPr>
          <w:lang w:val="bi_VU" w:bidi="bi_VU"/>
        </w:rPr>
      </w:r>
    </w:p>
    <w:p>
      <w:pPr/>
      <w:r>
        <w:rPr>
          <w:lang w:val="bi_VU" w:bidi="bi_VU"/>
        </w:rPr>
      </w:r>
    </w:p>
    <w:p>
      <w:pPr>
        <w:pStyle w:val="Heading2"/>
      </w:pPr>
      <w:r>
        <w:rPr>
          <w:lang w:val="bi_VU" w:bidi="bi_VU"/>
        </w:rPr>
        <w:t>Deuteronomy 20:1</w:t>
      </w:r>
      <w:r>
        <w:rPr>
          <w:lang w:val="bi_VU" w:bidi="bi_VU"/>
        </w:rPr>
      </w:r>
    </w:p>
    <w:p>
      <w:pPr/>
      <w:r>
        <w:rPr>
          <w:lang w:val="bi_VU" w:bidi="bi_VU"/>
        </w:rPr>
      </w:r>
      <w:r>
        <w:rPr>
          <w:vertAlign w:val="superscript"/>
          <w:lang w:val="bi_VU" w:bidi="bi_VU"/>
        </w:rPr>
        <w:t>1</w:t>
      </w:r>
      <w:r>
        <w:rPr>
          <w:lang w:val="bi_VU" w:bidi="bi_VU"/>
        </w:rPr>
        <w:t xml:space="preserve"> Nao Moses i talem se, “Olgeta. Sipos yufala i go blong mekem faet long ol enemi blong yufala long wan narafala kantri, mo yufala i luk we olgeta oli gat plante hos mo plante kat blong faet, mo ol soldia blong olgeta i plante moa, i winim blong yufala, be bambae yufala i no fraet long olgeta. Hae God i tekemaot yumi long Ijip. Hem i God blong yumi, mo hem bambae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taem yufala i rere blong go faet, fastaem, hae pris* bambae i mas kam stanap long fored blong yufala blong givim gudfala toktok long ol soldia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hem i talem se, ‘!Olgeta! !Yufala i lesin long tok blong mi! Naoia, yufala evriwan i rere blong go faet. I nogud yufala i fraet, no tingting blong yufala i foldaon, no yufala 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God blong yumi, mo hem bambae i go wetem yufala, i mekem we yufala i win.’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komanda blong olgeta bambae oli mas kam talem long olgeta se, ‘!Olgeta! Sipos i gat wan long yufala we i wokem haos blong hem finis, be oli no prea long haos ya yet, blong hem i go stap long hem, i gud hem i gohom. I nogud hem i ded long faet ya, nao narafala man bambae i mekem prea long haos ya, mo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sipos i gat wan long yufala we i jes planem plantesen blong rop ya grep,* be i no tekemaot ol fas kakae blong hem yet, i gud hem i gohom. I nogud hem i ded long faet ya, nao narafala man bambae i harem gud long plantesen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i gat wan long yufala we oli blokem wan gel finis se i blong hem, be tufala i no mared yet, i gud hem i gohom. I nogud hem i ded long faet, nao narafala man bambae i tekem gel ya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komanda ya bambae oli mas talem tu se, ‘Sipos i gat wan long yufala we tingting blong hem i no moa strong, nao hem i fraet, i gud hem i gohom. I nogud hem i mekem we ol narafala man tu bambae oli fraet.’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oli talemaot ol toktok ya finis long olgeta, bambae oli mas jusumaot ol lida blong ol kampani blong olgeta wanwan.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sipos yufala i go blong mekem faet long wan taon, fas samting, bambae yufala i mas givim janis long olgeta blong oli sarenda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oli glad, nao oli openem doa* blong bigfala stonwol blong taon ya, blong yufala i go insaed, bambae yufala i save mekem olgeta evriwan oli kam slef* blong yufala, mo bambae yufala i save fosem olgeta blong oli wok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sipos oli no wantem sarenda, oli wantem faet, bambae ol soldia blong yufala oli mas raonem taon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God blong yumi, mo sipos hem i letem yufala i holem taon ya, bambae yufala i save kilim olgeta man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bambae yufala i save tekem ol woman, mo ol pikinini oli blong yufala, wetem ol anamol mo ol narafala samting we oli stap long taon ya. Bambae yufala i save yusum olgeta samting we i blong ol enemi ya blong yufala, from we Hae God i givim ol samting ya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Hemia nao fasin we bambae yufala i mas mekem long ol man blong ol taon we oli stap longwe, afsaed long kantri ya we bambae yufala i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long taem ya we bambae yufala i go blong holem ol taon long kantri ya we Hae God bambae i givim long yufala, bambae yufala i mas kilim olgeta man i ded, we bambae i no gat wan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ya, i gat ol laen* blong Het, mo ol laen blong Amoro,* mo ol laen blong Kenan,* mo ol laen blong Perij, mo ol laen blong Hivi,* mo ol laen blong Jebus. Yufala i mas kilim olgeta evriwan i ded, stret olsem we Hae God i talem long yufala. Yufala i mas mekem long olgeta olsem we yufala i mekem wan sakrefaes we i blong bonem i bon evriwan,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no, bambae olgeta oli save pulum yufala, blong yufala i folem ol toktok blong olgeta, nao bambae yufala i mekem ol rabis fasin ya we oli stap folem blong mekem wosip long ol god blong olgeta. Nao long fasin ya, bambae yufala i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yufala i stap raonem wan taon blong holem, nao yufala i stap katemdaon ol tri blong yusum olgeta blong brekemdaon bigfala stonwol blong taon ya, bambae yufala i no mas katemdaon ol tri we frut blong olgeta i gud blong kakae. Ol tri ya oli no enemi blong yufala, mo yufala i save kakae ol frut blong olgeta. Nating we yufala i stap longtaem, be bambae yufala i no mas katemdaon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yufala i save katem ol tri ya nomo we yufala i save se frut blong olgeta i nogud, mo yufala i save yusum wud blong olgeta, gogo yufala i holem taon ya.”</w:t>
      </w:r>
      <w:r>
        <w:rPr>
          <w:lang w:val="bi_VU" w:bidi="bi_VU"/>
        </w:rPr>
      </w:r>
      <w:r>
        <w:rPr>
          <w:lang w:val="bi_VU" w:bidi="bi_VU"/>
        </w:rPr>
      </w:r>
    </w:p>
    <w:p>
      <w:pPr/>
      <w:r>
        <w:rPr>
          <w:lang w:val="bi_VU" w:bidi="bi_VU"/>
        </w:rPr>
      </w:r>
    </w:p>
    <w:p>
      <w:pPr>
        <w:pStyle w:val="Heading2"/>
      </w:pPr>
      <w:r>
        <w:rPr>
          <w:lang w:val="bi_VU" w:bidi="bi_VU"/>
        </w:rPr>
        <w:t>Deuteronomy 21:1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long taem ya we bambae yufala i stap long kantri ya we hem bambae i givim long yufala, samtaem maet yufala i faenem wan man i stap long open ples we narafala man i kilim hem i ded, be yufala i no save faenemaot se hu i kilim hem. Sipos i olsem, fasin we bambae yufala i mas mekem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lida mo ol jaj blong yufala bambae oli mas go long ples we dedman ya i stap long hem, nao oli mas makem se wanem taon i stap klosap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lida blong taon ya bambae oli mas go jusumaot wan smol kao we i no karem pikinini yet, mo oli no yusum samtaem blong mekem wok,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oli mas tekem i godaon long wan ples we i gat smol reva long hem we i no save drae samtaem, long ples we neva oli mekem garen long hem. Nao long ples ya, bambae oli mas brekem nek blong kao ya blong kilim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 laen* blong Livae* tu we oli pris* oli mas go long ples ya, from we wok ya blong jajem ol trabol we tu man i rao, no we man i faetem narafala man, hem i haf blong wok blong olgeta. Hae God i God blong yumi, mo hem i jusumaot ol pris ya blong oli mekem ol wok we hem i wantem, mo blong oli blesem ol man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olgeta lida blong taon ya bambae oli mas wasem han blong olgeta antap long kao ya we oli kilim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oli mas talem se, ‘Hae God. Man ya, mifala i no kilim hem, mo mifala i no save hu man i kilim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Mifala i man blong yu. Yu yu sevem mifala, yu mekem mifala i fri. Plis yu fogivim mifala, yu tekemaot ol sin blong mifala, mo yu no letem blong mifala i karem trabol blong man we i kilim man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sipos yufala i mekem ol samting ya we Hae God i wantem, bambae hem i no save jajem yufala from man ya we narafala man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Moses i talem se, “Hae God i God blong yumi, mo sipos hem i mekem we yufala i win long faet, nao yufala i kilim ol enemi blong yufala, mo yufala i holem ol woman wetem ol gel blong olgeta oli kam slef*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samtaem maet wan long yufala i luk wan gel long olgeta we i naes tumas, nao i laekem hem, mo i wantem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i olsem, hem i mas tekem gel ya i go long haos blong hem mo long ples ya, gel ya i mas katemaot hea blong hem, mo i mas katem selfingga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mas jenisim klos blong hem. Bambae hem i mas stap wan manis long haos blong man ya, blong i save krae long papa mo mama blong hem, nao biaen, man ya i save tekem hem, blong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biaen, sipos man ya i no moa wantem woman ya bakegen, bambae hem i no moa save salemaot woman ya olsem we i slef nomo blong hem, from we hem i fosem woman ya blong i slip wetem hem. Hem i mas letem woman ya i go fri.”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Moses i talem se, “Samtaem, maet wan man i gat tu woman blong hem, we i lavem wan moa, i winim we i lavem narawan, nao tufala i bonem tu pikinini boe blong hem, be fasbon pikinini i no pikinini blong woman ya we hem i lavem hem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sipos hem i givim lastok blong hem blong seraot olting blong hem long tufala boe ya blong hem, hem i no mas tinghae moa long pikinini blong woman ya we hem i lavem hem tumas, mo i no mas givim ol samting we i stret blong fasbon pikinini i kasem, i go long pikinini blong woman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hem i seraot olting ya, sipos hem i givim samting long sekenbon, hem i mas givim tu samting olsem long fasbon, nating we fasbon ya i no pikinini blong woman ya blong hem we hem i lavem hem tumas. Man ya i mas save we pikinini ya i fasbon pikinini blong hem, mo hem i mas kasem plante samting olsem we fasbon pikinini i gat raet blong kasem.”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Moses i talem se, “Samtaem maet wan man i gat wan yang boe blong hem we i stronghed, we oltaem i stap agens long papa mo mama blong hem, mo i no save obei long tufala, nating we tufala i stap panisim hem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i olsem, papa mo mama blong boe ya, tufala i mas tekem hem i go long ol lida blong taon ya we oli stap long hem blong oli jajem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maet tufala i talem long olgeta se, ‘Pikinini ya blong mitufala i stronghed tumas. Oltaem hem i stap agens long mitufala. Hem i no wantem obei long mitufala nating. Oltaem hem i stap westem mane blong mitufala, mo i stap dring oltaem we i fuldrong.’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 man blong taon ya bambae oli mas stonem hem i ded, blong tekemaot rabis fasin ya long ples blong yufala. Nao sipos ol laen* blong yufala oli harem nius blong samting ya, bambae oli fraet.”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talem se, “Sipos wan man i mekem wan samting we i stret blong hem i ded from, nao yufala i kilim hem i ded, mo yufala i tekem bodi blong hem, yufala i hangem long wan wud,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fasin ya i soemaot we Hae God nao i panisim man ya. Be bodi blong hem bambae i no mas hang long wud ya go kasem nekis dei. Yufala i mas berem hem long sem dei ya nomo. Be sipos bodi blong hem i stap hang long wud olsem go kasem nekis dei, bambae panis ya i kasem kantri blong yufala. Yufala i mas berem man olsem, blong bambae yufala i no save mekem kantri ya we Hae God we i God blong yumi, bambae i givim long yufala i kam doti long fes blong hem.</w:t>
      </w:r>
      <w:r>
        <w:rPr>
          <w:lang w:val="bi_VU" w:bidi="bi_VU"/>
        </w:rPr>
      </w:r>
      <w:r>
        <w:rPr>
          <w:lang w:val="bi_VU" w:bidi="bi_VU"/>
        </w:rPr>
      </w:r>
    </w:p>
    <w:p>
      <w:pPr/>
      <w:r>
        <w:rPr>
          <w:lang w:val="bi_VU" w:bidi="bi_VU"/>
        </w:rPr>
      </w:r>
    </w:p>
    <w:p>
      <w:pPr>
        <w:pStyle w:val="Heading2"/>
      </w:pPr>
      <w:r>
        <w:rPr>
          <w:lang w:val="bi_VU" w:bidi="bi_VU"/>
        </w:rPr>
        <w:t>Deuteronomy 22:1</w:t>
      </w:r>
      <w:r>
        <w:rPr>
          <w:lang w:val="bi_VU" w:bidi="bi_VU"/>
        </w:rPr>
      </w:r>
    </w:p>
    <w:p>
      <w:pPr/>
      <w:r>
        <w:rPr>
          <w:lang w:val="bi_VU" w:bidi="bi_VU"/>
        </w:rPr>
      </w:r>
      <w:r>
        <w:rPr>
          <w:vertAlign w:val="superscript"/>
          <w:lang w:val="bi_VU" w:bidi="bi_VU"/>
        </w:rPr>
        <w:t>1</w:t>
      </w:r>
      <w:r>
        <w:rPr>
          <w:lang w:val="bi_VU" w:bidi="bi_VU"/>
        </w:rPr>
        <w:t xml:space="preserve"> “Sipos yufala i luk wan buluk no wan sipsip we i blong wan man long laen* blong yumi, we man ya i fasem, be i kamaot long rop blong hem, bambae yufala i no mas letem i ron olbaot, yufala i mas tekem i gobak long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sipos man blong hem i stap longwe tumas, no yufala i no save se man blong hem hu, bambae yufala i mas tekem i gobak long ples blong yufala. Nao sipos man blong hem i kam lukaot, ale, bambae yufala i save givim i gobak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sipos yufala i luk wan dongki no wan klos no wan narafala samting olsem we i blong wan laen blong yumi, bambae yufala i mas mekem olsem tu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sipos wan dongki no wan buluk blong wan laen blong yumi i foldaon i stap, bambae yufala i no mas lukluk nomo, yufala i mas go givhan long man blong hem blong leftemap anamol ya, blong mekem i stanap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tabu blong woman i werem klos blong man, mo i tabu tu blong man i werem klos blong woman. Hae God i God blong yumi, mo hem i no laekem fasin ya nating, 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“Samtaem, sipos yufala i faenem nes blong pijin antap long tri no daon long graon we i gat mama blong hem i stap sidaon long eg no long pikinini blong hem, bambae yufala i no mas kilim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save tekem pikinini blong hem, be yufala i mas letem mama blong hem i go. Sipos yufala i mekem olsem, bambae yufala i save stap longtaem, mo yufala i save gat gudfala laef.</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yufala i wokem wan haos we ruf* blong hem i flat, blong man i save go spel long hem, be bambae yufala i mas mekem rel i goraon long hem. Nao sipos wan man i foldaon i ded, be bambae i no gat man i save jajem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yufala i gat plantesen blong rop ya grep,* bambae yufala i no mas planem sam narafala samting bakegen long plantesen ya. Sipos yufala i mekem olsem, bambae i tabu blong yufala i yusum olgeta kakae blong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yufala i no mas putum yok* long buluk wetem dongki, blong tufala i wok wan ples blong digim graon.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yufala i no mas werem ol klos ya we oli wivim wul mo linen,* tufala i go wan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yufala i mas somap ol tasel* oli stap hanghang long ol fo kona blong ol klos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Moses i talem se, “Samtaem, maet wan man i mared long wan gel, be biaen hem i talem se i no moa wantem gel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i stap mekem giaman toktok agens long gel ya se, ‘Taem mi tekem gel ya, be narafala man i slip wetem hem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i gat wan toktok olsem, bambae papa mo mama blong gel ya i mas tekem sitbed ya we i gat blad long hem we tufala ya i yusum taem tufala i jes mared, mo we i soemaot we i no gat man i bin slip wetem gel ya bifo, tufala i mas karem i kam long ol lida blong taon ya, long taem blong kot.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papa blong gel ya bambae i mas talemaot long olgeta se, ‘Boe ya i kam askem gel ya long mi, blong i mared long hem, mo mi mi letem long hem, be naoia hem i no moa wantem gel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stap mekem giaman toktok agens long hem. Hem i talem se taem hem i tekem gel ya, be narafala man i slip wetem hem finis. Be hemia sitbed ya we tufala i yusum, taem tufala i jes mared. !Yufala i luk! I gat blad long hem. Hemia i saen we narafala man i no bin slip wetem gel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lida blong taon ya bambae oli mas tekem man ya, oli mas wipim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oli mas mekem hem i faen long fifti taosen vatu.* Bambae hem i mas givim mane ya i go long papa blong gel ya, from we i mekem sem long wan gel we i laen* blong yumi. Mo man ya bambae i no save mekem divos long woman ya samtaem. Woman ya i woman blong hem, mo bambae i mas stap oltaem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i no gat samting blong soemaot we man ya i giaman, ol toktok ya we hem i talem i tru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ale, ol lida ya bambae oli mas tekem woman ya i go long doa blong haos blong papa blong hem, nao ol man blong taon ya bambae oli mas stonem hem gogo i ded, blong tekemaot rabis fasin ya i gowe long ples blong yufala. Woman ya i bin mekem wan samting we i nogud, we i nogud, mo hem i bin mekem sem long yumi evriwan. Hem i bin go slip wetem wan man long taem ya we hem i no mared yet, we i stap yet wetem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Moses i talem se, “Sipos yufala i luk we wan man i slip wetem woman blong narafala man, bambae yufala i mas stonem tufala, gogo tufala i ded, blong tekemaot rabis fasin ya i gowe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sipos yufala i luk we wan man i slip wetem wan gel we oli blokem finis se i blong narafala man, mo tufala i mekem insaed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mas tekem tufala i go afsaed long ples blong yufala, nao yufala i mas stonem tufala gogo tufala i ded, blong tekemaot rabis fasin ya i gowe long ples blong yufala. Gel ya i mas ded, from we taem man ya i holem hem, hem i stap long medel blong ples blong yufala, we sipos hem i singaot, man i save harem blong givhan long hem, be hem i no singaot. Mo man ya i mas ded from we hem i slip wetem wan gel we oli blokem finis, se i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sipos wan man i holem wan gel olsem, mo i fosem hem blong i slip wetem hem long wan ples we i no gat man klosap,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yufala i faenemaot, bambae yufala i mas kilim man nomo i ded, yufala i mas livim gel i stap. Bambae yufala i no mas mekem wan samting long gel ya, from we hem i no mekem wan samting nogud we i stret blong hem i ded from. Bisnes ya i fol blong man nomo, i olsem bisnes ya we man i girap hem wan, i go kilim narafala man 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ya i holem gel ya long ples we i no gat man klosap, mo sipos gel ya i singaot, be bambae i no gat man i save harem hem, blong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sipos yufala i luk we wan man i holem wan gel we i no gat man i go long hem yet, be oli no blokem se i blong narafala man, nao i fosem gel ya blong i slip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ya i mas pem twanti faef taosen vatu* i go long papa blong gel ya. Twanti faef taosen vatu ya, hemia i stret praes blong woman. Nao bambae gel ya i woman blong man ya, from we man ya i fosem hem blong i slip wetem hem, mo man ya bambae i no save mekem divos long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i tabu blong man i mared long woman we fastaem i wan woman blong papa blong hem. Fasin ya bambae i mekem sem long papa blong hem.”</w:t>
      </w:r>
      <w:r>
        <w:rPr>
          <w:lang w:val="bi_VU" w:bidi="bi_VU"/>
        </w:rPr>
      </w:r>
      <w:r>
        <w:rPr>
          <w:lang w:val="bi_VU" w:bidi="bi_VU"/>
        </w:rPr>
      </w:r>
    </w:p>
    <w:p>
      <w:pPr/>
      <w:r>
        <w:rPr>
          <w:lang w:val="bi_VU" w:bidi="bi_VU"/>
        </w:rPr>
      </w:r>
    </w:p>
    <w:p>
      <w:pPr>
        <w:pStyle w:val="Heading2"/>
      </w:pPr>
      <w:r>
        <w:rPr>
          <w:lang w:val="bi_VU" w:bidi="bi_VU"/>
        </w:rPr>
        <w:t>Deuteronomy 23:1</w:t>
      </w:r>
      <w:r>
        <w:rPr>
          <w:lang w:val="bi_VU" w:bidi="bi_VU"/>
        </w:rPr>
      </w:r>
    </w:p>
    <w:p>
      <w:pPr/>
      <w:r>
        <w:rPr>
          <w:lang w:val="bi_VU" w:bidi="bi_VU"/>
        </w:rPr>
      </w:r>
      <w:r>
        <w:rPr>
          <w:vertAlign w:val="superscript"/>
          <w:lang w:val="bi_VU" w:bidi="bi_VU"/>
        </w:rPr>
        <w:t>1</w:t>
      </w:r>
      <w:r>
        <w:rPr>
          <w:lang w:val="bi_VU" w:bidi="bi_VU"/>
        </w:rPr>
        <w:t xml:space="preserve"> Nao Moses i talem se, “Olgeta. Yumi ya, yumi ol man blong Hae God, mo man we oli mekem natamap* long hem, mo man we oli katemaot samting blong hem, bambae yumi no mas kaontem hem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man we i pikinini blong rod, wetem ol pikinini blong hem mo olgeta we bambae oli kamaot biaen long hem, bambae yumi no mas kaontem olgeta wetem yumi. Nating we bambae oli stap wetem yumi go bitim tri handred yia, be bambae yumi no mas kaontem olgeta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man we i man Amon, mo man we i man Moab, wetem ol pikinini blong olgeta mo olgeta we bambae oli kamaot biaen long olgeta, bambae yumi no mas kaontem olgeta wetem yumi. Nating we bambae oli stap wetem yumi go bitim tri handred yia, be bambae yumi no mas kaontem olgeta wetem yumi samtaem.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Bifo, biaen long taem we yumi aot long Ijip, yumi pastru long kantri ya Amon, mo ol man Amon oli no glad blong givim kakae mo wota long yumi. Mo taem yumi kam long kantri ya Moab, ol man Moab oli girap, oli sanem sam man i go long Mesopotemia, long ples ya Petoro, blong pem Balam, we papa blong hem Beo, blong i kam singaot* trabol i kam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Hae God i God blong yumi, mo hem i no wantem harem tok ya blong Balam, nao i mekem we Balam i no moa singaot trabol i kam long yumi, hem i blesem yumi. Hae God i mekem olsem from we hem i lavem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no mas givhan long olgeta samtaem. Nating we bambae yufala i stap plante handred yia long ples ya, be yufala i no mas mekem wan samting nating blong mekem olgeta oli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yufala i no mas lukluk nogud long ol man Edom, from we bifo olgeta, yufala i wan famle nomo, mo yufala i no mas lukluk nogud long ol man Ijip, from we bifo, yufala i stap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ya, yumi ol man blong Hae God, mo sipos wan man blong wan long tufala kantri ya i kam stap wetem yufala, bambae yufala no mas kaontem hem wetem ol pikinini blong hem mo ol smol bubu blong hem, se oli wan long yufala. Be ol pikinini blong ol smol bubu blong hem, wetem olgeta we bambae oli kamaot biaen long olgeta, olgeta ya nao bambae yufala i save kaontem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talem se, “Sipos yufala i go stap long wan ples blong mekem faet, yufala i mas lukaot gud blong bambae i no gat wan samting i spolem yufala, i mekem we yufala i no klin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wan man i kam we i no klin, from we long naet, hem i drim nogud, nao long moning, hem i luk we bed blong hem i wetwet, man ya i mas go stap afsaed long ples ya we yufala i stap long hem, mo i mas stap afsaed olsem go kasem wan ful dei.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sapa, bambae hem i mas swim, nao taem san i draon, hem i save kambak long ples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bambae yufala i mas makemaot wan ples afsaed long ples ya we yufala i stap long hem, blong ol man oli save gobus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oltaem, yufala i mas karem stik, yufala i mas wokbaot wetem, nao taem yufala i harem we yufala i wantem gobus, bambae yufala i save yusum stik ya blong digim hol, mo blong berem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i God blong yumi, mo oltaem, yufala i mas mekem we ples blong yufala i klin long fes blong hem, from we hem bambae i stap oltaem wetem yufala, hem bambae i stap blokem yufala, mo hem bambae i mekem we yufala i save winim ol enemi blong yufala. Nao from samting ya, i nogud yufala i mekem wan samting we i no stret, we bambae i mekem hem i tanem baksaed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Moses i talem se, “Sipos wan slef* i ronwe long masta blong hem long narafala kantri, nao i kam long wan long yufala blong haed, bambae yufala i no mas sanem hem i gobak.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bambae i save jusumaot wan taon blong yufala, nao bambae i save go stap long hem, mo sipos hem i stap wetem yufala, bambae yufala i no mas mekem i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laen* blong Isrel,* mo rabis fasin ya we ol narafala man oli stap mekem, we long ples blong wosip blong olgeta, i gat ol man pris* mo ol woman pris we ol man oli save go slip wetem olgeta, fasin ya bambae yufala i no mas mekem. I tabu blong yufala i kam pris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i tabu blong man i tekem mane we i winim long fasin ya i kam long haos blong Hae God, blong givim long Hae God blong fulumap promes we i mekem long hem. Rabis fasin blong ol pris olsem, Hae God i no laekem nating, 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wan laen blong yumi i wantem kaon long yufala long mane no kakae no narafala samting we i wantem yusum fastaem, be taem hem i tekem, bambae yufala i no mas talem long hem se i mas jenisim antap long hemia we i tekem fastaem.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wan strenja i askem samting olsem, bambae yufala i save talem long hem se i mas jenisim antap, be man we i laen blong yumi, bambae yufala i no save mekem hem olsem. Hae God i God blong yumi, mo sipos yufala i obei long loa ya, hem bambae i blesem yufala long olgeta samting we bambae yufala i mekem long kantri ya we bambae yufala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God blong yumi, mo sipos yufala i mekem promes long hem, bambae yufala i no mas tektaem blong mekem ol samting ya we yufala i promes blong mekem. Hae God bambae i no save fogetem ol promes blong yufala, mo sipos yufala i letem promes blong yufala i foldaon, hemia i sin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yufala i no tingbaot blong mekem promes long Hae God, hemia yufala i no mekem sin, i oraet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sipos yufala i girap, yufala i mekem promes olsem long tingting blong yufala nomo, be yufala i mas holem promes ya we yufala i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samtaem yufala i stap wokbaot, nao yufala i gotru long plantesen blong rop ya grep* blong wan laen blong yumi, bambae yufala i save tekem sam frut blong hem, yufala i save kakae olsem we yufala i wantem, be i tabu blong yufala i fulumap long basket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yufala i gotru long garen* wit* blong wan long yufala, bambae yufala i save tekemaot sam kakae blong hem, yufala i save kakae, be bambae yufala i mas tekemaot long han nomo, i tabu blong yufala i katemaot plante hed blong hem.”</w:t>
      </w:r>
      <w:r>
        <w:rPr>
          <w:lang w:val="bi_VU" w:bidi="bi_VU"/>
        </w:rPr>
      </w:r>
      <w:r>
        <w:rPr>
          <w:lang w:val="bi_VU" w:bidi="bi_VU"/>
        </w:rPr>
      </w:r>
    </w:p>
    <w:p>
      <w:pPr/>
      <w:r>
        <w:rPr>
          <w:lang w:val="bi_VU" w:bidi="bi_VU"/>
        </w:rPr>
      </w:r>
    </w:p>
    <w:p>
      <w:pPr>
        <w:pStyle w:val="Heading2"/>
      </w:pPr>
      <w:r>
        <w:rPr>
          <w:lang w:val="bi_VU" w:bidi="bi_VU"/>
        </w:rPr>
        <w:t>Deuteronomy 24:1</w:t>
      </w:r>
      <w:r>
        <w:rPr>
          <w:lang w:val="bi_VU" w:bidi="bi_VU"/>
        </w:rPr>
      </w:r>
    </w:p>
    <w:p>
      <w:pPr/>
      <w:r>
        <w:rPr>
          <w:lang w:val="bi_VU" w:bidi="bi_VU"/>
        </w:rPr>
      </w:r>
      <w:r>
        <w:rPr>
          <w:vertAlign w:val="superscript"/>
          <w:lang w:val="bi_VU" w:bidi="bi_VU"/>
        </w:rPr>
        <w:t>1</w:t>
      </w:r>
      <w:r>
        <w:rPr>
          <w:lang w:val="bi_VU" w:bidi="bi_VU"/>
        </w:rPr>
        <w:t xml:space="preserve"> Nao Moses i talem se, “Olgeta. Samtaem maet i gat wan man we i mared long wan woman, nao biaen, man ya i no moa wantem hem bakegen, from we i faenem wan samting long hem we i no laekem hem from, nao i raetem pepa blong divos, i givim long woman ya, mo i sanemaot hem i gowe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maet woman ya i mared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biaen, maet man ya i talem se hem tu i no moa wantem hem, nao i raetem wan pepa blong divos, i givim long woman ya, mo hem tu i sanemaot hem i gowe long haos blong hem. No maet seken man ya blong hem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sipos i gat wan woman olsem, fas man ya blong hem bambae i no save tekem hem bakegen. Oltaem, fas man blong woman ya bambae i mas luk woman ya se i kam nogud finis, hem i no save mared long hem bakegen. Fasin ya we man i girap, i go mared bakegen long woman we i woman blong hem fastaem, be biaen i divos long hem, hem i rabis. Hae God i God blong yumi, mo fasin ya i nogud we i nogud long fes blong hem. Bambae yufala i no mas mekem fasin ya long kantri ya we hem bambae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Moses i talem se, “Sipos wan man i jes mared, bambae yufala i no save tekem hem i go wetem yufala blong go mekem faet, no blong go mekem wan bigfala wok blong givhan long ol man. Yufala i mas letem hem i stap wan ful yia fastaem wetem woman blong hem, blong mekem woman blong hem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wan man i kam askem wan samting long yufala blong i save yusum fastaem, bambae yufala i no mas fosem hem blong i tekem ston ya we hem i stap yusum blong granem wit* i givim long yufala olsem saen blong promes blong hem blong givimbak samting ya. Sipos yufala i mekem olsem, hemia i min se yufala i tekemaot samting we hem wetem ol famle blong hem oli laef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wan laen* blong yumi i holem wan narafala man we i laen blong yumi, i fosem hem blong i kam slef* blong hem, no i salem hem i go long narafala man blong i kam slef blong hem, man ya i mekem i nogud. Bambae yufala i mas kilim hem i ded, blong tekemaot rabis fasin ya i gowe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wan long yufala i kasem rabis sik ya we i stap spolem bodi blong man, hem i mas mekem olgeta samting we ol pris* bambae oli talem long hem. Ol pris ya oli laen blong Livae,* mo yufala i mas folemgud ol toktok ya we Hae God i talem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God blong yumi, mo oltaem, yufala i mas tingbaot samting ya we hem i mekem long Meriam long taem ya we yumi aot long Ijip, yumi stap kam.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God blong yumi, mo sipos wan laen blong yumi i kam askem wan samting long yu blong i save yusum fastaem, bambae yu no mas go insaed long haos blong hem blong tekem kot ya blong hem we hem i talem se bambae i givim long yu olsem saen blong promes blong hem blong givimbak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mas wet afsaed, blong hem nomo bambae i kam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man ya i puaman, bambae yu no mas holem kot ya blong hem go kasem tudak.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Evri dei, bambae yu mas tekem i gobak long hem long sapa, blong hem i save yusum long naet blong kavremap hem. Sipos yu mekem olsem, hem bambae i glad long yu, mo Hae God bambae i luk se fasin blong yu i stret.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wan man blong wok blong yu i wan puaman, we i stap trabol, bambae yu no mas ravem hem. Nating we hem i wan laen blong yumi no i wan strenja we i stap long taon blong yufala, be yufala i mas mekem i stret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Evri dei, taem san i no godaon yet, bambae yufala i mas pem hem from wok ya we hem i mekem, from we man olsem i nidim mane oltaem blong givhan long hem. Sipos yufala i no pem hem, bambae hem i go krae long Hae God from yufala, nao fasin ya bambae i kam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wan pikinini i mekem wan samting we i brekem Loa, bambae yufala i no save kilim papa mo mama blong hem, tufala i ded from. Mo sipos papa mo mama, tufala i mekem wan samting olsem, bambae yufala i no save kilim pikinini blong tufala i ded from. Man we i mas ded, man ya nomo we i brekem Loa.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no mas blokem ol strenja mo ol pikinini we papa blong olgeta i ded, blong oli no save kasem ol gudfala samting we oli gat raet blong kasem. Mo sipos wan wido i kam askem wan samting long yufala blong i save yusum fastaem, bambae yufala i no mas talem long hem, se yufala i mas holem klos blong hem olsem saen blong promes blong hem blong givimbak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God blong yumi, mo oltaem, yufala i mas tingbaot we bifo, yufala i stap wok slef* long Ijip, be hem i sevem yumi, i mekem yumi fri. From samting ya nao, mi mi givim loa ya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yufala i stap tekemaot ol kakae long garen* blong karem i kam long haos, nao yufala i mestem sam, bambae yufala i no mas gobak blong tekem bakegen. Yufala i mas livim i stap, i blong ol strenja, wetem ol pikinini we papa blong olgeta i ded, mo ol wido. Olgeta ya bambae oli save go tekem i blong olgeta. Hae God i God blong yumi, mo sipos yufala i livim kakae i stap olsem, hem bambae i blesem yufala long olgeta samting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sipos yufala i go tekemaot ol frut blong ol olif blong yufala, mo i gat sam i stap, bambae yufala i no mas gobak blong tekemaot olgeta. Yufala i mas livim i stap blong ol strenja wetem ol pikinini we papa blong olgeta i ded, mo ol wido. Olgeta ya bambae oli save go tekem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sipos yufala i go tekemaot ol frut blong grep* blong yufala, mo i gat sam i stap, bambae yufala i no mas gobak blong tekemaot olgeta. Yufala i mas livim i stap blong ol strenja wetem ol pikinini we papa blong olgeta i ded, mo ol wido. Olgeta ya bambae oli save go tekem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Oltaem, bambae yufala i mas tingbaot we bifo yufala i stap wok slef long Ijip. From samting ya nao, mi mi givim tok ya long yufala.</w:t>
      </w:r>
      <w:r>
        <w:rPr>
          <w:lang w:val="bi_VU" w:bidi="bi_VU"/>
        </w:rPr>
      </w:r>
      <w:r>
        <w:rPr>
          <w:lang w:val="bi_VU" w:bidi="bi_VU"/>
        </w:rPr>
      </w:r>
    </w:p>
    <w:p>
      <w:pPr/>
      <w:r>
        <w:rPr>
          <w:lang w:val="bi_VU" w:bidi="bi_VU"/>
        </w:rPr>
      </w:r>
    </w:p>
    <w:p>
      <w:pPr>
        <w:pStyle w:val="Heading2"/>
      </w:pPr>
      <w:r>
        <w:rPr>
          <w:lang w:val="bi_VU" w:bidi="bi_VU"/>
        </w:rPr>
        <w:t>Deuteronomy 25:1</w:t>
      </w:r>
      <w:r>
        <w:rPr>
          <w:lang w:val="bi_VU" w:bidi="bi_VU"/>
        </w:rPr>
      </w:r>
    </w:p>
    <w:p>
      <w:pPr/>
      <w:r>
        <w:rPr>
          <w:lang w:val="bi_VU" w:bidi="bi_VU"/>
        </w:rPr>
      </w:r>
      <w:r>
        <w:rPr>
          <w:vertAlign w:val="superscript"/>
          <w:lang w:val="bi_VU" w:bidi="bi_VU"/>
        </w:rPr>
        <w:t>1</w:t>
      </w:r>
      <w:r>
        <w:rPr>
          <w:lang w:val="bi_VU" w:bidi="bi_VU"/>
        </w:rPr>
        <w:t xml:space="preserve"> “Samtaem maet i gat tu man ples blong yufala i pas long kot blong stretem wan trabol blong tufala, nao jaj i talem se wan i stret, mo narawan i mas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jaj i talem se panis blong narawan ya, oli mas wipim hem, man ya i mas ledaon long graon we fes blong hem i godaon, nao stret long fes blong jaj, oli mas wipim hem long baksaed blong hem. Mo taem jaj i makem hamas wip bambae oli givim long man ya, hem i mas skelem long trabol we man ya i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save givim foti wip nomo long man ya, be i no save ova long foti. Sipos i ova long foti, bambae i spolem hem tumas, long fes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yufala i tekem buluk i kam blong i purumpurumbut long hed blong wit blong kilimaot ol sid blong wit ya, be bambae yufala i no mas fasem maot blong hem, yufala i mas letem hem i kakae sam long ol wit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Moses i talem se, “Olgeta. Sipos i gat tu brata i stap long wan ples, nao wan long tufala i ded, be hem i no gat pikinini boe blong hem, ale, wido blong hem bambae i no mas mared long man blong narafala famle, brata blong man ya we i ded bambae i mas tekem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fas pikinini boe we tufala i gat, bambae tufala i mas kaontem olsem pikinini blong man ya we i ded, blong nem blong hem bambae i no save lus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sipos brata blong man ya i no wantem tekem wido ya, wido ya bambae i mas go luk ol lida blong ples ya, mo i mas talemaot long olgeta se, ‘Brata blong man blong mi i no save tekem mi olsem we Loa blong Hae God i talem. Hem i no wantem mekem we nem blong brata blong hem bambae i stap olwe long ples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lida long ples ya bambae oli mas singaot man ya i kam, blong oli tok long hem. Be sipos hem i talem bakegen se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ale, long fes blong olgeta, wido ya bambae i mas go tekemaot sandel blong man ya, mo i mas spet long fes blong hem, mo i mas talem long hem se, ‘Hemia nao prapa fasin blong mekem long yu, from we yu yu no wantem we nem blong brata blong yu i stap olwe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olbaot long kantri blong yufala, bambae yufala evriwan i mas makemgud olgeta we oli kamaot biaen long man ya, mo yufala i mas singaot olgeta se, ‘Ol laen* blong man ya we woman i pulumaot sandel blong hem, i spet long fes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Moses i talem se, “Sipos i gat tu man i stap faet, nao woman blong narawan i wantem givhan long man blong hem, nao i kam holem narafala man ya long samting blong hem blong stopem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yufala i mas katemaot han blong woman ya, we yufala i no gat sore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“Sipos yufala i stap wokem bisnes, long stoa no long weples, mo yufala i stap skelem ol kakae wetem ol narafala samting we ol man oli stap pem, bambae yufala i no mas yusum skel no mesa we i blong ravem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mas yusum skel ya we i tru, we man i save trastem. Hae God i God blong yumi, mo sipos yufala i stap yusum stret skel olsem, bambae yufala i save stap longtaem long kantri ya we hem bambae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hem i no laekem nating ol man we oli stap ravem man, 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Moses i talem se, “Bambae yufala i no mas fogetem samting ya we ol laen* blong Amalek oli mekem long yumi bifo, taem we yumi aot long Ijip, yumi stap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olgeta oli no fraet long God nating, nao nating we yumi taed tumas, yumi no moa gat paoa blong faet, be oli kam biaen long yumi, oli holem ol man blong yumi we oli stap wokbaot sloslo i kam biaen, mo oli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Hae God i God blong yumi, mo long taem ya we hem bambae i givim kantri ya long yufala, mo yufala i stap gud long hem, mo ol enemi ya blong yufala we oli stap raonabaot long yufala oli no moa save mekem trabol long yufala, ale, long taem ya, bambae yufala i mas go kilimaot olgeta laen blong Amalek ya. Bambae yufala i mas finisimgud olgeta, blong bambae i no moa gat man i save tingbaot olgeta bakegen. Bambae yufala i no mas fogetem samting ya.”</w:t>
      </w:r>
      <w:r>
        <w:rPr>
          <w:lang w:val="bi_VU" w:bidi="bi_VU"/>
        </w:rPr>
      </w:r>
      <w:r>
        <w:rPr>
          <w:lang w:val="bi_VU" w:bidi="bi_VU"/>
        </w:rPr>
      </w:r>
    </w:p>
    <w:p>
      <w:pPr/>
      <w:r>
        <w:rPr>
          <w:lang w:val="bi_VU" w:bidi="bi_VU"/>
        </w:rPr>
      </w:r>
    </w:p>
    <w:p>
      <w:pPr>
        <w:pStyle w:val="Heading2"/>
      </w:pPr>
      <w:r>
        <w:rPr>
          <w:lang w:val="bi_VU" w:bidi="bi_VU"/>
        </w:rPr>
        <w:t>Deuteronomy 26:1</w:t>
      </w:r>
      <w:r>
        <w:rPr>
          <w:lang w:val="bi_VU" w:bidi="bi_VU"/>
        </w:rPr>
      </w:r>
    </w:p>
    <w:p>
      <w:pPr/>
      <w:r>
        <w:rPr>
          <w:lang w:val="bi_VU" w:bidi="bi_VU"/>
        </w:rPr>
      </w:r>
      <w:r>
        <w:rPr>
          <w:vertAlign w:val="superscript"/>
          <w:lang w:val="bi_VU" w:bidi="bi_VU"/>
        </w:rPr>
        <w:t>1</w:t>
      </w:r>
      <w:r>
        <w:rPr>
          <w:lang w:val="bi_VU" w:bidi="bi_VU"/>
        </w:rPr>
        <w:t xml:space="preserve"> Nao Moses i talem se, “Olgeta. Mi mi talem long yufala evriwan se Hae God i God blong yumi, mo long taem ya we bambae yufala i holem kantri ya we hem bambae i givim long yufala, mo yufala i stap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yufala evriwan wanwan i mas fulumap wan basket long ol fas kakae blong olgeta garen* blong yufala, mo yufala i mas tekem i go long ples blong mekem wosip we Hae God bambae i jusumaot, mo we nem blong hem bambae i stap oltaem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yufala evriwan i mas go luk pris* ya we bambae i stap wok long taem ya, mo yufala wanwan i mas talem long hem se, ‘Hae God i God blong yumi, mo naoia, mi mi wantem soemaot long hem we mi mi stap finis long kantri ya we hem i promes* long ol bubu blong yumi bifo, se bambae i givim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pris ya bambae i tekemaot ol basket long han blong yufala, i go putumdaon olgeta long fran blong Olta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fes blong Hae God, bambae yufala wanwan i mas talemaot ol tok ya se, ‘Hae God. Olfala bubu blong mifala bifo, hem i wan laen* blong Aram we i no gat graon blong hem, oltaem i stap muv, i aot long wan ples, i go stap long narafala ples. Hem i tekem ol famle blong hem oli go stap long Ijip, mo taem oli go, oli no plante, be taem oli stap long ples ya gogo, oli kam plante we plante, mo oli gat paoa.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long taem blong mifala, ol man Ijip oli mekem i nogud tumas long mifala, oli stap fosem mifala blong mifala i wok slef*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yu yu God blong ol bubu blong mifala bifo, mo mifala i krae i go long yu blong yu yu givhan long mifala, mo yu yu harem krae blong mifala. Yu yu luk we oli stap mekem i strong tumas long mifala, mo oli stap spolem laef blong mifala long fasin we i no stret nating, nao mifala 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yu yu strong we yu strong, paoa blong yu i bigwan tumas, nao yu yu kam tekemaot mifala, yu mekem mifala i fri. Long taem ya, yu yu mekem ol merikel mo ol samting blong sapraes, mo ol wok blong yu i mekem we ol man oli fraet, oli seksek.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tekem mifala i kam long ples ya, mo yu givim gudfala kantri ya long mifala, we ol kakae blong hem oli gudfala tumas, mo oli stap gru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Yu yu mekem we garen blong mi i karem kakae, mo naoia, mi mi tekem ol fas kakae blong hem, mi kam givim long yu.’ “Long fasin ya nao, bambae yufala wanwan i mas putum basket blong yufala long fes blong Hae God, mo yufala i mas bodaon, yufala i mas mekem wosip long hem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God blong yumi, mo oltaem, yufala i mas glad, yufala i mas harem gud long ol gudgudfala samting ya we hem i stap givim long yufala, wetem ol famle blong yufala. Mo sipos yufala i mekem lafet* blong hem, ol pris mo ol Livaet* wetem ol strenja we oli stap wetem yufala oli mas joen 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evri yia, bambae yufala i mas seraot olgeta kakae we i kamaot long ol garen blong yufala i go long ten hif, mo yufala i mas tekemaot wan hif, we i taet* blong yufala. Nao evri tri yia, bambae yufala i mas givim taet ya i go long ol Livaet, wetem ol strenja, mo ol pikinini we papa blong olgeta i ded, mo ol wido. Yufala i mas mekem fasin ya, blong bambae ol man olsem long olgeta ples blong yufala bambae oli no save sot long kakae. Hae God i God blong yumi, mo taem yufala i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yufala i mas kam long fes blong hem, mo yufala i mas talem long hem se, ‘Hae God, yu yu God blong mi. Taet ya we mi mi putum, i tabu, i blong yu, mo i no moa gat wan haf blong hem nating i stap yet long haos blong mi. Mi mi givim evriwan i go long ol Livaet, wetem ol strenja, mo ol pikinini we papa blong olgeta i ded, mo ol wido, olsem we yu talem finis long mi blong mi mekem. Mi mi obei gud long ol tok blong yu from fasin blong givim taet, mo mi no fogetem wan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no mekem wan samting blong spolem taet ya. Taem mi stap krae from dedman, mi no kakae wan pis nating blong taet ya, mo taem mi no klin long fes blong yu, mi livim i stap, mi no mekem wan samting long hem. Mo mi no tekemaot samfala tu blong givim olsem presen from dedman. Hae God, mi mi obei gud long yu, mo mi folemgud olgeta fasin blong givim taet olsem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yu stap antap long heven, long tabu ples blong yu. Plis yu lukluk i kamdaon long mifala, yu blesem mifala, mo yu blesem gudfala kantri ya tu we yu givim long mifala olsem we yu promes long ol bubu blong mifala bifo, se bambae yu givim.’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Moses i talem long olgeta se, “Hae God i God blong yumi, mo tede, hem i talem long yufala se yufala i mas obei long olgeta loa blong hem. From samting ya, yufala i mas obei gud long hem long olgeta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Tede, yufala i talemaot we hem i God blong yufala, mo yufala i promes se bambae yufala i obei long hem, mo yufala i holemstrong olgeta loa blong hem, mo yufala i mekem olgeta samting we hem 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tede, hem i talemaot we yufala i man blong hem, olsem we hem i promes* finis, mo we hem i lavem yufala, mo i talem long yufala se bambae yufala i mas obei long olgeta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bambae i mekem yufala i kam plante moa, mo yufala i kam strong moa i winim olgeta narafala man we oli stap long wol ya. Nao oltaem, bambae yufala i mas presem hem mo yufala i mas leftemap nem blong hem i go antap. Bambae yufala i tabu, yufala i man blong hem nomo, stret olsem we hem i promes finis.”</w:t>
      </w:r>
      <w:r>
        <w:rPr>
          <w:lang w:val="bi_VU" w:bidi="bi_VU"/>
        </w:rPr>
      </w:r>
      <w:r>
        <w:rPr>
          <w:lang w:val="bi_VU" w:bidi="bi_VU"/>
        </w:rPr>
      </w:r>
    </w:p>
    <w:p>
      <w:pPr/>
      <w:r>
        <w:rPr>
          <w:lang w:val="bi_VU" w:bidi="bi_VU"/>
        </w:rPr>
      </w:r>
    </w:p>
    <w:p>
      <w:pPr>
        <w:pStyle w:val="Heading2"/>
      </w:pPr>
      <w:r>
        <w:rPr>
          <w:lang w:val="bi_VU" w:bidi="bi_VU"/>
        </w:rPr>
        <w:t>Deuteronomy 27:1</w:t>
      </w:r>
      <w:r>
        <w:rPr>
          <w:lang w:val="bi_VU" w:bidi="bi_VU"/>
        </w:rPr>
      </w:r>
    </w:p>
    <w:p>
      <w:pPr/>
      <w:r>
        <w:rPr>
          <w:lang w:val="bi_VU" w:bidi="bi_VU"/>
        </w:rPr>
      </w:r>
      <w:r>
        <w:rPr>
          <w:vertAlign w:val="superscript"/>
          <w:lang w:val="bi_VU" w:bidi="bi_VU"/>
        </w:rPr>
        <w:t>1</w:t>
      </w:r>
      <w:r>
        <w:rPr>
          <w:lang w:val="bi_VU" w:bidi="bi_VU"/>
        </w:rPr>
        <w:t xml:space="preserve"> Nao Moses i stanap wetem ol lida blong ol laen* blong Isrel,* mo i talem long olgeta man se, “!Olgeta! Yufala i mas obei long olgeta tok ya we mi mi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God blong yumi, mo long dei ya we bambae yufala i gokros long Jodan Reva blong go long kantri ya we hem bambae i givim long yufala, long sem dei ya, bambae yufala i mas stanemap ol bigbigfala ston. Bambae yufala i mas plastaremgud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yufala i mas raetem olgeta tok blong Loa blong Hae God we mi mi givim long yufala tede. Mi talem long yufala bakegen, Hae God i God blong ol olfala bubu blong yumi bifo, mo bambae i no longtaem, yufala i gotru long kantri ya we hem i promes* finis blong givim long yumi, we graon blong hem i gudfala tumas, mo ol kakae blong hem oli stap gru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taem ya we bambae yufala i stap long narasaed Jodan Reva, bambae yufala i mas stanemap ol ston ya long Hil ya Ebal, olsem we mi mi talem long yufala tede. Ol ston ya, bambae yufala i mas plastaremgud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ples ya, bambae yufala i mas wokem wan olta long ston. Ol ston blong olta ya, bambae yufala i no mas yusum ol tul blong katem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from we sipos yufala i wokem wan olta blong Hae God, i tabu blong yusum ol tul blong katem ol ston blong hem. Nao long olta ya, bambae yufala i mas stap bonem ol sakrefaes blong yufala. Hemia ol sakrefaes ya we oli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wetem ol narafala sakrefaes ya we yufala i bonem haf yufala i kakae haf blong soemaot we yufala i stap fren gud wetem Hae God. Mo taem yufala i kakae ol haf blong ol sakrefaes ya long fes blong hem, bambae yufala i mas glad, mo yufala i mas harem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ples ya, bambae yufala i mas raetemgud olgeta tok blong Loa ya blong Hae God long ol ston ya we yufala i plastaremgud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wetem olgeta pris* oli stanap long fes blong olgeta laen blong Isrel, mo hem i talem se, “!Olgeta! !Yufala i stap kwaet! !Yufala i lesin long mi! Hae God i God blong yumi, mo yufala i kam man blong hem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from samting ya, yufala i mas obei long hem, mo yufala i mas holem ol loa blong hem we mi mi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Moses i talem long ol laen* blong Isrel*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yufala i gokros long Jodan Reva ya finis, ol laen blong Simeon,* wetem ol laen blong Livae,* mo ol laen blong Juda,* mo ol laen blong Isakara,* mo ol laen blong Josef, mo ol laen blong Benjamin,* bambae olgeta evriwan oli mas go stanap long hil ya Gerisim, blong harem tok blong ol gudgudfala samting we Hae God bambae i mekem i kam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laen blong Ruben,* wetem ol laen blong Gad,* mo ol laen blong Asere,* mo ol laen blong Sebulun,* mo ol laen blong Dan,* mo ol laen blong Naftali,* bambae olgeta ya evriwan oli mas go stanap long hil ya Ebal, blong harem tok blong ol trabol we Hae God bambae i mekem i kam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laen blong Livae bambae oli singaot bigwan, oli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wan man i tekem wud no ston no aean, i wokem pija blong narafala god long hem, nao i haedem, i stap mekem wosip long hem, man olsem, Hae God bambae i givim panis long hem. !Long fes blong Hae God, aedol olsem i nogud we i nogud!’ “Mo olgeta man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laen ya blong Livae bambae oli talem se, ‘Sipos wan man i no tinghevi long papa mo mama blong hem,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laen ya blong Livae bambae oli talem se, ‘Sipos wan man i seftem mak blong graon blong man we i stap klosap long hem,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laen ya blong Livae bambae oli talem se, ‘Sipos wan man i lidim blaenman i go long rong rod,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 laen ya blong Livae bambae oli talem se, ‘Sipos wan man i blokem strenja, no pikinini we papa blong hem i ded, no wido, blong i no save kasem ol gudgudfala samting we i gat raet blong kasem,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laen ya blong Livae bambae oli talem se, ‘Sipos wan man i mekem sem long papa blong hem we i go slip wetem wan woman blong papa blong hem,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 laen ya blong Livae bambae oli talem se, ‘Sipos wan man i mekem nogud wetem anamol,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 laen ya blong Livae bambae oli talem se, ‘Sipos wan man i slip wetem sista blong hem, we tufala i gat sem papa no sem mama,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laen ya blong Livae bambae oli talem se, ‘Sipos wan man i slip wetem mama blong woman blong hem,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 laen ya blong Livae bambae oli talem se, ‘Sipos wan man i kilim narafala man i ded, be ol man oli no faenemaot hem,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 laen ya blong Livae bambae oli talem se, ‘Sipos wan man i holem mane blong kilim wan stret man i ded, man olsem, Hae God bambae i givim panis long hem.’ “Mo ol man ya bambae oli talem se, ‘!Yes!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 laen ya blong Livae bambae oli talem se, ‘Sipos wan man i no obei long olgeta tok blong Loa ya, man olsem, Hae God bambae i givim panis long hem.’ “Mo ol man ya bambae oli talem se, ‘!Yes! !I mas olsem!’ ”</w:t>
      </w:r>
      <w:r>
        <w:rPr>
          <w:lang w:val="bi_VU" w:bidi="bi_VU"/>
        </w:rPr>
      </w:r>
      <w:r>
        <w:rPr>
          <w:lang w:val="bi_VU" w:bidi="bi_VU"/>
        </w:rPr>
      </w:r>
    </w:p>
    <w:p>
      <w:pPr/>
      <w:r>
        <w:rPr>
          <w:lang w:val="bi_VU" w:bidi="bi_VU"/>
        </w:rPr>
      </w:r>
    </w:p>
    <w:p>
      <w:pPr>
        <w:pStyle w:val="Heading2"/>
      </w:pPr>
      <w:r>
        <w:rPr>
          <w:lang w:val="bi_VU" w:bidi="bi_VU"/>
        </w:rPr>
        <w:t>Deuteronomy 28:1</w:t>
      </w:r>
      <w:r>
        <w:rPr>
          <w:lang w:val="bi_VU" w:bidi="bi_VU"/>
        </w:rPr>
      </w:r>
    </w:p>
    <w:p>
      <w:pPr/>
      <w:r>
        <w:rPr>
          <w:lang w:val="bi_VU" w:bidi="bi_VU"/>
        </w:rPr>
      </w:r>
      <w:r>
        <w:rPr>
          <w:vertAlign w:val="superscript"/>
          <w:lang w:val="bi_VU" w:bidi="bi_VU"/>
        </w:rPr>
        <w:t>1</w:t>
      </w:r>
      <w:r>
        <w:rPr>
          <w:lang w:val="bi_VU" w:bidi="bi_VU"/>
        </w:rPr>
        <w:t xml:space="preserve"> Nao Moses i talem se, “Olgeta. Hae God i God blong yumi, mo sipos yufala i obei long hem, mo tingting blong yufala i strong blong holem olgeta tok ya blong hem we mi mi stap givim long yufala tede, hem bambae i mekem yufala i kam strong moa, i winim ol man blong ol narafala kantri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yufala i obei long hem, ol gudgudfala samting we hem bambae i mekem long yufala i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bambae i blesem ol ples blong yufala, mo ol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bambae i mekem we yufala i gat plante pikinini blong yufala, mo we ol garen blong yufala oli gat fulap kakae, mo we ol anamol blong yufala oli gat plante pikinini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bambae i blesem ol garen wit* blong yufala, mo i blesem ol kakae we bambae yufala i mekem long ol wit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bambae i blesem yufala long olgeta samting we bambae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ol enemi blong yufala oli kam blong mekem faet long yufala, hem bambae i winim olgeta. Taem ol enemi ya oli kam blong mekem faet, bambae olgeta oli wokbaot wanples nomo blong kam, be taem yufala i go faet long olgeta, bambae oli resis, oli sut wanwan.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bambae i blesem ol wok blong yufala, nao ol kakae blong ol garen blong yufala bambae i plante we plante, i fulap long ol haos blong yufala. Long taem ya we bambae yufala i stap long kantri ya we bambae hem i givim long yufala, oltaem bambae hem i stap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yufala i obei long hem, mo yufala i stap mekem olgeta samting we hem i talem long yufala, hem bambae i mekem yufala i tabu, yufala i man blong hem, olsem we hem i promes.*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olgeta man long wol bambae oli luksave we hem i jusumaot yufala finis blong yufala i kam man blong hem, mo bambae oli fraet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yufala i go stap long kantri we hem i promes long ol bubu blong yumi bifo, se bambae i givim long yumi, hem bambae i mekem we yufala i gat plante pikinini blong yufala, mo plante anamol blong yufala, mo plante kakae long ol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Skae i olsem wan haos we hem i putumgud plante gudgudfala samting i stap long hem, mo long stret taem blong hem, hem bambae i openem haos ya, i mekem ren i foldaon, blong mekem ol garen blong yufala i gat kakae. Nao bambae yufala i gat plante kakae blong givim i go long ol man blong narafala kantri we oli trabol. Be bambae yufala i no save trabol samtaem blong go long narafala kantri blong tekem ol samting i kam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God blong yumi, mo hem bambae i mekem kantri blong yufala i kam hed blong ol narafala kantri raonabaot long yufala, we yufala bambae i no dipen long olgeta, olgeta bambae oli dipen long yufala. Sipos yufala i obei long olgeta loa ya we mi mi stap givim long yufala tede, mo tingting blong yufala i stap strong long olgeta, hem bambae i mekem we neva kantri blong yufala i foldaon, oltaem bambae i stap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bambae yufala i no mas mekem wosip long ol narafala god, mo yufala i no mas mekem ol samting we olgeta oli wantem. Oltaem yufala i mas obei long olgeta loa ya we mi mi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Bakegen, Moses i talem se, “Be sipos yufala i no obei long Hae God, mo tingting blong yufala i no strong blong holem olgeta tok blong hem wetem olgeta loa blong hem we mi mi givim long yufala tede, hem bambae i mekem we ol trabol i kam kasem yufala. Ol trabol ya bambae i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bambae i mekem we trabol i kam kasem ol ples blong yufala mo ol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bambae i mekem we trabol i kam kasem ol garen wit* blong yufala, mo i kasem ol kakae we yufala i mekem long wit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bambae i mekem we bambae yufala i no moa gat plante pikinini blong yufala, mo ol garen blong yufala bambae oli no moa gat plante kakae, mo ol anamol blong yufala bambae oli no moa gat plante pikinini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bambae i mekem we trabol i kam kasem olgeta samting we bambae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yufala i tanem baksaed long hem, nao yufala i stap mekem ol rabis fasin, bambae hem i mekem we long evri samting we yufala i wokem, be wok blong yufala bambae i brokdaon, no i paspas, no i gat bigfala trabol long hem, gogo kasem we hem i spolemgud yufala, we long smoltaem nomo, bambae yufala 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bambae i mekem we oltaem yufala i stap kasem sik, gogo kasem we ol sik ya oli finisim yufala, nao bambae yufala i stap ded from, gogo i no moa gat wan man i stap long kantri ya we yufala i stap go from.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bambae i mekem we yufala i kasem ol sik ya olsem tibi, we bambae oli goraon i kasem yufala evriwan, mo yufala i gat ol boela, mo yufala i fiva. Bambae hem i mekem we ples blong yufala i drae, mo i mekem we win ya we i hot we i hot bambae i spolem ol garen blong yufala. Ol trabol olsem bambae i stap long yufala, gogo kasem we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i no moa gat ren i foldaon long ples blong yufala, nao graon long ples blong yufala bambae i kam strong olsem ston.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Hae God bambae i mekem we win i blu strong, nao smok blong graon bambae i flae olbaot, mo sanbij bambae i folfoldaon olsem ren blong spolem yufala, gogo kasem we yufala 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bambae i mekem we oltaem ol enemi blong yufala oli stap winim yufala. Sipos yufala i go blong mekem faet long olgeta, bambae yufala i wokbaot wanples nomo blong go, be taem olgeta i kam faet long yufala, bambae yufala i resis, yufala i sut wanwan. Mo taem ol man olbaot long wol oli luk samting ya we i kasem yufala, bambae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yufala i ded, ol pijin mo ol wael anamol bambae oli kam kakae ol dedbodi blong yufala, mo bambae i no moa gat man blong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Hae God bambae i mekem we ol boela i kam kasem yufala, olsem we i bin mekem bifo long ol man Ijip. Bambae hem i mekem we bodi blong yufala i fulap long ol soa, we wota blong hem bambae i stap ron olwe nomo, nao bambae bodi blong yufala i stap skras olbaot, be bambae i no gat meresin blong mekem yufala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bambae i mekem we tingting blong yufala i lus, yufala i krangke, mo bambae i mekem we yufala i kam blaen, mo yufala 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medel dei, bambae yufala i pusum han i go olbaot olsem blaenman, mo bambae yufala i no save faenem rod we yufala i wantem go long hem. Long olgeta samting we yufala i stap mekem, bambae yufala i no save win nating. Oltaem nomo, bambae ol enemi blong yufala oli stap mekem i strong tumas long yufala, bambae oli stap ravem yufala, mo bambae i no gat man i save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yufala i stap blokem ol gel se bambae oli kam mared long ol pikinini blong yufala, be ol narafala man bambae oli kam tekem olgeta. Bambae ol pikinini ya blong yufala oli wokem ol haos blong olgeta, be bambae oli no save slip long olgeta. Bambae oli planem ol plantesen blong grep,* be bambae oli no save kakae frut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ol narafala man oli kam kilim ol buluk blong yufala we yufala i stap lukluk olgeta nomo, be bambae oli no save givim wan pis mit nating long yufala. Bambae oli kam tekemaot ol dongki blong yufala i go we yufala i stap lukluk olgeta nomo, mo neva bambae oli givimbak. Bambae ol enemi blong yufala oli kam tekemaot ol sipsip blong yufala, mo bambae i no gat man blong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oli kam tekemaot ol boe mo ol gel blong yufala, blong oli go wok slef* long ol narafala kantri, we yufala i stap lukluk olgeta nomo. Bambae yufala i wantem tumas blong ol pikinini ya blong yufala oli kambak, nao evri dei nomo, bambae yufala i stap lukluk gogo ae blong yufala i soa, be nogat.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yufala i hadwok tumas blong planem ol garen blong yufala, be ol man blong ol narafala kantri bambae oli kam tekemaot ol kakae blong hem. Mo oltaem nomo, bambae oli stap mekem yufala i harem nogud tumas, mo oli stap mekem i strong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rabis samting ya we yufala i luk, bambae i mekem tingting blong yufala i lus, yufala i krangke.</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Hae God bambae i mekem we leg blong yufala i fulap long ol rabis boela we oli no save finis, mo ol boela ya bambae oli kavremap yufala, i stat long leg blong yufala daon, i go kasem hed blong yufala antap.</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“Long fiuja, Hae God bambae i tekemaot yufala wetem king blong yufala we bambae yufala i putumap, yufala i go long narafala kantri longwe, we yufala wetem ol bubu blong yufala bifo, neva yufala i stap long hem samtaem. Nao taem we yufala i go stap long ples ya, bambae yufala i stap mekem wosip long ol narafala god ya we ol man oli wokem long wud mo long ston.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long olgeta ples we Hae God bambae i ronemaot yufala i go long hem, ol man bambae oli sapraes tumas long nius blong ol samting ya we i kasem yufala. Bambae oli luk yufala olsem we yufala i nogud olgeta, nao bambae oli mekem plei long yufala, mo oli laf nogud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“Long kantri ya we Hae God bambae i givim long yufala, bambae yufala i mekem ol bigbigfala garen, be bambae yufala i no save tekem plante kakae long hem, from we ol lokis* bambae oli kakae ol garen blong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Bambae yufala i planem ol plantesen blong grep, mo yufala i stap lukaot gud long olgeta, be bambae ol rop ya oli no save karem kakae, mo bambae yufala i no save dring waen blong olgeta, from we ol waetanis bambae oli kakae ol rop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Olbaot long kantri blong yufala, bambae olif i fulap gud long evri ples, be bambae yufala i no gat oel blong kuk, from we taem ol frut blong olgeta oli smosmol yet, bambae oli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Bambae yufala i gat plante pikinini boe mo gel blong yufala, be bambae yufala i lusum olgeta, from we ol man bambae oli kam mekem faet long yufala, nao oli tekemaot olgeta oli go wok slef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Olgeta tri blong yufala wetem olgeta garen blong yufala, ol lokis bambae oli spolem evriwan.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“Ol strenja we oli stap long kantri blong yufala, oltaem bambae oli stap kam strong moa, be yufala, bambae paoa blong yufala i stap godaon, gogo yufala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Oltaem bambae olgeta oli gat plante mane, be yufala bambae i no gat, mo oltaem bambae yufala i stap go kaon long olgeta, be olgeta bambae oli no save kam kaon long yufala. Bambae yufala i no moa lida blong olgeta, olgeta bambae oli kam lida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“Hae God i God blong yumi, be sipos yufala i no obei long hem, mo yufala i no holem olgeta loa ya blong hem we hem i givim long yufala, ol bigbigfala trabol ya bambae oli kam kasem yufala, mo bambae oli stap long yufala, gogo kasem we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Ol samting ya bambae i wan saen blong wekemap yufala wetem ol pikinini we bambae oli kamaot biaen long yufala,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Hae God i stap blesem yufala long plante samting, be sipos yufala i no glad blong mekem ol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bambae yufala i mas stap mekem ol wok blong ol enemi blong yufala we hem bambae i sanem olgeta i kam long yufala. Nao bambae yufala i hanggri, mo yufala i tosta, mo yufala i neked. Bambae yufala i sot long evri samting. Hae God bambae i stap mekem i strong tumas long yufala gogo kasem we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Hem bambae i mekem we ol man blong wan narafala kantri oli kam mekem faet long yufala. Olgeta ya, kantri blong olgeta i stap narasaed wol, mo yufala i no save lanwis blong olgeta, be bambae oli sut i kam long yufala wantaem nomo, olsem we pijin ya igel* i stap flae i kamdaon.</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Fasin blong olgeta ya bambae i strong we i strong. Bambae oli no save gat sore long man, nating we i yangfala no i olfala.</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Bambae oli kilim ol anamol blong yufala, oli kakae, mo oli finisim ol garen blong yufala tu, nao bambae yufala i hanggri gogo yufala i ded from. Bambae oli no save livim wan samting nating i stap, olsem wit, no waen, no oel blong kuk, no buluk no sipsip, nao bambae yufala i stap olsem, gogo kasem we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Ol enemi ya blong yufala bambae oli kam mekem faet long yufala long kantri ya we Hae God bambae i givim long yufala. Bambae oli kam raonem olgeta taon blong yufala, nao ol bigbigfala stonwol blong ol taon ya, we oli hae we i hae, mo we yufala i stap trastem olgeta se i strong, bambae oli folfoldaon evriwan.</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“Long taem ya we bambae ol enemi ya blong yufala oli kam raonem yufala, bambae yufala i harem nogud tumas from we yufala i no gat kakae. Bambae yufala i hanggri gogo, yufala i girap, yufala i tekem ol pikinini ya blong yufala we Hae God i givim long yufala, yufala i kakae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54-55</w:t>
      </w:r>
      <w:r>
        <w:rPr>
          <w:lang w:val="bi_VU" w:bidi="bi_VU"/>
        </w:rPr>
        <w:t xml:space="preserve"> Mo nating sipos i gat wan gudfala haeman we oltaem i stap kaen gud long ol man, be long taem ya, bambae hem i harem nogud tumas from hanggri, nao bambae i stap kilim ol pikinini blong hem, i stap kakae olgeta, from we i no moa gat narafala kakae blong hem, blong i kakae. Mo bambae hem i no save givim haf long brata blong hem no long woman blong hem we hem i lavem hem tumas, no long ol narafala pikinini blong hem we oli stap.</w:t>
      </w:r>
      <w:r>
        <w:rPr>
          <w:lang w:val="bi_VU" w:bidi="bi_VU"/>
        </w:rPr>
      </w:r>
      <w:r>
        <w:rPr>
          <w:lang w:val="bi_VU" w:bidi="bi_VU"/>
        </w:rPr>
      </w:r>
    </w:p>
    <w:p>
      <w:pPr/>
      <w:r>
        <w:rPr>
          <w:lang w:val="bi_VU" w:bidi="bi_VU"/>
        </w:rPr>
      </w:r>
    </w:p>
    <w:p>
      <w:pPr/>
      <w:r>
        <w:rPr>
          <w:lang w:val="bi_VU" w:bidi="bi_VU"/>
        </w:rPr>
      </w:r>
      <w:r>
        <w:rPr>
          <w:vertAlign w:val="superscript"/>
          <w:lang w:val="bi_VU" w:bidi="bi_VU"/>
        </w:rPr>
        <w:t>56-57</w:t>
      </w:r>
      <w:r>
        <w:rPr>
          <w:lang w:val="bi_VU" w:bidi="bi_VU"/>
        </w:rPr>
        <w:t xml:space="preserve"> Mo nating sipos i gat wan gudfala woman we i gat hae nem, mo oltaem i stap kaen gud long ol man, mo we i rij tumas, oltaem i save pem man blong mekem ol wok blong hem, be bambae hem i kasem sem samting. Taem ol enemi ya oli kam raonem taon blong hem, bambae hem i harem nogud tumas from hanggri. Nao bambae hem i tekem smol pikinini blong hem we i jes bon, i kilim hem, mo i kakae we i no gat man i luk, mo bambae i kakae basket ya tu we pikinini i bon wetem. Mo bambae hem i no save givim haf long man blong hem we hem i lavem hem tumas, no long ol narafala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“Hae God i God blong yumi, mo nem blong hem i soemaot we hem i hae we i hae, mo yumi mas ona gud long hem, yumi mas tinghevi long hem. Mo sipos yufala i no ona gud long hem, mo yufala i no obei gud long olgeta tok blong hem we mi mi raetem finis long buk ya blong Loa,</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bambae hem i sanem ol sik ya we i no save finis i kam kasem yufala wetem ol pikinini we bambae oli kamaot biaen long yufala. Bambae hem i sanem ol narafala sik i kam we oli nogud we i nogud, we bambae oli goraon i kasem yufala evriwan, mo bambae i no gat rod blong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Ol rabis sik ya we yufala i luk bifo long Ijip, mo we yufala i fraet tumas long olgeta, bambae hem i mekem we oli kasem yufala bakegen, mo bambae oli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Mo bambae hem i sanem ol naranarafala sik bakegen i kam we bambae oli goraon i kasem yufala wantaem. Ol sik ya, i no gat tok blong hem long buk ya we ol loa blong Hae God i stap long hem. Mo bambae ol sik ya oli spolem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Nating we bambae yufala i kam plante we plante olsem ol sta long skae, be sipos yufala i no obei long Hae God, smol haf nomo blong yufala bambae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Kam kasem tede, hem i glad tumas long yumi, mo i stap mekem yumi win, yumi kam plante. Be long sem fasin, sipos yufala i no obei long hem, bambae hem i glad nomo blong spolem yufala, mo blong mekem we yufala i kam nogud olgeta. Bambae ol enemi oli kam pulumaot yufala long kantri ya we bambae yufala i go blong stap long hem, olsem we man i pulumaot rabis gras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“Sipos yufala i no ona gud long Hae God, hem bambae i ronemaot yufala i go stap wanwan olbaot long ol narafala kantri, i stat long wan saed wol, i go kasem narasaed blong hem. Nao bambae yufala i stap mekem wosip long ol narafala god, we ol man oli wokem nomo long wud no long ston. Be ol god ya, yumi wetem ol bubu blong yumi bifo, neva yumi mekem wosip long olgeta samtaem.</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Mo long ol narafala ples ya, neva bambae yufala i save faenem pis. Bambae i no gat wan ples nating we yufala i save talem se i ples blong yufala. Hae God bambae i mekem we oltaem yufala i stap wari, mo tingting blong yufala i no moa stap long wan samting, nao tingting blong yufala bambae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Oltaem nomo, bambae yufala i stap trabol, we ded i stap klosap nomo long yufala long dei mo long naet. Oltaem nomo, bambae yufala i fraet se bambae yufala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Tingting blong yufala bambae i trabol tumas, from we yufala i fraet tumas long ol samting we yufala i stap luk. Taem yufala i wekap long moning, bambae yufala i wantem tumas blong i kam tudak bakegen, mo taem i tudak, bambae yufala i wantem tumas blong i delaet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Nating we Hae God i talem finis se bambae yufala i no save gobak long kantri ya Ijip bakegen, be bambae hem i putum yufala long ol sip, i sanem yufala i gobak long ples ya. Mo taem yufala i stap long ples ya, bambae yufala i save askem long ol enemi blong yufala, blong oli kam pem yufala, blong yufala i go wok slef blong olgeta, be bambae i no gat man we i glad blong tekem yufala.”</w:t>
      </w:r>
      <w:r>
        <w:rPr>
          <w:lang w:val="bi_VU" w:bidi="bi_VU"/>
        </w:rPr>
      </w:r>
      <w:r>
        <w:rPr>
          <w:lang w:val="bi_VU" w:bidi="bi_VU"/>
        </w:rPr>
      </w:r>
    </w:p>
    <w:p>
      <w:pPr/>
      <w:r>
        <w:rPr>
          <w:lang w:val="bi_VU" w:bidi="bi_VU"/>
        </w:rPr>
      </w:r>
    </w:p>
    <w:p>
      <w:pPr>
        <w:pStyle w:val="Heading2"/>
      </w:pPr>
      <w:r>
        <w:rPr>
          <w:lang w:val="bi_VU" w:bidi="bi_VU"/>
        </w:rPr>
        <w:t>Deuteronomy 29:1</w:t>
      </w:r>
      <w:r>
        <w:rPr>
          <w:lang w:val="bi_VU" w:bidi="bi_VU"/>
        </w:rPr>
      </w:r>
    </w:p>
    <w:p>
      <w:pPr/>
      <w:r>
        <w:rPr>
          <w:lang w:val="bi_VU" w:bidi="bi_VU"/>
        </w:rPr>
      </w:r>
      <w:r>
        <w:rPr>
          <w:vertAlign w:val="superscript"/>
          <w:lang w:val="bi_VU" w:bidi="bi_VU"/>
        </w:rPr>
        <w:t>1</w:t>
      </w:r>
      <w:r>
        <w:rPr>
          <w:lang w:val="bi_VU" w:bidi="bi_VU"/>
        </w:rPr>
        <w:t xml:space="preserve"> Hemia nao olgeta tok blong promes* ya we Hae God i mekem wetem ol laen* blong Isrel,* we i talem long Moses blong i talemaot long olgeta, taem oli stap long kantri ya Moab. Olgeta tok ya i blong joenem ol tok blong promes ya we Hae God i mekem wetem olgeta bifo long hil ya Sinae.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Moses i singaot olgeta laen* blong Isrel* oli kam wanples, mo hem i talem long olgeta se, “!Olgeta! Yumi luk finis olgeta samting we Hae God i mekem long king blong Ijip, wetem ol haeman blong hem, mo ol narafala man blong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luk ol bigbigfala sik ya we i nogud we i nogud, mo ol merikel, mo ol bigbigfala samting blong sapraes we Hae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kam kasem tede, hem i no openem tingting blong yufala, blong yufala i save ol samting ya we i kamtru long yumi. Hem i no openem ae blong yufala blong yufala i luksave olgeta, mo i no openem sora blong yufala tu, blong yufala i haremsave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foti yia ya we Hae God i stap lidim yumi, we yumi stap wokbaot long draeples, be long taem ya, ol klos blong yumi mo ol sandel blong yumi oli no brobrok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yumi no gat kakae, mo yumi no gat waen mo ol narafala dring olsem, be Hae God i stap lukaot gud long yumi blong soemaot long yumi we hem i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yumi kamtru long ples ya, King Sihon we i king blong Hesbon, mo King Og we i king blong Basan, tufala i kam blong faet agens long yumi. Be long taem ya, yumi winim tufala,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yumi holem tufala kantri blong tufala, nao yumi seraot ol graon ya i go long ol laen blong Ruben,* mo long ol laen blong Gad,* mo long haf blong ol laen blong Manase.*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ol samting ya, oltaem yufala i mas obei long ol tok blong promes* ya we Hae God i mekem wetem yufala tede. Sipos yufala i mekem olsem, bambae yufala i stap win long olgeta samting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God blong yumi, mo tede, yumi evriwan i stanap long fes blong hem. Long ples ya, i gat ol lida blong yumi wetem ol narafala haeman oli stap, mo i gat ol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woman, mo ol pikinini, mo i gat ol strenja we oli stap katem faeawud blong yumi, mo oli stap karem wota i kam.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stanap long fes blong Hae God long ples ya tede blong agri long promes* ya we hem i mekem wetem yumi, mo blong talemaot se bambae yufala i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yumi mekem olsem, hem bambae i talemaot bakegen se yumi ol man blong hem mo hem i God blong yumi, olsem we hem i promes long trifala bubu ya blong yumi bifo, Ebraham mo Aesak mo Jekob,* mo we hem i promes long yumi tede.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i no yufala ya nomo we hem i mekem promes wetem yufala, mo i no yufala nomo we i mas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stap mekem promes ya wetem yumi evriwan we yumi stap stanap long fes blong hem long ples ya tede, be i mekem tu wetem ol pikinini blong yumi, wetem olgeta we bambae oli kamaot biaen long yumi we oli no bon yet.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“Kam kasem tede, yufala i savegud had laef ya we yumi bin stap long hem bifo long Ijip, mo yufala i savegud tu taem ya we yumi stap pastru long graon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taem ya, yufala i stap luk ol aedol ya we oli nogud we i nogud, we ol man oli wokem long wud, mo long ston mo long silva mo long gol.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Hae God i God blong yumi, mo yufala i mas lukaot gud blong bambae i no gat wan man, no wan woman, no wan famle, no wan laen* blong yufala ya we yumi stap long ples ya tede, we bambae i gowe long hem, nao i go mekem wosip long ol god blong ol narafala kantri ya. Fasin ya i olsem we yufala i planem wan sid, we taem i kam bigwan, be frut blong hem i konkon, mo i posen tu.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mas lukaot gud blong bambae i no gat wan long yufala we i stanap long ples ya tede, mo i harem ol tok blong promes* ya, be i mekem stronghed se sipos hem i folem tingting blong hem nomo, bambae i save stap gud. Nating we yufala i stret man no yufala i no stret man, be fasin olsem bambae i spolem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bambae i no save fogivim man we i mekem fasin olsem, i no save tekemaot ol sin blong hem. Kros blong hem bambae i kam long man olsem wantaem nomo, nao olgeta trabol we oli raetem finis long buk ya blong Loa blong hem, man ya bambae i kasem olgeta evriwan, gogo kasem we Hae God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fes blong yumi evriwan ol laen blong Isrel,* Hae God bambae i mekem man olsem i panis. Tok blong ol bigbigfala trabol ya we oli mas kasem man we i brekem promes blong Hae God i stap wetem ol tok blong promes ya long buk ya blong hem, mo hem bambae i mekem olgeta trabol ya evriwan i kam kasem man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fiuja, ol pikinini blong yufala, wetem olgeta we bambae oli kamaot biaen long yufala, mo ol strenja we oli aot long ol narafala kantri longwe, oli pas long ples blong yufala, olgeta bambae oli luk ol bigbigfala trabol ya we Hae God bambae i mekem i kam long ples blong yufala, wetem ol sik ya we hem bambae i mekem i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graon blong yufala bambae i stap nating, i no gat wan samting bambae i save gru long hem. Salfa mo sol bambae i fulap long hem. Bambae yufala i no save planem wan samting long hem. Nating we rabis gras nomo, be i no save gru long hem. Ples blong yufala bambae i stap nating, olsem ol taon ya Sodom, mo Gomora, mo Admaha, mo Jeboeim, we Hae God i spolem olgeta bifo, taem we hem i kros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olgeta man long wol bambae oli askem se, ‘?Hae God i spolem kantri blong olgeta olsem from wanem? ?Hem i kros tumas long olgeta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 man bambae oli talem se, ‘From we hem i God blong ol bubu blong olgeta, be oli brekem promes ya blong olgeta we oli mekem wetem hem, long taem ya we hem i tekemaot olgeta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oli girap, oli go mekem wosip long ol narafala god we neva oli mekem wosip long olgeta bifo. Be hem i blokem olgeta finis, se bambae oli no mas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man ya oli man blong Hae God, be from we oli mekem olsem, hem i kros tumas long olgeta, nao i mekem we olgeta trabol ya we i stap long buk ya blong Loa blong hem i kam kasem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kros we i kros, nao from we hem i kros tumas olsem, hem i mekem long olgeta olsem we man i pulumaot rabis gras long garen blong hem, i sakem i go. Hem i tekemaot olgeta, i sakem olgeta i go long narafala kantri we i no ples blong olgeta nating, mo oli stap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“Hae God i God blong yumi, mo i gat samfala tingting blong hem we hem i haedem olgeta i stap, be hem i soemaot olgeta loa blong hem finis long yumi, mo yumi wetem olgeta pikinini blong yumi, mo olgeta we bambae oli kamaot biaen long yumi, bambae yumi mas obei long hem oltaem, gogo i no save finis.”</w:t>
      </w:r>
      <w:r>
        <w:rPr>
          <w:lang w:val="bi_VU" w:bidi="bi_VU"/>
        </w:rPr>
      </w:r>
      <w:r>
        <w:rPr>
          <w:lang w:val="bi_VU" w:bidi="bi_VU"/>
        </w:rPr>
      </w:r>
    </w:p>
    <w:p>
      <w:pPr/>
      <w:r>
        <w:rPr>
          <w:lang w:val="bi_VU" w:bidi="bi_VU"/>
        </w:rPr>
      </w:r>
    </w:p>
    <w:p>
      <w:pPr>
        <w:pStyle w:val="Heading2"/>
      </w:pPr>
      <w:r>
        <w:rPr>
          <w:lang w:val="bi_VU" w:bidi="bi_VU"/>
        </w:rPr>
        <w:t>Deuteronomy 30:1</w:t>
      </w:r>
      <w:r>
        <w:rPr>
          <w:lang w:val="bi_VU" w:bidi="bi_VU"/>
        </w:rPr>
      </w:r>
    </w:p>
    <w:p>
      <w:pPr/>
      <w:r>
        <w:rPr>
          <w:lang w:val="bi_VU" w:bidi="bi_VU"/>
        </w:rPr>
      </w:r>
      <w:r>
        <w:rPr>
          <w:vertAlign w:val="superscript"/>
          <w:lang w:val="bi_VU" w:bidi="bi_VU"/>
        </w:rPr>
        <w:t>1</w:t>
      </w:r>
      <w:r>
        <w:rPr>
          <w:lang w:val="bi_VU" w:bidi="bi_VU"/>
        </w:rPr>
        <w:t xml:space="preserve"> Nao Moses i talem se, “!Olgeta! Tede, mi mi talemaot tufala tok ya long yufala, blong yufala i jusumaot se yufala i wantem blong Hae God i blesem yufala, no yufala i wantem blong hem i givim panis long yufala. Hae God i God blong yumi, mo sipos olgeta samting ya oli kamtru long yufala, no long olgeta we bambae oli kamaot biaen long yufala, nao hem i ronemaot olgeta oli go stap wanwan olbaot long ol narafala kantri, bambae olgeta oli mas tingbaot tufala tok ya bakegen we mi mi talemaot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long taem ya, sipos olgeta ya evriwan, wetem ol pikinini blong olgeta oli tanem tingting blong olgeta, oli kambak long Hae God, nao oli obei long hem long olgeta tingting blong olgeta, mo oli folem ol loa ya blong hem we mi mi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bambae i gat sore long olgeta. Hem bambae i tekemaot olgeta bakegen long ol ples ya we i ronemaot olgeta i go long hem. Bambae hem i tekem olgeta i kambak long stret ples blong olgeta, mo i mekem olgeta oli gat gudfala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hem i God blong yumi, mo nating sipos hem i ronemaot olgeta i go longwe, long narasaed wol, be bambae hem i mas tekem olgeta i kambak,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bambae olgeta oli kam holem kantri ya bakegen, we fastaem yufala i stap long hem. Mo bambae hem i mekem we olgeta oli gat gudfala laef, mo oli kam plante moa, i winim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hem bambae i mekem olgeta evriwan wetem ol pikinini blong olgeta oli glad blong obei long hem, nao bambae oli lavem hem long olgeta tingting blong olgeta, mo bambae oli stap oltaem long kantri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trabol ya we i blong spolem olgeta, bambae hem i tanem blong i spolem ol enemi ya blong olgeta bakegen, we oli stap mekem i strong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bambae olgeta oli obei long hem bakegen, mo oli holemgud ol loa ya blong hem, we mi mi givim long yufala tede.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bambae i mekem olgeta ya we bambae oli kamaot biaen long yufala oli stap gud, oli gat gudfala laef, mo bambae oli gat plante pikinini blong olgeta, mo plante anamol blong olgeta, mo ol garen blong olgeta bambae oli gat plante kakae long hem. Bambae hem i glad blong mekem olgeta ya oli gat gudfala laef bakegen, olsem we i glad blong mekem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bambae oli mas tanem tingting blong olgeta blong oli biaen long hem olwe, mo oli mas obei long hem, mo oli mas folem olgeta loa ya blong hem, we i stap long buk ya blong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Moses i talem se, “Ol loa ya we mi mi stap givim long yufala tede oli no strong tumas, mo oli no stap longwe we yufala i no save go blong tekem.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no stap long skae, we bambae yufala i save talem se, ‘?Hu nao bambae i go antap blong tekem i kamdaon long yumi, blong yumi save harem, nao yumi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oli no stap narasaed solwota, we bambae yufala i save talem se, ‘?Hu nao bambae i gokros long bigfala solwota ya blong tekem i kam long yumi, blong bambae yumi save harem, nao yumi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loa ya i stap nomo wetem yufala. Yufala i save olgeta finis, yufala i stap ridim olgeta baehat, mo yufala i mas obei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“Tede, mi mi talemaot ol tok ya long yufala blong yufala nomo i jusumaot se yufala i wantem folem ol gudfala fasin, no yufala i wantem folem ol fasin we i nogud. Yufala i mas jusumaot se yufala i wantem laef, no yufala i wantem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God blong yumi, mo sipos yufala i obei gud long ol tok ya blong hem we mi mi givim long yufala tede, mo yufala i lavem hem, mo yufala i obei long hem, mo yufala i holem olgeta loa blong hem, hem bambae i mekem yufala i gat gudfala laef, mo yufala i kam plante we plante, mo bambae i blesem yufala taem yufala i go long kantri ya we bambae yufala i holem 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sipos yufala i no wantem lesin long hem, nao yufala i gowe long hem, mo yufala i go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hem i spolem yufala. Naoia mi mi talem strong long yufala se sipos yufala i mekem olsem, bambae yufala i no save stap longtaem long kantri ya we bambae yufala i holem, long narasaed Jodan Reva i go.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mi mi talem stret long yufala se yufala nomo i mas jusumaot. ?Yufala i wantem laef, no yufala i wantem ded? ?Yufala i wantem blong Hae God i blesem yufala, no blong hem i givim panis long yufala? Mi mi singaot heven mo wol, blong tufala ya nao bambae i witnes blong mi, we mi talem long yufala se yufala i mas jus. !Mi mi wantem tumas blong yufala i jusumaot laef!</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God blong yumi, mo yufala i mas lavem hem, yufala i mas obei long hem, mo oltaem, tingting blong yufala i mas strong long hem. Sipos yufala i mekem olsem, bambae yufala wetem ol pikinini blong yufala mo olgeta we bambae oli kamaot biaen long yufala, bambae yufala evriwan i laef, mo bambae yufala i save stap longtaem long kantri ya we hem i promes* long trifala bubu ya blong yumi bifo, Ebraham, mo Aesak, mo Jekob,* se bambae i givim long yumi.”</w:t>
      </w:r>
      <w:r>
        <w:rPr>
          <w:lang w:val="bi_VU" w:bidi="bi_VU"/>
        </w:rPr>
      </w:r>
      <w:r>
        <w:rPr>
          <w:lang w:val="bi_VU" w:bidi="bi_VU"/>
        </w:rPr>
      </w:r>
    </w:p>
    <w:p>
      <w:pPr/>
      <w:r>
        <w:rPr>
          <w:lang w:val="bi_VU" w:bidi="bi_VU"/>
        </w:rPr>
      </w:r>
    </w:p>
    <w:p>
      <w:pPr>
        <w:pStyle w:val="Heading2"/>
      </w:pPr>
      <w:r>
        <w:rPr>
          <w:lang w:val="bi_VU" w:bidi="bi_VU"/>
        </w:rPr>
        <w:t>Deuteronomy 31:1</w:t>
      </w:r>
      <w:r>
        <w:rPr>
          <w:lang w:val="bi_VU" w:bidi="bi_VU"/>
        </w:rPr>
      </w:r>
    </w:p>
    <w:p>
      <w:pPr/>
      <w:r>
        <w:rPr>
          <w:lang w:val="bi_VU" w:bidi="bi_VU"/>
        </w:rPr>
      </w:r>
      <w:r>
        <w:rPr>
          <w:vertAlign w:val="superscript"/>
          <w:lang w:val="bi_VU" w:bidi="bi_VU"/>
        </w:rPr>
        <w:t>1</w:t>
      </w:r>
      <w:r>
        <w:rPr>
          <w:lang w:val="bi_VU" w:bidi="bi_VU"/>
        </w:rPr>
        <w:t xml:space="preserve"> Nao Moses i gohed, i toktok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talem se, “Naoia mi mi kam olfala tumas, yia blong mi i kasem wan handred twanti finis, mo mi mi no moa naf nao blong lidim yufala. Mo bakegen, Hae God i God blong yumi, mo hem i talem long mi finis, se bambae mi mi no save gokros long Jodan Reva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bambae i go fastaem, yufala i biaen, mo bambae hem i spolem ol man blong kantri ya we yufala i stap go long hem, blong bambae yufala i save holem ples ya, i blong yufala. Mo Josua, hem bambae i kam lida blong yufala olsem we Hae God i talem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bambae i spolemgud ol man ya, stret olsem we hem i winim King Sihon mo King Og we tufala i king blong ol man Amoro,* mo i spolem ol ples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bambae i mekem we yufala i winim olgeta ya, mo bambae yufala i mas mekem long olgeta stret olsem we mi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Tingting blong yufala i mas strong, mo yufala i mas stanap strong oltaem. Bambae yufala i no mas fraet long olgeta. Hem i God blong yumi, mo hem i no save gowe long yufala samtaem. Bambae hem i no save lego yufala, oltaem bambae hem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Moses i singaot Josua i kam, mo long fes blong olgeta laen blong Isrel, hem i talem long hem se, “!Josua! Tingting blong yu i mas strong, mo yu mas stanap strong oltaem. Yu nao bambae yu lidim ol man ya, blong yufala i go tekem kantri ya we Hae God i promes* bifo long ol bubu blong yumi, se bambae i givim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bambae i no save gowe long yu. Hem bambae i no save lego yu samtaem. Nao from samting ya, tingting blong yu bambae i no mas foldaon, mo yu yu no mas fraet. Hae God bambae i stap lidim yu, mo oltaem, hem bambae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Moses i raetemdaon Loa ya blong Hae God, mo i givim i go long ol pris,* mo long ol lida blong ol laen* blong Isrel.* Ol pris ya oli laen blong Livae,* mo oli stap lukaot long Bokis ya we i Saen blong Promes*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Nao hem i talem long olgeta se, “Evri seven yia, long yia ya we i taem blong fogetem ol kaon, long Lafet* ya blong ol Wansaed* Haos, yufala i mas ridimaot Loa ya, blong olgeta man bambae oli harem. Hae God i God blong yumi, mo taem yufala evriwan i kam wanples long fes blong hem, blong mekem wosip long hem long ples ya we hem bambae i jusumaot, bambae yufala i mas ridimaot Loa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taem ya, bambae yufala i mas singaot olgeta man wetem ol woman oli kam wanples, wetem ol pikinini mo ol strenja ya we oli stap long ol ples blong yufala, blong olgeta evriwan oli save harem tok ya, mo blong oli save lanem fasin ya blong ona long Hae God, mo blong oli save obei long olgeta toktok blong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fasin ya, ol pikinini ya blong yufala wetem olgeta we bambae oli kamaot biaen long yufala, bambae oli save harem Loa ya, nao oltaem, long taem ya we bambae oli stap long kantri ya long narasaed Jodan Reva we bambae yufala i go blong holem, bambae oli save lanem fasin ya blong obei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talem long Moses se, “Moses. Naoia yu yu olfala finis, taem blong yu i stap kam klosap. I gud yu singaot Josua we papa blong hem Nun, yu tekem hem i kam long Haos Tapolen blong mi, blong bambae mi mi givim ol toktok long hem we hem i mas folem.” Nao Moses wetem Josua tufala i go insaed 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Hae God i kamtru long tufala long wan bigfala klaod we i stanap stret, i stap stanap long doa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talem se, “Moses. Bambae i no longtaem, yu yu ded, mo taem we yu yu ded, ol man ya bambae oli lego mi, mo bambae oli brekem promes* ya we mi mi mekem wetem olgeta. Bambae oli girap, oli go mekem wosip long ol narafala god ya we oli god blong kantri ya we bambae oli go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olgeta oli mekem olsem, mi bambae mi kros long olgeta, mi lego olgeta, mo plante samting bambae i kam spolem olgeta. Bambae oli kasem plante bigbigfala trabol, mo taem ol samting ya oli kam kasem olgeta, bambae oli jes save nao we mi mi God blong olgeta, be mi no moa stap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bambae mi mi no moa glad blong givhan long olgeta, from we oli stap mekem ol rabis fasin, mo oli stap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bambae mi mi givim wan sing long yufala, mo mi wantem blong yutufala i raetemdaon. Moses, mi wantem blong yu yu tijim ol laen* blong Isrel* long hem, blong oli stap singsing long hem, nao sipos oli girap, oli tok agens long mi, be sing ya bambae i witnes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mi tekem olgeta i go long gudfala kantri ya we mi promes finis long ol bubu blong yufala bifo, se bambae mi givim. Kantri ya, graon blong hem i gudfala tumas. Ol kakae blong hem oli gudfala tumas mo oli stap gru gud oltaem. Taem oli go long hem, bambae oli no save sot long wan samting. Bambae oli gat plante kakae, mo bambae oli stap harem gud olwe. Be bambae oli girap, oli tanemraon, oli go mekem wosip long ol narafala god. Bambae oli lukluk nogud long mi, mo bambae oli brekem promes ya we mi mekem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from samting ya, plante bigbigfala trabol bambae i kam kasem olgeta. Be bambae oli stap singsing long sing ya yet, mo hem bambae i witnes blong mi blong soemaot ol rabis fasin blong olgeta. Nating we mi no tekem olgeta i go long kantri ya yet we mi promes blong givim long olgeta, be mi mi save tingting blong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sem dei ya nomo, Moses i raetemdaon sing ya, mo i tijim ol laen blong Isrel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Hae God i toktok long Josua, i talem long hem se, “Josua. Tingting blong yu i mas strong, mo yu mas stanap strong oltaem. Yu nao bambae yu lidim ol laen blong Isrel i go long kantri ya we mi mi promes finis blong givim long yufala, mo oltaem, mi bambae mi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Moses i gohed blong raetem Loa ya blong Hae God long buk, gogo i finisim olgeta haf blong hem evriwan.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hem i finisim olgeta, hem i singaot ol pris* oli kam. Olgeta ya oli laen blong Livae,* mo oli stap lukaot long Bokis ya we i Saen blong Promes* blong Hae God, mo hem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i God blong yumi. Yufala i tekem buk ya blong Loa blong hem, yufala i go putum long saed blong Bokis ya we i Saen blong Promes blong hem. Nao sipos ol man blong hem oli girap, oli tok agens long hem, buk ya bambae i stap long ples ya olsem wan witnes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save finis we ol man ya oli stronghed tumas, oli man blong faet agens long Hae God. Oltaem long laef blong mi, oli stap faet agens long hem, mo sipos mi mi ded, bambae oli stronghed moa.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Mi wantem yufala i tekem olgeta lida blong ol laen blong yumi wetem ol haeman blong yumi oli kam wanples, blong mi mi talemaot ol samting ya long olgeta blong oli harem. Mo bambae mi mi singaot heven mo wol blong tufala ya nao i witnes blong mi, se mi talemgud ol samting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mi savegud se sipos mi mi ded, ol man ya bambae oli mekem ol fasin we i nogud we i nogud, mo bambae oli tanem baksaed long ol samting ya we mi mi tijim olgeta long hem. Bambae bigfala trabol i kam kasem olgeta, from we bambae oli mekem Hae God i kros tumas long olgeta. Bambae oli stap mekem ol samting we hem i talem finis se oli no mas mekem.”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Moses i ridim baehat olgeta tok blong sing ya we hem i raetemdaon, mo olgeta laen* blong Isrel* oli stap lesin gud long hem.</w:t>
      </w:r>
      <w:r>
        <w:rPr>
          <w:lang w:val="bi_VU" w:bidi="bi_VU"/>
        </w:rPr>
      </w:r>
      <w:r>
        <w:rPr>
          <w:lang w:val="bi_VU" w:bidi="bi_VU"/>
        </w:rPr>
      </w:r>
    </w:p>
    <w:p>
      <w:pPr/>
      <w:r>
        <w:rPr>
          <w:lang w:val="bi_VU" w:bidi="bi_VU"/>
        </w:rPr>
      </w:r>
    </w:p>
    <w:p>
      <w:pPr>
        <w:pStyle w:val="Heading2"/>
      </w:pPr>
      <w:r>
        <w:rPr>
          <w:lang w:val="bi_VU" w:bidi="bi_VU"/>
        </w:rPr>
        <w:t>Deuteronomy 32:1</w:t>
      </w:r>
      <w:r>
        <w:rPr>
          <w:lang w:val="bi_VU" w:bidi="bi_VU"/>
        </w:rPr>
      </w:r>
    </w:p>
    <w:p>
      <w:pPr/>
      <w:r>
        <w:rPr>
          <w:lang w:val="bi_VU" w:bidi="bi_VU"/>
        </w:rPr>
      </w:r>
      <w:r>
        <w:rPr>
          <w:vertAlign w:val="superscript"/>
          <w:lang w:val="bi_VU" w:bidi="bi_VU"/>
        </w:rPr>
        <w:t>1</w:t>
      </w:r>
      <w:r>
        <w:rPr>
          <w:lang w:val="bi_VU" w:bidi="bi_VU"/>
        </w:rPr>
        <w:t xml:space="preserve"> Hem i talem se, “Skae mo graon. Yutufala i harem tok blong mi, yutufala i lesin gud long ol samting ya we bambae mi mi talem, blong yutufala i witnes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Tok blong mi bambae i folfoldaon olsem ren, mo bambae i stap long graon ya, olsem wota blong naet. Ol tok ya blong mi bambae i givhan long ol man, i olsem smol ren we i folfoldaon long ol kakae we i jes gru, mo i olsem gudfala ren, we i mekem gras i gru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mi mi presem nem blong Hae God! !Bambae yumi evriwan i talemaot we nem blong hem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laen blong Isrel! Naoia bambae mi givim tok we i blong ol pikinini blong yufala we bambae oli bon long fiuja! Hae God i strong we i strong, mo hem bambae i gudfala ples blong haed blong olgeta. Fasin blong hem i gud tumas, mo hem i stret olwe nomo. Hem bambae i God blong olgeta, mo hem i tru. Oltaem, tingting blong hem bambae i stap strong long olgeta. Oltaem hem i stap mekem ol samting we i stret, mo i stap mekem sem mak nomo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olgeta ya, tingting blong olgeta bambae i no stap strong long hem. Olgeta bambae oli no stret blong karem nem ya se ol man blong Hae God, from we olgeta bambae oli man blong giaman, mo oli man blong mekem sin.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oli ting se oli stap mekem gudfala fasin, be nogat. !Bambae oli krangke! !Bambae oli no gat tingting! Hae God i papa blong olgeta, mo hem nomo i mekem olgeta. Hem nao bambae i mekem olgeta oli kam plante, we olgeta oli gat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olgeta bambae oli no mas fogetem taem ya blong yumi! Oltaem bambae oli mas traem go askem long ol papa blong olgeta blong oli stori gud long ol samting ya we oli kamtru long taem blong yumi, mo oltaem oli mas traem askem long ol olfala blong olgeta blong oli talemaot ol samting ya we i kasem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God i hae we hae, mo bifo olgeta, hem i givim ol kantri long ol man blong oli stap long hem. Hem i makemaot ol ples blong ol naranarafala laen ya blong bambae oli stap long hem, mo hem i putum ol laen ya long han blong ol enjel, blong bambae oli lukaot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yumi evriwan, wetem ol pikinini blong yumi we bambae oli bon long fiuja, yumi kamaot biaen long Jekob* ya bifo, mo Hae God i jusumaot laen blong yumi blong yumi kam ol man blong hem, nao hem nomo i stap lukaot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we bambae oli bon long fiuja bambae oli mas talemaot long ol pikinini blong olgeta, we long taem blong yumi, hem i luk we yumi stap wokbaot long draeples, long ples nating we i no gat man, i ples blong win nomo. Nao hem i stap blokemgud yumi blong trabol i no kasem yumi, mo i stap lukaot gud long yumi, olsem we i stap lukaot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we hem i mekem long yumi, i olsem pijin ya igel* we i stap lanem ol pikinini blong hem blong oli flae, nao sipos wan long olgeta i foldaon, bambae hem i flae aninit long hem, i leftemap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nomo i stap lidim yumi, mo i no gat narafala god i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ol olfala bambae oli mas talemaot long ol pikinini blong olgeta we hem i tekem yufala ol bubu blong olgeta yufala i kam stap olbaot long ples blong hil long kantri ya Kenan,* mo yufala i kakae ol gudgudfala kakae we i stap gru long ples ya. Long ol hol blong ston, i gat fulap nes blong sugabag we yufala i stap kakae hani* blong hem, mo long ol ples we i gat tumas ston, ol olif blong yufala oli gru gud, mo oli karem plante frut.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buluk mo ol nani mo ol sipsip blong yufala oli fatfat gud, mo oli stap givim plante melek long yufala. Ol kakae blong kantri ya i nambawan, mo ol waen we yufala i wokem i red gud mo i beswan.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ol olfala bambae oli mas talemaot long ol pikinini blong olgeta we ol bubu blong olgeta oli man blong Hae God, mo oli gat gudfala laef, be oltaem oli stap agens long hem. Olgeta oli man blong kakae tumas, mo oli fatfat gud. Hem nomo i mekem olgeta, be olgeta oli girap, oli gowe long hem. Hem i gat paoa, mo i sevem olgeta finis, be oli girap, oli tanem baksaed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aedol blong olgeta oli mekem hem i harem nogud, mo ol rabis fasin blong olgeta i mekem hem i kros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oli stap mekem sakrefaes long ol narafala god we oli giaman god nomo. Be ol god ya, neva ol bubu blong olgeta oli save olgeta, mo neva oli obei long olgeta samtaem.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i God blong olgeta, mo hem i gudfala ples blong haed blong olgeta. Hem i givim laef long olgeta, mo i sevem olgeta, be biaen, olgeta oli no moa tingbaot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Moses i talem long ol laen blong Isrel se, “Nao long taem ya we Hae God bambae i luk ol samting ya, bambae hem i kros we i kros. Olgeta oli olsem ol pikinini nomo blong hem, be bambae hem i tanem baksaed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hem i talem long olgeta se, ‘Naoia, bambae mi no moa save givhan long yufala bakegen. Bambae mi stap lukluk ol samting nomo we bambae i kasem yufala. Yufala i stronghed tumas, tingting blong yufala i no stap strong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Krangke fasin ya blong yufala we yufala i lego mi, yufala i go biaen long ol aedol ya, hem i mekem mi mi harem nogud tumas, nao mi kros tumas long yufala. Nao from samting ya, bambae mi yusum ol man blong wan kantri we i no gat paoa blong mekem yufala i jalus. Mo bambae mi yusum ol man blong wan neson we yufala i luk se oli no gat hed blong mekem yufala i kros.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bambae mi kros we mi kros. Kros blong mi bambae i laet olsem faea, mo bambae i bonem evri samting long wol ya. Bambae hem i bonem evri samting long Hom* blong ol Dedman, mo bambae i bonem olgeta hil wetem ol stamba blong olgeta daon.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 ‘Bambae mi mekem we oltaem yufala i stap kasem ol bigbigfala trabol. Bambae mi yusum olgeta ara blong mi blong sutum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ded long hanggri, mo long fiva, mo long plante narafala rabis sik. Bambae mi mekem ol wael anamol oli kam ronem yufala, mo ol posen snek oli kam kakae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ol enemi blong yufala oli kam mekem faet long yufala, nao ol man we oli go long faet bambae oli ded olbaot long big rod, mo olgeta we oli stap long haos bambae oli fraet we i bitim mak. Ol yang boe mo ol yang gel bambae oli ded, mo ol bebi mo ol olfala bambae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Yufala i man blong mi, be mi mi rere nomo blong spolemgud yufala, we bambae i no moa gat man i save tingbaot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mi save se sipos mi mekem olsem, ol enemi blong yufala bambae oli tok flas se oli winim yufala. Be i no ol enemi blong yufala nating, mi nomo ya, mo from samting ya, mi no save mekem i strong tumas olsem 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Moses i talem se, “!Ol laen blong Isrel! Tok we Hae God bambae i talem long olgeta we bambae oli bon long fiuja, hem i olsem. Bambae hem i talem se, ‘!Yufala i no gat hed! !Yufala i no waes nating!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enemi blong yufala oli stap winim yufala, be yufala i no save se from wanem, mo yufala i no save se ol samting ya bambae i finis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i mas tingbaot kwestin blong mi. ?Olsem wanem we samtaem, wan enemi nomo, be hem i save winim wan taosen man blong yufala? ?Olsem wanem we tu enemi nomo, be tufala i save winim ten taosen man blong yufala? !Yufala i mas luksave! !Mi mi God blong yufala, be mi lego yufala finis! !Mi mi gat paoa, be mi finis 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enemi blong yufala oli save we ol god blong olgeta oli no strong, oli no olsem mi we mi gat paoa.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enemi ya blong yufala, fasin blong olgeta i nogud, oli olsem ol man blong Sodom mo Gomora bifo. Oli olsem rop blong grep,* we frut blong hem i konkon mo i posen.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Olgeta oli olsem waen we man i wokem long posen blong snek.’</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bambae hem i talem long olgeta se, ‘Mi mi stap tingbaot ol samting ya we ol enemi ya blong yufala oli mekem. Mi stap wet nomo blong stret taem blong hem i kam.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mi givimbak ol fasin ya we ol enemi ya oli mekem long yufala. Bambae mi givim panis long olgeta. I no longtaem, dei blong lus blong olgeta bambae i kamtru, mo long dei ya, bambae olgeta oli foldaon, oli lus olgeta.’ ”</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Moses i talem se, “Olgeta ya we bambae oli kamaot biaen long yufala bambae oli man blong Hae God, mo oli man blong wok blong hem. Mo long taem ya we hem bambae i luk we paoa blong olgeta klosap i finis, mo i no moa gat man blong givhan long olgeta, bambae hem i gat sore long olgeta, nao 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long taem ya, hem bambae i tok long olgeta se, ‘?Wehem ol god ya blong yufala, we yufala i trastem olgeta se oli gat paoa?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Yufala i stap fidimgud olgeta long gris blong ol mit ya blong sakrefaes, mo yufala i stap givim waen long olgeta. Naoia, i gud ol god ya oli kam givhan long yufala, i gud oli resis i kam blong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!Yufala i luk! !Mi nomo mi God! !I no gat narafala god bakegen! Mi mi save mekem man i ded, mo mi save mekem man i laef bakegen. Mi mi save mekem man i karekil, mo mi save mekem hem i gud bakegen. Ol samting we mi mi mekem, bambae i no gat man i save blokem.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Mi mi Hae God. Mi mi laef, mo mi stap we mi stap, mo mi mekem wan strong promes* long yufala se,</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Bambae mi tekem naef blong faet blong mi we i saen we i saen, mi sapenem gogo i sap gud, nao mi nomo bambae mi jajem ol man. Bambae mi givimbak ol fasin ya we ol enemi blong mi oli mekem, mo bambae mi givim panis long olgeta from we oli no laekem mi, oli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 ara blong mi bambae oli swim long blad blong olgeta, mo naef blong faet blong mi bambae i terem bodi blong olgeta. Olgeta ya we oli faet agens long mi, bambae mi kilim olgeta evriwan i ded. Olgeta we oli karekil finis, wetem olgeta we mi holem olgeta long faet, be bambae mi kilim olgeta evriwan i ded.’ ”</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Moses i talem long ol laen blong Isrel se, “Long taem ya, ol man blong ol narafala kantri, bambae oli mas joen long ol man blong Hae God, blong oli glad wetem olgeta. Hem bambae i givim panis long ol man we oli kilim ol man blong hem, mo bambae i givimbak ol rabis fasin we ol enemi blong hem oli mekem, be bambae i fogivim ol man blong hem, i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Olgeta tok blong sing ya, Moses wetem Josua, we papa blong hem Nun, tufala i ridim baehat i go long ol laen blong Isrel blong oli harem.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taem Moses i talemaot ol tok ya blong Hae God finis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 i talem se, “Yufala i mas lukaot gud blong obei long olgeta loa ya we mi mi givim long yufala tede. Oltaem yufala i mas tijim ol loa ya long ol pikinini blong yufala, blong tingting blong olgeta i save stap strong blong obei long olgeta tok ya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!Yufala i mas save! Ol tok ya oli no toktok nating nomo, laef blong yufala i stap long hem, mo yufala i mas obei long hem, blong bambae yufala i save stap longtaem long kantri ya we i stap narasaed Jodan Reva, we yufala i stap go blong holem.”</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Nao long em dei ya nomo,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“Moses. Yu mas go long ples blong hil long Abarim, long kantri ya Moab, we yu save lukluk i go long taon ya Jeriko, mo yu mas klaem long hil ya Neboho, we bambae yu save lukluk olgeta ples long kantri ya Kenan* we bambae mi mi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Bambae yu yu ded long hil ya, stret olsem we brata blong yu Eron i ded long hil ya Horo.</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Bambae yutufala i ded olsem from we yutufala i no bin folem tok blong mi long fes blong ol man bifo. Long taem ya we yufala i stap long wota ya long Meriba, klosap long taon ya Kades, long draeples ya Jin, yutufala i no bin ona long mi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Bambae yu yu stap longwe nomo, yu lukluk i go long kantri ya we bambae mi mi givim long olgeta, be yu bambae yu no save purumbut long hem.”</w:t>
      </w:r>
      <w:r>
        <w:rPr>
          <w:lang w:val="bi_VU" w:bidi="bi_VU"/>
        </w:rPr>
      </w:r>
      <w:r>
        <w:rPr>
          <w:lang w:val="bi_VU" w:bidi="bi_VU"/>
        </w:rPr>
      </w:r>
    </w:p>
    <w:p>
      <w:pPr/>
      <w:r>
        <w:rPr>
          <w:lang w:val="bi_VU" w:bidi="bi_VU"/>
        </w:rPr>
      </w:r>
    </w:p>
    <w:p>
      <w:pPr>
        <w:pStyle w:val="Heading2"/>
      </w:pPr>
      <w:r>
        <w:rPr>
          <w:lang w:val="bi_VU" w:bidi="bi_VU"/>
        </w:rPr>
        <w:t>Deuteronomy 33:1</w:t>
      </w:r>
      <w:r>
        <w:rPr>
          <w:lang w:val="bi_VU" w:bidi="bi_VU"/>
        </w:rPr>
      </w:r>
    </w:p>
    <w:p>
      <w:pPr/>
      <w:r>
        <w:rPr>
          <w:lang w:val="bi_VU" w:bidi="bi_VU"/>
        </w:rPr>
      </w:r>
      <w:r>
        <w:rPr>
          <w:vertAlign w:val="superscript"/>
          <w:lang w:val="bi_VU" w:bidi="bi_VU"/>
        </w:rPr>
        <w:t>1</w:t>
      </w:r>
      <w:r>
        <w:rPr>
          <w:lang w:val="bi_VU" w:bidi="bi_VU"/>
        </w:rPr>
        <w:t xml:space="preserve"> Moses, hem i man blong wok blong Hae God, mo klosap long taem we bambae hem i ded, hem i givim las tok blong hem long ol laen* blong Isrel.* Tok we hem i talem i olsem. Fastaem hem i talem long ol man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Hae God i aot long hil ya Sinae, i kam long yumi. Hem i kam long yumi olsem san we i girap long narasaed kantri ya Edom, mo laet blong hem i saenaot long hil ya Paran i kam kasem yumi. Mo i gat ten taosen enjel oli kam wetem hem, mo bigfala faea we i laet i stap long raet 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 man oli talem se, “!Yes, i tru! Yumi ol man blong Hae God, mo hem i lavem yumi. Yumi tabu, yumi ol man blong hem nomo, mo oltaem hem i stap lukaot gud long yumi. From samting ya, yumi kam, yumi bodaon long hem, mo yumi obei long olgeta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bambae mifala i obei long ol loa ya we yu yu givim long mifala. Ol loa ya i nambawan samting long laef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ol laen blong Isrel, yumi man blong Hae God. Hem i kam King blong yumi long taem ya we ol laen blong yumi wetem ol lida blong yumi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Moses i blesem ol laen blong Ruben,* i talem se, “Ol laen blong Ruben. Nating we yufala i no plante, be prea blong mi we laen blong yufala bambae i no save lus.”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prea from ol laen blong Juda,* i talem se, “Hae God. Sipos ol laen blong Juda oli singaot long yu blong yu givhan long olgeta, plis yu lesin long olgeta, mo yu joenem olgeta bakegen long ol narafala laen blong mifala. Plis yu faet from olgeta, mo yu givhan long olgeta, blong oli save winim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prea from ol laen blong Livae,* i talem se, “Hae God. Yu yu stap yusum tufala ston ya Yurim* mo Tumim* blong soemaot long ol laen ya blong Livae ol samting we yu yu wantem, blong olgeta oli save talemaot long mifala. Yu yu traem olgeta finis long ples ya Masaha, mo long wota ya Meriba, mo yu soemaot we olgeta oli tru.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olgeta oli obei long yu moa, i winim we oli obei long ol papa mo mama blong olgeta, mo long ol famle blong olgeta, mo long ol pikinini blong olgeta. Tingting blong olgeta i stap strong blong holem promes* ya we yu yu mekem wetem mifala, mo oli obei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ya oli stap tijim ol man blong yu blong oli obei long Loa blong yu, mo oli stap bonem sakrefaes long Olta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plis yu blesem olgeta long laen ya, mo yu glad long ol wok blong olgeta. Plis yu flatemgud ol enemi blong olgeta, blong oli no moa save kam mekem faet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blesem ol laen blong Benjamin,* i talem se, “Ol laen blong Benjamin. Hae God i lavem yufala. Hem i mekem ples blong hem long medel blong yufala, mo i stap gad long yufala oltaem, i stat long moning go kasem tudak. Prea blong mi we oltaem bambae yufala i stap gud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blesem ol laen blong Josef, i talem se, “Ol laen blong Josef. Prea blong mi we Hae God bambae i blesem distrik blong yufala, i mekem ren i folfoldaon long hem, mo i mekem ol springwota i kamaot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Prea blong mi we hem bambae i mekem we ples blong yufala i fulap gud long ol gudgudfala frut we oli raep gud i stap, mo we evri yia, long stret taem blong hem, ol frut blong ol tri blong yufala i nambawan,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we olbaot long ol hil blong yufala, bambae i gat fulap kakae i stap.</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Bifo, Hae God i toktok wetem mi long wan faea we i laet olbaot long wan smol tri, mo prea blong mi, we hem bambae i blesem yufala long gladhat blong hem, i mekem distrik blong yufala i fulap long ol gudgudfala samting. Mi wantem blong hem i mekem olsem long yufala, from we bifo, olfala bubu ya blong yufala, hem i lida blong ol brata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long laen ya, yufala i strong olsem bul, mo yufala i save faet olsem wael bul. Long laen blong Manase,* i gat plante taosen man, mo long laen blong Efrem,* i gat plante plante taosen. Olgeta ya nao oli paoa blong laen ya blong yufala, mo bambae yufala i stap yusum olgeta blong spolem ol man blong ol narafala kantri, mo blong ronem olgeta, gogo kasem en blong wol.”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blesem ol laen blong Sebulun,* mo ol laen blong Isakara,* i talem se, “Ol laen blong Sebulun. Prea blong mi we bambae yufala i kam rijman long bisnes ya blong yufala we yufala i stap ranem sip. Mo ol laen blong Isakara. Prea blong mi we bambae yufala i kam rijman long bisnes blong yufala we yufala i stap mekem long hom.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yufala i stap singaot ol strenja blong oli kam joen wetem yufala antap long hil, mo bambae yufala i stap bonem ol prapa sakrefaes long ples ya. Ol samting ya we bambae yufala i kam rijman long hem, bambae yufala i stap tekemaot long solwota, mo long sanbij.”</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blesem ol laen blong Gad,* i talem se, “Ol laen blong Gad. Hae God i mekem ples blong yufala i kam bigwan. !Yumi presem hem! Fasin blong yufala i olsem wan laeon, we i stap wet blong i teremaot han blong man, no skin blong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lida blong yumi, mo ol nambawan graon, we i stret blong yufala i kasem, yufala i jusumaot, yufala i holem i blong yufala. Mo sipos yufala i joen wanples wetem ol narafala lida blong yumi, yufala bambae i obei long ol loa blong Hae God, mo yufala i folem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blesem ol laen blong Dan,* i talem se, “Ol laen blong Dan. Yufala bambae i olsem wan yang laeon blong Basan, we i jam wantaem nomo, i holem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blesem ol laen blong Naftali,* i talem se, “Ol laen ya blong Naftali. Hae God bambae i blesem yufala long ol gudgudfala samting blong hem. Distrik blong yufala bambae i kavremap ol graon long Lugun* ya long Galili* saed i go long wes, i go kasem en blong hem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blesem ol laen blong Asere,* i talem se, “Ol laen blong Asere. Hae God bambae i blesem yufala moa, i winim ol narafala laen. Prea blong mi we bambae mifala evriwan i laekem yufala moa, i winim we mifala i stap laekem ol narafala laen blong yumi, mo we distrik blong yufala bambae i fulap long ol olif.</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Prea blong mi we ol doa* blong bigfala stonwol blong ol taon blong yufala bambae yufala i wokem long aean, mo we oltaem, bambae yufala i stap gud, yufala i strong.”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Moses i talem se, “!Olgeta! Hae God i God blong yumi, mo i no gat narafala god we i olsem hem. Hem i stap krosem skae blong givhan long yumi, mo i stap kamtru long ol klaod long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I stat bifo olgeta, hem i stap lukaot gud long yumi. Oltaem hem i stap blokem yumi blong ol enemi blong yumi oli no kam spolem yumi, mo i stap holemgud yumi, we han blong hem bambae i no save kam slak samtaem. Long taem ya we bambae yufala i go blong mekem faet, hem bambae i ronemaot ol enemi blong yufala, mo bambae hem i talem long yufala se, ‘!Yufala i mas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!Yufala i laen blong Jekob*! !Bambae yufala i gat pis! !Bambae yufala i save stap gud long kantri ya we i fulap long kakae mo waen, mo we oltaem wota blong naet i stap folfoldaon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pikinini blong mi! Naoia yufala i save harem gud. I no gat ol narafala man we i olsem yufala. Hae God i sevem yufala finis. Hem i olsem sil* blong yufala blong blokem ol ara blong ol enemi blong yufala, mo hem i olsem naef blong faet blong yufala, blong yufala i save winim olgeta. Olgeta bambae oli kam krae long yufala blong yufala i sore long olgeta, be bambae yufala i purumbut long olgeta, yufala i flatemgud olgeta.”</w:t>
      </w:r>
      <w:r>
        <w:rPr>
          <w:lang w:val="bi_VU" w:bidi="bi_VU"/>
        </w:rPr>
      </w:r>
      <w:r>
        <w:rPr>
          <w:lang w:val="bi_VU" w:bidi="bi_VU"/>
        </w:rPr>
      </w:r>
    </w:p>
    <w:p>
      <w:pPr/>
      <w:r>
        <w:rPr>
          <w:lang w:val="bi_VU" w:bidi="bi_VU"/>
        </w:rPr>
      </w:r>
    </w:p>
    <w:p>
      <w:pPr>
        <w:pStyle w:val="Heading2"/>
      </w:pPr>
      <w:r>
        <w:rPr>
          <w:lang w:val="bi_VU" w:bidi="bi_VU"/>
        </w:rPr>
        <w:t>Deuteronomy 34:1</w:t>
      </w:r>
      <w:r>
        <w:rPr>
          <w:lang w:val="bi_VU" w:bidi="bi_VU"/>
        </w:rPr>
      </w:r>
    </w:p>
    <w:p>
      <w:pPr/>
      <w:r>
        <w:rPr>
          <w:lang w:val="bi_VU" w:bidi="bi_VU"/>
        </w:rPr>
      </w:r>
      <w:r>
        <w:rPr>
          <w:vertAlign w:val="superscript"/>
          <w:lang w:val="bi_VU" w:bidi="bi_VU"/>
        </w:rPr>
        <w:t>1</w:t>
      </w:r>
      <w:r>
        <w:rPr>
          <w:lang w:val="bi_VU" w:bidi="bi_VU"/>
        </w:rPr>
        <w:t xml:space="preserve"> Nao Moses i aot long bigfala levelples ya long Moab, i go antap long hil ya Neboho, i folem gogo i kasem top blong hem antap, we hem i save lukluk i godaon long Jeriko long wes. Mo taem hem i stap long ples ya, Hae God i soem olgeta ples blong kantri ya Kenan* long hem. Hem i soem ol ples long distrik ya Gilead long saed i go long not, mo taon ya Dan* long not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 ples blong ol laen* blong Naftali,* mo ol ples blong ol laen blong Efrem,* mo blong ol laen blong Manase,* mo ol ples blong ol laen blong Juda* long saed long wes gogo kasem Mediterenian Si,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 ples blong ol laen ya blong Juda saed i go long saot, mo bigfala levelples we i stat long taon ya Jeriko we i ples blong ol pamtri,* i go kasem taon ya Joa, long saot.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long hem se, “Kantri ya nao we mi mi promes* long Ebraham, mo Aesak mo Jekob* bifo, se bambae mi givim long olgeta we bambae oli kamaot biaen long trifala. Mi mi letem long yu blong yu yu lukluk nomo, be mi no save letem blong yu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Moses, man blong wok blong Hae God, hem i ded long ples ya Moab,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Hae God i berem hem long wan levelples long medel blong ol hil long Moab, long wan ples we man i save lukluk i go long taon ya Betpeoro. Be kam kasem tede, i no gat man i save stret ples we beregraon blong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long taem ya we hem i ded, yia blong hem i kasem wan handred twanti, mo kam kasem taem ya, hem i stap strong olwe nomo, mo ae blong hem tu i gud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ol laen blong Isrel* oli stap long bigfala levelples ya long Moab, mo oli stap krae from hem gogo kasem toti dei we hemia en blong ol dei blong krae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taem we Moses i no ded yet, hem i jusumaot Josua, i putumap hem blong bambae i tekem ples blong hem, mo Hae God i mekem hem i waes we i waes. Nao ol laen blong Isrel oli obei gud long hem, mo oli holemgud ol tok ya we Hae God i bin givim long Moses blong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Moses i wan nambawan profet, mo kam kasem tede, i no gat wan narafala profet bakegen we i olsem hem, we Hae God i save toktok wetem hem, stret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narafala profet bakegen we i save mekem ol merikel mo ol samting blong sapraes, olsem olgeta ya we Hae God i bin sanem hem blong i go mekem long fes blong king blong Ijip, wetem ol haeman blong hem mo ol narafala man blong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no gat narafala profet tu we i save mekem ol bigbigfala samting ya we hem i stap mekem long fes blong ol laen blong Isrel, we oli stap mekem olgeta oli fraet tumas.</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